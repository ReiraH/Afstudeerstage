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6503365" w:displacedByCustomXml="next"/>
    <w:bookmarkEnd w:id="0" w:displacedByCustomXml="next"/>
    <w:sdt>
      <w:sdtPr>
        <w:id w:val="1916899174"/>
        <w:docPartObj>
          <w:docPartGallery w:val="Cover Pages"/>
          <w:docPartUnique/>
        </w:docPartObj>
      </w:sdtPr>
      <w:sdtContent>
        <w:p w14:paraId="1EC6898E" w14:textId="77777777" w:rsidR="005D75AD" w:rsidRPr="00C4749F" w:rsidRDefault="005D75AD">
          <w:r w:rsidRPr="00C4749F">
            <w:rPr>
              <w:noProof/>
            </w:rPr>
            <mc:AlternateContent>
              <mc:Choice Requires="wps">
                <w:drawing>
                  <wp:anchor distT="0" distB="0" distL="114300" distR="114300" simplePos="0" relativeHeight="251663360" behindDoc="1" locked="0" layoutInCell="1" allowOverlap="1" wp14:anchorId="6E42FC5D" wp14:editId="770B574C">
                    <wp:simplePos x="0" y="0"/>
                    <wp:positionH relativeFrom="page">
                      <wp:posOffset>8467</wp:posOffset>
                    </wp:positionH>
                    <wp:positionV relativeFrom="page">
                      <wp:posOffset>-16933</wp:posOffset>
                    </wp:positionV>
                    <wp:extent cx="7586133" cy="10727266"/>
                    <wp:effectExtent l="0" t="0" r="0" b="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86133" cy="10727266"/>
                            </a:xfrm>
                            <a:prstGeom prst="rect">
                              <a:avLst/>
                            </a:prstGeom>
                            <a:blipFill>
                              <a:blip r:embed="rId9"/>
                              <a:stretch>
                                <a:fillRect/>
                              </a:stretch>
                            </a:blip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669F7D03" w14:textId="77777777" w:rsidR="007E306A" w:rsidRDefault="007E306A"/>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E42FC5D" id="Rectangle 466" o:spid="_x0000_s1026" style="position:absolute;margin-left:.65pt;margin-top:-1.35pt;width:597.35pt;height:844.6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ysooor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T2t9c2bbreeSBs53RuVP6VduPFGs3UYjm1a+l&#10;jHASS5dh+RNZdFADmYsxJOSTmm0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" stroked="f" strokeweight="1pt">
                    <v:fill r:id="rId10" o:title="" recolor="t" rotate="t" type="frame"/>
                    <v:textbox inset="21.6pt,,21.6pt">
                      <w:txbxContent>
                        <w:p w14:paraId="669F7D03" w14:textId="77777777" w:rsidR="007E306A" w:rsidRDefault="007E306A"/>
                      </w:txbxContent>
                    </v:textbox>
                    <w10:wrap anchorx="page" anchory="page"/>
                  </v:rect>
                </w:pict>
              </mc:Fallback>
            </mc:AlternateContent>
          </w:r>
        </w:p>
        <w:p w14:paraId="4197E1C8" w14:textId="77777777" w:rsidR="005D75AD" w:rsidRPr="00C4749F" w:rsidRDefault="005D75AD">
          <w:r w:rsidRPr="00C4749F">
            <w:br w:type="page"/>
          </w:r>
        </w:p>
      </w:sdtContent>
    </w:sdt>
    <w:p w14:paraId="7ABD7D49" w14:textId="77777777" w:rsidR="00E8417D" w:rsidRPr="00C4749F" w:rsidRDefault="00E8417D" w:rsidP="004E37BA"/>
    <w:p w14:paraId="527C4C3C" w14:textId="031735CE" w:rsidR="00915C0E" w:rsidRPr="00C4749F" w:rsidRDefault="00915C0E" w:rsidP="00915C0E">
      <w:pPr>
        <w:pStyle w:val="sysClass"/>
        <w:framePr w:wrap="notBeside"/>
      </w:pPr>
      <w:r w:rsidRPr="00C4749F">
        <w:fldChar w:fldCharType="begin"/>
      </w:r>
      <w:r w:rsidRPr="00C4749F">
        <w:instrText xml:space="preserve"> DOCPROPERTY "Classification" </w:instrText>
      </w:r>
      <w:r w:rsidRPr="00C4749F">
        <w:fldChar w:fldCharType="end"/>
      </w:r>
    </w:p>
    <w:p w14:paraId="0585773D" w14:textId="77777777" w:rsidR="00EC3989" w:rsidRPr="00C4749F" w:rsidRDefault="00EC3989">
      <w:r w:rsidRPr="00C4749F">
        <w:rPr>
          <w:caps/>
        </w:rPr>
        <w:br w:type="page"/>
      </w:r>
    </w:p>
    <w:p w14:paraId="6C3BFFAD" w14:textId="090FB6FA" w:rsidR="00915C0E" w:rsidRPr="00C4749F" w:rsidRDefault="007E306A" w:rsidP="00915C0E">
      <w:pPr>
        <w:pStyle w:val="Title"/>
        <w:framePr w:wrap="notBeside"/>
      </w:pPr>
      <w:fldSimple w:instr=" DOCPROPERTY &quot;TitleTITLEPAGE&quot; ">
        <w:r w:rsidR="001A29CC">
          <w:t>Smart Robotics - De spraakherkenning van Pepper</w:t>
        </w:r>
      </w:fldSimple>
    </w:p>
    <w:p w14:paraId="54CC899B" w14:textId="58263FE6" w:rsidR="00915C0E" w:rsidRDefault="00915C0E" w:rsidP="00915C0E">
      <w:pPr>
        <w:pStyle w:val="sysDocStatistics"/>
      </w:pPr>
      <w:r w:rsidRPr="00C4749F">
        <w:rPr>
          <w:rStyle w:val="sysDocStatisticslbl"/>
        </w:rPr>
        <w:fldChar w:fldCharType="begin"/>
      </w:r>
      <w:r w:rsidRPr="00C4749F">
        <w:rPr>
          <w:rStyle w:val="sysDocStatisticslbl"/>
        </w:rPr>
        <w:instrText xml:space="preserve"> DOCPROPERTY "lblAuthors" \* Lower </w:instrText>
      </w:r>
      <w:r w:rsidRPr="00C4749F">
        <w:rPr>
          <w:rStyle w:val="sysDocStatisticslbl"/>
        </w:rPr>
        <w:fldChar w:fldCharType="separate"/>
      </w:r>
      <w:r w:rsidR="001A29CC">
        <w:rPr>
          <w:rStyle w:val="sysDocStatisticslbl"/>
        </w:rPr>
        <w:t>auteur(s)</w:t>
      </w:r>
      <w:r w:rsidRPr="00C4749F">
        <w:rPr>
          <w:rStyle w:val="sysDocStatisticslbl"/>
        </w:rPr>
        <w:fldChar w:fldCharType="end"/>
      </w:r>
      <w:r w:rsidRPr="00C4749F">
        <w:tab/>
        <w:t>:</w:t>
      </w:r>
      <w:r w:rsidRPr="00C4749F">
        <w:tab/>
      </w:r>
      <w:fldSimple w:instr=" DOCPROPERTY &quot;Author&quot; ">
        <w:r w:rsidR="001A29CC">
          <w:t>Ahmed Tyghri</w:t>
        </w:r>
      </w:fldSimple>
    </w:p>
    <w:p w14:paraId="45C7DF97" w14:textId="77777777" w:rsidR="00056C4D" w:rsidRPr="00C4749F" w:rsidRDefault="00056C4D" w:rsidP="00056C4D">
      <w:pPr>
        <w:pStyle w:val="sysDocStatistics"/>
      </w:pPr>
      <w:r w:rsidRPr="00C4749F">
        <w:rPr>
          <w:rStyle w:val="sysDocStatisticslbl"/>
        </w:rPr>
        <w:t>Telefoonnummer</w:t>
      </w:r>
      <w:r w:rsidRPr="00C4749F">
        <w:tab/>
        <w:t>:</w:t>
      </w:r>
      <w:r w:rsidRPr="00C4749F">
        <w:tab/>
        <w:t>+31 6 134 85 294</w:t>
      </w:r>
    </w:p>
    <w:p w14:paraId="1FD98D5B" w14:textId="3116D3DC" w:rsidR="00915C0E" w:rsidRPr="00C4749F" w:rsidRDefault="00915C0E" w:rsidP="00915C0E">
      <w:pPr>
        <w:pStyle w:val="sysDocStatistics"/>
      </w:pPr>
      <w:r w:rsidRPr="00C4749F">
        <w:rPr>
          <w:rStyle w:val="sysDocStatisticslbl"/>
        </w:rPr>
        <w:fldChar w:fldCharType="begin"/>
      </w:r>
      <w:r w:rsidRPr="00C4749F">
        <w:rPr>
          <w:rStyle w:val="sysDocStatisticslbl"/>
        </w:rPr>
        <w:instrText xml:space="preserve"> DOCPROPERTY "lblDocumentNumber" \* Lower </w:instrText>
      </w:r>
      <w:r w:rsidRPr="00C4749F">
        <w:rPr>
          <w:rStyle w:val="sysDocStatisticslbl"/>
        </w:rPr>
        <w:fldChar w:fldCharType="separate"/>
      </w:r>
      <w:r w:rsidR="001A29CC">
        <w:rPr>
          <w:rStyle w:val="sysDocStatisticslbl"/>
        </w:rPr>
        <w:t>documentnummer</w:t>
      </w:r>
      <w:r w:rsidRPr="00C4749F">
        <w:rPr>
          <w:rStyle w:val="sysDocStatisticslbl"/>
        </w:rPr>
        <w:fldChar w:fldCharType="end"/>
      </w:r>
      <w:r w:rsidRPr="00C4749F">
        <w:tab/>
        <w:t>:</w:t>
      </w:r>
      <w:r w:rsidRPr="00C4749F">
        <w:tab/>
      </w:r>
      <w:fldSimple w:instr=" DOCPROPERTY &quot;DocumentNumber&quot; ">
        <w:r w:rsidR="001A29CC">
          <w:t>2018-AT-HVA</w:t>
        </w:r>
      </w:fldSimple>
    </w:p>
    <w:p w14:paraId="7810AC4E" w14:textId="7200B852" w:rsidR="00915C0E" w:rsidRPr="00C4749F" w:rsidRDefault="00915C0E" w:rsidP="00915C0E">
      <w:pPr>
        <w:pStyle w:val="sysDocStatistics"/>
      </w:pPr>
      <w:r w:rsidRPr="00C4749F">
        <w:rPr>
          <w:rStyle w:val="sysDocStatisticslbl"/>
        </w:rPr>
        <w:fldChar w:fldCharType="begin"/>
      </w:r>
      <w:r w:rsidRPr="00C4749F">
        <w:rPr>
          <w:rStyle w:val="sysDocStatisticslbl"/>
        </w:rPr>
        <w:instrText xml:space="preserve"> DOCPROPERTY "lblVersion" \* Lower </w:instrText>
      </w:r>
      <w:r w:rsidRPr="00C4749F">
        <w:rPr>
          <w:rStyle w:val="sysDocStatisticslbl"/>
        </w:rPr>
        <w:fldChar w:fldCharType="separate"/>
      </w:r>
      <w:r w:rsidR="001A29CC">
        <w:rPr>
          <w:rStyle w:val="sysDocStatisticslbl"/>
        </w:rPr>
        <w:t>versie</w:t>
      </w:r>
      <w:r w:rsidRPr="00C4749F">
        <w:rPr>
          <w:rStyle w:val="sysDocStatisticslbl"/>
        </w:rPr>
        <w:fldChar w:fldCharType="end"/>
      </w:r>
      <w:r w:rsidRPr="00C4749F">
        <w:tab/>
        <w:t>:</w:t>
      </w:r>
      <w:r w:rsidRPr="00C4749F">
        <w:tab/>
      </w:r>
      <w:fldSimple w:instr=" DOCPROPERTY &quot;Version&quot; ">
        <w:r w:rsidR="001A29CC">
          <w:t>1.1</w:t>
        </w:r>
      </w:fldSimple>
    </w:p>
    <w:p w14:paraId="32AF1AC8" w14:textId="4A2AAE62" w:rsidR="00915C0E" w:rsidRPr="00C4749F" w:rsidRDefault="00915C0E" w:rsidP="00915C0E">
      <w:pPr>
        <w:pStyle w:val="sysDocStatistics"/>
      </w:pPr>
      <w:r w:rsidRPr="00C4749F">
        <w:rPr>
          <w:rStyle w:val="sysDocStatisticslbl"/>
        </w:rPr>
        <w:fldChar w:fldCharType="begin"/>
      </w:r>
      <w:r w:rsidRPr="00C4749F">
        <w:rPr>
          <w:rStyle w:val="sysDocStatisticslbl"/>
        </w:rPr>
        <w:instrText xml:space="preserve"> DOCPROPERTY "lblStatus" \* Lower </w:instrText>
      </w:r>
      <w:r w:rsidRPr="00C4749F">
        <w:rPr>
          <w:rStyle w:val="sysDocStatisticslbl"/>
        </w:rPr>
        <w:fldChar w:fldCharType="separate"/>
      </w:r>
      <w:r w:rsidR="001A29CC">
        <w:rPr>
          <w:rStyle w:val="sysDocStatisticslbl"/>
        </w:rPr>
        <w:t>status</w:t>
      </w:r>
      <w:r w:rsidRPr="00C4749F">
        <w:rPr>
          <w:rStyle w:val="sysDocStatisticslbl"/>
        </w:rPr>
        <w:fldChar w:fldCharType="end"/>
      </w:r>
      <w:r w:rsidRPr="00C4749F">
        <w:tab/>
        <w:t>:</w:t>
      </w:r>
      <w:r w:rsidRPr="00C4749F">
        <w:tab/>
      </w:r>
      <w:fldSimple w:instr=" DOCPROPERTY &quot;Status&quot; ">
        <w:r w:rsidR="001A29CC">
          <w:t>Definitief</w:t>
        </w:r>
      </w:fldSimple>
    </w:p>
    <w:p w14:paraId="02A33A9C" w14:textId="04239D70" w:rsidR="00915C0E" w:rsidRPr="00C4749F" w:rsidRDefault="00915C0E" w:rsidP="00915C0E">
      <w:pPr>
        <w:pStyle w:val="sysDocStatistics"/>
      </w:pPr>
      <w:r w:rsidRPr="00C4749F">
        <w:rPr>
          <w:rStyle w:val="sysDocStatisticslbl"/>
        </w:rPr>
        <w:fldChar w:fldCharType="begin"/>
      </w:r>
      <w:r w:rsidRPr="00C4749F">
        <w:rPr>
          <w:rStyle w:val="sysDocStatisticslbl"/>
        </w:rPr>
        <w:instrText xml:space="preserve"> DOCPROPERTY "lblDocumentDate" \* Lower </w:instrText>
      </w:r>
      <w:r w:rsidRPr="00C4749F">
        <w:rPr>
          <w:rStyle w:val="sysDocStatisticslbl"/>
        </w:rPr>
        <w:fldChar w:fldCharType="separate"/>
      </w:r>
      <w:r w:rsidR="001A29CC">
        <w:rPr>
          <w:rStyle w:val="sysDocStatisticslbl"/>
        </w:rPr>
        <w:t>documentdatum</w:t>
      </w:r>
      <w:r w:rsidRPr="00C4749F">
        <w:rPr>
          <w:rStyle w:val="sysDocStatisticslbl"/>
        </w:rPr>
        <w:fldChar w:fldCharType="end"/>
      </w:r>
      <w:r w:rsidRPr="00C4749F">
        <w:tab/>
        <w:t>:</w:t>
      </w:r>
      <w:r w:rsidRPr="00C4749F">
        <w:tab/>
      </w:r>
      <w:bookmarkStart w:id="1" w:name="sys_Date"/>
      <w:r w:rsidR="007F05E5">
        <w:t>10 augustus 2018</w:t>
      </w:r>
      <w:bookmarkEnd w:id="1"/>
      <w:r w:rsidRPr="00C4749F">
        <w:softHyphen/>
      </w:r>
      <w:bookmarkStart w:id="2" w:name="sys_DCO_Dates"/>
      <w:r w:rsidRPr="00C4749F">
        <w:fldChar w:fldCharType="begin"/>
      </w:r>
      <w:r w:rsidRPr="00C4749F">
        <w:instrText xml:space="preserve"> IF </w:instrText>
      </w:r>
      <w:r w:rsidRPr="00C4749F">
        <w:fldChar w:fldCharType="begin"/>
      </w:r>
      <w:r w:rsidRPr="00C4749F">
        <w:instrText xml:space="preserve"> DOCPROPERTY "DatesRfT" </w:instrText>
      </w:r>
      <w:r w:rsidRPr="00C4749F">
        <w:fldChar w:fldCharType="end"/>
      </w:r>
      <w:r w:rsidRPr="00C4749F">
        <w:instrText xml:space="preserve"> &lt;&gt; "" "</w:instrText>
      </w:r>
    </w:p>
    <w:p w14:paraId="4B0C1EE1" w14:textId="29E94C05" w:rsidR="00915C0E" w:rsidRPr="00C4749F" w:rsidRDefault="00915C0E" w:rsidP="00915C0E">
      <w:pPr>
        <w:pStyle w:val="sysDocStatistics"/>
      </w:pPr>
      <w:r w:rsidRPr="00C4749F">
        <w:rPr>
          <w:rStyle w:val="sysDocStatisticslbl"/>
        </w:rPr>
        <w:fldChar w:fldCharType="begin"/>
      </w:r>
      <w:r w:rsidRPr="00C4749F">
        <w:rPr>
          <w:rStyle w:val="sysDocStatisticslbl"/>
        </w:rPr>
        <w:instrText xml:space="preserve"> DOCPROPERTY "lblDatesRfT" \* Lower </w:instrText>
      </w:r>
      <w:r w:rsidRPr="00C4749F">
        <w:rPr>
          <w:rStyle w:val="sysDocStatisticslbl"/>
        </w:rPr>
        <w:fldChar w:fldCharType="separate"/>
      </w:r>
      <w:r w:rsidR="008B40CC" w:rsidRPr="00C4749F">
        <w:rPr>
          <w:rStyle w:val="sysDocStatisticslbl"/>
        </w:rPr>
        <w:instrText>released for training</w:instrText>
      </w:r>
      <w:r w:rsidRPr="00C4749F">
        <w:rPr>
          <w:rStyle w:val="sysDocStatisticslbl"/>
        </w:rPr>
        <w:fldChar w:fldCharType="end"/>
      </w:r>
      <w:r w:rsidRPr="00C4749F">
        <w:tab/>
        <w:instrText>:</w:instrText>
      </w:r>
      <w:r w:rsidRPr="00C4749F">
        <w:tab/>
      </w:r>
      <w:fldSimple w:instr=" DOCPROPERTY &quot;DatesRfT&quot; ">
        <w:r w:rsidR="008B40CC" w:rsidRPr="00C4749F">
          <w:instrText>d MMMM yyyy</w:instrText>
        </w:r>
      </w:fldSimple>
      <w:r w:rsidRPr="00C4749F">
        <w:instrText xml:space="preserve">" </w:instrText>
      </w:r>
      <w:r w:rsidRPr="00C4749F">
        <w:fldChar w:fldCharType="end"/>
      </w:r>
      <w:r w:rsidRPr="00C4749F">
        <w:softHyphen/>
      </w:r>
      <w:r w:rsidRPr="00C4749F">
        <w:fldChar w:fldCharType="begin"/>
      </w:r>
      <w:r w:rsidRPr="00C4749F">
        <w:instrText xml:space="preserve"> IF </w:instrText>
      </w:r>
      <w:r w:rsidRPr="00C4749F">
        <w:fldChar w:fldCharType="begin"/>
      </w:r>
      <w:r w:rsidRPr="00C4749F">
        <w:instrText xml:space="preserve"> DOCPROPERTY "DatesRfO" </w:instrText>
      </w:r>
      <w:r w:rsidRPr="00C4749F">
        <w:fldChar w:fldCharType="end"/>
      </w:r>
      <w:r w:rsidRPr="00C4749F">
        <w:instrText xml:space="preserve"> &lt;&gt; "" "</w:instrText>
      </w:r>
    </w:p>
    <w:p w14:paraId="2B097E06" w14:textId="173BDC9F" w:rsidR="00915C0E" w:rsidRPr="00C4749F" w:rsidRDefault="00915C0E" w:rsidP="00915C0E">
      <w:pPr>
        <w:pStyle w:val="sysDocStatistics"/>
      </w:pPr>
      <w:r w:rsidRPr="00C4749F">
        <w:rPr>
          <w:rStyle w:val="sysDocStatisticslbl"/>
        </w:rPr>
        <w:fldChar w:fldCharType="begin"/>
      </w:r>
      <w:r w:rsidRPr="00C4749F">
        <w:rPr>
          <w:rStyle w:val="sysDocStatisticslbl"/>
        </w:rPr>
        <w:instrText xml:space="preserve"> DOCPROPERTY "lblDatesRfO" \* Lower </w:instrText>
      </w:r>
      <w:r w:rsidRPr="00C4749F">
        <w:rPr>
          <w:rStyle w:val="sysDocStatisticslbl"/>
        </w:rPr>
        <w:fldChar w:fldCharType="separate"/>
      </w:r>
      <w:r w:rsidR="008B40CC" w:rsidRPr="00C4749F">
        <w:rPr>
          <w:rStyle w:val="sysDocStatisticslbl"/>
        </w:rPr>
        <w:instrText>released for operations</w:instrText>
      </w:r>
      <w:r w:rsidRPr="00C4749F">
        <w:rPr>
          <w:rStyle w:val="sysDocStatisticslbl"/>
        </w:rPr>
        <w:fldChar w:fldCharType="end"/>
      </w:r>
      <w:r w:rsidRPr="00C4749F">
        <w:tab/>
        <w:instrText>:</w:instrText>
      </w:r>
      <w:r w:rsidRPr="00C4749F">
        <w:tab/>
      </w:r>
      <w:fldSimple w:instr=" DOCPROPERTY &quot;DatesRfO&quot; ">
        <w:r w:rsidR="008B40CC" w:rsidRPr="00C4749F">
          <w:instrText>d MMMM yyyy</w:instrText>
        </w:r>
      </w:fldSimple>
      <w:r w:rsidRPr="00C4749F">
        <w:instrText xml:space="preserve">" </w:instrText>
      </w:r>
      <w:r w:rsidRPr="00C4749F">
        <w:fldChar w:fldCharType="end"/>
      </w:r>
      <w:r w:rsidRPr="00C4749F">
        <w:softHyphen/>
      </w:r>
      <w:r w:rsidRPr="00C4749F">
        <w:fldChar w:fldCharType="begin"/>
      </w:r>
      <w:r w:rsidRPr="00C4749F">
        <w:instrText xml:space="preserve"> IF </w:instrText>
      </w:r>
      <w:r w:rsidRPr="00C4749F">
        <w:fldChar w:fldCharType="begin"/>
      </w:r>
      <w:r w:rsidRPr="00C4749F">
        <w:instrText xml:space="preserve"> DOCPROPERTY "DatesReview" </w:instrText>
      </w:r>
      <w:r w:rsidRPr="00C4749F">
        <w:fldChar w:fldCharType="end"/>
      </w:r>
      <w:r w:rsidRPr="00C4749F">
        <w:instrText xml:space="preserve"> &lt;&gt; "" "</w:instrText>
      </w:r>
    </w:p>
    <w:p w14:paraId="26348652" w14:textId="6E8B7D20" w:rsidR="00915C0E" w:rsidRPr="00C4749F" w:rsidRDefault="00915C0E" w:rsidP="00915C0E">
      <w:pPr>
        <w:pStyle w:val="sysDocStatistics"/>
      </w:pPr>
      <w:r w:rsidRPr="00C4749F">
        <w:rPr>
          <w:rStyle w:val="sysDocStatisticslbl"/>
        </w:rPr>
        <w:fldChar w:fldCharType="begin"/>
      </w:r>
      <w:r w:rsidRPr="00C4749F">
        <w:rPr>
          <w:rStyle w:val="sysDocStatisticslbl"/>
        </w:rPr>
        <w:instrText xml:space="preserve"> DOCPROPERTY "lblDatesReview" \* Lower </w:instrText>
      </w:r>
      <w:r w:rsidRPr="00C4749F">
        <w:rPr>
          <w:rStyle w:val="sysDocStatisticslbl"/>
        </w:rPr>
        <w:fldChar w:fldCharType="separate"/>
      </w:r>
      <w:r w:rsidR="008B40CC" w:rsidRPr="00C4749F">
        <w:rPr>
          <w:rStyle w:val="sysDocStatisticslbl"/>
        </w:rPr>
        <w:instrText>review before</w:instrText>
      </w:r>
      <w:r w:rsidRPr="00C4749F">
        <w:rPr>
          <w:rStyle w:val="sysDocStatisticslbl"/>
        </w:rPr>
        <w:fldChar w:fldCharType="end"/>
      </w:r>
      <w:r w:rsidRPr="00C4749F">
        <w:tab/>
        <w:instrText>:</w:instrText>
      </w:r>
      <w:r w:rsidRPr="00C4749F">
        <w:tab/>
      </w:r>
      <w:fldSimple w:instr=" DOCPROPERTY &quot;DatesReview&quot; ">
        <w:r w:rsidR="008B40CC" w:rsidRPr="00C4749F">
          <w:instrText>d MMMM yyyy</w:instrText>
        </w:r>
      </w:fldSimple>
      <w:r w:rsidRPr="00C4749F">
        <w:instrText xml:space="preserve">" </w:instrText>
      </w:r>
      <w:r w:rsidRPr="00C4749F">
        <w:fldChar w:fldCharType="end"/>
      </w:r>
      <w:bookmarkEnd w:id="2"/>
    </w:p>
    <w:p w14:paraId="4811BEF9" w14:textId="551F27E4" w:rsidR="005550F7" w:rsidRDefault="00915C0E" w:rsidP="00056C4D">
      <w:pPr>
        <w:pStyle w:val="sysDocStatistics"/>
      </w:pPr>
      <w:r w:rsidRPr="00C4749F">
        <w:rPr>
          <w:rStyle w:val="sysDocStatisticslbl"/>
        </w:rPr>
        <w:fldChar w:fldCharType="begin"/>
      </w:r>
      <w:r w:rsidRPr="00C4749F">
        <w:rPr>
          <w:rStyle w:val="sysDocStatisticslbl"/>
        </w:rPr>
        <w:instrText xml:space="preserve"> DOCPROPERTY "lblNumberOfPages" \* Lower </w:instrText>
      </w:r>
      <w:r w:rsidRPr="00C4749F">
        <w:rPr>
          <w:rStyle w:val="sysDocStatisticslbl"/>
        </w:rPr>
        <w:fldChar w:fldCharType="separate"/>
      </w:r>
      <w:r w:rsidR="001A29CC">
        <w:rPr>
          <w:rStyle w:val="sysDocStatisticslbl"/>
        </w:rPr>
        <w:t>aantal pagina’s</w:t>
      </w:r>
      <w:r w:rsidRPr="00C4749F">
        <w:rPr>
          <w:rStyle w:val="sysDocStatisticslbl"/>
        </w:rPr>
        <w:fldChar w:fldCharType="end"/>
      </w:r>
      <w:r w:rsidRPr="00C4749F">
        <w:tab/>
        <w:t>:</w:t>
      </w:r>
      <w:r w:rsidRPr="00C4749F">
        <w:tab/>
      </w:r>
      <w:bookmarkStart w:id="3" w:name="sys_NumPages"/>
      <w:r w:rsidR="00D74831" w:rsidRPr="00C4749F">
        <w:fldChar w:fldCharType="begin"/>
      </w:r>
      <w:r w:rsidR="00D74831" w:rsidRPr="00C4749F">
        <w:instrText xml:space="preserve"> NUMPAGES  </w:instrText>
      </w:r>
      <w:r w:rsidR="00D74831" w:rsidRPr="00C4749F">
        <w:fldChar w:fldCharType="separate"/>
      </w:r>
      <w:r w:rsidR="001A29CC">
        <w:rPr>
          <w:noProof/>
        </w:rPr>
        <w:t>50</w:t>
      </w:r>
      <w:r w:rsidR="00D74831" w:rsidRPr="00C4749F">
        <w:fldChar w:fldCharType="end"/>
      </w:r>
      <w:bookmarkEnd w:id="3"/>
    </w:p>
    <w:p w14:paraId="6BD81F5C" w14:textId="77777777" w:rsidR="00056C4D" w:rsidRDefault="00056C4D" w:rsidP="00056C4D">
      <w:pPr>
        <w:pStyle w:val="sysDocStatistics"/>
      </w:pPr>
    </w:p>
    <w:p w14:paraId="5D380282" w14:textId="77777777" w:rsidR="0039659A" w:rsidRPr="00C4749F" w:rsidRDefault="0039659A" w:rsidP="00056C4D">
      <w:pPr>
        <w:pStyle w:val="sysDocStatistics"/>
      </w:pPr>
    </w:p>
    <w:p w14:paraId="48C51941" w14:textId="77777777" w:rsidR="0053084D" w:rsidRPr="00C4749F" w:rsidRDefault="0053084D" w:rsidP="0053084D">
      <w:pPr>
        <w:pStyle w:val="sysDocStatistics"/>
      </w:pPr>
      <w:r w:rsidRPr="00C4749F">
        <w:rPr>
          <w:rStyle w:val="sysDocStatisticslbl"/>
        </w:rPr>
        <w:t>Stagebegeleider</w:t>
      </w:r>
      <w:r w:rsidRPr="00C4749F">
        <w:rPr>
          <w:rStyle w:val="sysDocStatisticslbl"/>
        </w:rPr>
        <w:tab/>
      </w:r>
      <w:r w:rsidRPr="00C4749F">
        <w:t>:</w:t>
      </w:r>
      <w:r w:rsidRPr="00C4749F">
        <w:tab/>
        <w:t>Henk Middendorp</w:t>
      </w:r>
    </w:p>
    <w:p w14:paraId="4C66BF42" w14:textId="77777777" w:rsidR="00791DB4" w:rsidRPr="00C4749F" w:rsidRDefault="0053084D" w:rsidP="00F3785F">
      <w:pPr>
        <w:pStyle w:val="sysDocStatistics"/>
      </w:pPr>
      <w:r w:rsidRPr="00C4749F">
        <w:rPr>
          <w:rStyle w:val="sysDocStatisticslbl"/>
        </w:rPr>
        <w:t>Bedrijfsbegeleider</w:t>
      </w:r>
      <w:r w:rsidRPr="00C4749F">
        <w:rPr>
          <w:rStyle w:val="sysDocStatisticslbl"/>
        </w:rPr>
        <w:tab/>
      </w:r>
      <w:r w:rsidRPr="00C4749F">
        <w:t>:</w:t>
      </w:r>
      <w:r w:rsidRPr="00C4749F">
        <w:tab/>
        <w:t>Leon Emmen</w:t>
      </w:r>
    </w:p>
    <w:p w14:paraId="1CC42F5B" w14:textId="77777777" w:rsidR="00F3785F" w:rsidRPr="00C4749F" w:rsidRDefault="00F3785F" w:rsidP="00F3785F">
      <w:pPr>
        <w:pStyle w:val="sysDocStatistics"/>
      </w:pPr>
      <w:r w:rsidRPr="00C4749F">
        <w:rPr>
          <w:rStyle w:val="sysDocStatisticslbl"/>
        </w:rPr>
        <w:t>Telefoonnummer</w:t>
      </w:r>
      <w:r w:rsidRPr="00C4749F">
        <w:rPr>
          <w:rStyle w:val="sysDocStatisticslbl"/>
        </w:rPr>
        <w:tab/>
      </w:r>
      <w:r w:rsidRPr="00C4749F">
        <w:t>:</w:t>
      </w:r>
      <w:r w:rsidRPr="00C4749F">
        <w:tab/>
        <w:t>+31 6 478 18 810</w:t>
      </w:r>
    </w:p>
    <w:p w14:paraId="2D596A83" w14:textId="77777777" w:rsidR="0042727B" w:rsidRPr="00C4749F" w:rsidRDefault="0042727B" w:rsidP="002C2109">
      <w:pPr>
        <w:pStyle w:val="sysDocStatistics"/>
      </w:pPr>
      <w:r w:rsidRPr="00C4749F">
        <w:rPr>
          <w:rStyle w:val="sysDocStatisticslbl"/>
        </w:rPr>
        <w:t>Loopbaan Begeleider</w:t>
      </w:r>
      <w:r w:rsidRPr="00C4749F">
        <w:rPr>
          <w:rStyle w:val="sysDocStatisticslbl"/>
        </w:rPr>
        <w:tab/>
      </w:r>
      <w:r w:rsidRPr="00C4749F">
        <w:t>:</w:t>
      </w:r>
      <w:r w:rsidRPr="00C4749F">
        <w:tab/>
        <w:t>Merijn van der Laag</w:t>
      </w:r>
    </w:p>
    <w:p w14:paraId="5A57DCC2" w14:textId="77777777" w:rsidR="002C2109" w:rsidRPr="00C4749F" w:rsidRDefault="002C2109" w:rsidP="002C2109">
      <w:pPr>
        <w:pStyle w:val="sysDocStatistics"/>
      </w:pPr>
    </w:p>
    <w:p w14:paraId="77BCEF04" w14:textId="77777777" w:rsidR="0042727B" w:rsidRPr="00C4749F" w:rsidRDefault="0042727B" w:rsidP="002C2109">
      <w:pPr>
        <w:pStyle w:val="sysDocStatistics"/>
      </w:pPr>
    </w:p>
    <w:p w14:paraId="262A65EA" w14:textId="77777777" w:rsidR="002C2109" w:rsidRPr="00C4749F" w:rsidRDefault="002C2109" w:rsidP="002C2109">
      <w:pPr>
        <w:pStyle w:val="sysDocStatistics"/>
      </w:pPr>
      <w:r w:rsidRPr="00C4749F">
        <w:rPr>
          <w:rStyle w:val="sysDocStatisticslbl"/>
        </w:rPr>
        <w:t>Onderwijsinstelling</w:t>
      </w:r>
      <w:r w:rsidRPr="00C4749F">
        <w:tab/>
        <w:t>:</w:t>
      </w:r>
      <w:r w:rsidRPr="00C4749F">
        <w:tab/>
        <w:t>Hogeschool van Amsterdam</w:t>
      </w:r>
    </w:p>
    <w:p w14:paraId="4394866B" w14:textId="77777777" w:rsidR="0042727B" w:rsidRPr="00C4749F" w:rsidRDefault="0042727B" w:rsidP="002C2109">
      <w:pPr>
        <w:pStyle w:val="sysDocStatistics"/>
      </w:pPr>
      <w:r w:rsidRPr="00C4749F">
        <w:rPr>
          <w:rStyle w:val="sysDocStatisticslbl"/>
        </w:rPr>
        <w:t>Studierichting</w:t>
      </w:r>
      <w:r w:rsidRPr="00C4749F">
        <w:tab/>
        <w:t>:</w:t>
      </w:r>
      <w:r w:rsidRPr="00C4749F">
        <w:tab/>
        <w:t>Informatica, Software Engineering (SE)</w:t>
      </w:r>
    </w:p>
    <w:p w14:paraId="33F58A7E" w14:textId="77777777" w:rsidR="00791DB4" w:rsidRPr="00C4749F" w:rsidRDefault="00791DB4" w:rsidP="00791DB4">
      <w:pPr>
        <w:pStyle w:val="sysDocStatistics"/>
      </w:pPr>
      <w:r w:rsidRPr="00C4749F">
        <w:rPr>
          <w:rStyle w:val="sysDocStatisticslbl"/>
        </w:rPr>
        <w:t>Studentennummer</w:t>
      </w:r>
      <w:r w:rsidRPr="00C4749F">
        <w:tab/>
        <w:t>:</w:t>
      </w:r>
      <w:r w:rsidRPr="00C4749F">
        <w:tab/>
        <w:t>500702266</w:t>
      </w:r>
    </w:p>
    <w:p w14:paraId="6DCED285" w14:textId="77777777" w:rsidR="0042727B" w:rsidRPr="00C4749F" w:rsidRDefault="0042727B" w:rsidP="002C2109">
      <w:pPr>
        <w:pStyle w:val="sysDocStatistics"/>
      </w:pPr>
    </w:p>
    <w:p w14:paraId="326F34D9" w14:textId="77777777" w:rsidR="0042727B" w:rsidRPr="00C4749F" w:rsidRDefault="0042727B" w:rsidP="002C2109">
      <w:pPr>
        <w:pStyle w:val="sysDocStatistics"/>
      </w:pPr>
    </w:p>
    <w:p w14:paraId="6F4B3E79" w14:textId="77777777" w:rsidR="0042727B" w:rsidRPr="00C4749F" w:rsidRDefault="0042727B" w:rsidP="002C2109">
      <w:pPr>
        <w:pStyle w:val="sysDocStatistics"/>
      </w:pPr>
      <w:r w:rsidRPr="00C4749F">
        <w:rPr>
          <w:rStyle w:val="sysDocStatisticslbl"/>
        </w:rPr>
        <w:t>Bedrijf</w:t>
      </w:r>
      <w:r w:rsidRPr="00C4749F">
        <w:tab/>
        <w:t>:</w:t>
      </w:r>
      <w:r w:rsidRPr="00C4749F">
        <w:tab/>
        <w:t>Atos</w:t>
      </w:r>
      <w:r w:rsidR="00594FF3" w:rsidRPr="00C4749F">
        <w:t xml:space="preserve"> Amstelveen</w:t>
      </w:r>
    </w:p>
    <w:p w14:paraId="34A89966" w14:textId="77777777" w:rsidR="0042727B" w:rsidRPr="00C4749F" w:rsidRDefault="00DE0194" w:rsidP="0042727B">
      <w:pPr>
        <w:pStyle w:val="sysDocStatistics"/>
      </w:pPr>
      <w:r w:rsidRPr="00C4749F">
        <w:rPr>
          <w:rStyle w:val="sysDocStatisticslbl"/>
        </w:rPr>
        <w:t>Adres</w:t>
      </w:r>
      <w:r w:rsidR="0042727B" w:rsidRPr="00C4749F">
        <w:tab/>
        <w:t xml:space="preserve">: </w:t>
      </w:r>
      <w:r w:rsidR="0042727B" w:rsidRPr="00C4749F">
        <w:tab/>
        <w:t>Burgemeester Rijnderslaan 30</w:t>
      </w:r>
    </w:p>
    <w:p w14:paraId="4311B832" w14:textId="77777777" w:rsidR="0042727B" w:rsidRPr="00C4749F" w:rsidRDefault="0042727B" w:rsidP="0042727B">
      <w:pPr>
        <w:pStyle w:val="sysDocStatistics"/>
      </w:pPr>
      <w:r w:rsidRPr="00C4749F">
        <w:tab/>
      </w:r>
      <w:r w:rsidRPr="00C4749F">
        <w:tab/>
        <w:t>1185 MC, Amstelveen</w:t>
      </w:r>
    </w:p>
    <w:p w14:paraId="19D41D59" w14:textId="77777777" w:rsidR="00EC3989" w:rsidRPr="00C4749F" w:rsidRDefault="00EC3989" w:rsidP="0042727B">
      <w:pPr>
        <w:pStyle w:val="sysDocStatistics"/>
      </w:pPr>
    </w:p>
    <w:p w14:paraId="7976A83C" w14:textId="09BA4A51" w:rsidR="00EC3989" w:rsidRPr="00C4749F" w:rsidRDefault="00EC3989" w:rsidP="0042727B">
      <w:pPr>
        <w:pStyle w:val="sysDocStatistics"/>
      </w:pPr>
      <w:r w:rsidRPr="00C4749F">
        <w:rPr>
          <w:rStyle w:val="sysDocStatisticslbl"/>
        </w:rPr>
        <w:t>Startdatum</w:t>
      </w:r>
      <w:r w:rsidRPr="00C4749F">
        <w:tab/>
        <w:t>:</w:t>
      </w:r>
      <w:r w:rsidRPr="00C4749F">
        <w:tab/>
        <w:t>15-2-2018</w:t>
      </w:r>
    </w:p>
    <w:p w14:paraId="5820FBE2" w14:textId="77777777" w:rsidR="00EC3989" w:rsidRPr="00C4749F" w:rsidRDefault="00EC3989" w:rsidP="0042727B">
      <w:pPr>
        <w:pStyle w:val="sysDocStatistics"/>
      </w:pPr>
      <w:r w:rsidRPr="00C4749F">
        <w:rPr>
          <w:rStyle w:val="sysDocStatisticslbl"/>
        </w:rPr>
        <w:t>Einddatum</w:t>
      </w:r>
      <w:r w:rsidRPr="00C4749F">
        <w:tab/>
        <w:t>:</w:t>
      </w:r>
      <w:r w:rsidRPr="00C4749F">
        <w:tab/>
        <w:t>15-7-2018</w:t>
      </w:r>
    </w:p>
    <w:p w14:paraId="046BF123" w14:textId="77777777" w:rsidR="005550F7" w:rsidRPr="00C4749F" w:rsidRDefault="005550F7" w:rsidP="005550F7"/>
    <w:p w14:paraId="3C0E6BA3" w14:textId="77777777" w:rsidR="00915C0E" w:rsidRPr="00C4749F" w:rsidRDefault="00915C0E" w:rsidP="00915C0E">
      <w:pPr>
        <w:pStyle w:val="sysMAT"/>
        <w:framePr w:wrap="around"/>
      </w:pPr>
      <w:bookmarkStart w:id="4" w:name="sys_ManagementApprovalTable"/>
      <w:bookmarkEnd w:id="4"/>
    </w:p>
    <w:p w14:paraId="10440E3B" w14:textId="2D23BD33" w:rsidR="00915C0E" w:rsidRPr="00C4749F" w:rsidRDefault="00915C0E" w:rsidP="00915C0E">
      <w:pPr>
        <w:pStyle w:val="sysCopyright"/>
        <w:framePr w:wrap="around"/>
      </w:pPr>
      <w:r w:rsidRPr="00C4749F">
        <w:t xml:space="preserve">© Copyright </w:t>
      </w:r>
      <w:fldSimple w:instr=" DOCPROPERTY &quot;Copyright&quot; ">
        <w:r w:rsidR="001A29CC">
          <w:t>2018</w:t>
        </w:r>
      </w:fldSimple>
      <w:r w:rsidRPr="00C4749F">
        <w:t xml:space="preserve">, </w:t>
      </w:r>
      <w:fldSimple w:instr=" DOCPROPERTY&quot;CompanyNameLegal&quot; ">
        <w:r w:rsidR="001A29CC">
          <w:t>Atos Nederland B.V.</w:t>
        </w:r>
      </w:fldSimple>
      <w:r w:rsidRPr="00C4749F">
        <w:t xml:space="preserve"> </w:t>
      </w:r>
      <w:fldSimple w:instr=" DOCPROPERTY &quot;lblCopyright&quot; ">
        <w:r w:rsidR="001A29CC">
          <w:t>Alle rechten zijn voorbehouden.</w:t>
        </w:r>
      </w:fldSimple>
      <w:r w:rsidRPr="00C4749F">
        <w:t xml:space="preserve"> </w:t>
      </w:r>
      <w:fldSimple w:instr=" DOCPROPERTY &quot;lblCopyright2&quot; ">
        <w:r w:rsidR="001A29CC">
          <w:t>Reproductie, geheel of gedeeltelijk, zonder schriftelijke toestemming van de eigenaar is verboden.</w:t>
        </w:r>
      </w:fldSimple>
      <w:r w:rsidRPr="00C4749F">
        <w:t xml:space="preserve"> </w:t>
      </w:r>
      <w:fldSimple w:instr=" DOCPROPERTY &quot;lblQuestions&quot; ">
        <w:r w:rsidR="001A29CC">
          <w:t>Wanneer u vragen of opmerkingen heeft over dit document kunt u deze richten aan</w:t>
        </w:r>
      </w:fldSimple>
      <w:r w:rsidRPr="00C4749F">
        <w:t xml:space="preserve"> </w:t>
      </w:r>
      <w:fldSimple w:instr=" DOCPROPERTY &quot;CompanyName&quot; ">
        <w:r w:rsidR="001A29CC">
          <w:t>Atos</w:t>
        </w:r>
      </w:fldSimple>
      <w:r w:rsidRPr="00C4749F">
        <w:t xml:space="preserve">, </w:t>
      </w:r>
      <w:fldSimple w:instr=" DOCPROPERTY &quot;QuestionPhone&quot; ">
        <w:r w:rsidR="001A29CC">
          <w:t>+31 6 134 85 294</w:t>
        </w:r>
      </w:fldSimple>
      <w:r w:rsidRPr="00C4749F">
        <w:t>.</w:t>
      </w:r>
    </w:p>
    <w:p w14:paraId="1DE2A1E3" w14:textId="77777777" w:rsidR="00915C0E" w:rsidRPr="00C4749F" w:rsidRDefault="00915C0E" w:rsidP="00915C0E">
      <w:pPr>
        <w:pStyle w:val="BodyText"/>
        <w:sectPr w:rsidR="00915C0E" w:rsidRPr="00C4749F" w:rsidSect="005D75AD">
          <w:headerReference w:type="even" r:id="rId11"/>
          <w:headerReference w:type="default" r:id="rId12"/>
          <w:footerReference w:type="even" r:id="rId13"/>
          <w:footerReference w:type="default" r:id="rId14"/>
          <w:headerReference w:type="first" r:id="rId15"/>
          <w:footerReference w:type="first" r:id="rId16"/>
          <w:pgSz w:w="11907" w:h="16839" w:code="9"/>
          <w:pgMar w:top="4933" w:right="1134" w:bottom="851" w:left="1814" w:header="1531" w:footer="709" w:gutter="0"/>
          <w:pgNumType w:start="0"/>
          <w:cols w:space="720"/>
          <w:titlePg/>
          <w:docGrid w:linePitch="272"/>
        </w:sectPr>
      </w:pPr>
    </w:p>
    <w:p w14:paraId="1A693AA3" w14:textId="77777777" w:rsidR="005E6BD0" w:rsidRPr="007B15D9" w:rsidRDefault="005E6BD0" w:rsidP="007B15D9">
      <w:pPr>
        <w:pStyle w:val="Heading1"/>
        <w:numPr>
          <w:ilvl w:val="0"/>
          <w:numId w:val="0"/>
        </w:numPr>
      </w:pPr>
      <w:bookmarkStart w:id="5" w:name="_Toc521688344"/>
      <w:r w:rsidRPr="007B15D9">
        <w:lastRenderedPageBreak/>
        <w:t>Voorwoord</w:t>
      </w:r>
      <w:bookmarkEnd w:id="5"/>
    </w:p>
    <w:p w14:paraId="2671794E" w14:textId="7D2BBB0F" w:rsidR="001B1858" w:rsidRDefault="001B1858" w:rsidP="001B1858">
      <w:r>
        <w:t>Voor u ligt de scriptie ‘</w:t>
      </w:r>
      <w:r w:rsidR="00054454">
        <w:t>Smart Robotics – De spraakherkenning van Pepper</w:t>
      </w:r>
      <w:r>
        <w:t xml:space="preserve">.’ Deze scriptie is geschreven in het kader van mijn afstuderen aan de opleiding </w:t>
      </w:r>
      <w:r w:rsidR="00054454">
        <w:t>Software Engineering</w:t>
      </w:r>
      <w:r>
        <w:t xml:space="preserve"> aan de </w:t>
      </w:r>
      <w:r w:rsidR="00054454">
        <w:t>Hogeschool van Amsterdam</w:t>
      </w:r>
      <w:r>
        <w:t xml:space="preserve"> en in opdracht van stagebedrijf </w:t>
      </w:r>
      <w:r w:rsidR="00054454">
        <w:t>Atos.</w:t>
      </w:r>
      <w:r>
        <w:t xml:space="preserve"> Van </w:t>
      </w:r>
      <w:r w:rsidR="00054454">
        <w:t>februari</w:t>
      </w:r>
      <w:r>
        <w:t xml:space="preserve"> </w:t>
      </w:r>
      <w:r w:rsidR="00054454">
        <w:t>2018</w:t>
      </w:r>
      <w:r>
        <w:t xml:space="preserve"> tot en met </w:t>
      </w:r>
      <w:r w:rsidR="00054454">
        <w:t>juli</w:t>
      </w:r>
      <w:r>
        <w:t xml:space="preserve"> </w:t>
      </w:r>
      <w:r w:rsidR="00054454">
        <w:t>2018</w:t>
      </w:r>
      <w:r>
        <w:t xml:space="preserve"> ben ik bezig geweest met het onderzoek en het schrijven van de scriptie.</w:t>
      </w:r>
    </w:p>
    <w:p w14:paraId="6A477B20" w14:textId="77777777" w:rsidR="001B1858" w:rsidRDefault="001B1858" w:rsidP="001B1858"/>
    <w:p w14:paraId="30F21AC8" w14:textId="7E02D01B" w:rsidR="00C20F3F" w:rsidRDefault="001B1858" w:rsidP="001B1858">
      <w:r>
        <w:t>Samen</w:t>
      </w:r>
      <w:r w:rsidR="008609F8">
        <w:t xml:space="preserve"> met mijn </w:t>
      </w:r>
      <w:r w:rsidR="003B4617">
        <w:t>bedrijfsbegeleider</w:t>
      </w:r>
      <w:r w:rsidR="008609F8">
        <w:t>, Leon Emmen</w:t>
      </w:r>
      <w:r>
        <w:t xml:space="preserve">, heb ik de onderzoeksvraag voor deze scriptie bedacht. Het onderzoek dat ik heb uitgevoerd was complex. Na </w:t>
      </w:r>
      <w:r w:rsidR="000D2550">
        <w:t xml:space="preserve">het uitvoeren </w:t>
      </w:r>
      <w:r w:rsidR="003B4617">
        <w:t>van literatuur</w:t>
      </w:r>
      <w:r w:rsidR="000D2550">
        <w:t>-</w:t>
      </w:r>
      <w:r w:rsidR="003B4617">
        <w:t>, experimenteel</w:t>
      </w:r>
      <w:r w:rsidR="000D2550">
        <w:t>-</w:t>
      </w:r>
      <w:r w:rsidR="003B4617">
        <w:t xml:space="preserve"> en exploratief </w:t>
      </w:r>
      <w:r>
        <w:t xml:space="preserve">onderzoek heb ik de onderzoeksvraag kunnen beantwoorden. </w:t>
      </w:r>
    </w:p>
    <w:p w14:paraId="2D117D0D" w14:textId="77777777" w:rsidR="00C20F3F" w:rsidRDefault="00C20F3F" w:rsidP="001B1858"/>
    <w:p w14:paraId="00EBF489" w14:textId="4FF444F2" w:rsidR="001B1858" w:rsidRDefault="001B1858" w:rsidP="001B1858">
      <w:r>
        <w:t xml:space="preserve">Tijdens dit onderzoek stonden mijn </w:t>
      </w:r>
      <w:r w:rsidR="003B4617">
        <w:t>bedrijfsbegeleider</w:t>
      </w:r>
      <w:r>
        <w:t xml:space="preserve">, </w:t>
      </w:r>
      <w:r w:rsidR="003B4617">
        <w:t>Leon</w:t>
      </w:r>
      <w:r>
        <w:t xml:space="preserve"> </w:t>
      </w:r>
      <w:r w:rsidR="003B4617">
        <w:t>Emmen, en mijn begeleider</w:t>
      </w:r>
      <w:r>
        <w:t xml:space="preserve"> vanuit mijn opleiding, </w:t>
      </w:r>
      <w:r w:rsidR="003B4617">
        <w:t>Henk Middendorp</w:t>
      </w:r>
      <w:r>
        <w:t>, altijd voor mij klaar. Zij hebben steeds mijn vragen beantwoord waardoor ik verder kon met mijn onderzoek.</w:t>
      </w:r>
      <w:r w:rsidR="00571826">
        <w:t xml:space="preserve"> </w:t>
      </w:r>
      <w:r>
        <w:t xml:space="preserve">Bij dezen wil ik </w:t>
      </w:r>
      <w:r w:rsidR="00571826">
        <w:t xml:space="preserve">ze </w:t>
      </w:r>
      <w:r>
        <w:t xml:space="preserve">graag bedanken voor de fijne begeleiding en hun ondersteuning tijdens dit traject. </w:t>
      </w:r>
    </w:p>
    <w:p w14:paraId="7710CF82" w14:textId="77777777" w:rsidR="001B1858" w:rsidRDefault="001B1858" w:rsidP="001B1858"/>
    <w:p w14:paraId="59363FA9" w14:textId="4BF3D650" w:rsidR="00571826" w:rsidRDefault="001B1858" w:rsidP="001B1858">
      <w:r>
        <w:t xml:space="preserve">Tevens wil ik mijn collega’s bij </w:t>
      </w:r>
      <w:r w:rsidR="008609F8">
        <w:t>Atos</w:t>
      </w:r>
      <w:r>
        <w:t xml:space="preserve"> graag bedanken voor de fijne samenwerking. </w:t>
      </w:r>
      <w:r w:rsidR="00B3145A">
        <w:t xml:space="preserve">Tom Verloop en Joost van Dalen in het speciaal voor de technische ondersteuning. </w:t>
      </w:r>
      <w:r>
        <w:t xml:space="preserve">Ik heb vaak met hen op effectieve wijze kunnen sparren over mijn onderzoek. </w:t>
      </w:r>
    </w:p>
    <w:p w14:paraId="13C6E520" w14:textId="77777777" w:rsidR="00571826" w:rsidRDefault="00571826" w:rsidP="001B1858"/>
    <w:p w14:paraId="5AF5A0B8" w14:textId="2EADEE7E" w:rsidR="001B1858" w:rsidRDefault="001B1858" w:rsidP="001B1858">
      <w:r>
        <w:t xml:space="preserve">Ook van mijn vrienden en familie heb ik wijze raad mogen ontvangen. Bovendien hebben zij mij moreel ondersteund tijdens het schrijfproces. </w:t>
      </w:r>
    </w:p>
    <w:p w14:paraId="1C2386D7" w14:textId="77777777" w:rsidR="001B1858" w:rsidRDefault="001B1858" w:rsidP="001B1858"/>
    <w:p w14:paraId="19F8B156" w14:textId="77777777" w:rsidR="001B1858" w:rsidRDefault="001B1858" w:rsidP="001B1858">
      <w:r>
        <w:t>Ik wens u veel leesplezier toe.</w:t>
      </w:r>
    </w:p>
    <w:p w14:paraId="74B7F1CD" w14:textId="77777777" w:rsidR="001B1858" w:rsidRDefault="001B1858" w:rsidP="001B1858"/>
    <w:p w14:paraId="4FC44334" w14:textId="723B9410" w:rsidR="001B1858" w:rsidRDefault="001B1858" w:rsidP="001B1858">
      <w:r>
        <w:t>Ahmed Tyghri</w:t>
      </w:r>
    </w:p>
    <w:p w14:paraId="3752F3F0" w14:textId="77777777" w:rsidR="001B1858" w:rsidRDefault="001B1858" w:rsidP="001B1858"/>
    <w:p w14:paraId="51FB4965" w14:textId="07B7763F" w:rsidR="00A076FE" w:rsidRPr="00C4749F" w:rsidRDefault="004B060D" w:rsidP="001B1858">
      <w:r>
        <w:t>Amsterdam, 29</w:t>
      </w:r>
      <w:r w:rsidR="001B1858">
        <w:t xml:space="preserve"> juli 2018</w:t>
      </w:r>
      <w:r w:rsidR="001B1858" w:rsidRPr="00C4749F">
        <w:t xml:space="preserve"> </w:t>
      </w:r>
      <w:r w:rsidR="00A076FE" w:rsidRPr="00C4749F">
        <w:br w:type="page"/>
      </w:r>
    </w:p>
    <w:p w14:paraId="193F9BE8" w14:textId="6D788B85" w:rsidR="009643C6" w:rsidRDefault="00A076FE" w:rsidP="00B702E1">
      <w:pPr>
        <w:pStyle w:val="Heading1"/>
        <w:numPr>
          <w:ilvl w:val="0"/>
          <w:numId w:val="0"/>
        </w:numPr>
      </w:pPr>
      <w:bookmarkStart w:id="6" w:name="_Toc521688345"/>
      <w:r w:rsidRPr="00C40C20">
        <w:lastRenderedPageBreak/>
        <w:t>Samenvatting</w:t>
      </w:r>
      <w:bookmarkEnd w:id="6"/>
    </w:p>
    <w:p w14:paraId="12F7DDA1" w14:textId="09A48390" w:rsidR="009643C6" w:rsidRDefault="00305951" w:rsidP="00A076FE">
      <w:r>
        <w:t>Robots spelen in de sa</w:t>
      </w:r>
      <w:r w:rsidR="00F26B5C">
        <w:t xml:space="preserve">menleving </w:t>
      </w:r>
      <w:r w:rsidR="00B702E1">
        <w:t>een steeds grotere</w:t>
      </w:r>
      <w:r w:rsidR="00F26B5C">
        <w:t xml:space="preserve"> rol. V</w:t>
      </w:r>
      <w:r>
        <w:t>eel bedrijven houden deze ontwikkeling in de gaten, waaronder Atos.</w:t>
      </w:r>
      <w:r w:rsidR="00212943">
        <w:t xml:space="preserve"> </w:t>
      </w:r>
      <w:r w:rsidR="0098752F">
        <w:t>Atos</w:t>
      </w:r>
      <w:r w:rsidR="009643C6" w:rsidRPr="00DA3E9B">
        <w:t xml:space="preserve"> wil dat</w:t>
      </w:r>
      <w:r w:rsidR="00212943">
        <w:t xml:space="preserve"> de</w:t>
      </w:r>
      <w:r w:rsidR="00B702E1">
        <w:t xml:space="preserve"> door hen aangeschafte</w:t>
      </w:r>
      <w:r w:rsidR="00212943">
        <w:t xml:space="preserve"> humanoïde robot</w:t>
      </w:r>
      <w:r w:rsidR="009643C6" w:rsidRPr="00DA3E9B">
        <w:t xml:space="preserve"> Pepper zelfstandig een verscheidenheid aan vragen kan beantwoorden op een zo natuurlijk mogelijke manier.</w:t>
      </w:r>
      <w:r w:rsidRPr="00305951">
        <w:t xml:space="preserve"> </w:t>
      </w:r>
      <w:r w:rsidR="00212943">
        <w:t xml:space="preserve">Momenteel </w:t>
      </w:r>
      <w:r w:rsidR="00B702E1">
        <w:t>kunnen</w:t>
      </w:r>
      <w:r w:rsidR="00212943">
        <w:t xml:space="preserve"> er met</w:t>
      </w:r>
      <w:r w:rsidRPr="00DA3E9B">
        <w:t xml:space="preserve"> Pepper alleen gescripte gesprekken gevoerd worden.</w:t>
      </w:r>
    </w:p>
    <w:p w14:paraId="739CA6B9" w14:textId="649D91D5" w:rsidR="009643C6" w:rsidRDefault="009643C6" w:rsidP="00A076FE"/>
    <w:p w14:paraId="0BF08999" w14:textId="6BBF3DA5" w:rsidR="009643C6" w:rsidRDefault="009643C6" w:rsidP="009643C6">
      <w:r w:rsidRPr="00DA3E9B">
        <w:t xml:space="preserve">Het doel van deze afstudeeropdracht is onderzoeken hoe Pepper zelfstandig kan functioneren als assistent om vragen van bezoekers en medewerkers te beantwoorden. Met deze opdracht zullen de eerste stappen </w:t>
      </w:r>
      <w:r>
        <w:t xml:space="preserve">worden </w:t>
      </w:r>
      <w:r w:rsidRPr="00DA3E9B">
        <w:t>gezet om Pepper zelfstandig te laten converseren met een hoge mate van intelligentie.</w:t>
      </w:r>
      <w:r w:rsidRPr="009643C6">
        <w:t xml:space="preserve"> Hiervoor is de volgende onderzoeksvraag opgesteld:</w:t>
      </w:r>
      <w:r>
        <w:t xml:space="preserve"> </w:t>
      </w:r>
      <w:r w:rsidRPr="009643C6">
        <w:t>Hoe kan er op Pepper spraak worden omgezet naar tekst en daarvan de context worden bepaald?</w:t>
      </w:r>
    </w:p>
    <w:p w14:paraId="22ACDECD" w14:textId="77777777" w:rsidR="00BF2E19" w:rsidRPr="009643C6" w:rsidRDefault="00BF2E19" w:rsidP="009643C6"/>
    <w:p w14:paraId="105BACBB" w14:textId="047875E8" w:rsidR="00B37731" w:rsidRDefault="00BF2E19" w:rsidP="00F554D4">
      <w:r w:rsidRPr="00BF2E19">
        <w:t xml:space="preserve">Om een antwoord te kunnen geven op de onderzoeksvraag is </w:t>
      </w:r>
      <w:r w:rsidR="00BD4C0E">
        <w:t>er</w:t>
      </w:r>
      <w:r w:rsidRPr="00BF2E19">
        <w:t xml:space="preserve"> </w:t>
      </w:r>
      <w:r>
        <w:t>literatuur</w:t>
      </w:r>
      <w:r w:rsidR="00270304">
        <w:t>-</w:t>
      </w:r>
      <w:r>
        <w:t>, experimenteel</w:t>
      </w:r>
      <w:r w:rsidR="00270304">
        <w:t>-</w:t>
      </w:r>
      <w:r w:rsidRPr="00BF2E19">
        <w:t xml:space="preserve"> </w:t>
      </w:r>
      <w:r w:rsidR="00BD4C0E">
        <w:t xml:space="preserve">en </w:t>
      </w:r>
      <w:r w:rsidR="00F26B5C">
        <w:t>e</w:t>
      </w:r>
      <w:r w:rsidR="00BD4C0E" w:rsidRPr="00BD4C0E">
        <w:t xml:space="preserve">xploratief </w:t>
      </w:r>
      <w:r w:rsidR="00BD4C0E">
        <w:t xml:space="preserve">onderzoek </w:t>
      </w:r>
      <w:r w:rsidRPr="00BF2E19">
        <w:t>u</w:t>
      </w:r>
      <w:r w:rsidR="00BD4C0E">
        <w:t>itgevoerd.</w:t>
      </w:r>
      <w:r w:rsidR="00365850">
        <w:t xml:space="preserve"> </w:t>
      </w:r>
    </w:p>
    <w:p w14:paraId="2DF9F08E" w14:textId="77777777" w:rsidR="00B37731" w:rsidRDefault="00B37731" w:rsidP="00F554D4"/>
    <w:p w14:paraId="514227A2" w14:textId="3F78073A" w:rsidR="00203BA1" w:rsidRDefault="00D360E1" w:rsidP="00F554D4">
      <w:r>
        <w:t xml:space="preserve">Het onderzoek start met </w:t>
      </w:r>
      <w:r w:rsidR="00F554D4">
        <w:t xml:space="preserve">de werking van Pepper. </w:t>
      </w:r>
      <w:r w:rsidR="009263CF">
        <w:t>De robot is voorzien van een aantal sensoren, waarvan d</w:t>
      </w:r>
      <w:r w:rsidR="00B37731">
        <w:t>e twee voorste</w:t>
      </w:r>
      <w:r w:rsidR="00F554D4">
        <w:t xml:space="preserve"> </w:t>
      </w:r>
      <w:r w:rsidR="00B37731">
        <w:t xml:space="preserve">richtingsgevoelige </w:t>
      </w:r>
      <w:r w:rsidR="009263CF">
        <w:t xml:space="preserve">microfoons </w:t>
      </w:r>
      <w:r w:rsidR="00F554D4">
        <w:t>belangrijk</w:t>
      </w:r>
      <w:r w:rsidR="009263CF">
        <w:t xml:space="preserve"> zijn</w:t>
      </w:r>
      <w:r w:rsidR="00F554D4">
        <w:t xml:space="preserve">. </w:t>
      </w:r>
      <w:r w:rsidR="00B37731">
        <w:t xml:space="preserve">De realtime </w:t>
      </w:r>
      <w:r w:rsidR="00F554D4">
        <w:t xml:space="preserve">audiodata </w:t>
      </w:r>
      <w:r w:rsidR="00B37731">
        <w:t xml:space="preserve">van deze microfoons </w:t>
      </w:r>
      <w:r w:rsidR="002C669F">
        <w:t xml:space="preserve">zijn </w:t>
      </w:r>
      <w:r w:rsidR="00CC5124" w:rsidRPr="00CC5124">
        <w:t>noodzakelijk</w:t>
      </w:r>
      <w:r w:rsidR="00CC5124">
        <w:t xml:space="preserve"> </w:t>
      </w:r>
      <w:r w:rsidR="009263CF">
        <w:t>om spraak om te zetten naar tekst</w:t>
      </w:r>
      <w:r w:rsidR="00F554D4">
        <w:t xml:space="preserve">. </w:t>
      </w:r>
    </w:p>
    <w:p w14:paraId="06A4BB17" w14:textId="77777777" w:rsidR="00203BA1" w:rsidRDefault="00203BA1" w:rsidP="00F554D4"/>
    <w:p w14:paraId="2E40F148" w14:textId="60D1158B" w:rsidR="00203BA1" w:rsidRDefault="00F554D4" w:rsidP="00F554D4">
      <w:r>
        <w:t xml:space="preserve">Pepper heeft zelf geen vrije spraakherkenning. </w:t>
      </w:r>
      <w:r w:rsidR="000C067E">
        <w:t>Wat dit betekent is</w:t>
      </w:r>
      <w:r>
        <w:t xml:space="preserve"> dat</w:t>
      </w:r>
      <w:r w:rsidR="000C067E">
        <w:t xml:space="preserve"> de</w:t>
      </w:r>
      <w:r>
        <w:t xml:space="preserve"> </w:t>
      </w:r>
      <w:r w:rsidR="00620B7A">
        <w:t xml:space="preserve">woorden </w:t>
      </w:r>
      <w:r w:rsidRPr="00386379">
        <w:t xml:space="preserve">exact </w:t>
      </w:r>
      <w:r>
        <w:t xml:space="preserve">moeten </w:t>
      </w:r>
      <w:r w:rsidRPr="00386379">
        <w:t>matchen</w:t>
      </w:r>
      <w:r w:rsidR="00DC3FA5">
        <w:t xml:space="preserve"> om gedetecteerd te worden</w:t>
      </w:r>
      <w:r w:rsidRPr="00386379">
        <w:t>.</w:t>
      </w:r>
      <w:r>
        <w:t xml:space="preserve"> </w:t>
      </w:r>
      <w:r w:rsidRPr="00E90305">
        <w:t xml:space="preserve">Hiervoor dient de oplossing zelf geprogrammeerd te worden door gebruik te maken van een </w:t>
      </w:r>
      <w:r w:rsidR="00581759">
        <w:t>externe</w:t>
      </w:r>
      <w:r w:rsidRPr="00E90305">
        <w:t xml:space="preserve"> spraakherkenning systeem</w:t>
      </w:r>
      <w:r>
        <w:t xml:space="preserve">. </w:t>
      </w:r>
    </w:p>
    <w:p w14:paraId="03862E4C" w14:textId="77777777" w:rsidR="00203BA1" w:rsidRDefault="00203BA1" w:rsidP="00F554D4"/>
    <w:p w14:paraId="51624643" w14:textId="5587E98C" w:rsidR="00203BA1" w:rsidRDefault="00F554D4" w:rsidP="00F554D4">
      <w:r>
        <w:t xml:space="preserve">De </w:t>
      </w:r>
      <w:r w:rsidRPr="00E90305">
        <w:t>technische uitdagingen</w:t>
      </w:r>
      <w:r>
        <w:t xml:space="preserve"> hiervan zijn dat de</w:t>
      </w:r>
      <w:r w:rsidR="00B37731">
        <w:t xml:space="preserve"> realtime</w:t>
      </w:r>
      <w:r>
        <w:t xml:space="preserve"> audi</w:t>
      </w:r>
      <w:r w:rsidR="00B37731">
        <w:t xml:space="preserve">odata niet kan worden verkregen, </w:t>
      </w:r>
      <w:r>
        <w:t xml:space="preserve">het servicemanagement niet goed </w:t>
      </w:r>
      <w:r w:rsidR="00B37731">
        <w:t xml:space="preserve">werkt </w:t>
      </w:r>
      <w:r>
        <w:t>en de CPU niet de kracht heeft complexe services uit te voeren.</w:t>
      </w:r>
      <w:r w:rsidR="00581759">
        <w:t xml:space="preserve"> </w:t>
      </w:r>
      <w:r>
        <w:t xml:space="preserve">Met </w:t>
      </w:r>
      <w:r w:rsidR="00522251">
        <w:t>Ro</w:t>
      </w:r>
      <w:r w:rsidR="00281708">
        <w:t>bot Operating System (</w:t>
      </w:r>
      <w:r>
        <w:t>ROS</w:t>
      </w:r>
      <w:r w:rsidR="00281708">
        <w:t>)</w:t>
      </w:r>
      <w:r>
        <w:t xml:space="preserve"> worden </w:t>
      </w:r>
      <w:r w:rsidR="00B37731">
        <w:t xml:space="preserve">de </w:t>
      </w:r>
      <w:r>
        <w:t xml:space="preserve">beperkingen grotendeels opgelost. </w:t>
      </w:r>
      <w:r w:rsidR="00B37731">
        <w:t xml:space="preserve">ROS staat geïnstalleerd op een server </w:t>
      </w:r>
      <w:r w:rsidR="00281708">
        <w:t>die vervolgens weer</w:t>
      </w:r>
      <w:r w:rsidR="00B37731">
        <w:t xml:space="preserve"> </w:t>
      </w:r>
      <w:r w:rsidR="00783967">
        <w:t>verbonden</w:t>
      </w:r>
      <w:r w:rsidR="00281708">
        <w:t xml:space="preserve"> is</w:t>
      </w:r>
      <w:r w:rsidR="00B37731">
        <w:t xml:space="preserve"> met Pepper. </w:t>
      </w:r>
      <w:r w:rsidR="00581759">
        <w:t xml:space="preserve">Via de server kan de realtime audiodata worden verkregen. </w:t>
      </w:r>
    </w:p>
    <w:p w14:paraId="289214CE" w14:textId="77777777" w:rsidR="00203BA1" w:rsidRDefault="00203BA1" w:rsidP="00F554D4"/>
    <w:p w14:paraId="16704C42" w14:textId="279D7231" w:rsidR="00225A1C" w:rsidRDefault="00783967" w:rsidP="00F554D4">
      <w:r>
        <w:t xml:space="preserve">Er moet rekening worden gehouden </w:t>
      </w:r>
      <w:r w:rsidR="00AB4872">
        <w:t>met</w:t>
      </w:r>
      <w:r>
        <w:t xml:space="preserve"> de omgeving waar</w:t>
      </w:r>
      <w:r w:rsidR="00A81979">
        <w:t>in</w:t>
      </w:r>
      <w:r>
        <w:t xml:space="preserve"> Pepper zich bevindt, omdat ruis de performance van de spraakherkenning </w:t>
      </w:r>
      <w:r w:rsidR="009219E3">
        <w:t>kan belemmeren</w:t>
      </w:r>
      <w:r>
        <w:t xml:space="preserve">. </w:t>
      </w:r>
      <w:r w:rsidR="00814C60">
        <w:t xml:space="preserve">Een noise gate zal gebruikt worden om geluiden onder </w:t>
      </w:r>
      <w:r w:rsidR="009C5460">
        <w:t>bepaald</w:t>
      </w:r>
      <w:r w:rsidR="00814C60">
        <w:t xml:space="preserve"> geluidsniveau niet constant mee te nemen in de externe </w:t>
      </w:r>
      <w:r w:rsidR="001C312D">
        <w:t>spraakherkenning</w:t>
      </w:r>
      <w:r w:rsidR="00814C60">
        <w:t>.</w:t>
      </w:r>
    </w:p>
    <w:p w14:paraId="3C2EFFA9" w14:textId="77777777" w:rsidR="00225A1C" w:rsidRDefault="00225A1C" w:rsidP="00F554D4"/>
    <w:p w14:paraId="04B2D399" w14:textId="351946A3" w:rsidR="00F554D4" w:rsidRDefault="006F3FEF" w:rsidP="00F554D4">
      <w:r>
        <w:t xml:space="preserve">Een systeem voor </w:t>
      </w:r>
      <w:r w:rsidR="00783967">
        <w:t xml:space="preserve">externe spraakherkenning </w:t>
      </w:r>
      <w:r w:rsidR="008B0219">
        <w:t xml:space="preserve">zal </w:t>
      </w:r>
      <w:r>
        <w:t>aan</w:t>
      </w:r>
      <w:r w:rsidR="008B0219">
        <w:t xml:space="preserve"> de volgende </w:t>
      </w:r>
      <w:r w:rsidR="00783967">
        <w:t>eisen</w:t>
      </w:r>
      <w:r w:rsidR="008B0219">
        <w:t xml:space="preserve"> moeten voldoen</w:t>
      </w:r>
      <w:r>
        <w:t xml:space="preserve">: het </w:t>
      </w:r>
      <w:r w:rsidR="00783967">
        <w:t>moet</w:t>
      </w:r>
      <w:r w:rsidR="00B37731">
        <w:t xml:space="preserve"> </w:t>
      </w:r>
      <w:r>
        <w:t xml:space="preserve">een </w:t>
      </w:r>
      <w:r w:rsidR="00783967">
        <w:t>Continuous Speech R</w:t>
      </w:r>
      <w:r w:rsidR="00783967" w:rsidRPr="00C4749F">
        <w:t>ecognition</w:t>
      </w:r>
      <w:r>
        <w:t xml:space="preserve"> systeem</w:t>
      </w:r>
      <w:r w:rsidR="00783967">
        <w:t xml:space="preserve"> zijn, het moet een lage Word Error Rate hebben, spraak moet realtime </w:t>
      </w:r>
      <w:r w:rsidR="00253EB0">
        <w:t xml:space="preserve">worden </w:t>
      </w:r>
      <w:r w:rsidR="00783967">
        <w:t xml:space="preserve">verwerkt, het moet voorzien zijn van een grote woordenlijst, de </w:t>
      </w:r>
      <w:r w:rsidR="00C40C20">
        <w:t xml:space="preserve">Nederlandse en/of Engelse </w:t>
      </w:r>
      <w:r w:rsidR="00783967">
        <w:t xml:space="preserve">taalmodule moet aanwezig zijn en het moet worden </w:t>
      </w:r>
      <w:r w:rsidR="00253EB0">
        <w:t>geprogrammeerd</w:t>
      </w:r>
      <w:r w:rsidR="00783967">
        <w:t xml:space="preserve"> in ROS.</w:t>
      </w:r>
      <w:r w:rsidR="00253EB0">
        <w:t xml:space="preserve"> De spraakherkenning</w:t>
      </w:r>
      <w:r w:rsidR="00CC5124">
        <w:t>en</w:t>
      </w:r>
      <w:r w:rsidR="00253EB0">
        <w:t xml:space="preserve"> die het beste naar voren zijn gekomen zijn Google Cloud en IBM Watson. Ze moeten beide </w:t>
      </w:r>
      <w:r w:rsidR="002E19F1">
        <w:t>als een socket worden geprogrammeerd</w:t>
      </w:r>
      <w:r w:rsidR="00253EB0">
        <w:t xml:space="preserve"> </w:t>
      </w:r>
      <w:r w:rsidR="007F7B9B">
        <w:t>voor een snelle</w:t>
      </w:r>
      <w:r w:rsidR="00CC5124">
        <w:t xml:space="preserve"> </w:t>
      </w:r>
      <w:r w:rsidR="00A05EB8">
        <w:t>responsetijd</w:t>
      </w:r>
      <w:r w:rsidR="00253EB0">
        <w:t xml:space="preserve">. Dit is </w:t>
      </w:r>
      <w:r w:rsidR="009A043C">
        <w:t xml:space="preserve">op het moment </w:t>
      </w:r>
      <w:r w:rsidR="00253EB0">
        <w:t>alleen gelukt met IBM Watson.</w:t>
      </w:r>
    </w:p>
    <w:p w14:paraId="1CD10DA6" w14:textId="047C0BF9" w:rsidR="00253EB0" w:rsidRDefault="00253EB0" w:rsidP="00F554D4"/>
    <w:p w14:paraId="25E3F36D" w14:textId="1EB9B8C1" w:rsidR="00253EB0" w:rsidRDefault="00253EB0" w:rsidP="00F554D4">
      <w:r>
        <w:t xml:space="preserve">Tot slot </w:t>
      </w:r>
      <w:r w:rsidR="008164FA">
        <w:t xml:space="preserve">om de context </w:t>
      </w:r>
      <w:r w:rsidR="00573588">
        <w:t xml:space="preserve">te kunnen bepalen is </w:t>
      </w:r>
      <w:r w:rsidR="00F452FA">
        <w:t>er</w:t>
      </w:r>
      <w:r w:rsidR="00573588">
        <w:t xml:space="preserve"> </w:t>
      </w:r>
      <w:r w:rsidR="00573588" w:rsidRPr="00573588">
        <w:t>Natural Language Processing</w:t>
      </w:r>
      <w:r w:rsidR="00573588">
        <w:t xml:space="preserve"> (NLP) nodig. Bij NLP gaat het om taal begrijpen, verwerken en genereren net als een persoon. Spraakherkenning is daar onderdeel van. Voor het begrijpen van de context is een dataset nodig, waar de verkregen tekst op gebaseerd kan worden.</w:t>
      </w:r>
      <w:r w:rsidR="008F2CBE">
        <w:t xml:space="preserve"> Hiervoor </w:t>
      </w:r>
      <w:r w:rsidR="00F452FA">
        <w:t>is</w:t>
      </w:r>
      <w:r w:rsidR="008F2CBE">
        <w:t xml:space="preserve"> IBM Assistant </w:t>
      </w:r>
      <w:r w:rsidR="00F452FA">
        <w:t>gekozen</w:t>
      </w:r>
      <w:r w:rsidR="008F2CBE">
        <w:t xml:space="preserve"> </w:t>
      </w:r>
      <w:r w:rsidR="00B832AB">
        <w:t>om</w:t>
      </w:r>
      <w:r w:rsidR="00F452FA">
        <w:t xml:space="preserve"> het systeem te </w:t>
      </w:r>
      <w:r w:rsidR="00B832AB">
        <w:t>kunnen trainen met een dataset</w:t>
      </w:r>
      <w:r w:rsidR="008F2CBE">
        <w:t xml:space="preserve">. </w:t>
      </w:r>
      <w:r w:rsidR="00F452FA">
        <w:t xml:space="preserve">IBM Assistant </w:t>
      </w:r>
      <w:r w:rsidR="00D41E5B">
        <w:t xml:space="preserve">zal </w:t>
      </w:r>
      <w:r w:rsidR="00F452FA">
        <w:t xml:space="preserve">de bedoeling van de zin bepalen en </w:t>
      </w:r>
      <w:r w:rsidR="004D1B8A">
        <w:t xml:space="preserve">de </w:t>
      </w:r>
      <w:r w:rsidR="00F452FA">
        <w:t xml:space="preserve">specifieke waardes uit de zin halen. </w:t>
      </w:r>
      <w:r w:rsidR="004D1B8A">
        <w:t xml:space="preserve">Om een gebruiker door een proces te helpen kan de dialoog worden </w:t>
      </w:r>
      <w:r w:rsidR="00DD0E70">
        <w:t>gemaakt in</w:t>
      </w:r>
      <w:r w:rsidR="004D1B8A">
        <w:t xml:space="preserve"> IBM Assistant. </w:t>
      </w:r>
      <w:r w:rsidR="00B73FAA">
        <w:t xml:space="preserve">Het grote verschil met Pepper hiermee is dat woorden niet meer exact hoeven worden gezegd om een dialoog te kunnen </w:t>
      </w:r>
      <w:r w:rsidR="006F3FEF">
        <w:t>voeren</w:t>
      </w:r>
      <w:r w:rsidR="00B73FAA">
        <w:t>.</w:t>
      </w:r>
    </w:p>
    <w:p w14:paraId="7E89ADAB" w14:textId="34737348" w:rsidR="00337635" w:rsidRDefault="00337635" w:rsidP="00F554D4"/>
    <w:p w14:paraId="527DEF64" w14:textId="158E90FC" w:rsidR="005E6BD0" w:rsidRPr="00814C60" w:rsidRDefault="00337635">
      <w:r>
        <w:t>Op basis hiervan wordt aanbevolen om aan</w:t>
      </w:r>
      <w:r w:rsidR="00C36937">
        <w:t xml:space="preserve"> een basis platform te werken voor Pepper waar gemakkelijk</w:t>
      </w:r>
      <w:r w:rsidR="00DA7A9D">
        <w:t xml:space="preserve">e andere services en diensten </w:t>
      </w:r>
      <w:r w:rsidR="00C36937">
        <w:t>op aan kunnen worden gesloten. De intelligentie van Pepper wordt dan hiermee</w:t>
      </w:r>
      <w:r w:rsidR="00313BD1">
        <w:t xml:space="preserve"> vergroot om in</w:t>
      </w:r>
      <w:r w:rsidR="003509D9">
        <w:t xml:space="preserve"> de toekomst in</w:t>
      </w:r>
      <w:r w:rsidR="00313BD1">
        <w:t xml:space="preserve"> te kunnen zetten als zelfstandig vraagbak en assistent.</w:t>
      </w:r>
    </w:p>
    <w:p w14:paraId="4455A439" w14:textId="4F721A01" w:rsidR="00915C0E" w:rsidRPr="00C4749F" w:rsidRDefault="00915C0E" w:rsidP="007B15D9">
      <w:pPr>
        <w:pStyle w:val="Heading0"/>
        <w:numPr>
          <w:ilvl w:val="0"/>
          <w:numId w:val="0"/>
        </w:numPr>
      </w:pPr>
      <w:r w:rsidRPr="00C4749F">
        <w:lastRenderedPageBreak/>
        <w:softHyphen/>
      </w:r>
      <w:fldSimple w:instr=" DOCPROPERTY &quot;lblContents&quot; ">
        <w:r w:rsidR="001A29CC">
          <w:t>Inhoud</w:t>
        </w:r>
      </w:fldSimple>
    </w:p>
    <w:bookmarkStart w:id="7" w:name="sys_TOC"/>
    <w:p w14:paraId="74B622D8" w14:textId="3E3B516C" w:rsidR="001A29CC" w:rsidRDefault="00915C0E">
      <w:pPr>
        <w:pStyle w:val="TOC1"/>
        <w:rPr>
          <w:rFonts w:asciiTheme="minorHAnsi" w:eastAsiaTheme="minorEastAsia" w:hAnsiTheme="minorHAnsi" w:cstheme="minorBidi"/>
          <w:noProof/>
          <w:sz w:val="22"/>
          <w:szCs w:val="22"/>
          <w:lang w:eastAsia="nl-NL"/>
        </w:rPr>
      </w:pPr>
      <w:r w:rsidRPr="00C4749F">
        <w:fldChar w:fldCharType="begin"/>
      </w:r>
      <w:r w:rsidRPr="00C4749F">
        <w:instrText xml:space="preserve"> TOC \o "1-2" \t "Appendix</w:instrText>
      </w:r>
      <w:fldSimple w:instr=" DOCPROPERTY sys_ListSep ">
        <w:r w:rsidR="001A29CC">
          <w:instrText>;</w:instrText>
        </w:r>
      </w:fldSimple>
      <w:r w:rsidRPr="00C4749F">
        <w:instrText>5</w:instrText>
      </w:r>
      <w:fldSimple w:instr=" DOCPROPERTY sys_ListSep ">
        <w:r w:rsidR="001A29CC">
          <w:instrText>;</w:instrText>
        </w:r>
      </w:fldSimple>
      <w:r w:rsidRPr="00C4749F">
        <w:instrText>Heading 1 Cust no.</w:instrText>
      </w:r>
      <w:fldSimple w:instr=" DOCPROPERTY sys_ListSep ">
        <w:r w:rsidR="001A29CC">
          <w:instrText>;</w:instrText>
        </w:r>
      </w:fldSimple>
      <w:r w:rsidRPr="00C4749F">
        <w:instrText>1</w:instrText>
      </w:r>
      <w:fldSimple w:instr=" DOCPROPERTY sys_ListSep ">
        <w:r w:rsidR="001A29CC">
          <w:instrText>;</w:instrText>
        </w:r>
      </w:fldSimple>
      <w:r w:rsidRPr="00C4749F">
        <w:instrText>Heading 2 Cust no.</w:instrText>
      </w:r>
      <w:fldSimple w:instr=" DOCPROPERTY sys_ListSep ">
        <w:r w:rsidR="001A29CC">
          <w:instrText>;</w:instrText>
        </w:r>
      </w:fldSimple>
      <w:r w:rsidRPr="00C4749F">
        <w:instrText xml:space="preserve">2" </w:instrText>
      </w:r>
      <w:r w:rsidRPr="00C4749F">
        <w:fldChar w:fldCharType="separate"/>
      </w:r>
      <w:r w:rsidR="001A29CC">
        <w:rPr>
          <w:noProof/>
        </w:rPr>
        <w:t>Voorwoord</w:t>
      </w:r>
      <w:r w:rsidR="001A29CC">
        <w:rPr>
          <w:noProof/>
        </w:rPr>
        <w:tab/>
      </w:r>
      <w:r w:rsidR="001A29CC">
        <w:rPr>
          <w:noProof/>
        </w:rPr>
        <w:fldChar w:fldCharType="begin"/>
      </w:r>
      <w:r w:rsidR="001A29CC">
        <w:rPr>
          <w:noProof/>
        </w:rPr>
        <w:instrText xml:space="preserve"> PAGEREF _Toc521688344 \h </w:instrText>
      </w:r>
      <w:r w:rsidR="001A29CC">
        <w:rPr>
          <w:noProof/>
        </w:rPr>
      </w:r>
      <w:r w:rsidR="001A29CC">
        <w:rPr>
          <w:noProof/>
        </w:rPr>
        <w:fldChar w:fldCharType="separate"/>
      </w:r>
      <w:r w:rsidR="001A29CC">
        <w:rPr>
          <w:noProof/>
        </w:rPr>
        <w:t>3</w:t>
      </w:r>
      <w:r w:rsidR="001A29CC">
        <w:rPr>
          <w:noProof/>
        </w:rPr>
        <w:fldChar w:fldCharType="end"/>
      </w:r>
    </w:p>
    <w:p w14:paraId="0A63BB26" w14:textId="751E96BE" w:rsidR="001A29CC" w:rsidRDefault="001A29CC">
      <w:pPr>
        <w:pStyle w:val="TOC1"/>
        <w:rPr>
          <w:rFonts w:asciiTheme="minorHAnsi" w:eastAsiaTheme="minorEastAsia" w:hAnsiTheme="minorHAnsi" w:cstheme="minorBidi"/>
          <w:noProof/>
          <w:sz w:val="22"/>
          <w:szCs w:val="22"/>
          <w:lang w:eastAsia="nl-NL"/>
        </w:rPr>
      </w:pPr>
      <w:r>
        <w:rPr>
          <w:noProof/>
        </w:rPr>
        <w:t>Samenvatting</w:t>
      </w:r>
      <w:r>
        <w:rPr>
          <w:noProof/>
        </w:rPr>
        <w:tab/>
      </w:r>
      <w:r>
        <w:rPr>
          <w:noProof/>
        </w:rPr>
        <w:fldChar w:fldCharType="begin"/>
      </w:r>
      <w:r>
        <w:rPr>
          <w:noProof/>
        </w:rPr>
        <w:instrText xml:space="preserve"> PAGEREF _Toc521688345 \h </w:instrText>
      </w:r>
      <w:r>
        <w:rPr>
          <w:noProof/>
        </w:rPr>
      </w:r>
      <w:r>
        <w:rPr>
          <w:noProof/>
        </w:rPr>
        <w:fldChar w:fldCharType="separate"/>
      </w:r>
      <w:r>
        <w:rPr>
          <w:noProof/>
        </w:rPr>
        <w:t>4</w:t>
      </w:r>
      <w:r>
        <w:rPr>
          <w:noProof/>
        </w:rPr>
        <w:fldChar w:fldCharType="end"/>
      </w:r>
    </w:p>
    <w:p w14:paraId="2F0F4BE4" w14:textId="1936C402" w:rsidR="001A29CC" w:rsidRDefault="001A29CC">
      <w:pPr>
        <w:pStyle w:val="TOC1"/>
        <w:rPr>
          <w:rFonts w:asciiTheme="minorHAnsi" w:eastAsiaTheme="minorEastAsia" w:hAnsiTheme="minorHAnsi" w:cstheme="minorBidi"/>
          <w:noProof/>
          <w:sz w:val="22"/>
          <w:szCs w:val="22"/>
          <w:lang w:eastAsia="nl-NL"/>
        </w:rPr>
      </w:pPr>
      <w:r>
        <w:rPr>
          <w:noProof/>
        </w:rPr>
        <w:t>1</w:t>
      </w:r>
      <w:r>
        <w:rPr>
          <w:rFonts w:asciiTheme="minorHAnsi" w:eastAsiaTheme="minorEastAsia" w:hAnsiTheme="minorHAnsi" w:cstheme="minorBidi"/>
          <w:noProof/>
          <w:sz w:val="22"/>
          <w:szCs w:val="22"/>
          <w:lang w:eastAsia="nl-NL"/>
        </w:rPr>
        <w:tab/>
      </w:r>
      <w:r>
        <w:rPr>
          <w:noProof/>
        </w:rPr>
        <w:t>Inleiding</w:t>
      </w:r>
      <w:r>
        <w:rPr>
          <w:noProof/>
        </w:rPr>
        <w:tab/>
      </w:r>
      <w:r>
        <w:rPr>
          <w:noProof/>
        </w:rPr>
        <w:fldChar w:fldCharType="begin"/>
      </w:r>
      <w:r>
        <w:rPr>
          <w:noProof/>
        </w:rPr>
        <w:instrText xml:space="preserve"> PAGEREF _Toc521688346 \h </w:instrText>
      </w:r>
      <w:r>
        <w:rPr>
          <w:noProof/>
        </w:rPr>
      </w:r>
      <w:r>
        <w:rPr>
          <w:noProof/>
        </w:rPr>
        <w:fldChar w:fldCharType="separate"/>
      </w:r>
      <w:r>
        <w:rPr>
          <w:noProof/>
        </w:rPr>
        <w:t>7</w:t>
      </w:r>
      <w:r>
        <w:rPr>
          <w:noProof/>
        </w:rPr>
        <w:fldChar w:fldCharType="end"/>
      </w:r>
    </w:p>
    <w:p w14:paraId="78DF2E4F" w14:textId="51AD1C43" w:rsidR="001A29CC" w:rsidRDefault="001A29CC">
      <w:pPr>
        <w:pStyle w:val="TOC1"/>
        <w:rPr>
          <w:rFonts w:asciiTheme="minorHAnsi" w:eastAsiaTheme="minorEastAsia" w:hAnsiTheme="minorHAnsi" w:cstheme="minorBidi"/>
          <w:noProof/>
          <w:sz w:val="22"/>
          <w:szCs w:val="22"/>
          <w:lang w:eastAsia="nl-NL"/>
        </w:rPr>
      </w:pPr>
      <w:r>
        <w:rPr>
          <w:noProof/>
        </w:rPr>
        <w:t>2</w:t>
      </w:r>
      <w:r>
        <w:rPr>
          <w:rFonts w:asciiTheme="minorHAnsi" w:eastAsiaTheme="minorEastAsia" w:hAnsiTheme="minorHAnsi" w:cstheme="minorBidi"/>
          <w:noProof/>
          <w:sz w:val="22"/>
          <w:szCs w:val="22"/>
          <w:lang w:eastAsia="nl-NL"/>
        </w:rPr>
        <w:tab/>
      </w:r>
      <w:r>
        <w:rPr>
          <w:noProof/>
        </w:rPr>
        <w:t>Opdracht</w:t>
      </w:r>
      <w:r>
        <w:rPr>
          <w:noProof/>
        </w:rPr>
        <w:tab/>
      </w:r>
      <w:r>
        <w:rPr>
          <w:noProof/>
        </w:rPr>
        <w:fldChar w:fldCharType="begin"/>
      </w:r>
      <w:r>
        <w:rPr>
          <w:noProof/>
        </w:rPr>
        <w:instrText xml:space="preserve"> PAGEREF _Toc521688347 \h </w:instrText>
      </w:r>
      <w:r>
        <w:rPr>
          <w:noProof/>
        </w:rPr>
      </w:r>
      <w:r>
        <w:rPr>
          <w:noProof/>
        </w:rPr>
        <w:fldChar w:fldCharType="separate"/>
      </w:r>
      <w:r>
        <w:rPr>
          <w:noProof/>
        </w:rPr>
        <w:t>10</w:t>
      </w:r>
      <w:r>
        <w:rPr>
          <w:noProof/>
        </w:rPr>
        <w:fldChar w:fldCharType="end"/>
      </w:r>
    </w:p>
    <w:p w14:paraId="25008DA7" w14:textId="1D84CAD6" w:rsidR="001A29CC" w:rsidRDefault="001A29CC">
      <w:pPr>
        <w:pStyle w:val="TOC2"/>
        <w:rPr>
          <w:rFonts w:asciiTheme="minorHAnsi" w:eastAsiaTheme="minorEastAsia" w:hAnsiTheme="minorHAnsi" w:cstheme="minorBidi"/>
          <w:noProof/>
          <w:sz w:val="22"/>
          <w:szCs w:val="22"/>
          <w:lang w:eastAsia="nl-NL"/>
        </w:rPr>
      </w:pPr>
      <w:r>
        <w:rPr>
          <w:noProof/>
        </w:rPr>
        <w:t>2.1</w:t>
      </w:r>
      <w:r>
        <w:rPr>
          <w:rFonts w:asciiTheme="minorHAnsi" w:eastAsiaTheme="minorEastAsia" w:hAnsiTheme="minorHAnsi" w:cstheme="minorBidi"/>
          <w:noProof/>
          <w:sz w:val="22"/>
          <w:szCs w:val="22"/>
          <w:lang w:eastAsia="nl-NL"/>
        </w:rPr>
        <w:tab/>
      </w:r>
      <w:r>
        <w:rPr>
          <w:noProof/>
        </w:rPr>
        <w:t>Opdrachtdefinitie</w:t>
      </w:r>
      <w:r>
        <w:rPr>
          <w:noProof/>
        </w:rPr>
        <w:tab/>
      </w:r>
      <w:r>
        <w:rPr>
          <w:noProof/>
        </w:rPr>
        <w:fldChar w:fldCharType="begin"/>
      </w:r>
      <w:r>
        <w:rPr>
          <w:noProof/>
        </w:rPr>
        <w:instrText xml:space="preserve"> PAGEREF _Toc521688348 \h </w:instrText>
      </w:r>
      <w:r>
        <w:rPr>
          <w:noProof/>
        </w:rPr>
      </w:r>
      <w:r>
        <w:rPr>
          <w:noProof/>
        </w:rPr>
        <w:fldChar w:fldCharType="separate"/>
      </w:r>
      <w:r>
        <w:rPr>
          <w:noProof/>
        </w:rPr>
        <w:t>10</w:t>
      </w:r>
      <w:r>
        <w:rPr>
          <w:noProof/>
        </w:rPr>
        <w:fldChar w:fldCharType="end"/>
      </w:r>
    </w:p>
    <w:p w14:paraId="21470A60" w14:textId="551BED76" w:rsidR="001A29CC" w:rsidRDefault="001A29CC">
      <w:pPr>
        <w:pStyle w:val="TOC2"/>
        <w:rPr>
          <w:rFonts w:asciiTheme="minorHAnsi" w:eastAsiaTheme="minorEastAsia" w:hAnsiTheme="minorHAnsi" w:cstheme="minorBidi"/>
          <w:noProof/>
          <w:sz w:val="22"/>
          <w:szCs w:val="22"/>
          <w:lang w:eastAsia="nl-NL"/>
        </w:rPr>
      </w:pPr>
      <w:r>
        <w:rPr>
          <w:noProof/>
        </w:rPr>
        <w:t>2.2</w:t>
      </w:r>
      <w:r>
        <w:rPr>
          <w:rFonts w:asciiTheme="minorHAnsi" w:eastAsiaTheme="minorEastAsia" w:hAnsiTheme="minorHAnsi" w:cstheme="minorBidi"/>
          <w:noProof/>
          <w:sz w:val="22"/>
          <w:szCs w:val="22"/>
          <w:lang w:eastAsia="nl-NL"/>
        </w:rPr>
        <w:tab/>
      </w:r>
      <w:r>
        <w:rPr>
          <w:noProof/>
        </w:rPr>
        <w:t>Producten</w:t>
      </w:r>
      <w:r>
        <w:rPr>
          <w:noProof/>
        </w:rPr>
        <w:tab/>
      </w:r>
      <w:r>
        <w:rPr>
          <w:noProof/>
        </w:rPr>
        <w:fldChar w:fldCharType="begin"/>
      </w:r>
      <w:r>
        <w:rPr>
          <w:noProof/>
        </w:rPr>
        <w:instrText xml:space="preserve"> PAGEREF _Toc521688349 \h </w:instrText>
      </w:r>
      <w:r>
        <w:rPr>
          <w:noProof/>
        </w:rPr>
      </w:r>
      <w:r>
        <w:rPr>
          <w:noProof/>
        </w:rPr>
        <w:fldChar w:fldCharType="separate"/>
      </w:r>
      <w:r>
        <w:rPr>
          <w:noProof/>
        </w:rPr>
        <w:t>10</w:t>
      </w:r>
      <w:r>
        <w:rPr>
          <w:noProof/>
        </w:rPr>
        <w:fldChar w:fldCharType="end"/>
      </w:r>
    </w:p>
    <w:p w14:paraId="3D65BC06" w14:textId="73DFABFB" w:rsidR="001A29CC" w:rsidRDefault="001A29CC">
      <w:pPr>
        <w:pStyle w:val="TOC2"/>
        <w:rPr>
          <w:rFonts w:asciiTheme="minorHAnsi" w:eastAsiaTheme="minorEastAsia" w:hAnsiTheme="minorHAnsi" w:cstheme="minorBidi"/>
          <w:noProof/>
          <w:sz w:val="22"/>
          <w:szCs w:val="22"/>
          <w:lang w:eastAsia="nl-NL"/>
        </w:rPr>
      </w:pPr>
      <w:r>
        <w:rPr>
          <w:noProof/>
        </w:rPr>
        <w:t>2.3</w:t>
      </w:r>
      <w:r>
        <w:rPr>
          <w:rFonts w:asciiTheme="minorHAnsi" w:eastAsiaTheme="minorEastAsia" w:hAnsiTheme="minorHAnsi" w:cstheme="minorBidi"/>
          <w:noProof/>
          <w:sz w:val="22"/>
          <w:szCs w:val="22"/>
          <w:lang w:eastAsia="nl-NL"/>
        </w:rPr>
        <w:tab/>
      </w:r>
      <w:r>
        <w:rPr>
          <w:noProof/>
        </w:rPr>
        <w:t>Uitdagingen</w:t>
      </w:r>
      <w:r>
        <w:rPr>
          <w:noProof/>
        </w:rPr>
        <w:tab/>
      </w:r>
      <w:r>
        <w:rPr>
          <w:noProof/>
        </w:rPr>
        <w:fldChar w:fldCharType="begin"/>
      </w:r>
      <w:r>
        <w:rPr>
          <w:noProof/>
        </w:rPr>
        <w:instrText xml:space="preserve"> PAGEREF _Toc521688350 \h </w:instrText>
      </w:r>
      <w:r>
        <w:rPr>
          <w:noProof/>
        </w:rPr>
      </w:r>
      <w:r>
        <w:rPr>
          <w:noProof/>
        </w:rPr>
        <w:fldChar w:fldCharType="separate"/>
      </w:r>
      <w:r>
        <w:rPr>
          <w:noProof/>
        </w:rPr>
        <w:t>10</w:t>
      </w:r>
      <w:r>
        <w:rPr>
          <w:noProof/>
        </w:rPr>
        <w:fldChar w:fldCharType="end"/>
      </w:r>
    </w:p>
    <w:p w14:paraId="02EB0009" w14:textId="4CC4DB8F" w:rsidR="001A29CC" w:rsidRDefault="001A29CC">
      <w:pPr>
        <w:pStyle w:val="TOC1"/>
        <w:rPr>
          <w:rFonts w:asciiTheme="minorHAnsi" w:eastAsiaTheme="minorEastAsia" w:hAnsiTheme="minorHAnsi" w:cstheme="minorBidi"/>
          <w:noProof/>
          <w:sz w:val="22"/>
          <w:szCs w:val="22"/>
          <w:lang w:eastAsia="nl-NL"/>
        </w:rPr>
      </w:pPr>
      <w:r>
        <w:rPr>
          <w:noProof/>
        </w:rPr>
        <w:t>3</w:t>
      </w:r>
      <w:r>
        <w:rPr>
          <w:rFonts w:asciiTheme="minorHAnsi" w:eastAsiaTheme="minorEastAsia" w:hAnsiTheme="minorHAnsi" w:cstheme="minorBidi"/>
          <w:noProof/>
          <w:sz w:val="22"/>
          <w:szCs w:val="22"/>
          <w:lang w:eastAsia="nl-NL"/>
        </w:rPr>
        <w:tab/>
      </w:r>
      <w:r>
        <w:rPr>
          <w:noProof/>
        </w:rPr>
        <w:t>Onderzoeksmethode</w:t>
      </w:r>
      <w:r>
        <w:rPr>
          <w:noProof/>
        </w:rPr>
        <w:tab/>
      </w:r>
      <w:r>
        <w:rPr>
          <w:noProof/>
        </w:rPr>
        <w:fldChar w:fldCharType="begin"/>
      </w:r>
      <w:r>
        <w:rPr>
          <w:noProof/>
        </w:rPr>
        <w:instrText xml:space="preserve"> PAGEREF _Toc521688351 \h </w:instrText>
      </w:r>
      <w:r>
        <w:rPr>
          <w:noProof/>
        </w:rPr>
      </w:r>
      <w:r>
        <w:rPr>
          <w:noProof/>
        </w:rPr>
        <w:fldChar w:fldCharType="separate"/>
      </w:r>
      <w:r>
        <w:rPr>
          <w:noProof/>
        </w:rPr>
        <w:t>11</w:t>
      </w:r>
      <w:r>
        <w:rPr>
          <w:noProof/>
        </w:rPr>
        <w:fldChar w:fldCharType="end"/>
      </w:r>
    </w:p>
    <w:p w14:paraId="0C6D022F" w14:textId="2CA5BC32" w:rsidR="001A29CC" w:rsidRDefault="001A29CC">
      <w:pPr>
        <w:pStyle w:val="TOC1"/>
        <w:rPr>
          <w:rFonts w:asciiTheme="minorHAnsi" w:eastAsiaTheme="minorEastAsia" w:hAnsiTheme="minorHAnsi" w:cstheme="minorBidi"/>
          <w:noProof/>
          <w:sz w:val="22"/>
          <w:szCs w:val="22"/>
          <w:lang w:eastAsia="nl-NL"/>
        </w:rPr>
      </w:pPr>
      <w:r>
        <w:rPr>
          <w:noProof/>
        </w:rPr>
        <w:t>4</w:t>
      </w:r>
      <w:r>
        <w:rPr>
          <w:rFonts w:asciiTheme="minorHAnsi" w:eastAsiaTheme="minorEastAsia" w:hAnsiTheme="minorHAnsi" w:cstheme="minorBidi"/>
          <w:noProof/>
          <w:sz w:val="22"/>
          <w:szCs w:val="22"/>
          <w:lang w:eastAsia="nl-NL"/>
        </w:rPr>
        <w:tab/>
      </w:r>
      <w:r>
        <w:rPr>
          <w:noProof/>
        </w:rPr>
        <w:t>Onderzoek</w:t>
      </w:r>
      <w:r>
        <w:rPr>
          <w:noProof/>
        </w:rPr>
        <w:tab/>
      </w:r>
      <w:r>
        <w:rPr>
          <w:noProof/>
        </w:rPr>
        <w:fldChar w:fldCharType="begin"/>
      </w:r>
      <w:r>
        <w:rPr>
          <w:noProof/>
        </w:rPr>
        <w:instrText xml:space="preserve"> PAGEREF _Toc521688352 \h </w:instrText>
      </w:r>
      <w:r>
        <w:rPr>
          <w:noProof/>
        </w:rPr>
      </w:r>
      <w:r>
        <w:rPr>
          <w:noProof/>
        </w:rPr>
        <w:fldChar w:fldCharType="separate"/>
      </w:r>
      <w:r>
        <w:rPr>
          <w:noProof/>
        </w:rPr>
        <w:t>12</w:t>
      </w:r>
      <w:r>
        <w:rPr>
          <w:noProof/>
        </w:rPr>
        <w:fldChar w:fldCharType="end"/>
      </w:r>
    </w:p>
    <w:p w14:paraId="4CF97F4C" w14:textId="7241FD47" w:rsidR="001A29CC" w:rsidRDefault="001A29CC">
      <w:pPr>
        <w:pStyle w:val="TOC2"/>
        <w:rPr>
          <w:rFonts w:asciiTheme="minorHAnsi" w:eastAsiaTheme="minorEastAsia" w:hAnsiTheme="minorHAnsi" w:cstheme="minorBidi"/>
          <w:noProof/>
          <w:sz w:val="22"/>
          <w:szCs w:val="22"/>
          <w:lang w:eastAsia="nl-NL"/>
        </w:rPr>
      </w:pPr>
      <w:r>
        <w:rPr>
          <w:noProof/>
        </w:rPr>
        <w:t>4.1</w:t>
      </w:r>
      <w:r>
        <w:rPr>
          <w:rFonts w:asciiTheme="minorHAnsi" w:eastAsiaTheme="minorEastAsia" w:hAnsiTheme="minorHAnsi" w:cstheme="minorBidi"/>
          <w:noProof/>
          <w:sz w:val="22"/>
          <w:szCs w:val="22"/>
          <w:lang w:eastAsia="nl-NL"/>
        </w:rPr>
        <w:tab/>
      </w:r>
      <w:r>
        <w:rPr>
          <w:noProof/>
        </w:rPr>
        <w:t>Pepper</w:t>
      </w:r>
      <w:r>
        <w:rPr>
          <w:noProof/>
        </w:rPr>
        <w:tab/>
      </w:r>
      <w:r>
        <w:rPr>
          <w:noProof/>
        </w:rPr>
        <w:fldChar w:fldCharType="begin"/>
      </w:r>
      <w:r>
        <w:rPr>
          <w:noProof/>
        </w:rPr>
        <w:instrText xml:space="preserve"> PAGEREF _Toc521688353 \h </w:instrText>
      </w:r>
      <w:r>
        <w:rPr>
          <w:noProof/>
        </w:rPr>
      </w:r>
      <w:r>
        <w:rPr>
          <w:noProof/>
        </w:rPr>
        <w:fldChar w:fldCharType="separate"/>
      </w:r>
      <w:r>
        <w:rPr>
          <w:noProof/>
        </w:rPr>
        <w:t>12</w:t>
      </w:r>
      <w:r>
        <w:rPr>
          <w:noProof/>
        </w:rPr>
        <w:fldChar w:fldCharType="end"/>
      </w:r>
    </w:p>
    <w:p w14:paraId="1A955640" w14:textId="3BBC879A" w:rsidR="001A29CC" w:rsidRDefault="001A29CC">
      <w:pPr>
        <w:pStyle w:val="TOC2"/>
        <w:rPr>
          <w:rFonts w:asciiTheme="minorHAnsi" w:eastAsiaTheme="minorEastAsia" w:hAnsiTheme="minorHAnsi" w:cstheme="minorBidi"/>
          <w:noProof/>
          <w:sz w:val="22"/>
          <w:szCs w:val="22"/>
          <w:lang w:eastAsia="nl-NL"/>
        </w:rPr>
      </w:pPr>
      <w:r>
        <w:rPr>
          <w:noProof/>
        </w:rPr>
        <w:t>4.2</w:t>
      </w:r>
      <w:r>
        <w:rPr>
          <w:rFonts w:asciiTheme="minorHAnsi" w:eastAsiaTheme="minorEastAsia" w:hAnsiTheme="minorHAnsi" w:cstheme="minorBidi"/>
          <w:noProof/>
          <w:sz w:val="22"/>
          <w:szCs w:val="22"/>
          <w:lang w:eastAsia="nl-NL"/>
        </w:rPr>
        <w:tab/>
      </w:r>
      <w:r>
        <w:rPr>
          <w:noProof/>
        </w:rPr>
        <w:t>Beperkingen</w:t>
      </w:r>
      <w:r>
        <w:rPr>
          <w:noProof/>
        </w:rPr>
        <w:tab/>
      </w:r>
      <w:r>
        <w:rPr>
          <w:noProof/>
        </w:rPr>
        <w:fldChar w:fldCharType="begin"/>
      </w:r>
      <w:r>
        <w:rPr>
          <w:noProof/>
        </w:rPr>
        <w:instrText xml:space="preserve"> PAGEREF _Toc521688354 \h </w:instrText>
      </w:r>
      <w:r>
        <w:rPr>
          <w:noProof/>
        </w:rPr>
      </w:r>
      <w:r>
        <w:rPr>
          <w:noProof/>
        </w:rPr>
        <w:fldChar w:fldCharType="separate"/>
      </w:r>
      <w:r>
        <w:rPr>
          <w:noProof/>
        </w:rPr>
        <w:t>15</w:t>
      </w:r>
      <w:r>
        <w:rPr>
          <w:noProof/>
        </w:rPr>
        <w:fldChar w:fldCharType="end"/>
      </w:r>
    </w:p>
    <w:p w14:paraId="6E1AA306" w14:textId="21410439" w:rsidR="001A29CC" w:rsidRDefault="001A29CC">
      <w:pPr>
        <w:pStyle w:val="TOC2"/>
        <w:rPr>
          <w:rFonts w:asciiTheme="minorHAnsi" w:eastAsiaTheme="minorEastAsia" w:hAnsiTheme="minorHAnsi" w:cstheme="minorBidi"/>
          <w:noProof/>
          <w:sz w:val="22"/>
          <w:szCs w:val="22"/>
          <w:lang w:eastAsia="nl-NL"/>
        </w:rPr>
      </w:pPr>
      <w:r>
        <w:rPr>
          <w:noProof/>
        </w:rPr>
        <w:t>4.3</w:t>
      </w:r>
      <w:r>
        <w:rPr>
          <w:rFonts w:asciiTheme="minorHAnsi" w:eastAsiaTheme="minorEastAsia" w:hAnsiTheme="minorHAnsi" w:cstheme="minorBidi"/>
          <w:noProof/>
          <w:sz w:val="22"/>
          <w:szCs w:val="22"/>
          <w:lang w:eastAsia="nl-NL"/>
        </w:rPr>
        <w:tab/>
      </w:r>
      <w:r>
        <w:rPr>
          <w:noProof/>
        </w:rPr>
        <w:t>Robot Operating System (ROS)</w:t>
      </w:r>
      <w:r>
        <w:rPr>
          <w:noProof/>
        </w:rPr>
        <w:tab/>
      </w:r>
      <w:r>
        <w:rPr>
          <w:noProof/>
        </w:rPr>
        <w:fldChar w:fldCharType="begin"/>
      </w:r>
      <w:r>
        <w:rPr>
          <w:noProof/>
        </w:rPr>
        <w:instrText xml:space="preserve"> PAGEREF _Toc521688355 \h </w:instrText>
      </w:r>
      <w:r>
        <w:rPr>
          <w:noProof/>
        </w:rPr>
      </w:r>
      <w:r>
        <w:rPr>
          <w:noProof/>
        </w:rPr>
        <w:fldChar w:fldCharType="separate"/>
      </w:r>
      <w:r>
        <w:rPr>
          <w:noProof/>
        </w:rPr>
        <w:t>17</w:t>
      </w:r>
      <w:r>
        <w:rPr>
          <w:noProof/>
        </w:rPr>
        <w:fldChar w:fldCharType="end"/>
      </w:r>
    </w:p>
    <w:p w14:paraId="0EED0BDA" w14:textId="1ECD8063" w:rsidR="001A29CC" w:rsidRDefault="001A29CC">
      <w:pPr>
        <w:pStyle w:val="TOC2"/>
        <w:rPr>
          <w:rFonts w:asciiTheme="minorHAnsi" w:eastAsiaTheme="minorEastAsia" w:hAnsiTheme="minorHAnsi" w:cstheme="minorBidi"/>
          <w:noProof/>
          <w:sz w:val="22"/>
          <w:szCs w:val="22"/>
          <w:lang w:eastAsia="nl-NL"/>
        </w:rPr>
      </w:pPr>
      <w:r>
        <w:rPr>
          <w:noProof/>
        </w:rPr>
        <w:t>4.4</w:t>
      </w:r>
      <w:r>
        <w:rPr>
          <w:rFonts w:asciiTheme="minorHAnsi" w:eastAsiaTheme="minorEastAsia" w:hAnsiTheme="minorHAnsi" w:cstheme="minorBidi"/>
          <w:noProof/>
          <w:sz w:val="22"/>
          <w:szCs w:val="22"/>
          <w:lang w:eastAsia="nl-NL"/>
        </w:rPr>
        <w:tab/>
      </w:r>
      <w:r>
        <w:rPr>
          <w:noProof/>
        </w:rPr>
        <w:t>Spraakherkenning</w:t>
      </w:r>
      <w:r>
        <w:rPr>
          <w:noProof/>
        </w:rPr>
        <w:tab/>
      </w:r>
      <w:r>
        <w:rPr>
          <w:noProof/>
        </w:rPr>
        <w:fldChar w:fldCharType="begin"/>
      </w:r>
      <w:r>
        <w:rPr>
          <w:noProof/>
        </w:rPr>
        <w:instrText xml:space="preserve"> PAGEREF _Toc521688356 \h </w:instrText>
      </w:r>
      <w:r>
        <w:rPr>
          <w:noProof/>
        </w:rPr>
      </w:r>
      <w:r>
        <w:rPr>
          <w:noProof/>
        </w:rPr>
        <w:fldChar w:fldCharType="separate"/>
      </w:r>
      <w:r>
        <w:rPr>
          <w:noProof/>
        </w:rPr>
        <w:t>20</w:t>
      </w:r>
      <w:r>
        <w:rPr>
          <w:noProof/>
        </w:rPr>
        <w:fldChar w:fldCharType="end"/>
      </w:r>
    </w:p>
    <w:p w14:paraId="36EC689D" w14:textId="0E0DCE9B" w:rsidR="001A29CC" w:rsidRDefault="001A29CC">
      <w:pPr>
        <w:pStyle w:val="TOC2"/>
        <w:rPr>
          <w:rFonts w:asciiTheme="minorHAnsi" w:eastAsiaTheme="minorEastAsia" w:hAnsiTheme="minorHAnsi" w:cstheme="minorBidi"/>
          <w:noProof/>
          <w:sz w:val="22"/>
          <w:szCs w:val="22"/>
          <w:lang w:eastAsia="nl-NL"/>
        </w:rPr>
      </w:pPr>
      <w:r>
        <w:rPr>
          <w:noProof/>
        </w:rPr>
        <w:t>4.5</w:t>
      </w:r>
      <w:r>
        <w:rPr>
          <w:rFonts w:asciiTheme="minorHAnsi" w:eastAsiaTheme="minorEastAsia" w:hAnsiTheme="minorHAnsi" w:cstheme="minorBidi"/>
          <w:noProof/>
          <w:sz w:val="22"/>
          <w:szCs w:val="22"/>
          <w:lang w:eastAsia="nl-NL"/>
        </w:rPr>
        <w:tab/>
      </w:r>
      <w:r>
        <w:rPr>
          <w:noProof/>
        </w:rPr>
        <w:t>Contextbepaling</w:t>
      </w:r>
      <w:r>
        <w:rPr>
          <w:noProof/>
        </w:rPr>
        <w:tab/>
      </w:r>
      <w:r>
        <w:rPr>
          <w:noProof/>
        </w:rPr>
        <w:fldChar w:fldCharType="begin"/>
      </w:r>
      <w:r>
        <w:rPr>
          <w:noProof/>
        </w:rPr>
        <w:instrText xml:space="preserve"> PAGEREF _Toc521688357 \h </w:instrText>
      </w:r>
      <w:r>
        <w:rPr>
          <w:noProof/>
        </w:rPr>
      </w:r>
      <w:r>
        <w:rPr>
          <w:noProof/>
        </w:rPr>
        <w:fldChar w:fldCharType="separate"/>
      </w:r>
      <w:r>
        <w:rPr>
          <w:noProof/>
        </w:rPr>
        <w:t>27</w:t>
      </w:r>
      <w:r>
        <w:rPr>
          <w:noProof/>
        </w:rPr>
        <w:fldChar w:fldCharType="end"/>
      </w:r>
    </w:p>
    <w:p w14:paraId="26760E47" w14:textId="7FA1468B" w:rsidR="001A29CC" w:rsidRDefault="001A29CC">
      <w:pPr>
        <w:pStyle w:val="TOC1"/>
        <w:rPr>
          <w:rFonts w:asciiTheme="minorHAnsi" w:eastAsiaTheme="minorEastAsia" w:hAnsiTheme="minorHAnsi" w:cstheme="minorBidi"/>
          <w:noProof/>
          <w:sz w:val="22"/>
          <w:szCs w:val="22"/>
          <w:lang w:eastAsia="nl-NL"/>
        </w:rPr>
      </w:pPr>
      <w:r>
        <w:rPr>
          <w:noProof/>
        </w:rPr>
        <w:t>5</w:t>
      </w:r>
      <w:r>
        <w:rPr>
          <w:rFonts w:asciiTheme="minorHAnsi" w:eastAsiaTheme="minorEastAsia" w:hAnsiTheme="minorHAnsi" w:cstheme="minorBidi"/>
          <w:noProof/>
          <w:sz w:val="22"/>
          <w:szCs w:val="22"/>
          <w:lang w:eastAsia="nl-NL"/>
        </w:rPr>
        <w:tab/>
      </w:r>
      <w:r>
        <w:rPr>
          <w:noProof/>
        </w:rPr>
        <w:t>Realisatie</w:t>
      </w:r>
      <w:r>
        <w:rPr>
          <w:noProof/>
        </w:rPr>
        <w:tab/>
      </w:r>
      <w:r>
        <w:rPr>
          <w:noProof/>
        </w:rPr>
        <w:fldChar w:fldCharType="begin"/>
      </w:r>
      <w:r>
        <w:rPr>
          <w:noProof/>
        </w:rPr>
        <w:instrText xml:space="preserve"> PAGEREF _Toc521688358 \h </w:instrText>
      </w:r>
      <w:r>
        <w:rPr>
          <w:noProof/>
        </w:rPr>
      </w:r>
      <w:r>
        <w:rPr>
          <w:noProof/>
        </w:rPr>
        <w:fldChar w:fldCharType="separate"/>
      </w:r>
      <w:r>
        <w:rPr>
          <w:noProof/>
        </w:rPr>
        <w:t>29</w:t>
      </w:r>
      <w:r>
        <w:rPr>
          <w:noProof/>
        </w:rPr>
        <w:fldChar w:fldCharType="end"/>
      </w:r>
    </w:p>
    <w:p w14:paraId="1A0E78F6" w14:textId="4A0C6852" w:rsidR="001A29CC" w:rsidRDefault="001A29CC">
      <w:pPr>
        <w:pStyle w:val="TOC2"/>
        <w:rPr>
          <w:rFonts w:asciiTheme="minorHAnsi" w:eastAsiaTheme="minorEastAsia" w:hAnsiTheme="minorHAnsi" w:cstheme="minorBidi"/>
          <w:noProof/>
          <w:sz w:val="22"/>
          <w:szCs w:val="22"/>
          <w:lang w:eastAsia="nl-NL"/>
        </w:rPr>
      </w:pPr>
      <w:r>
        <w:rPr>
          <w:noProof/>
        </w:rPr>
        <w:t>5.1</w:t>
      </w:r>
      <w:r>
        <w:rPr>
          <w:rFonts w:asciiTheme="minorHAnsi" w:eastAsiaTheme="minorEastAsia" w:hAnsiTheme="minorHAnsi" w:cstheme="minorBidi"/>
          <w:noProof/>
          <w:sz w:val="22"/>
          <w:szCs w:val="22"/>
          <w:lang w:eastAsia="nl-NL"/>
        </w:rPr>
        <w:tab/>
      </w:r>
      <w:r>
        <w:rPr>
          <w:noProof/>
        </w:rPr>
        <w:t>Request</w:t>
      </w:r>
      <w:r>
        <w:rPr>
          <w:noProof/>
        </w:rPr>
        <w:tab/>
      </w:r>
      <w:r>
        <w:rPr>
          <w:noProof/>
        </w:rPr>
        <w:fldChar w:fldCharType="begin"/>
      </w:r>
      <w:r>
        <w:rPr>
          <w:noProof/>
        </w:rPr>
        <w:instrText xml:space="preserve"> PAGEREF _Toc521688359 \h </w:instrText>
      </w:r>
      <w:r>
        <w:rPr>
          <w:noProof/>
        </w:rPr>
      </w:r>
      <w:r>
        <w:rPr>
          <w:noProof/>
        </w:rPr>
        <w:fldChar w:fldCharType="separate"/>
      </w:r>
      <w:r>
        <w:rPr>
          <w:noProof/>
        </w:rPr>
        <w:t>29</w:t>
      </w:r>
      <w:r>
        <w:rPr>
          <w:noProof/>
        </w:rPr>
        <w:fldChar w:fldCharType="end"/>
      </w:r>
    </w:p>
    <w:p w14:paraId="38432D90" w14:textId="1FB1E8EB" w:rsidR="001A29CC" w:rsidRDefault="001A29CC">
      <w:pPr>
        <w:pStyle w:val="TOC2"/>
        <w:rPr>
          <w:rFonts w:asciiTheme="minorHAnsi" w:eastAsiaTheme="minorEastAsia" w:hAnsiTheme="minorHAnsi" w:cstheme="minorBidi"/>
          <w:noProof/>
          <w:sz w:val="22"/>
          <w:szCs w:val="22"/>
          <w:lang w:eastAsia="nl-NL"/>
        </w:rPr>
      </w:pPr>
      <w:r>
        <w:rPr>
          <w:noProof/>
        </w:rPr>
        <w:t>5.2</w:t>
      </w:r>
      <w:r>
        <w:rPr>
          <w:rFonts w:asciiTheme="minorHAnsi" w:eastAsiaTheme="minorEastAsia" w:hAnsiTheme="minorHAnsi" w:cstheme="minorBidi"/>
          <w:noProof/>
          <w:sz w:val="22"/>
          <w:szCs w:val="22"/>
          <w:lang w:eastAsia="nl-NL"/>
        </w:rPr>
        <w:tab/>
      </w:r>
      <w:r>
        <w:rPr>
          <w:noProof/>
        </w:rPr>
        <w:t>Socket</w:t>
      </w:r>
      <w:r>
        <w:rPr>
          <w:noProof/>
        </w:rPr>
        <w:tab/>
      </w:r>
      <w:r>
        <w:rPr>
          <w:noProof/>
        </w:rPr>
        <w:fldChar w:fldCharType="begin"/>
      </w:r>
      <w:r>
        <w:rPr>
          <w:noProof/>
        </w:rPr>
        <w:instrText xml:space="preserve"> PAGEREF _Toc521688360 \h </w:instrText>
      </w:r>
      <w:r>
        <w:rPr>
          <w:noProof/>
        </w:rPr>
      </w:r>
      <w:r>
        <w:rPr>
          <w:noProof/>
        </w:rPr>
        <w:fldChar w:fldCharType="separate"/>
      </w:r>
      <w:r>
        <w:rPr>
          <w:noProof/>
        </w:rPr>
        <w:t>32</w:t>
      </w:r>
      <w:r>
        <w:rPr>
          <w:noProof/>
        </w:rPr>
        <w:fldChar w:fldCharType="end"/>
      </w:r>
    </w:p>
    <w:p w14:paraId="0437CFFF" w14:textId="5D0C3D56" w:rsidR="001A29CC" w:rsidRDefault="001A29CC">
      <w:pPr>
        <w:pStyle w:val="TOC1"/>
        <w:rPr>
          <w:rFonts w:asciiTheme="minorHAnsi" w:eastAsiaTheme="minorEastAsia" w:hAnsiTheme="minorHAnsi" w:cstheme="minorBidi"/>
          <w:noProof/>
          <w:sz w:val="22"/>
          <w:szCs w:val="22"/>
          <w:lang w:eastAsia="nl-NL"/>
        </w:rPr>
      </w:pPr>
      <w:r>
        <w:rPr>
          <w:noProof/>
        </w:rPr>
        <w:t>6</w:t>
      </w:r>
      <w:r>
        <w:rPr>
          <w:rFonts w:asciiTheme="minorHAnsi" w:eastAsiaTheme="minorEastAsia" w:hAnsiTheme="minorHAnsi" w:cstheme="minorBidi"/>
          <w:noProof/>
          <w:sz w:val="22"/>
          <w:szCs w:val="22"/>
          <w:lang w:eastAsia="nl-NL"/>
        </w:rPr>
        <w:tab/>
      </w:r>
      <w:r>
        <w:rPr>
          <w:noProof/>
        </w:rPr>
        <w:t>Resultaten</w:t>
      </w:r>
      <w:r>
        <w:rPr>
          <w:noProof/>
        </w:rPr>
        <w:tab/>
      </w:r>
      <w:r>
        <w:rPr>
          <w:noProof/>
        </w:rPr>
        <w:fldChar w:fldCharType="begin"/>
      </w:r>
      <w:r>
        <w:rPr>
          <w:noProof/>
        </w:rPr>
        <w:instrText xml:space="preserve"> PAGEREF _Toc521688361 \h </w:instrText>
      </w:r>
      <w:r>
        <w:rPr>
          <w:noProof/>
        </w:rPr>
      </w:r>
      <w:r>
        <w:rPr>
          <w:noProof/>
        </w:rPr>
        <w:fldChar w:fldCharType="separate"/>
      </w:r>
      <w:r>
        <w:rPr>
          <w:noProof/>
        </w:rPr>
        <w:t>33</w:t>
      </w:r>
      <w:r>
        <w:rPr>
          <w:noProof/>
        </w:rPr>
        <w:fldChar w:fldCharType="end"/>
      </w:r>
    </w:p>
    <w:p w14:paraId="6C332594" w14:textId="68356E7E" w:rsidR="001A29CC" w:rsidRDefault="001A29CC">
      <w:pPr>
        <w:pStyle w:val="TOC2"/>
        <w:rPr>
          <w:rFonts w:asciiTheme="minorHAnsi" w:eastAsiaTheme="minorEastAsia" w:hAnsiTheme="minorHAnsi" w:cstheme="minorBidi"/>
          <w:noProof/>
          <w:sz w:val="22"/>
          <w:szCs w:val="22"/>
          <w:lang w:eastAsia="nl-NL"/>
        </w:rPr>
      </w:pPr>
      <w:r>
        <w:rPr>
          <w:noProof/>
        </w:rPr>
        <w:t>6.1</w:t>
      </w:r>
      <w:r>
        <w:rPr>
          <w:rFonts w:asciiTheme="minorHAnsi" w:eastAsiaTheme="minorEastAsia" w:hAnsiTheme="minorHAnsi" w:cstheme="minorBidi"/>
          <w:noProof/>
          <w:sz w:val="22"/>
          <w:szCs w:val="22"/>
          <w:lang w:eastAsia="nl-NL"/>
        </w:rPr>
        <w:tab/>
      </w:r>
      <w:r>
        <w:rPr>
          <w:noProof/>
        </w:rPr>
        <w:t>Prototype 1 - Request</w:t>
      </w:r>
      <w:r>
        <w:rPr>
          <w:noProof/>
        </w:rPr>
        <w:tab/>
      </w:r>
      <w:r>
        <w:rPr>
          <w:noProof/>
        </w:rPr>
        <w:fldChar w:fldCharType="begin"/>
      </w:r>
      <w:r>
        <w:rPr>
          <w:noProof/>
        </w:rPr>
        <w:instrText xml:space="preserve"> PAGEREF _Toc521688362 \h </w:instrText>
      </w:r>
      <w:r>
        <w:rPr>
          <w:noProof/>
        </w:rPr>
      </w:r>
      <w:r>
        <w:rPr>
          <w:noProof/>
        </w:rPr>
        <w:fldChar w:fldCharType="separate"/>
      </w:r>
      <w:r>
        <w:rPr>
          <w:noProof/>
        </w:rPr>
        <w:t>33</w:t>
      </w:r>
      <w:r>
        <w:rPr>
          <w:noProof/>
        </w:rPr>
        <w:fldChar w:fldCharType="end"/>
      </w:r>
    </w:p>
    <w:p w14:paraId="01358499" w14:textId="7CF7A7BB" w:rsidR="001A29CC" w:rsidRDefault="001A29CC">
      <w:pPr>
        <w:pStyle w:val="TOC2"/>
        <w:rPr>
          <w:rFonts w:asciiTheme="minorHAnsi" w:eastAsiaTheme="minorEastAsia" w:hAnsiTheme="minorHAnsi" w:cstheme="minorBidi"/>
          <w:noProof/>
          <w:sz w:val="22"/>
          <w:szCs w:val="22"/>
          <w:lang w:eastAsia="nl-NL"/>
        </w:rPr>
      </w:pPr>
      <w:r>
        <w:rPr>
          <w:noProof/>
        </w:rPr>
        <w:t>6.2</w:t>
      </w:r>
      <w:r>
        <w:rPr>
          <w:rFonts w:asciiTheme="minorHAnsi" w:eastAsiaTheme="minorEastAsia" w:hAnsiTheme="minorHAnsi" w:cstheme="minorBidi"/>
          <w:noProof/>
          <w:sz w:val="22"/>
          <w:szCs w:val="22"/>
          <w:lang w:eastAsia="nl-NL"/>
        </w:rPr>
        <w:tab/>
      </w:r>
      <w:r>
        <w:rPr>
          <w:noProof/>
        </w:rPr>
        <w:t>Prototype 2 - Socket</w:t>
      </w:r>
      <w:r>
        <w:rPr>
          <w:noProof/>
        </w:rPr>
        <w:tab/>
      </w:r>
      <w:r>
        <w:rPr>
          <w:noProof/>
        </w:rPr>
        <w:fldChar w:fldCharType="begin"/>
      </w:r>
      <w:r>
        <w:rPr>
          <w:noProof/>
        </w:rPr>
        <w:instrText xml:space="preserve"> PAGEREF _Toc521688363 \h </w:instrText>
      </w:r>
      <w:r>
        <w:rPr>
          <w:noProof/>
        </w:rPr>
      </w:r>
      <w:r>
        <w:rPr>
          <w:noProof/>
        </w:rPr>
        <w:fldChar w:fldCharType="separate"/>
      </w:r>
      <w:r>
        <w:rPr>
          <w:noProof/>
        </w:rPr>
        <w:t>33</w:t>
      </w:r>
      <w:r>
        <w:rPr>
          <w:noProof/>
        </w:rPr>
        <w:fldChar w:fldCharType="end"/>
      </w:r>
    </w:p>
    <w:p w14:paraId="7D2C8F5C" w14:textId="12D99712" w:rsidR="001A29CC" w:rsidRDefault="001A29CC">
      <w:pPr>
        <w:pStyle w:val="TOC1"/>
        <w:rPr>
          <w:rFonts w:asciiTheme="minorHAnsi" w:eastAsiaTheme="minorEastAsia" w:hAnsiTheme="minorHAnsi" w:cstheme="minorBidi"/>
          <w:noProof/>
          <w:sz w:val="22"/>
          <w:szCs w:val="22"/>
          <w:lang w:eastAsia="nl-NL"/>
        </w:rPr>
      </w:pPr>
      <w:r>
        <w:rPr>
          <w:noProof/>
        </w:rPr>
        <w:t>7</w:t>
      </w:r>
      <w:r>
        <w:rPr>
          <w:rFonts w:asciiTheme="minorHAnsi" w:eastAsiaTheme="minorEastAsia" w:hAnsiTheme="minorHAnsi" w:cstheme="minorBidi"/>
          <w:noProof/>
          <w:sz w:val="22"/>
          <w:szCs w:val="22"/>
          <w:lang w:eastAsia="nl-NL"/>
        </w:rPr>
        <w:tab/>
      </w:r>
      <w:r>
        <w:rPr>
          <w:noProof/>
        </w:rPr>
        <w:t>Conclusie</w:t>
      </w:r>
      <w:r>
        <w:rPr>
          <w:noProof/>
        </w:rPr>
        <w:tab/>
      </w:r>
      <w:r>
        <w:rPr>
          <w:noProof/>
        </w:rPr>
        <w:fldChar w:fldCharType="begin"/>
      </w:r>
      <w:r>
        <w:rPr>
          <w:noProof/>
        </w:rPr>
        <w:instrText xml:space="preserve"> PAGEREF _Toc521688364 \h </w:instrText>
      </w:r>
      <w:r>
        <w:rPr>
          <w:noProof/>
        </w:rPr>
      </w:r>
      <w:r>
        <w:rPr>
          <w:noProof/>
        </w:rPr>
        <w:fldChar w:fldCharType="separate"/>
      </w:r>
      <w:r>
        <w:rPr>
          <w:noProof/>
        </w:rPr>
        <w:t>34</w:t>
      </w:r>
      <w:r>
        <w:rPr>
          <w:noProof/>
        </w:rPr>
        <w:fldChar w:fldCharType="end"/>
      </w:r>
    </w:p>
    <w:p w14:paraId="3184BBF4" w14:textId="0CBFB236" w:rsidR="001A29CC" w:rsidRDefault="001A29CC">
      <w:pPr>
        <w:pStyle w:val="TOC1"/>
        <w:rPr>
          <w:rFonts w:asciiTheme="minorHAnsi" w:eastAsiaTheme="minorEastAsia" w:hAnsiTheme="minorHAnsi" w:cstheme="minorBidi"/>
          <w:noProof/>
          <w:sz w:val="22"/>
          <w:szCs w:val="22"/>
          <w:lang w:eastAsia="nl-NL"/>
        </w:rPr>
      </w:pPr>
      <w:r>
        <w:rPr>
          <w:noProof/>
        </w:rPr>
        <w:t>8</w:t>
      </w:r>
      <w:r>
        <w:rPr>
          <w:rFonts w:asciiTheme="minorHAnsi" w:eastAsiaTheme="minorEastAsia" w:hAnsiTheme="minorHAnsi" w:cstheme="minorBidi"/>
          <w:noProof/>
          <w:sz w:val="22"/>
          <w:szCs w:val="22"/>
          <w:lang w:eastAsia="nl-NL"/>
        </w:rPr>
        <w:tab/>
      </w:r>
      <w:r>
        <w:rPr>
          <w:noProof/>
        </w:rPr>
        <w:t>Aanbeveling</w:t>
      </w:r>
      <w:r>
        <w:rPr>
          <w:noProof/>
        </w:rPr>
        <w:tab/>
      </w:r>
      <w:r>
        <w:rPr>
          <w:noProof/>
        </w:rPr>
        <w:fldChar w:fldCharType="begin"/>
      </w:r>
      <w:r>
        <w:rPr>
          <w:noProof/>
        </w:rPr>
        <w:instrText xml:space="preserve"> PAGEREF _Toc521688365 \h </w:instrText>
      </w:r>
      <w:r>
        <w:rPr>
          <w:noProof/>
        </w:rPr>
      </w:r>
      <w:r>
        <w:rPr>
          <w:noProof/>
        </w:rPr>
        <w:fldChar w:fldCharType="separate"/>
      </w:r>
      <w:r>
        <w:rPr>
          <w:noProof/>
        </w:rPr>
        <w:t>35</w:t>
      </w:r>
      <w:r>
        <w:rPr>
          <w:noProof/>
        </w:rPr>
        <w:fldChar w:fldCharType="end"/>
      </w:r>
    </w:p>
    <w:p w14:paraId="4C2B4480" w14:textId="4DE5099D" w:rsidR="001A29CC" w:rsidRDefault="001A29CC">
      <w:pPr>
        <w:pStyle w:val="TOC1"/>
        <w:rPr>
          <w:rFonts w:asciiTheme="minorHAnsi" w:eastAsiaTheme="minorEastAsia" w:hAnsiTheme="minorHAnsi" w:cstheme="minorBidi"/>
          <w:noProof/>
          <w:sz w:val="22"/>
          <w:szCs w:val="22"/>
          <w:lang w:eastAsia="nl-NL"/>
        </w:rPr>
      </w:pPr>
      <w:r>
        <w:rPr>
          <w:noProof/>
        </w:rPr>
        <w:t>Verklarende woordenlijst</w:t>
      </w:r>
      <w:r>
        <w:rPr>
          <w:noProof/>
        </w:rPr>
        <w:tab/>
      </w:r>
      <w:r>
        <w:rPr>
          <w:noProof/>
        </w:rPr>
        <w:fldChar w:fldCharType="begin"/>
      </w:r>
      <w:r>
        <w:rPr>
          <w:noProof/>
        </w:rPr>
        <w:instrText xml:space="preserve"> PAGEREF _Toc521688366 \h </w:instrText>
      </w:r>
      <w:r>
        <w:rPr>
          <w:noProof/>
        </w:rPr>
      </w:r>
      <w:r>
        <w:rPr>
          <w:noProof/>
        </w:rPr>
        <w:fldChar w:fldCharType="separate"/>
      </w:r>
      <w:r>
        <w:rPr>
          <w:noProof/>
        </w:rPr>
        <w:t>36</w:t>
      </w:r>
      <w:r>
        <w:rPr>
          <w:noProof/>
        </w:rPr>
        <w:fldChar w:fldCharType="end"/>
      </w:r>
    </w:p>
    <w:p w14:paraId="32EFB991" w14:textId="65826D2A" w:rsidR="001A29CC" w:rsidRDefault="001A29CC">
      <w:pPr>
        <w:pStyle w:val="TOC1"/>
        <w:rPr>
          <w:rFonts w:asciiTheme="minorHAnsi" w:eastAsiaTheme="minorEastAsia" w:hAnsiTheme="minorHAnsi" w:cstheme="minorBidi"/>
          <w:noProof/>
          <w:sz w:val="22"/>
          <w:szCs w:val="22"/>
          <w:lang w:eastAsia="nl-NL"/>
        </w:rPr>
      </w:pPr>
      <w:r>
        <w:rPr>
          <w:noProof/>
        </w:rPr>
        <w:t>Bronnenlijst</w:t>
      </w:r>
      <w:r>
        <w:rPr>
          <w:noProof/>
        </w:rPr>
        <w:tab/>
      </w:r>
      <w:r>
        <w:rPr>
          <w:noProof/>
        </w:rPr>
        <w:fldChar w:fldCharType="begin"/>
      </w:r>
      <w:r>
        <w:rPr>
          <w:noProof/>
        </w:rPr>
        <w:instrText xml:space="preserve"> PAGEREF _Toc521688367 \h </w:instrText>
      </w:r>
      <w:r>
        <w:rPr>
          <w:noProof/>
        </w:rPr>
      </w:r>
      <w:r>
        <w:rPr>
          <w:noProof/>
        </w:rPr>
        <w:fldChar w:fldCharType="separate"/>
      </w:r>
      <w:r>
        <w:rPr>
          <w:noProof/>
        </w:rPr>
        <w:t>37</w:t>
      </w:r>
      <w:r>
        <w:rPr>
          <w:noProof/>
        </w:rPr>
        <w:fldChar w:fldCharType="end"/>
      </w:r>
    </w:p>
    <w:p w14:paraId="31AECC10" w14:textId="1425E781" w:rsidR="001A29CC" w:rsidRDefault="001A29CC">
      <w:pPr>
        <w:pStyle w:val="TOC1"/>
        <w:rPr>
          <w:rFonts w:asciiTheme="minorHAnsi" w:eastAsiaTheme="minorEastAsia" w:hAnsiTheme="minorHAnsi" w:cstheme="minorBidi"/>
          <w:noProof/>
          <w:sz w:val="22"/>
          <w:szCs w:val="22"/>
          <w:lang w:eastAsia="nl-NL"/>
        </w:rPr>
      </w:pPr>
      <w:r>
        <w:rPr>
          <w:noProof/>
        </w:rPr>
        <w:t>Figurenlijst</w:t>
      </w:r>
      <w:r>
        <w:rPr>
          <w:noProof/>
        </w:rPr>
        <w:tab/>
      </w:r>
      <w:r>
        <w:rPr>
          <w:noProof/>
        </w:rPr>
        <w:fldChar w:fldCharType="begin"/>
      </w:r>
      <w:r>
        <w:rPr>
          <w:noProof/>
        </w:rPr>
        <w:instrText xml:space="preserve"> PAGEREF _Toc521688368 \h </w:instrText>
      </w:r>
      <w:r>
        <w:rPr>
          <w:noProof/>
        </w:rPr>
      </w:r>
      <w:r>
        <w:rPr>
          <w:noProof/>
        </w:rPr>
        <w:fldChar w:fldCharType="separate"/>
      </w:r>
      <w:r>
        <w:rPr>
          <w:noProof/>
        </w:rPr>
        <w:t>39</w:t>
      </w:r>
      <w:r>
        <w:rPr>
          <w:noProof/>
        </w:rPr>
        <w:fldChar w:fldCharType="end"/>
      </w:r>
    </w:p>
    <w:p w14:paraId="19D75A3B" w14:textId="04D9960E" w:rsidR="001A29CC" w:rsidRDefault="001A29CC">
      <w:pPr>
        <w:pStyle w:val="TOC1"/>
        <w:rPr>
          <w:rFonts w:asciiTheme="minorHAnsi" w:eastAsiaTheme="minorEastAsia" w:hAnsiTheme="minorHAnsi" w:cstheme="minorBidi"/>
          <w:noProof/>
          <w:sz w:val="22"/>
          <w:szCs w:val="22"/>
          <w:lang w:eastAsia="nl-NL"/>
        </w:rPr>
      </w:pPr>
      <w:r>
        <w:rPr>
          <w:noProof/>
        </w:rPr>
        <w:t>Bijlage A: Smart Robotics Project</w:t>
      </w:r>
      <w:r>
        <w:rPr>
          <w:noProof/>
        </w:rPr>
        <w:tab/>
      </w:r>
      <w:r>
        <w:rPr>
          <w:noProof/>
        </w:rPr>
        <w:fldChar w:fldCharType="begin"/>
      </w:r>
      <w:r>
        <w:rPr>
          <w:noProof/>
        </w:rPr>
        <w:instrText xml:space="preserve"> PAGEREF _Toc521688369 \h </w:instrText>
      </w:r>
      <w:r>
        <w:rPr>
          <w:noProof/>
        </w:rPr>
      </w:r>
      <w:r>
        <w:rPr>
          <w:noProof/>
        </w:rPr>
        <w:fldChar w:fldCharType="separate"/>
      </w:r>
      <w:r>
        <w:rPr>
          <w:noProof/>
        </w:rPr>
        <w:t>40</w:t>
      </w:r>
      <w:r>
        <w:rPr>
          <w:noProof/>
        </w:rPr>
        <w:fldChar w:fldCharType="end"/>
      </w:r>
    </w:p>
    <w:p w14:paraId="75AD49CB" w14:textId="12559546" w:rsidR="001A29CC" w:rsidRDefault="001A29CC">
      <w:pPr>
        <w:pStyle w:val="TOC1"/>
        <w:rPr>
          <w:rFonts w:asciiTheme="minorHAnsi" w:eastAsiaTheme="minorEastAsia" w:hAnsiTheme="minorHAnsi" w:cstheme="minorBidi"/>
          <w:noProof/>
          <w:sz w:val="22"/>
          <w:szCs w:val="22"/>
          <w:lang w:eastAsia="nl-NL"/>
        </w:rPr>
      </w:pPr>
      <w:r>
        <w:rPr>
          <w:noProof/>
        </w:rPr>
        <w:t>Bijlage B: Interview</w:t>
      </w:r>
      <w:r>
        <w:rPr>
          <w:noProof/>
        </w:rPr>
        <w:tab/>
      </w:r>
      <w:r>
        <w:rPr>
          <w:noProof/>
        </w:rPr>
        <w:fldChar w:fldCharType="begin"/>
      </w:r>
      <w:r>
        <w:rPr>
          <w:noProof/>
        </w:rPr>
        <w:instrText xml:space="preserve"> PAGEREF _Toc521688370 \h </w:instrText>
      </w:r>
      <w:r>
        <w:rPr>
          <w:noProof/>
        </w:rPr>
      </w:r>
      <w:r>
        <w:rPr>
          <w:noProof/>
        </w:rPr>
        <w:fldChar w:fldCharType="separate"/>
      </w:r>
      <w:r>
        <w:rPr>
          <w:noProof/>
        </w:rPr>
        <w:t>42</w:t>
      </w:r>
      <w:r>
        <w:rPr>
          <w:noProof/>
        </w:rPr>
        <w:fldChar w:fldCharType="end"/>
      </w:r>
    </w:p>
    <w:p w14:paraId="13F4F213" w14:textId="08815DD3" w:rsidR="001A29CC" w:rsidRDefault="001A29CC">
      <w:pPr>
        <w:pStyle w:val="TOC1"/>
        <w:rPr>
          <w:rFonts w:asciiTheme="minorHAnsi" w:eastAsiaTheme="minorEastAsia" w:hAnsiTheme="minorHAnsi" w:cstheme="minorBidi"/>
          <w:noProof/>
          <w:sz w:val="22"/>
          <w:szCs w:val="22"/>
          <w:lang w:eastAsia="nl-NL"/>
        </w:rPr>
      </w:pPr>
      <w:r>
        <w:rPr>
          <w:noProof/>
        </w:rPr>
        <w:t>Bijlage C: Nodes &amp; Topics</w:t>
      </w:r>
      <w:r>
        <w:rPr>
          <w:noProof/>
        </w:rPr>
        <w:tab/>
      </w:r>
      <w:r>
        <w:rPr>
          <w:noProof/>
        </w:rPr>
        <w:fldChar w:fldCharType="begin"/>
      </w:r>
      <w:r>
        <w:rPr>
          <w:noProof/>
        </w:rPr>
        <w:instrText xml:space="preserve"> PAGEREF _Toc521688371 \h </w:instrText>
      </w:r>
      <w:r>
        <w:rPr>
          <w:noProof/>
        </w:rPr>
      </w:r>
      <w:r>
        <w:rPr>
          <w:noProof/>
        </w:rPr>
        <w:fldChar w:fldCharType="separate"/>
      </w:r>
      <w:r>
        <w:rPr>
          <w:noProof/>
        </w:rPr>
        <w:t>44</w:t>
      </w:r>
      <w:r>
        <w:rPr>
          <w:noProof/>
        </w:rPr>
        <w:fldChar w:fldCharType="end"/>
      </w:r>
    </w:p>
    <w:p w14:paraId="36F78A29" w14:textId="35FE1C05" w:rsidR="001A29CC" w:rsidRDefault="001A29CC">
      <w:pPr>
        <w:pStyle w:val="TOC1"/>
        <w:rPr>
          <w:rFonts w:asciiTheme="minorHAnsi" w:eastAsiaTheme="minorEastAsia" w:hAnsiTheme="minorHAnsi" w:cstheme="minorBidi"/>
          <w:noProof/>
          <w:sz w:val="22"/>
          <w:szCs w:val="22"/>
          <w:lang w:eastAsia="nl-NL"/>
        </w:rPr>
      </w:pPr>
      <w:r>
        <w:rPr>
          <w:noProof/>
        </w:rPr>
        <w:t>Bijlage D: Omgevingsfactoren</w:t>
      </w:r>
      <w:r>
        <w:rPr>
          <w:noProof/>
        </w:rPr>
        <w:tab/>
      </w:r>
      <w:r>
        <w:rPr>
          <w:noProof/>
        </w:rPr>
        <w:fldChar w:fldCharType="begin"/>
      </w:r>
      <w:r>
        <w:rPr>
          <w:noProof/>
        </w:rPr>
        <w:instrText xml:space="preserve"> PAGEREF _Toc521688372 \h </w:instrText>
      </w:r>
      <w:r>
        <w:rPr>
          <w:noProof/>
        </w:rPr>
      </w:r>
      <w:r>
        <w:rPr>
          <w:noProof/>
        </w:rPr>
        <w:fldChar w:fldCharType="separate"/>
      </w:r>
      <w:r>
        <w:rPr>
          <w:noProof/>
        </w:rPr>
        <w:t>46</w:t>
      </w:r>
      <w:r>
        <w:rPr>
          <w:noProof/>
        </w:rPr>
        <w:fldChar w:fldCharType="end"/>
      </w:r>
    </w:p>
    <w:p w14:paraId="517C16C4" w14:textId="0120230E" w:rsidR="001A29CC" w:rsidRDefault="001A29CC">
      <w:pPr>
        <w:pStyle w:val="TOC1"/>
        <w:rPr>
          <w:rFonts w:asciiTheme="minorHAnsi" w:eastAsiaTheme="minorEastAsia" w:hAnsiTheme="minorHAnsi" w:cstheme="minorBidi"/>
          <w:noProof/>
          <w:sz w:val="22"/>
          <w:szCs w:val="22"/>
          <w:lang w:eastAsia="nl-NL"/>
        </w:rPr>
      </w:pPr>
      <w:r>
        <w:rPr>
          <w:noProof/>
        </w:rPr>
        <w:t>Bijlage E: Benchmarks</w:t>
      </w:r>
      <w:r>
        <w:rPr>
          <w:noProof/>
        </w:rPr>
        <w:tab/>
      </w:r>
      <w:r>
        <w:rPr>
          <w:noProof/>
        </w:rPr>
        <w:fldChar w:fldCharType="begin"/>
      </w:r>
      <w:r>
        <w:rPr>
          <w:noProof/>
        </w:rPr>
        <w:instrText xml:space="preserve"> PAGEREF _Toc521688373 \h </w:instrText>
      </w:r>
      <w:r>
        <w:rPr>
          <w:noProof/>
        </w:rPr>
      </w:r>
      <w:r>
        <w:rPr>
          <w:noProof/>
        </w:rPr>
        <w:fldChar w:fldCharType="separate"/>
      </w:r>
      <w:r>
        <w:rPr>
          <w:noProof/>
        </w:rPr>
        <w:t>47</w:t>
      </w:r>
      <w:r>
        <w:rPr>
          <w:noProof/>
        </w:rPr>
        <w:fldChar w:fldCharType="end"/>
      </w:r>
    </w:p>
    <w:p w14:paraId="20824F2C" w14:textId="5D34A0A2" w:rsidR="001A29CC" w:rsidRDefault="001A29CC">
      <w:pPr>
        <w:pStyle w:val="TOC1"/>
        <w:rPr>
          <w:rFonts w:asciiTheme="minorHAnsi" w:eastAsiaTheme="minorEastAsia" w:hAnsiTheme="minorHAnsi" w:cstheme="minorBidi"/>
          <w:noProof/>
          <w:sz w:val="22"/>
          <w:szCs w:val="22"/>
          <w:lang w:eastAsia="nl-NL"/>
        </w:rPr>
      </w:pPr>
      <w:r>
        <w:rPr>
          <w:noProof/>
        </w:rPr>
        <w:t>Bijlage F: Metingen</w:t>
      </w:r>
      <w:r>
        <w:rPr>
          <w:noProof/>
        </w:rPr>
        <w:tab/>
      </w:r>
      <w:r>
        <w:rPr>
          <w:noProof/>
        </w:rPr>
        <w:fldChar w:fldCharType="begin"/>
      </w:r>
      <w:r>
        <w:rPr>
          <w:noProof/>
        </w:rPr>
        <w:instrText xml:space="preserve"> PAGEREF _Toc521688374 \h </w:instrText>
      </w:r>
      <w:r>
        <w:rPr>
          <w:noProof/>
        </w:rPr>
      </w:r>
      <w:r>
        <w:rPr>
          <w:noProof/>
        </w:rPr>
        <w:fldChar w:fldCharType="separate"/>
      </w:r>
      <w:r>
        <w:rPr>
          <w:noProof/>
        </w:rPr>
        <w:t>49</w:t>
      </w:r>
      <w:r>
        <w:rPr>
          <w:noProof/>
        </w:rPr>
        <w:fldChar w:fldCharType="end"/>
      </w:r>
    </w:p>
    <w:p w14:paraId="0D309786" w14:textId="19C34EE3" w:rsidR="00915C0E" w:rsidRPr="00C4749F" w:rsidRDefault="00915C0E" w:rsidP="00CD182F">
      <w:pPr>
        <w:pStyle w:val="TOC1"/>
        <w:sectPr w:rsidR="00915C0E" w:rsidRPr="00C4749F" w:rsidSect="00AF41A2">
          <w:headerReference w:type="even" r:id="rId17"/>
          <w:headerReference w:type="default" r:id="rId18"/>
          <w:footerReference w:type="even" r:id="rId19"/>
          <w:footerReference w:type="default" r:id="rId20"/>
          <w:headerReference w:type="first" r:id="rId21"/>
          <w:footerReference w:type="first" r:id="rId22"/>
          <w:pgSz w:w="11907" w:h="16839" w:code="9"/>
          <w:pgMar w:top="2892" w:right="1134" w:bottom="1418" w:left="1814" w:header="1531" w:footer="737" w:gutter="0"/>
          <w:cols w:space="708"/>
          <w:titlePg/>
          <w:docGrid w:linePitch="272"/>
        </w:sectPr>
      </w:pPr>
      <w:r w:rsidRPr="00C4749F">
        <w:fldChar w:fldCharType="end"/>
      </w:r>
      <w:bookmarkEnd w:id="7"/>
    </w:p>
    <w:p w14:paraId="1C31ACC0" w14:textId="6270FC7F" w:rsidR="00915C0E" w:rsidRPr="00C4749F" w:rsidRDefault="007E306A" w:rsidP="007B15D9">
      <w:pPr>
        <w:pStyle w:val="Heading0"/>
        <w:numPr>
          <w:ilvl w:val="0"/>
          <w:numId w:val="0"/>
        </w:numPr>
      </w:pPr>
      <w:fldSimple w:instr=" DOCPROPERTY &quot;lblListOfChanges&quot; ">
        <w:r w:rsidR="001A29CC">
          <w:t>Wijzigingsbladen</w:t>
        </w:r>
      </w:fldSimple>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1" w:type="dxa"/>
          <w:left w:w="85" w:type="dxa"/>
          <w:bottom w:w="11" w:type="dxa"/>
          <w:right w:w="85" w:type="dxa"/>
        </w:tblCellMar>
        <w:tblLook w:val="01E0" w:firstRow="1" w:lastRow="1" w:firstColumn="1" w:lastColumn="1" w:noHBand="0" w:noVBand="0"/>
      </w:tblPr>
      <w:tblGrid>
        <w:gridCol w:w="1269"/>
        <w:gridCol w:w="1768"/>
        <w:gridCol w:w="5889"/>
      </w:tblGrid>
      <w:tr w:rsidR="00873C15" w:rsidRPr="00C4749F" w14:paraId="2B72D510" w14:textId="77777777" w:rsidTr="00873C15">
        <w:trPr>
          <w:tblHeader/>
        </w:trPr>
        <w:tc>
          <w:tcPr>
            <w:tcW w:w="1269" w:type="dxa"/>
            <w:tcBorders>
              <w:right w:val="single" w:sz="4" w:space="0" w:color="FFFFFF"/>
            </w:tcBorders>
            <w:shd w:val="clear" w:color="auto" w:fill="0066A2"/>
            <w:tcMar>
              <w:top w:w="57" w:type="dxa"/>
            </w:tcMar>
          </w:tcPr>
          <w:p w14:paraId="38BCF6A6" w14:textId="6E3BCFF5" w:rsidR="00873C15" w:rsidRPr="00C4749F" w:rsidRDefault="007E306A" w:rsidP="00B25A91">
            <w:pPr>
              <w:pStyle w:val="TableHeader"/>
            </w:pPr>
            <w:fldSimple w:instr=" DOCPROPERTY &quot;lblVersion&quot; ">
              <w:r w:rsidR="001A29CC">
                <w:t>Versie</w:t>
              </w:r>
            </w:fldSimple>
          </w:p>
        </w:tc>
        <w:tc>
          <w:tcPr>
            <w:tcW w:w="1768" w:type="dxa"/>
            <w:tcBorders>
              <w:left w:val="single" w:sz="4" w:space="0" w:color="FFFFFF"/>
              <w:right w:val="single" w:sz="4" w:space="0" w:color="FFFFFF"/>
            </w:tcBorders>
            <w:shd w:val="clear" w:color="auto" w:fill="0066A2"/>
            <w:tcMar>
              <w:top w:w="57" w:type="dxa"/>
            </w:tcMar>
          </w:tcPr>
          <w:p w14:paraId="444F2149" w14:textId="0233AF26" w:rsidR="00873C15" w:rsidRPr="00C4749F" w:rsidRDefault="007E306A" w:rsidP="00873C15">
            <w:pPr>
              <w:pStyle w:val="TableHeader"/>
              <w:jc w:val="center"/>
            </w:pPr>
            <w:fldSimple w:instr=" DOCPROPERTY &quot;lblDate&quot; ">
              <w:r w:rsidR="001A29CC">
                <w:t>Datum</w:t>
              </w:r>
            </w:fldSimple>
          </w:p>
        </w:tc>
        <w:tc>
          <w:tcPr>
            <w:tcW w:w="5889" w:type="dxa"/>
            <w:tcBorders>
              <w:left w:val="single" w:sz="4" w:space="0" w:color="FFFFFF"/>
              <w:right w:val="single" w:sz="4" w:space="0" w:color="auto"/>
            </w:tcBorders>
            <w:shd w:val="clear" w:color="auto" w:fill="0066A2"/>
            <w:tcMar>
              <w:top w:w="57" w:type="dxa"/>
            </w:tcMar>
          </w:tcPr>
          <w:p w14:paraId="2ABCC556" w14:textId="1C86769F" w:rsidR="00873C15" w:rsidRPr="00C4749F" w:rsidRDefault="007E306A" w:rsidP="00873C15">
            <w:pPr>
              <w:pStyle w:val="TableHeader"/>
            </w:pPr>
            <w:fldSimple w:instr=" DOCPROPERTY &quot;lblDescription&quot; ">
              <w:r w:rsidR="001A29CC">
                <w:t>Omschrijving</w:t>
              </w:r>
            </w:fldSimple>
          </w:p>
        </w:tc>
      </w:tr>
      <w:tr w:rsidR="00873C15" w:rsidRPr="00C4749F" w14:paraId="1C4D8EE7" w14:textId="77777777" w:rsidTr="00873C15">
        <w:trPr>
          <w:tblHeader/>
        </w:trPr>
        <w:tc>
          <w:tcPr>
            <w:tcW w:w="1269" w:type="dxa"/>
            <w:shd w:val="clear" w:color="auto" w:fill="auto"/>
            <w:tcMar>
              <w:top w:w="28" w:type="dxa"/>
            </w:tcMar>
          </w:tcPr>
          <w:p w14:paraId="6F648AEB" w14:textId="77777777" w:rsidR="00873C15" w:rsidRPr="00C4749F" w:rsidRDefault="00873C15" w:rsidP="00B25A91">
            <w:pPr>
              <w:pStyle w:val="Table"/>
            </w:pPr>
            <w:r w:rsidRPr="00C4749F">
              <w:t>0.1</w:t>
            </w:r>
          </w:p>
        </w:tc>
        <w:tc>
          <w:tcPr>
            <w:tcW w:w="1768" w:type="dxa"/>
            <w:shd w:val="clear" w:color="auto" w:fill="auto"/>
            <w:tcMar>
              <w:top w:w="28" w:type="dxa"/>
            </w:tcMar>
          </w:tcPr>
          <w:p w14:paraId="7F325DD7" w14:textId="77777777" w:rsidR="00873C15" w:rsidRPr="00C4749F" w:rsidRDefault="00873C15" w:rsidP="00873C15">
            <w:pPr>
              <w:pStyle w:val="Table"/>
              <w:jc w:val="center"/>
            </w:pPr>
            <w:r w:rsidRPr="00C4749F">
              <w:t>18-03-2018</w:t>
            </w:r>
          </w:p>
        </w:tc>
        <w:tc>
          <w:tcPr>
            <w:tcW w:w="5889" w:type="dxa"/>
            <w:tcBorders>
              <w:right w:val="single" w:sz="4" w:space="0" w:color="auto"/>
            </w:tcBorders>
            <w:shd w:val="clear" w:color="auto" w:fill="auto"/>
            <w:tcMar>
              <w:top w:w="28" w:type="dxa"/>
            </w:tcMar>
          </w:tcPr>
          <w:p w14:paraId="4A4706B4" w14:textId="0C6E628F" w:rsidR="00B012BB" w:rsidRPr="00C4749F" w:rsidRDefault="00873C15" w:rsidP="00873C15">
            <w:pPr>
              <w:pStyle w:val="Table"/>
            </w:pPr>
            <w:r w:rsidRPr="00C4749F">
              <w:t>Template</w:t>
            </w:r>
          </w:p>
        </w:tc>
      </w:tr>
      <w:tr w:rsidR="00873C15" w:rsidRPr="00C4749F" w14:paraId="412AEC60" w14:textId="77777777" w:rsidTr="00873C15">
        <w:trPr>
          <w:tblHeader/>
        </w:trPr>
        <w:tc>
          <w:tcPr>
            <w:tcW w:w="1269" w:type="dxa"/>
            <w:shd w:val="clear" w:color="auto" w:fill="auto"/>
            <w:tcMar>
              <w:top w:w="28" w:type="dxa"/>
            </w:tcMar>
          </w:tcPr>
          <w:p w14:paraId="666FF2A2" w14:textId="77777777" w:rsidR="00873C15" w:rsidRPr="00C4749F" w:rsidRDefault="00873C15" w:rsidP="00B25A91">
            <w:pPr>
              <w:pStyle w:val="Table"/>
            </w:pPr>
            <w:r w:rsidRPr="00C4749F">
              <w:t>0.2</w:t>
            </w:r>
          </w:p>
        </w:tc>
        <w:tc>
          <w:tcPr>
            <w:tcW w:w="1768" w:type="dxa"/>
            <w:shd w:val="clear" w:color="auto" w:fill="auto"/>
            <w:tcMar>
              <w:top w:w="28" w:type="dxa"/>
            </w:tcMar>
          </w:tcPr>
          <w:p w14:paraId="6FBC0BF6" w14:textId="77777777" w:rsidR="00873C15" w:rsidRPr="00C4749F" w:rsidRDefault="00873C15" w:rsidP="00873C15">
            <w:pPr>
              <w:pStyle w:val="Table"/>
              <w:jc w:val="center"/>
            </w:pPr>
            <w:r w:rsidRPr="00C4749F">
              <w:t>22-04-2018</w:t>
            </w:r>
          </w:p>
        </w:tc>
        <w:tc>
          <w:tcPr>
            <w:tcW w:w="5889" w:type="dxa"/>
            <w:tcBorders>
              <w:right w:val="single" w:sz="4" w:space="0" w:color="auto"/>
            </w:tcBorders>
            <w:shd w:val="clear" w:color="auto" w:fill="auto"/>
            <w:tcMar>
              <w:top w:w="28" w:type="dxa"/>
            </w:tcMar>
          </w:tcPr>
          <w:p w14:paraId="1C23D7C7" w14:textId="77777777" w:rsidR="00873C15" w:rsidRPr="00C4749F" w:rsidRDefault="00873C15" w:rsidP="00873C15">
            <w:pPr>
              <w:pStyle w:val="Table"/>
            </w:pPr>
            <w:r w:rsidRPr="00C4749F">
              <w:t>Conceptversie</w:t>
            </w:r>
          </w:p>
        </w:tc>
      </w:tr>
      <w:tr w:rsidR="00873C15" w:rsidRPr="00C4749F" w14:paraId="1C1EB855" w14:textId="77777777" w:rsidTr="00873C15">
        <w:trPr>
          <w:tblHeader/>
        </w:trPr>
        <w:tc>
          <w:tcPr>
            <w:tcW w:w="1269" w:type="dxa"/>
            <w:shd w:val="clear" w:color="auto" w:fill="auto"/>
            <w:tcMar>
              <w:top w:w="28" w:type="dxa"/>
            </w:tcMar>
          </w:tcPr>
          <w:p w14:paraId="26BAF75E" w14:textId="77777777" w:rsidR="00873C15" w:rsidRPr="00C4749F" w:rsidRDefault="00873C15" w:rsidP="00B25A91">
            <w:pPr>
              <w:pStyle w:val="Table"/>
            </w:pPr>
            <w:r w:rsidRPr="00C4749F">
              <w:t>0.3</w:t>
            </w:r>
          </w:p>
        </w:tc>
        <w:tc>
          <w:tcPr>
            <w:tcW w:w="1768" w:type="dxa"/>
            <w:shd w:val="clear" w:color="auto" w:fill="auto"/>
            <w:tcMar>
              <w:top w:w="28" w:type="dxa"/>
            </w:tcMar>
          </w:tcPr>
          <w:p w14:paraId="6DB0987A" w14:textId="77777777" w:rsidR="00873C15" w:rsidRPr="00C4749F" w:rsidRDefault="00873C15" w:rsidP="00873C15">
            <w:pPr>
              <w:pStyle w:val="Table"/>
              <w:jc w:val="center"/>
            </w:pPr>
            <w:r w:rsidRPr="00C4749F">
              <w:t>01-05-2018</w:t>
            </w:r>
          </w:p>
        </w:tc>
        <w:tc>
          <w:tcPr>
            <w:tcW w:w="5889" w:type="dxa"/>
            <w:tcBorders>
              <w:right w:val="single" w:sz="4" w:space="0" w:color="auto"/>
            </w:tcBorders>
            <w:shd w:val="clear" w:color="auto" w:fill="auto"/>
            <w:tcMar>
              <w:top w:w="28" w:type="dxa"/>
            </w:tcMar>
          </w:tcPr>
          <w:p w14:paraId="49F5A271" w14:textId="77777777" w:rsidR="00873C15" w:rsidRDefault="00873C15" w:rsidP="00873C15">
            <w:pPr>
              <w:pStyle w:val="Table"/>
            </w:pPr>
            <w:r w:rsidRPr="00C4749F">
              <w:t>Context</w:t>
            </w:r>
          </w:p>
          <w:p w14:paraId="2AD67D87" w14:textId="73FAF909" w:rsidR="00873C15" w:rsidRPr="00C4749F" w:rsidRDefault="00873C15" w:rsidP="00873C15">
            <w:pPr>
              <w:pStyle w:val="Table"/>
            </w:pPr>
            <w:r>
              <w:t>Bijlage A: Smart Robotics Project</w:t>
            </w:r>
          </w:p>
        </w:tc>
      </w:tr>
      <w:tr w:rsidR="00873C15" w:rsidRPr="00C4749F" w14:paraId="0BF2AFD0" w14:textId="77777777" w:rsidTr="00873C15">
        <w:trPr>
          <w:tblHeader/>
        </w:trPr>
        <w:tc>
          <w:tcPr>
            <w:tcW w:w="1269" w:type="dxa"/>
            <w:shd w:val="clear" w:color="auto" w:fill="auto"/>
            <w:tcMar>
              <w:top w:w="28" w:type="dxa"/>
            </w:tcMar>
          </w:tcPr>
          <w:p w14:paraId="61924FFF" w14:textId="77777777" w:rsidR="00873C15" w:rsidRPr="00C4749F" w:rsidRDefault="00873C15" w:rsidP="00B25A91">
            <w:pPr>
              <w:pStyle w:val="Table"/>
            </w:pPr>
            <w:r w:rsidRPr="00C4749F">
              <w:t>0.4</w:t>
            </w:r>
          </w:p>
        </w:tc>
        <w:tc>
          <w:tcPr>
            <w:tcW w:w="1768" w:type="dxa"/>
            <w:shd w:val="clear" w:color="auto" w:fill="auto"/>
            <w:tcMar>
              <w:top w:w="28" w:type="dxa"/>
            </w:tcMar>
          </w:tcPr>
          <w:p w14:paraId="4513DB0A" w14:textId="77777777" w:rsidR="00873C15" w:rsidRPr="00C4749F" w:rsidRDefault="00873C15" w:rsidP="00873C15">
            <w:pPr>
              <w:pStyle w:val="Table"/>
              <w:jc w:val="center"/>
            </w:pPr>
            <w:r w:rsidRPr="00C4749F">
              <w:t>05-05-2018</w:t>
            </w:r>
          </w:p>
        </w:tc>
        <w:tc>
          <w:tcPr>
            <w:tcW w:w="5889" w:type="dxa"/>
            <w:tcBorders>
              <w:right w:val="single" w:sz="4" w:space="0" w:color="auto"/>
            </w:tcBorders>
            <w:shd w:val="clear" w:color="auto" w:fill="auto"/>
            <w:tcMar>
              <w:top w:w="28" w:type="dxa"/>
            </w:tcMar>
          </w:tcPr>
          <w:p w14:paraId="25C6F849" w14:textId="77777777" w:rsidR="00873C15" w:rsidRPr="00C4749F" w:rsidRDefault="00873C15" w:rsidP="00873C15">
            <w:pPr>
              <w:pStyle w:val="Table"/>
            </w:pPr>
            <w:r w:rsidRPr="00C4749F">
              <w:t>Opdrachtdefinitie</w:t>
            </w:r>
          </w:p>
        </w:tc>
      </w:tr>
      <w:tr w:rsidR="00873C15" w:rsidRPr="00C4749F" w14:paraId="2CF6F0E4" w14:textId="77777777" w:rsidTr="00873C15">
        <w:trPr>
          <w:tblHeader/>
        </w:trPr>
        <w:tc>
          <w:tcPr>
            <w:tcW w:w="1269" w:type="dxa"/>
            <w:shd w:val="clear" w:color="auto" w:fill="auto"/>
            <w:tcMar>
              <w:top w:w="28" w:type="dxa"/>
            </w:tcMar>
          </w:tcPr>
          <w:p w14:paraId="784F68BE" w14:textId="77777777" w:rsidR="00873C15" w:rsidRPr="00C4749F" w:rsidRDefault="00873C15" w:rsidP="00B25A91">
            <w:pPr>
              <w:pStyle w:val="Table"/>
            </w:pPr>
            <w:r w:rsidRPr="00C4749F">
              <w:t>0.5</w:t>
            </w:r>
          </w:p>
        </w:tc>
        <w:tc>
          <w:tcPr>
            <w:tcW w:w="1768" w:type="dxa"/>
            <w:shd w:val="clear" w:color="auto" w:fill="auto"/>
            <w:tcMar>
              <w:top w:w="28" w:type="dxa"/>
            </w:tcMar>
          </w:tcPr>
          <w:p w14:paraId="19724B58" w14:textId="5EAFFBA2" w:rsidR="00873C15" w:rsidRPr="00C4749F" w:rsidRDefault="00873C15" w:rsidP="00873C15">
            <w:pPr>
              <w:pStyle w:val="Table"/>
              <w:jc w:val="center"/>
            </w:pPr>
            <w:r w:rsidRPr="00C4749F">
              <w:t>06-0</w:t>
            </w:r>
            <w:r>
              <w:t>6</w:t>
            </w:r>
            <w:r w:rsidRPr="00C4749F">
              <w:t>-2018</w:t>
            </w:r>
          </w:p>
        </w:tc>
        <w:tc>
          <w:tcPr>
            <w:tcW w:w="5889" w:type="dxa"/>
            <w:tcBorders>
              <w:right w:val="single" w:sz="4" w:space="0" w:color="auto"/>
            </w:tcBorders>
            <w:shd w:val="clear" w:color="auto" w:fill="auto"/>
            <w:tcMar>
              <w:top w:w="28" w:type="dxa"/>
            </w:tcMar>
          </w:tcPr>
          <w:p w14:paraId="50C12E6F" w14:textId="77777777" w:rsidR="00873C15" w:rsidRPr="00C4749F" w:rsidRDefault="00873C15" w:rsidP="00873C15">
            <w:pPr>
              <w:pStyle w:val="Table"/>
            </w:pPr>
            <w:r w:rsidRPr="00C4749F">
              <w:t>Onderzoeksmethode</w:t>
            </w:r>
          </w:p>
        </w:tc>
      </w:tr>
      <w:tr w:rsidR="00873C15" w:rsidRPr="00C4749F" w14:paraId="64A5A27B" w14:textId="77777777" w:rsidTr="00873C15">
        <w:trPr>
          <w:tblHeader/>
        </w:trPr>
        <w:tc>
          <w:tcPr>
            <w:tcW w:w="1269" w:type="dxa"/>
            <w:shd w:val="clear" w:color="auto" w:fill="auto"/>
            <w:tcMar>
              <w:top w:w="28" w:type="dxa"/>
            </w:tcMar>
          </w:tcPr>
          <w:p w14:paraId="18841846" w14:textId="77777777" w:rsidR="00873C15" w:rsidRPr="00C4749F" w:rsidRDefault="00873C15" w:rsidP="00B25A91">
            <w:pPr>
              <w:pStyle w:val="Table"/>
            </w:pPr>
            <w:r w:rsidRPr="00C4749F">
              <w:t>0.6</w:t>
            </w:r>
          </w:p>
        </w:tc>
        <w:tc>
          <w:tcPr>
            <w:tcW w:w="1768" w:type="dxa"/>
            <w:shd w:val="clear" w:color="auto" w:fill="auto"/>
            <w:tcMar>
              <w:top w:w="28" w:type="dxa"/>
            </w:tcMar>
          </w:tcPr>
          <w:p w14:paraId="1EA3E6CF" w14:textId="2F249087" w:rsidR="00873C15" w:rsidRPr="00C4749F" w:rsidRDefault="00873C15" w:rsidP="00873C15">
            <w:pPr>
              <w:pStyle w:val="Table"/>
              <w:jc w:val="center"/>
            </w:pPr>
            <w:r w:rsidRPr="00C4749F">
              <w:t>12-0</w:t>
            </w:r>
            <w:r>
              <w:t>6</w:t>
            </w:r>
            <w:r w:rsidRPr="00C4749F">
              <w:t>-2018</w:t>
            </w:r>
          </w:p>
        </w:tc>
        <w:tc>
          <w:tcPr>
            <w:tcW w:w="5889" w:type="dxa"/>
            <w:tcBorders>
              <w:right w:val="single" w:sz="4" w:space="0" w:color="auto"/>
            </w:tcBorders>
            <w:shd w:val="clear" w:color="auto" w:fill="auto"/>
            <w:tcMar>
              <w:top w:w="28" w:type="dxa"/>
            </w:tcMar>
          </w:tcPr>
          <w:p w14:paraId="10DA6194" w14:textId="77777777" w:rsidR="00873C15" w:rsidRPr="00C4749F" w:rsidRDefault="00873C15" w:rsidP="00873C15">
            <w:pPr>
              <w:pStyle w:val="Table"/>
            </w:pPr>
            <w:r w:rsidRPr="00C4749F">
              <w:t>Voorblad</w:t>
            </w:r>
          </w:p>
          <w:p w14:paraId="24DE1E18" w14:textId="39792EE3" w:rsidR="00873C15" w:rsidRPr="00C4749F" w:rsidRDefault="00873C15" w:rsidP="00873C15">
            <w:pPr>
              <w:pStyle w:val="Table"/>
            </w:pPr>
            <w:r>
              <w:t>4</w:t>
            </w:r>
            <w:r w:rsidRPr="00C4749F">
              <w:t xml:space="preserve">.1 </w:t>
            </w:r>
            <w:r>
              <w:t>Pepper</w:t>
            </w:r>
          </w:p>
          <w:p w14:paraId="78354273" w14:textId="5BD7F33E" w:rsidR="00873C15" w:rsidRPr="00C4749F" w:rsidRDefault="00873C15" w:rsidP="00873C15">
            <w:pPr>
              <w:pStyle w:val="Table"/>
            </w:pPr>
            <w:r>
              <w:t>4.2 Beperkingen</w:t>
            </w:r>
          </w:p>
        </w:tc>
      </w:tr>
      <w:tr w:rsidR="00873C15" w:rsidRPr="00C4749F" w14:paraId="15EB872E" w14:textId="77777777" w:rsidTr="00873C15">
        <w:trPr>
          <w:tblHeader/>
        </w:trPr>
        <w:tc>
          <w:tcPr>
            <w:tcW w:w="1269" w:type="dxa"/>
            <w:shd w:val="clear" w:color="auto" w:fill="auto"/>
            <w:tcMar>
              <w:top w:w="28" w:type="dxa"/>
            </w:tcMar>
          </w:tcPr>
          <w:p w14:paraId="41572273" w14:textId="77777777" w:rsidR="00873C15" w:rsidRPr="00C4749F" w:rsidRDefault="00873C15" w:rsidP="00B25A91">
            <w:pPr>
              <w:pStyle w:val="Table"/>
            </w:pPr>
            <w:r w:rsidRPr="00C4749F">
              <w:t>0.7</w:t>
            </w:r>
          </w:p>
        </w:tc>
        <w:tc>
          <w:tcPr>
            <w:tcW w:w="1768" w:type="dxa"/>
            <w:shd w:val="clear" w:color="auto" w:fill="auto"/>
            <w:tcMar>
              <w:top w:w="28" w:type="dxa"/>
            </w:tcMar>
          </w:tcPr>
          <w:p w14:paraId="46D1607B" w14:textId="7A32B486" w:rsidR="00873C15" w:rsidRPr="00C4749F" w:rsidRDefault="00873C15" w:rsidP="00873C15">
            <w:pPr>
              <w:pStyle w:val="Table"/>
              <w:jc w:val="center"/>
            </w:pPr>
            <w:r>
              <w:t>18-06</w:t>
            </w:r>
            <w:r w:rsidRPr="00C4749F">
              <w:t>-2018</w:t>
            </w:r>
          </w:p>
        </w:tc>
        <w:tc>
          <w:tcPr>
            <w:tcW w:w="5889" w:type="dxa"/>
            <w:tcBorders>
              <w:right w:val="single" w:sz="4" w:space="0" w:color="auto"/>
            </w:tcBorders>
            <w:shd w:val="clear" w:color="auto" w:fill="auto"/>
            <w:tcMar>
              <w:top w:w="28" w:type="dxa"/>
            </w:tcMar>
          </w:tcPr>
          <w:p w14:paraId="247A90BB" w14:textId="51D4F9EC" w:rsidR="00873C15" w:rsidRPr="00C4749F" w:rsidRDefault="00873C15" w:rsidP="00873C15">
            <w:pPr>
              <w:pStyle w:val="Table"/>
            </w:pPr>
            <w:r>
              <w:t>4.3</w:t>
            </w:r>
            <w:r w:rsidRPr="00C4749F">
              <w:t xml:space="preserve"> Robot Operating System</w:t>
            </w:r>
          </w:p>
        </w:tc>
      </w:tr>
      <w:tr w:rsidR="00873C15" w:rsidRPr="00C4749F" w14:paraId="619A1CCD" w14:textId="77777777" w:rsidTr="00873C15">
        <w:trPr>
          <w:tblHeader/>
        </w:trPr>
        <w:tc>
          <w:tcPr>
            <w:tcW w:w="1269" w:type="dxa"/>
            <w:shd w:val="clear" w:color="auto" w:fill="auto"/>
            <w:tcMar>
              <w:top w:w="28" w:type="dxa"/>
            </w:tcMar>
          </w:tcPr>
          <w:p w14:paraId="07ADAF7B" w14:textId="77777777" w:rsidR="00873C15" w:rsidRPr="00C4749F" w:rsidRDefault="00873C15" w:rsidP="00B25A91">
            <w:pPr>
              <w:pStyle w:val="Table"/>
            </w:pPr>
            <w:r w:rsidRPr="00C4749F">
              <w:t>0.8</w:t>
            </w:r>
          </w:p>
        </w:tc>
        <w:tc>
          <w:tcPr>
            <w:tcW w:w="1768" w:type="dxa"/>
            <w:shd w:val="clear" w:color="auto" w:fill="auto"/>
            <w:tcMar>
              <w:top w:w="28" w:type="dxa"/>
            </w:tcMar>
          </w:tcPr>
          <w:p w14:paraId="2D31A4E7" w14:textId="42502B28" w:rsidR="00873C15" w:rsidRPr="00C4749F" w:rsidRDefault="00BD1428" w:rsidP="00873C15">
            <w:pPr>
              <w:pStyle w:val="Table"/>
              <w:jc w:val="center"/>
            </w:pPr>
            <w:r>
              <w:t>0</w:t>
            </w:r>
            <w:r w:rsidR="00873C15">
              <w:t>2-7-2018</w:t>
            </w:r>
          </w:p>
        </w:tc>
        <w:tc>
          <w:tcPr>
            <w:tcW w:w="5889" w:type="dxa"/>
            <w:tcBorders>
              <w:right w:val="single" w:sz="4" w:space="0" w:color="auto"/>
            </w:tcBorders>
            <w:shd w:val="clear" w:color="auto" w:fill="auto"/>
            <w:tcMar>
              <w:top w:w="28" w:type="dxa"/>
            </w:tcMar>
          </w:tcPr>
          <w:p w14:paraId="648FF3A1" w14:textId="2D31BD9A" w:rsidR="00873C15" w:rsidRPr="00C4749F" w:rsidRDefault="00873C15" w:rsidP="00873C15">
            <w:pPr>
              <w:pStyle w:val="Table"/>
            </w:pPr>
            <w:r w:rsidRPr="00C4749F">
              <w:t>Feedback verwerken bedrijfs</w:t>
            </w:r>
            <w:r>
              <w:t>- en stage</w:t>
            </w:r>
            <w:r w:rsidRPr="00C4749F">
              <w:t>begeleider</w:t>
            </w:r>
          </w:p>
          <w:p w14:paraId="33BEF75C" w14:textId="66197FAB" w:rsidR="00873C15" w:rsidRDefault="00873C15" w:rsidP="00873C15">
            <w:pPr>
              <w:pStyle w:val="Table"/>
            </w:pPr>
            <w:r>
              <w:t>Bijlage B: Interview</w:t>
            </w:r>
          </w:p>
          <w:p w14:paraId="7EC8D166" w14:textId="3573683E" w:rsidR="00873C15" w:rsidRPr="00C4749F" w:rsidRDefault="00873C15" w:rsidP="00873C15">
            <w:pPr>
              <w:pStyle w:val="Table"/>
            </w:pPr>
            <w:r>
              <w:t>Bijlage C: Nodes &amp; Topics</w:t>
            </w:r>
          </w:p>
        </w:tc>
      </w:tr>
      <w:tr w:rsidR="00873C15" w:rsidRPr="00C4749F" w14:paraId="79D87E25" w14:textId="77777777" w:rsidTr="00873C15">
        <w:trPr>
          <w:tblHeader/>
        </w:trPr>
        <w:tc>
          <w:tcPr>
            <w:tcW w:w="1269" w:type="dxa"/>
            <w:shd w:val="clear" w:color="auto" w:fill="auto"/>
            <w:tcMar>
              <w:top w:w="28" w:type="dxa"/>
            </w:tcMar>
          </w:tcPr>
          <w:p w14:paraId="1155ABEE" w14:textId="342FB97E" w:rsidR="00873C15" w:rsidRPr="00C4749F" w:rsidRDefault="00873C15" w:rsidP="00B25A91">
            <w:pPr>
              <w:pStyle w:val="Table"/>
            </w:pPr>
            <w:r>
              <w:t>0.9</w:t>
            </w:r>
          </w:p>
        </w:tc>
        <w:tc>
          <w:tcPr>
            <w:tcW w:w="1768" w:type="dxa"/>
            <w:shd w:val="clear" w:color="auto" w:fill="auto"/>
            <w:tcMar>
              <w:top w:w="28" w:type="dxa"/>
            </w:tcMar>
          </w:tcPr>
          <w:p w14:paraId="1EB18974" w14:textId="55A657C2" w:rsidR="00873C15" w:rsidRDefault="00873C15" w:rsidP="00873C15">
            <w:pPr>
              <w:pStyle w:val="Table"/>
              <w:jc w:val="center"/>
            </w:pPr>
            <w:r>
              <w:t>20-7-2018</w:t>
            </w:r>
          </w:p>
        </w:tc>
        <w:tc>
          <w:tcPr>
            <w:tcW w:w="5889" w:type="dxa"/>
            <w:tcBorders>
              <w:right w:val="single" w:sz="4" w:space="0" w:color="auto"/>
            </w:tcBorders>
            <w:shd w:val="clear" w:color="auto" w:fill="auto"/>
            <w:tcMar>
              <w:top w:w="28" w:type="dxa"/>
            </w:tcMar>
          </w:tcPr>
          <w:p w14:paraId="6A2DAF75" w14:textId="52B0849A" w:rsidR="00873C15" w:rsidRDefault="00873C15" w:rsidP="00873C15">
            <w:pPr>
              <w:pStyle w:val="Table"/>
            </w:pPr>
            <w:r>
              <w:t>Bijlage D: Omgevingsfactoren</w:t>
            </w:r>
          </w:p>
          <w:p w14:paraId="037F88F3" w14:textId="16C6994A" w:rsidR="00873C15" w:rsidRDefault="00873C15" w:rsidP="00873C15">
            <w:pPr>
              <w:pStyle w:val="Table"/>
            </w:pPr>
            <w:r>
              <w:t>Bijlage E: Benchmarks</w:t>
            </w:r>
          </w:p>
          <w:p w14:paraId="5BF36055" w14:textId="0D321F1A" w:rsidR="00873C15" w:rsidRDefault="00873C15" w:rsidP="00873C15">
            <w:pPr>
              <w:pStyle w:val="Table"/>
            </w:pPr>
            <w:r>
              <w:t>Bijlage F: Metingen</w:t>
            </w:r>
          </w:p>
          <w:p w14:paraId="1BF2DF44" w14:textId="665D168E" w:rsidR="00873C15" w:rsidRPr="00C4749F" w:rsidRDefault="00873C15" w:rsidP="00873C15">
            <w:pPr>
              <w:pStyle w:val="Table"/>
            </w:pPr>
            <w:r>
              <w:t>4.4 Spraakherkenning</w:t>
            </w:r>
          </w:p>
        </w:tc>
      </w:tr>
      <w:tr w:rsidR="00873C15" w:rsidRPr="00C4749F" w14:paraId="7FD30DFF" w14:textId="77777777" w:rsidTr="00873C15">
        <w:trPr>
          <w:tblHeader/>
        </w:trPr>
        <w:tc>
          <w:tcPr>
            <w:tcW w:w="1269" w:type="dxa"/>
            <w:shd w:val="clear" w:color="auto" w:fill="auto"/>
            <w:tcMar>
              <w:top w:w="28" w:type="dxa"/>
            </w:tcMar>
          </w:tcPr>
          <w:p w14:paraId="0ACC77ED" w14:textId="12B0025A" w:rsidR="00873C15" w:rsidRDefault="00873C15" w:rsidP="00B25A91">
            <w:pPr>
              <w:pStyle w:val="Table"/>
            </w:pPr>
            <w:r>
              <w:t>1.0</w:t>
            </w:r>
          </w:p>
        </w:tc>
        <w:tc>
          <w:tcPr>
            <w:tcW w:w="1768" w:type="dxa"/>
            <w:shd w:val="clear" w:color="auto" w:fill="auto"/>
            <w:tcMar>
              <w:top w:w="28" w:type="dxa"/>
            </w:tcMar>
          </w:tcPr>
          <w:p w14:paraId="612165D5" w14:textId="48A9340A" w:rsidR="00873C15" w:rsidRDefault="00571E79" w:rsidP="00873C15">
            <w:pPr>
              <w:pStyle w:val="Table"/>
              <w:jc w:val="center"/>
            </w:pPr>
            <w:r>
              <w:t>29</w:t>
            </w:r>
            <w:r w:rsidR="00873C15">
              <w:t>-7-2018</w:t>
            </w:r>
          </w:p>
        </w:tc>
        <w:tc>
          <w:tcPr>
            <w:tcW w:w="5889" w:type="dxa"/>
            <w:tcBorders>
              <w:right w:val="single" w:sz="4" w:space="0" w:color="auto"/>
            </w:tcBorders>
            <w:shd w:val="clear" w:color="auto" w:fill="auto"/>
            <w:tcMar>
              <w:top w:w="28" w:type="dxa"/>
            </w:tcMar>
          </w:tcPr>
          <w:p w14:paraId="427345F5" w14:textId="1908723E" w:rsidR="00873C15" w:rsidRDefault="00873C15" w:rsidP="00873C15">
            <w:pPr>
              <w:pStyle w:val="Table"/>
            </w:pPr>
            <w:r>
              <w:t>4.5 Contextbepaling</w:t>
            </w:r>
          </w:p>
          <w:p w14:paraId="741384C5" w14:textId="5278892C" w:rsidR="001C71CB" w:rsidRDefault="001C71CB" w:rsidP="00873C15">
            <w:pPr>
              <w:pStyle w:val="Table"/>
            </w:pPr>
            <w:r>
              <w:t>Resultaten</w:t>
            </w:r>
          </w:p>
          <w:p w14:paraId="46EFF2E2" w14:textId="669853D0" w:rsidR="00873C15" w:rsidRDefault="00873C15" w:rsidP="00873C15">
            <w:pPr>
              <w:pStyle w:val="Table"/>
            </w:pPr>
            <w:r>
              <w:t>Conclusie</w:t>
            </w:r>
          </w:p>
          <w:p w14:paraId="7093CE91" w14:textId="108A5C32" w:rsidR="00873C15" w:rsidRDefault="00873C15" w:rsidP="00873C15">
            <w:pPr>
              <w:pStyle w:val="Table"/>
            </w:pPr>
            <w:r>
              <w:t>Aanbeveling</w:t>
            </w:r>
          </w:p>
          <w:p w14:paraId="26FFAA61" w14:textId="2F3D0728" w:rsidR="001C71CB" w:rsidRDefault="001C71CB" w:rsidP="00873C15">
            <w:pPr>
              <w:pStyle w:val="Table"/>
            </w:pPr>
            <w:r>
              <w:t>Samenvatting</w:t>
            </w:r>
          </w:p>
          <w:p w14:paraId="594C990F" w14:textId="1AD3A678" w:rsidR="00873C15" w:rsidRDefault="00873C15" w:rsidP="00873C15">
            <w:pPr>
              <w:pStyle w:val="Table"/>
            </w:pPr>
            <w:r>
              <w:t>Voorwoord</w:t>
            </w:r>
          </w:p>
        </w:tc>
      </w:tr>
      <w:tr w:rsidR="00873C15" w:rsidRPr="00C4749F" w14:paraId="115F12DF" w14:textId="77777777" w:rsidTr="00873C15">
        <w:trPr>
          <w:tblHeader/>
        </w:trPr>
        <w:tc>
          <w:tcPr>
            <w:tcW w:w="1269" w:type="dxa"/>
            <w:shd w:val="clear" w:color="auto" w:fill="auto"/>
            <w:tcMar>
              <w:top w:w="28" w:type="dxa"/>
            </w:tcMar>
          </w:tcPr>
          <w:p w14:paraId="6015C501" w14:textId="5E4C023C" w:rsidR="00873C15" w:rsidRDefault="00873C15" w:rsidP="00B25A91">
            <w:pPr>
              <w:pStyle w:val="Table"/>
            </w:pPr>
            <w:r>
              <w:t>1.1</w:t>
            </w:r>
          </w:p>
        </w:tc>
        <w:tc>
          <w:tcPr>
            <w:tcW w:w="1768" w:type="dxa"/>
            <w:shd w:val="clear" w:color="auto" w:fill="auto"/>
            <w:tcMar>
              <w:top w:w="28" w:type="dxa"/>
            </w:tcMar>
          </w:tcPr>
          <w:p w14:paraId="3E339D7E" w14:textId="079DA776" w:rsidR="00873C15" w:rsidRDefault="00BD1428" w:rsidP="00873C15">
            <w:pPr>
              <w:pStyle w:val="Table"/>
              <w:jc w:val="center"/>
            </w:pPr>
            <w:r>
              <w:t>10-8-2018</w:t>
            </w:r>
          </w:p>
        </w:tc>
        <w:tc>
          <w:tcPr>
            <w:tcW w:w="5889" w:type="dxa"/>
            <w:tcBorders>
              <w:right w:val="single" w:sz="4" w:space="0" w:color="auto"/>
            </w:tcBorders>
            <w:shd w:val="clear" w:color="auto" w:fill="auto"/>
            <w:tcMar>
              <w:top w:w="28" w:type="dxa"/>
            </w:tcMar>
          </w:tcPr>
          <w:p w14:paraId="0A41AC26" w14:textId="697D6EA6" w:rsidR="00873C15" w:rsidRDefault="00873C15" w:rsidP="00873C15">
            <w:pPr>
              <w:pStyle w:val="Table"/>
            </w:pPr>
            <w:r>
              <w:t>Feedback verwerken</w:t>
            </w:r>
          </w:p>
          <w:p w14:paraId="0C0AD83C" w14:textId="28FA7D64" w:rsidR="00873C15" w:rsidRDefault="001C71CB" w:rsidP="00873C15">
            <w:pPr>
              <w:pStyle w:val="Table"/>
            </w:pPr>
            <w:r>
              <w:t>Velden</w:t>
            </w:r>
            <w:r w:rsidR="00873C15">
              <w:t xml:space="preserve"> bijwerken</w:t>
            </w:r>
          </w:p>
          <w:p w14:paraId="5D2DB45A" w14:textId="6CF61B76" w:rsidR="00873C15" w:rsidRDefault="00873C15" w:rsidP="00873C15">
            <w:pPr>
              <w:pStyle w:val="Table"/>
            </w:pPr>
            <w:r>
              <w:t>Spelling &amp; grammatica</w:t>
            </w:r>
          </w:p>
        </w:tc>
      </w:tr>
    </w:tbl>
    <w:p w14:paraId="704FD3E3" w14:textId="10064FD2" w:rsidR="000B7AB6" w:rsidRPr="00C4749F" w:rsidRDefault="00DD66F6" w:rsidP="00DD66F6">
      <w:pPr>
        <w:pStyle w:val="Caption"/>
      </w:pPr>
      <w:bookmarkStart w:id="9" w:name="_Toc515960691"/>
      <w:bookmarkStart w:id="10" w:name="_Toc521688375"/>
      <w:r w:rsidRPr="00C4749F">
        <w:t xml:space="preserve">Tabel </w:t>
      </w:r>
      <w:fldSimple w:instr=" SEQ Tabel \* ARABIC ">
        <w:r w:rsidR="001A29CC">
          <w:rPr>
            <w:noProof/>
          </w:rPr>
          <w:t>1</w:t>
        </w:r>
      </w:fldSimple>
      <w:r w:rsidRPr="00C4749F">
        <w:t>: Versiebeheer</w:t>
      </w:r>
      <w:bookmarkEnd w:id="9"/>
      <w:bookmarkEnd w:id="10"/>
    </w:p>
    <w:p w14:paraId="4180AF7D" w14:textId="77777777" w:rsidR="000A1A7E" w:rsidRPr="00C4749F" w:rsidRDefault="00915C0E" w:rsidP="00915C0E">
      <w:bookmarkStart w:id="11" w:name="sys_DCO_Tables"/>
      <w:r w:rsidRPr="00C4749F">
        <w:softHyphen/>
      </w:r>
      <w:bookmarkStart w:id="12" w:name="sys_DCO_Target"/>
      <w:bookmarkEnd w:id="12"/>
      <w:r w:rsidRPr="00C4749F">
        <w:softHyphen/>
      </w:r>
      <w:bookmarkStart w:id="13" w:name="sys_DCO_Terms"/>
      <w:bookmarkEnd w:id="13"/>
      <w:r w:rsidRPr="00C4749F">
        <w:softHyphen/>
      </w:r>
      <w:bookmarkStart w:id="14" w:name="sys_DCO_Chapters_Anchor"/>
      <w:bookmarkEnd w:id="14"/>
      <w:r w:rsidRPr="00C4749F">
        <w:softHyphen/>
      </w:r>
      <w:bookmarkEnd w:id="11"/>
    </w:p>
    <w:p w14:paraId="00D92A5A" w14:textId="77777777" w:rsidR="00915C0E" w:rsidRPr="00C4749F" w:rsidRDefault="00915C0E" w:rsidP="00915C0E">
      <w:r w:rsidRPr="00C4749F">
        <w:fldChar w:fldCharType="begin"/>
      </w:r>
      <w:r w:rsidRPr="00C4749F">
        <w:fldChar w:fldCharType="end"/>
      </w:r>
    </w:p>
    <w:p w14:paraId="263A6D4D" w14:textId="77777777" w:rsidR="00915C0E" w:rsidRPr="00C4749F" w:rsidRDefault="00915C0E" w:rsidP="005E6BD0">
      <w:pPr>
        <w:pStyle w:val="Heading1"/>
        <w:ind w:firstLine="0"/>
        <w:sectPr w:rsidR="00915C0E" w:rsidRPr="00C4749F" w:rsidSect="00DA5336">
          <w:headerReference w:type="first" r:id="rId23"/>
          <w:pgSz w:w="11907" w:h="16839" w:code="9"/>
          <w:pgMar w:top="2892" w:right="1134" w:bottom="1418" w:left="1814" w:header="1531" w:footer="737" w:gutter="0"/>
          <w:cols w:space="708"/>
          <w:titlePg/>
          <w:docGrid w:linePitch="272"/>
        </w:sectPr>
      </w:pPr>
    </w:p>
    <w:p w14:paraId="2A7FFC11" w14:textId="77777777" w:rsidR="009D289C" w:rsidRPr="007B15D9" w:rsidRDefault="009D289C" w:rsidP="007B15D9">
      <w:pPr>
        <w:pStyle w:val="Heading1"/>
      </w:pPr>
      <w:bookmarkStart w:id="15" w:name="_Toc162152016"/>
      <w:bookmarkStart w:id="16" w:name="_Toc257483866"/>
      <w:bookmarkStart w:id="17" w:name="_Toc255484255"/>
      <w:bookmarkStart w:id="18" w:name="_Toc239840286"/>
      <w:bookmarkStart w:id="19" w:name="_Toc170501892"/>
      <w:bookmarkStart w:id="20" w:name="_Toc254947123"/>
      <w:bookmarkStart w:id="21" w:name="_Toc171956894"/>
      <w:bookmarkStart w:id="22" w:name="_Toc170501648"/>
      <w:bookmarkStart w:id="23" w:name="_Toc169305393"/>
      <w:bookmarkStart w:id="24" w:name="_Toc169004416"/>
      <w:bookmarkStart w:id="25" w:name="_Toc169001179"/>
      <w:bookmarkStart w:id="26" w:name="_Toc251929032"/>
      <w:bookmarkStart w:id="27" w:name="sys_Cursor"/>
      <w:bookmarkStart w:id="28" w:name="_Toc521688346"/>
      <w:bookmarkEnd w:id="15"/>
      <w:bookmarkEnd w:id="16"/>
      <w:bookmarkEnd w:id="17"/>
      <w:bookmarkEnd w:id="18"/>
      <w:bookmarkEnd w:id="19"/>
      <w:bookmarkEnd w:id="20"/>
      <w:bookmarkEnd w:id="21"/>
      <w:bookmarkEnd w:id="22"/>
      <w:bookmarkEnd w:id="23"/>
      <w:bookmarkEnd w:id="24"/>
      <w:bookmarkEnd w:id="25"/>
      <w:bookmarkEnd w:id="26"/>
      <w:bookmarkEnd w:id="27"/>
      <w:r w:rsidRPr="007B15D9">
        <w:lastRenderedPageBreak/>
        <w:t>Inleiding</w:t>
      </w:r>
      <w:bookmarkEnd w:id="28"/>
    </w:p>
    <w:p w14:paraId="1420B56E" w14:textId="1C4BC334" w:rsidR="00AE6BFF" w:rsidRDefault="00E44092" w:rsidP="006E147C">
      <w:r w:rsidRPr="00E44092">
        <w:t xml:space="preserve">In dit hoofdstuk wordt de context </w:t>
      </w:r>
      <w:r w:rsidR="003459EB">
        <w:t>van</w:t>
      </w:r>
      <w:r w:rsidRPr="00E44092">
        <w:t xml:space="preserve"> </w:t>
      </w:r>
      <w:r w:rsidR="00EA37F7">
        <w:t>de</w:t>
      </w:r>
      <w:r w:rsidRPr="00E44092">
        <w:t xml:space="preserve"> afstudeeropdracht omschreven. Er wordt ingegaan op rol van robots in de samenleving, het bedrijf waarvoor de afstudeeropdracht wordt uitgevoerd en de aanleiding van de opdracht.</w:t>
      </w:r>
    </w:p>
    <w:p w14:paraId="64FD219F" w14:textId="77777777" w:rsidR="00E44092" w:rsidRPr="00C4749F" w:rsidRDefault="00E44092" w:rsidP="006E147C"/>
    <w:p w14:paraId="45DD07DA" w14:textId="77777777" w:rsidR="00AE6BFF" w:rsidRPr="00D85606" w:rsidRDefault="00AE6BFF" w:rsidP="001C494A">
      <w:pPr>
        <w:rPr>
          <w:b/>
          <w:color w:val="0066A2"/>
          <w:sz w:val="22"/>
          <w:szCs w:val="22"/>
        </w:rPr>
      </w:pPr>
      <w:r w:rsidRPr="00D85606">
        <w:rPr>
          <w:b/>
          <w:color w:val="0066A2"/>
          <w:sz w:val="22"/>
          <w:szCs w:val="22"/>
        </w:rPr>
        <w:t>Robots in de samenleving</w:t>
      </w:r>
    </w:p>
    <w:p w14:paraId="4B8311F2" w14:textId="6F475926" w:rsidR="001C494A" w:rsidRPr="00C4749F" w:rsidRDefault="001C494A" w:rsidP="001C494A">
      <w:r w:rsidRPr="00C4749F">
        <w:t>In de afgelopen jaren zien we robot</w:t>
      </w:r>
      <w:r w:rsidR="00296D59">
        <w:t xml:space="preserve">s steeds meer in de samenleving verschijnen. </w:t>
      </w:r>
      <w:r w:rsidRPr="00C4749F">
        <w:t xml:space="preserve">Eenvoudige en eenzijdige taken kunnen vaak goedkoper </w:t>
      </w:r>
      <w:r w:rsidR="00295BD5">
        <w:t>uitgevoerd</w:t>
      </w:r>
      <w:r w:rsidRPr="00C4749F">
        <w:t xml:space="preserve"> worden door robots dan door mensen</w:t>
      </w:r>
      <w:r w:rsidR="00C14F00">
        <w:t>, zoals in massaproducties</w:t>
      </w:r>
      <w:r w:rsidRPr="00C4749F">
        <w:t xml:space="preserve">. </w:t>
      </w:r>
      <w:r w:rsidR="00C14F00">
        <w:t>Robots</w:t>
      </w:r>
      <w:r w:rsidRPr="00C4749F">
        <w:t xml:space="preserve"> kunnen op plaatsen komen die voor mensen moeilijk te bereiken zijn. Wanneer een taak te vies, gevaarlijk of fysiek onmogelijk is voor een mens, dan wordt een robot ingezet. </w:t>
      </w:r>
      <w:r w:rsidR="00C14F00">
        <w:t xml:space="preserve">Denk hierbij </w:t>
      </w:r>
      <w:r w:rsidR="00290ECE">
        <w:t xml:space="preserve">aan </w:t>
      </w:r>
      <w:r w:rsidR="00C14F00">
        <w:t>in de zorg of huishoudens</w:t>
      </w:r>
      <w:r w:rsidR="00295BD5">
        <w:t xml:space="preserve"> of het opruimen van explosieven</w:t>
      </w:r>
      <w:r w:rsidR="00C14F00">
        <w:t xml:space="preserve">. </w:t>
      </w:r>
      <w:r w:rsidRPr="00C4749F">
        <w:t>Robots kunnen complexe taken vaak nauwkeuriger uitvoeren, met een</w:t>
      </w:r>
      <w:r w:rsidR="00296D59">
        <w:t xml:space="preserve"> beter resultaat als gevolg. De </w:t>
      </w:r>
      <w:r w:rsidRPr="00C4749F">
        <w:t xml:space="preserve">ontwikkeling van robotica gaat snel en wordt op steeds nieuwe gebieden </w:t>
      </w:r>
      <w:r w:rsidR="00296D59">
        <w:t>ingezet</w:t>
      </w:r>
      <w:r w:rsidR="00105F33">
        <w:t xml:space="preserve"> </w:t>
      </w:r>
      <w:sdt>
        <w:sdtPr>
          <w:id w:val="-1916164812"/>
          <w:citation/>
        </w:sdtPr>
        <w:sdtContent>
          <w:r w:rsidR="00296D59">
            <w:fldChar w:fldCharType="begin"/>
          </w:r>
          <w:r w:rsidR="00296D59">
            <w:rPr>
              <w:lang w:val="en-US"/>
            </w:rPr>
            <w:instrText xml:space="preserve"> CITATION Bal14 \l 1033 </w:instrText>
          </w:r>
          <w:r w:rsidR="00296D59">
            <w:fldChar w:fldCharType="separate"/>
          </w:r>
          <w:r w:rsidR="001A29CC">
            <w:rPr>
              <w:noProof/>
              <w:lang w:val="en-US"/>
            </w:rPr>
            <w:t>(Balideli, 2014)</w:t>
          </w:r>
          <w:r w:rsidR="00296D59">
            <w:fldChar w:fldCharType="end"/>
          </w:r>
        </w:sdtContent>
      </w:sdt>
      <w:r w:rsidR="00296D59">
        <w:t>.</w:t>
      </w:r>
    </w:p>
    <w:p w14:paraId="7E5447AD" w14:textId="77777777" w:rsidR="001C494A" w:rsidRPr="00C4749F" w:rsidRDefault="001C494A" w:rsidP="001C494A"/>
    <w:p w14:paraId="024EC517" w14:textId="3D039619" w:rsidR="001C494A" w:rsidRDefault="00F63AF4" w:rsidP="001C494A">
      <w:r>
        <w:t xml:space="preserve">Het </w:t>
      </w:r>
      <w:r w:rsidR="00BB1778">
        <w:t>effect</w:t>
      </w:r>
      <w:r>
        <w:t xml:space="preserve"> hiervan is dat r</w:t>
      </w:r>
      <w:r w:rsidR="0037370A">
        <w:t xml:space="preserve">obots intelligenter worden en </w:t>
      </w:r>
      <w:r>
        <w:t>fysiek</w:t>
      </w:r>
      <w:r w:rsidR="00B97685">
        <w:t xml:space="preserve"> meer</w:t>
      </w:r>
      <w:r>
        <w:t xml:space="preserve"> op mensen gaan lijken. </w:t>
      </w:r>
      <w:r w:rsidR="001C494A" w:rsidRPr="00C4749F">
        <w:t xml:space="preserve">Een </w:t>
      </w:r>
      <w:r w:rsidR="00E63C24">
        <w:t>recent</w:t>
      </w:r>
      <w:r w:rsidR="005F7E36">
        <w:t xml:space="preserve"> </w:t>
      </w:r>
      <w:r w:rsidR="001C494A" w:rsidRPr="00C4749F">
        <w:t>voorbeeld van deze ontwikkeling is Sophia. In Oktober 2017 werd de humanoïde robot Sophia een Saoedi-Arabische burger. Het is de eerste robot die een burgerschap ontving in de wereld</w:t>
      </w:r>
      <w:r w:rsidR="00930705">
        <w:t xml:space="preserve"> </w:t>
      </w:r>
      <w:sdt>
        <w:sdtPr>
          <w:id w:val="1130133212"/>
          <w:citation/>
        </w:sdtPr>
        <w:sdtContent>
          <w:r w:rsidR="00930705">
            <w:fldChar w:fldCharType="begin"/>
          </w:r>
          <w:r w:rsidR="00930705">
            <w:rPr>
              <w:lang w:val="en-US"/>
            </w:rPr>
            <w:instrText xml:space="preserve"> CITATION Sop17 \l 1033 </w:instrText>
          </w:r>
          <w:r w:rsidR="00930705">
            <w:fldChar w:fldCharType="separate"/>
          </w:r>
          <w:r w:rsidR="001A29CC">
            <w:rPr>
              <w:noProof/>
              <w:lang w:val="en-US"/>
            </w:rPr>
            <w:t>(Sophia, 2017)</w:t>
          </w:r>
          <w:r w:rsidR="00930705">
            <w:fldChar w:fldCharType="end"/>
          </w:r>
        </w:sdtContent>
      </w:sdt>
      <w:r w:rsidR="00AC4B76">
        <w:t>.</w:t>
      </w:r>
      <w:r w:rsidR="00A537ED">
        <w:t xml:space="preserve"> </w:t>
      </w:r>
      <w:r w:rsidR="00A5183A">
        <w:t>Alhoewel dit puur symbolisch was, is het een teken dat robots een steeds beter gedefinieerde plek gaan krijgen i</w:t>
      </w:r>
      <w:r w:rsidR="00C463D6">
        <w:t>n onze samenleving.</w:t>
      </w:r>
    </w:p>
    <w:p w14:paraId="22EBC5F8" w14:textId="77777777" w:rsidR="001C494A" w:rsidRPr="00C4749F" w:rsidRDefault="001C494A" w:rsidP="001C494A"/>
    <w:p w14:paraId="4A1680EE" w14:textId="40B703A6" w:rsidR="009B6189" w:rsidRDefault="001C494A" w:rsidP="00E53025">
      <w:r w:rsidRPr="00C4749F">
        <w:t xml:space="preserve">De vraag is of dit een goede ontwikkeling is of dat men zich zorgen moet maken dat robots banen </w:t>
      </w:r>
      <w:r w:rsidR="007D5C80">
        <w:t>overnemen</w:t>
      </w:r>
      <w:r w:rsidRPr="00C4749F">
        <w:t xml:space="preserve"> of zelfs de mensheid uitroeien.</w:t>
      </w:r>
      <w:r w:rsidR="001E29DD">
        <w:t xml:space="preserve"> </w:t>
      </w:r>
      <w:r w:rsidR="00E53025">
        <w:t>Stephen Hawking waarschuwde jaren terug</w:t>
      </w:r>
      <w:r w:rsidR="00976998">
        <w:t xml:space="preserve"> al</w:t>
      </w:r>
      <w:r w:rsidR="00E53025">
        <w:t xml:space="preserve"> over de gevaren van robots </w:t>
      </w:r>
      <w:r w:rsidR="00E74EC1">
        <w:t xml:space="preserve">die </w:t>
      </w:r>
      <w:r w:rsidR="00976998">
        <w:t xml:space="preserve">steeds </w:t>
      </w:r>
      <w:r w:rsidR="00CB0354">
        <w:t xml:space="preserve">intelligenter </w:t>
      </w:r>
      <w:r w:rsidR="000A21B1">
        <w:t>beginnen te</w:t>
      </w:r>
      <w:r w:rsidR="00976998">
        <w:t xml:space="preserve"> worden</w:t>
      </w:r>
      <w:r w:rsidR="00E53025">
        <w:t xml:space="preserve"> </w:t>
      </w:r>
      <w:sdt>
        <w:sdtPr>
          <w:id w:val="1953586729"/>
          <w:citation/>
        </w:sdtPr>
        <w:sdtContent>
          <w:r w:rsidR="00E53025">
            <w:fldChar w:fldCharType="begin"/>
          </w:r>
          <w:r w:rsidR="00E53025">
            <w:rPr>
              <w:lang w:val="en-US"/>
            </w:rPr>
            <w:instrText xml:space="preserve"> CITATION Ror14 \l 1033 </w:instrText>
          </w:r>
          <w:r w:rsidR="00E53025">
            <w:fldChar w:fldCharType="separate"/>
          </w:r>
          <w:r w:rsidR="001A29CC">
            <w:rPr>
              <w:noProof/>
              <w:lang w:val="en-US"/>
            </w:rPr>
            <w:t>(Cellan-Jones, 2014)</w:t>
          </w:r>
          <w:r w:rsidR="00E53025">
            <w:fldChar w:fldCharType="end"/>
          </w:r>
        </w:sdtContent>
      </w:sdt>
      <w:r w:rsidR="00E53025">
        <w:t>:</w:t>
      </w:r>
      <w:r w:rsidRPr="00C4749F">
        <w:t xml:space="preserve"> </w:t>
      </w:r>
    </w:p>
    <w:p w14:paraId="5C5D0007" w14:textId="77777777" w:rsidR="009B6189" w:rsidRDefault="009B6189" w:rsidP="00E53025"/>
    <w:p w14:paraId="76D6F703" w14:textId="77777777" w:rsidR="00E53025" w:rsidRPr="009B6189" w:rsidRDefault="00E53025" w:rsidP="00E53025">
      <w:pPr>
        <w:rPr>
          <w:i/>
        </w:rPr>
      </w:pPr>
      <w:r w:rsidRPr="000A21B1">
        <w:rPr>
          <w:i/>
        </w:rPr>
        <w:t>“The development of full artificial intelligence could spell the end of the human race….It would take off on its own, and re-design itself at an ever increasing rate. Humans, who are limited by slow biological evolution, couldn't compete, and would be superseded.”</w:t>
      </w:r>
    </w:p>
    <w:p w14:paraId="2FCF3290" w14:textId="77777777" w:rsidR="00E53025" w:rsidRDefault="00E53025" w:rsidP="006E147C"/>
    <w:p w14:paraId="7E01661A" w14:textId="0AF54572" w:rsidR="00200211" w:rsidRDefault="001C494A" w:rsidP="00200211">
      <w:r w:rsidRPr="00C4749F">
        <w:t>De</w:t>
      </w:r>
      <w:r w:rsidR="008F6483">
        <w:t>ze</w:t>
      </w:r>
      <w:r w:rsidR="008F7708">
        <w:t xml:space="preserve"> </w:t>
      </w:r>
      <w:r w:rsidR="00B3784D">
        <w:t>gedachte</w:t>
      </w:r>
      <w:r w:rsidR="00B3784D" w:rsidRPr="00C4749F">
        <w:t>gang</w:t>
      </w:r>
      <w:r w:rsidR="00A742A0">
        <w:t xml:space="preserve"> ontstaat</w:t>
      </w:r>
      <w:r w:rsidRPr="00C4749F">
        <w:t xml:space="preserve"> vaak </w:t>
      </w:r>
      <w:r w:rsidR="00DD6026">
        <w:t>door</w:t>
      </w:r>
      <w:r w:rsidRPr="00C4749F">
        <w:t xml:space="preserve"> films,</w:t>
      </w:r>
      <w:r w:rsidR="00881F4E">
        <w:t xml:space="preserve"> </w:t>
      </w:r>
      <w:r w:rsidR="00DA1D0A">
        <w:t>bijvoorbeeld</w:t>
      </w:r>
      <w:r w:rsidR="00881F4E">
        <w:t xml:space="preserve"> </w:t>
      </w:r>
      <w:r w:rsidR="005A54B7">
        <w:t>in de film The Terminator, waarin een kwaadaardige robot de mensheid uit wil roeien.</w:t>
      </w:r>
      <w:r w:rsidR="00200211">
        <w:t xml:space="preserve"> Het </w:t>
      </w:r>
      <w:r w:rsidR="00200211" w:rsidRPr="00C4749F">
        <w:t>is zeer onwaarschijnlijk</w:t>
      </w:r>
      <w:r w:rsidR="00200211">
        <w:t xml:space="preserve"> dat dit nog gaat gebeuren </w:t>
      </w:r>
      <w:sdt>
        <w:sdtPr>
          <w:id w:val="-396591269"/>
          <w:citation/>
        </w:sdtPr>
        <w:sdtContent>
          <w:r w:rsidR="00200211">
            <w:fldChar w:fldCharType="begin"/>
          </w:r>
          <w:r w:rsidR="00200211">
            <w:rPr>
              <w:lang w:val="en-US"/>
            </w:rPr>
            <w:instrText xml:space="preserve"> CITATION Jef15 \l 1033 </w:instrText>
          </w:r>
          <w:r w:rsidR="00200211">
            <w:fldChar w:fldCharType="separate"/>
          </w:r>
          <w:r w:rsidR="001A29CC">
            <w:rPr>
              <w:noProof/>
              <w:lang w:val="en-US"/>
            </w:rPr>
            <w:t>(Hawkins, 2015)</w:t>
          </w:r>
          <w:r w:rsidR="00200211">
            <w:fldChar w:fldCharType="end"/>
          </w:r>
        </w:sdtContent>
      </w:sdt>
      <w:r w:rsidR="00200211" w:rsidRPr="00C4749F">
        <w:t>. Naast de snelle ontwikkeling kost het veel tijd om wetten en denkkaders te veranderen</w:t>
      </w:r>
      <w:r w:rsidR="00200211">
        <w:t xml:space="preserve"> om robots daadwerkelijk intelligent te maken en uiteindelijk in te kunnen zetten</w:t>
      </w:r>
      <w:sdt>
        <w:sdtPr>
          <w:id w:val="-858278121"/>
          <w:citation/>
        </w:sdtPr>
        <w:sdtContent>
          <w:r w:rsidR="00200211" w:rsidRPr="00C4749F">
            <w:fldChar w:fldCharType="begin"/>
          </w:r>
          <w:r w:rsidR="00200211" w:rsidRPr="00C4749F">
            <w:instrText xml:space="preserve"> CITATION Bal14 \l 1033 </w:instrText>
          </w:r>
          <w:r w:rsidR="00200211" w:rsidRPr="00C4749F">
            <w:fldChar w:fldCharType="separate"/>
          </w:r>
          <w:r w:rsidR="001A29CC">
            <w:rPr>
              <w:noProof/>
            </w:rPr>
            <w:t xml:space="preserve"> </w:t>
          </w:r>
          <w:r w:rsidR="001A29CC" w:rsidRPr="001A29CC">
            <w:rPr>
              <w:noProof/>
            </w:rPr>
            <w:t>(Balideli, 2014)</w:t>
          </w:r>
          <w:r w:rsidR="00200211" w:rsidRPr="00C4749F">
            <w:fldChar w:fldCharType="end"/>
          </w:r>
        </w:sdtContent>
      </w:sdt>
      <w:r w:rsidR="00200211" w:rsidRPr="00C4749F">
        <w:t>.</w:t>
      </w:r>
      <w:r w:rsidR="00200211">
        <w:t xml:space="preserve"> </w:t>
      </w:r>
    </w:p>
    <w:p w14:paraId="317F76DB" w14:textId="77777777" w:rsidR="00200211" w:rsidRDefault="00200211" w:rsidP="006E147C"/>
    <w:p w14:paraId="062FD2C1" w14:textId="6A5DA17D" w:rsidR="00CF3923" w:rsidRDefault="00C17B64" w:rsidP="006E147C">
      <w:r>
        <w:t>Iemand die zich al i</w:t>
      </w:r>
      <w:r w:rsidR="00CF3923">
        <w:t>n de jaren veertig</w:t>
      </w:r>
      <w:r w:rsidR="00F90137">
        <w:t xml:space="preserve"> hiermee </w:t>
      </w:r>
      <w:r w:rsidR="00BD2814">
        <w:t>bezighield</w:t>
      </w:r>
      <w:r w:rsidR="00F90137">
        <w:t xml:space="preserve"> was</w:t>
      </w:r>
      <w:r w:rsidR="00CF3923">
        <w:t xml:space="preserve"> </w:t>
      </w:r>
      <w:r w:rsidR="00CF3923" w:rsidRPr="00D44ABE">
        <w:t>Isaac Asimov</w:t>
      </w:r>
      <w:r w:rsidR="00F90137">
        <w:t>. Hij schreef</w:t>
      </w:r>
      <w:r w:rsidR="00CF3923" w:rsidRPr="00CF3923">
        <w:t xml:space="preserve"> over robots in een serie van negen korte sciencefictionverhalen genaamd I, Robot.</w:t>
      </w:r>
      <w:r w:rsidR="00005878">
        <w:t xml:space="preserve"> In deze verhalen werd</w:t>
      </w:r>
      <w:r w:rsidR="007C0BB6">
        <w:t>en</w:t>
      </w:r>
      <w:r w:rsidR="00E31FD9">
        <w:t xml:space="preserve"> voor het eerst</w:t>
      </w:r>
      <w:r w:rsidR="00005878">
        <w:t xml:space="preserve"> de drie </w:t>
      </w:r>
      <w:r w:rsidR="00E31FD9">
        <w:t>robotica wetten</w:t>
      </w:r>
      <w:r w:rsidR="00005878">
        <w:t xml:space="preserve"> gepresenteerd die door </w:t>
      </w:r>
      <w:r w:rsidR="003D7897" w:rsidRPr="00D44ABE">
        <w:t>Asimov</w:t>
      </w:r>
      <w:r w:rsidR="003D7897">
        <w:t xml:space="preserve"> </w:t>
      </w:r>
      <w:r w:rsidR="00005878">
        <w:t>zijn bedacht:</w:t>
      </w:r>
    </w:p>
    <w:p w14:paraId="34701EB3" w14:textId="511D75CF" w:rsidR="00CF3923" w:rsidRDefault="00CF3923" w:rsidP="006E147C"/>
    <w:p w14:paraId="7718D5CB" w14:textId="77777777" w:rsidR="00005878" w:rsidRPr="00691585" w:rsidRDefault="00005878" w:rsidP="00005878">
      <w:pPr>
        <w:pStyle w:val="ListBullet"/>
        <w:rPr>
          <w:i/>
        </w:rPr>
      </w:pPr>
      <w:r w:rsidRPr="00691585">
        <w:rPr>
          <w:i/>
        </w:rPr>
        <w:t>“A robot may not injure a human being or, through inaction, allow a human being to come to harm.”</w:t>
      </w:r>
    </w:p>
    <w:p w14:paraId="0ECEBB92" w14:textId="77777777" w:rsidR="00005878" w:rsidRPr="00691585" w:rsidRDefault="00005878" w:rsidP="00005878">
      <w:pPr>
        <w:pStyle w:val="ListBullet"/>
      </w:pPr>
      <w:r>
        <w:t>“</w:t>
      </w:r>
      <w:r w:rsidRPr="00691585">
        <w:t>A robot must obey the orders given it by human beings except where such orders would conflict with the First Law.</w:t>
      </w:r>
    </w:p>
    <w:p w14:paraId="2BFE7607" w14:textId="77777777" w:rsidR="00005878" w:rsidRDefault="00005878" w:rsidP="00005878">
      <w:pPr>
        <w:pStyle w:val="ListBullet"/>
      </w:pPr>
      <w:r>
        <w:t>“</w:t>
      </w:r>
      <w:r w:rsidRPr="00691585">
        <w:t>A robot must protect its own existence as long as such protection does not conflict with the First or Second Laws</w:t>
      </w:r>
      <w:r>
        <w:t>.”</w:t>
      </w:r>
    </w:p>
    <w:p w14:paraId="723D5E76" w14:textId="7D9FF06F" w:rsidR="00005878" w:rsidRDefault="00005878" w:rsidP="006E147C"/>
    <w:p w14:paraId="55474E20" w14:textId="7B1BDCF1" w:rsidR="00D85606" w:rsidRDefault="005A29D7" w:rsidP="006E147C">
      <w:r>
        <w:t xml:space="preserve">Deze wetten hebben </w:t>
      </w:r>
      <w:r w:rsidR="00D043F8">
        <w:t xml:space="preserve">een grote invloed op het denken hoe robots zich in verhouding </w:t>
      </w:r>
      <w:r w:rsidR="00B11D0F">
        <w:t>tot</w:t>
      </w:r>
      <w:r w:rsidR="00D043F8">
        <w:t xml:space="preserve"> mensen moeten gedragen.</w:t>
      </w:r>
      <w:r w:rsidR="00BD2814">
        <w:t xml:space="preserve"> Het is belangrijk om goed na te denken over wat robots en kunstmatige intelligentie voor ons mensen gaat betekenen. Deze ontwikkeling is </w:t>
      </w:r>
      <w:r w:rsidR="00B11D0F">
        <w:t>namelijk niet</w:t>
      </w:r>
      <w:r>
        <w:t xml:space="preserve"> </w:t>
      </w:r>
      <w:r w:rsidR="00111B94">
        <w:t xml:space="preserve">te stoppen. </w:t>
      </w:r>
    </w:p>
    <w:p w14:paraId="381291D7" w14:textId="620572AD" w:rsidR="001E4315" w:rsidRDefault="001E4315" w:rsidP="006E147C"/>
    <w:p w14:paraId="5B4DE94F" w14:textId="7C98319F" w:rsidR="001E4315" w:rsidRPr="001E4315" w:rsidRDefault="001E4315" w:rsidP="001E4315">
      <w:pPr>
        <w:rPr>
          <w:i/>
          <w:lang w:val="en-US"/>
        </w:rPr>
      </w:pPr>
      <w:r w:rsidRPr="001E4315">
        <w:rPr>
          <w:i/>
          <w:lang w:val="en-US"/>
        </w:rPr>
        <w:t xml:space="preserve">“The robots are coming, whether we like it or not, and will change our economy in dramatic ways.” - </w:t>
      </w:r>
      <w:sdt>
        <w:sdtPr>
          <w:rPr>
            <w:i/>
            <w:lang w:val="en-US"/>
          </w:rPr>
          <w:id w:val="-1843696921"/>
          <w:citation/>
        </w:sdtPr>
        <w:sdtContent>
          <w:r w:rsidRPr="001E4315">
            <w:rPr>
              <w:i/>
              <w:lang w:val="en-US"/>
            </w:rPr>
            <w:fldChar w:fldCharType="begin"/>
          </w:r>
          <w:r w:rsidRPr="001E4315">
            <w:rPr>
              <w:i/>
              <w:lang w:val="en-US"/>
            </w:rPr>
            <w:instrText xml:space="preserve"> CITATION Kri \l 1033 </w:instrText>
          </w:r>
          <w:r w:rsidRPr="001E4315">
            <w:rPr>
              <w:i/>
              <w:lang w:val="en-US"/>
            </w:rPr>
            <w:fldChar w:fldCharType="separate"/>
          </w:r>
          <w:r w:rsidR="001A29CC">
            <w:rPr>
              <w:noProof/>
              <w:lang w:val="en-US"/>
            </w:rPr>
            <w:t>(Anderson, n.d.)</w:t>
          </w:r>
          <w:r w:rsidRPr="001E4315">
            <w:rPr>
              <w:i/>
            </w:rPr>
            <w:fldChar w:fldCharType="end"/>
          </w:r>
        </w:sdtContent>
      </w:sdt>
    </w:p>
    <w:p w14:paraId="3B0ED53F" w14:textId="56FC71EF" w:rsidR="00691585" w:rsidRDefault="001E4315" w:rsidP="001E4315">
      <w:pPr>
        <w:rPr>
          <w:b/>
          <w:color w:val="0066A2"/>
          <w:sz w:val="22"/>
          <w:szCs w:val="22"/>
        </w:rPr>
      </w:pPr>
      <w:r w:rsidRPr="001E4315">
        <w:rPr>
          <w:b/>
          <w:color w:val="0066A2"/>
          <w:sz w:val="22"/>
          <w:szCs w:val="22"/>
        </w:rPr>
        <w:t xml:space="preserve"> </w:t>
      </w:r>
      <w:r w:rsidR="00691585">
        <w:rPr>
          <w:b/>
          <w:color w:val="0066A2"/>
          <w:sz w:val="22"/>
          <w:szCs w:val="22"/>
        </w:rPr>
        <w:br w:type="page"/>
      </w:r>
    </w:p>
    <w:p w14:paraId="5BDA4388" w14:textId="3BDA26CA" w:rsidR="00D85606" w:rsidRPr="00987F48" w:rsidRDefault="00D85606" w:rsidP="00D85606">
      <w:pPr>
        <w:rPr>
          <w:b/>
          <w:color w:val="0066A2"/>
          <w:sz w:val="22"/>
          <w:szCs w:val="22"/>
        </w:rPr>
      </w:pPr>
      <w:r w:rsidRPr="00987F48">
        <w:rPr>
          <w:b/>
          <w:color w:val="0066A2"/>
          <w:sz w:val="22"/>
          <w:szCs w:val="22"/>
        </w:rPr>
        <w:lastRenderedPageBreak/>
        <w:t>Atos</w:t>
      </w:r>
    </w:p>
    <w:p w14:paraId="093296A0" w14:textId="492838D7" w:rsidR="001C2669" w:rsidRPr="00C4749F" w:rsidRDefault="001C2669" w:rsidP="001C2669">
      <w:r>
        <w:t>Het is dus niet verassend dat v</w:t>
      </w:r>
      <w:r w:rsidRPr="00C4749F">
        <w:t>eel organisaties de ontwikkeling van robotica in de gaten</w:t>
      </w:r>
      <w:r w:rsidR="00215CFB">
        <w:t xml:space="preserve"> houden, waaronder Atos</w:t>
      </w:r>
      <w:r w:rsidRPr="00C4749F">
        <w:t>. Atos is een Frans IT-bedrijf dat zich bezi</w:t>
      </w:r>
      <w:r w:rsidR="0001763F">
        <w:t>ghoudt met systeemontwikkeling</w:t>
      </w:r>
      <w:r w:rsidRPr="00C4749F">
        <w:t xml:space="preserve"> en consultancy. Door een samenvoeging van twee Franse IT-bedrijven is Atos opgericht in 1997. In 2000 is Atos samengegaan met het Nederlandse bedrijf Origin B.V. </w:t>
      </w:r>
    </w:p>
    <w:p w14:paraId="74C93AF5" w14:textId="77777777" w:rsidR="001C2669" w:rsidRPr="00C4749F" w:rsidRDefault="001C2669" w:rsidP="001C2669"/>
    <w:p w14:paraId="66E7CA1A" w14:textId="77777777" w:rsidR="001C2669" w:rsidRPr="00C4749F" w:rsidRDefault="001C2669" w:rsidP="001C2669">
      <w:r w:rsidRPr="00C4749F">
        <w:t>Atos heeft een jaaromzet van 13 miljard euro en telt 100.000 medewerkers in 73 landen. Het is de Europese leider in Big data, Cybersecurity, High Performance Computing en Digital Workplace Solutions. Atos biedt aan haar klanten Clouddiensten, Infrastructuur en datamanagement, Business &amp; platform oplossingen, en transactiediensten via Worldline, de Europese leider in de markt voor betaaloplossingen en transactie diensten.</w:t>
      </w:r>
    </w:p>
    <w:p w14:paraId="65414672" w14:textId="77777777" w:rsidR="001C2669" w:rsidRPr="00C4749F" w:rsidRDefault="001C2669" w:rsidP="001C2669"/>
    <w:p w14:paraId="14387F0C" w14:textId="77777777" w:rsidR="001C2669" w:rsidRPr="00C4749F" w:rsidRDefault="001C2669" w:rsidP="001C2669">
      <w:r w:rsidRPr="00C4749F">
        <w:t>Met innovatieve technologieën, digitale expertise en kennis van industriële sectoren ondersteunt Atos de digitale transformatie van klanten in de volgende marktsectoren: Defensie, Financiële dienstverlening, Gezondheidszorg, Manufacturing, Media en Nutsvoorzieningen, Publieke Sector, Retail, Telecom en Transport.</w:t>
      </w:r>
    </w:p>
    <w:p w14:paraId="566EBDF5" w14:textId="77777777" w:rsidR="001C2669" w:rsidRPr="00C4749F" w:rsidRDefault="001C2669" w:rsidP="001C2669"/>
    <w:p w14:paraId="08F6BA07" w14:textId="569D38DB" w:rsidR="003E45E5" w:rsidRPr="00C4749F" w:rsidRDefault="001C2669" w:rsidP="001C2669">
      <w:r w:rsidRPr="00C4749F">
        <w:t xml:space="preserve">Atos is de wereldwijde IT-partner voor de Olympische Spelen en Paralympische Spelen en opereert onder de namen Atos, Atos Consulting, Atos Worldgrid, Bull, Canopy, Unify en Worldline. Atos SE (Societas Europaea) staat genoteerd aan de CAC40 Paris stock index </w:t>
      </w:r>
      <w:sdt>
        <w:sdtPr>
          <w:id w:val="-114378828"/>
          <w:citation/>
        </w:sdtPr>
        <w:sdtContent>
          <w:r w:rsidRPr="00C4749F">
            <w:fldChar w:fldCharType="begin"/>
          </w:r>
          <w:r w:rsidRPr="00C4749F">
            <w:instrText xml:space="preserve"> CITATION Com \l 1033 </w:instrText>
          </w:r>
          <w:r w:rsidRPr="00C4749F">
            <w:fldChar w:fldCharType="separate"/>
          </w:r>
          <w:r w:rsidR="001A29CC" w:rsidRPr="001A29CC">
            <w:rPr>
              <w:noProof/>
            </w:rPr>
            <w:t>(Company Information, n.d.)</w:t>
          </w:r>
          <w:r w:rsidRPr="00C4749F">
            <w:fldChar w:fldCharType="end"/>
          </w:r>
        </w:sdtContent>
      </w:sdt>
      <w:r w:rsidRPr="00C4749F">
        <w:t>.</w:t>
      </w:r>
    </w:p>
    <w:p w14:paraId="4DA8C018" w14:textId="1B4EC8A1" w:rsidR="007F1892" w:rsidRDefault="007F1892">
      <w:pPr>
        <w:rPr>
          <w:b/>
          <w:color w:val="0066A2"/>
          <w:szCs w:val="18"/>
        </w:rPr>
      </w:pPr>
    </w:p>
    <w:p w14:paraId="7C262150" w14:textId="7846C2B6" w:rsidR="001C2669" w:rsidRPr="008B3CCE" w:rsidRDefault="003E45E5" w:rsidP="003E45E5">
      <w:pPr>
        <w:rPr>
          <w:b/>
          <w:color w:val="0066A2"/>
          <w:szCs w:val="18"/>
        </w:rPr>
      </w:pPr>
      <w:r w:rsidRPr="008B3CCE">
        <w:rPr>
          <w:b/>
          <w:color w:val="0066A2"/>
          <w:szCs w:val="18"/>
        </w:rPr>
        <w:t>Organisatiestructuur</w:t>
      </w:r>
    </w:p>
    <w:p w14:paraId="695EC4EE" w14:textId="10978B45" w:rsidR="001C2669" w:rsidRPr="00C4749F" w:rsidRDefault="001C2669" w:rsidP="001C2669">
      <w:r w:rsidRPr="00C4749F">
        <w:t>Atos heeft 10 Business Units wereldwijd. Nederland valt onder de businessunit Benelux &amp; The Nordics (BTN) samen met België, Luxemburg, Denemarken, Zweden, Finland, Litouwen, Polen, Rusland en Estland. Atos wordt onderverdeeld i</w:t>
      </w:r>
      <w:r w:rsidR="006A1F23">
        <w:t>n vier subdivisies: Infrastruct</w:t>
      </w:r>
      <w:r w:rsidRPr="00C4749F">
        <w:t>ur</w:t>
      </w:r>
      <w:r w:rsidR="006A1F23">
        <w:t>e</w:t>
      </w:r>
      <w:r w:rsidRPr="00C4749F">
        <w:t xml:space="preserve"> &amp; Data Management (IDM), Business &amp; Platform Solutions (B&amp;PS), Big Data &amp; Cybersecurity(BDS) en Unified Communication &amp; Collaboration (UCC). Naast de hoofddivisies </w:t>
      </w:r>
      <w:r w:rsidR="00E52318">
        <w:t xml:space="preserve">zijn er ook de Support Functions: Sales, HR, Finance, Marketing &amp; Communications en Legal. </w:t>
      </w:r>
      <w:r w:rsidRPr="00C4749F">
        <w:t xml:space="preserve">De CEO van Atos BTN is Peter ’t Jong en de CEO van Atos Nederland is Johan Taams </w:t>
      </w:r>
      <w:sdt>
        <w:sdtPr>
          <w:id w:val="1303271240"/>
          <w:citation/>
        </w:sdtPr>
        <w:sdtContent>
          <w:r w:rsidRPr="00C4749F">
            <w:fldChar w:fldCharType="begin"/>
          </w:r>
          <w:r w:rsidR="00C11DE5">
            <w:instrText xml:space="preserve">CITATION org \l 1033 </w:instrText>
          </w:r>
          <w:r w:rsidRPr="00C4749F">
            <w:fldChar w:fldCharType="separate"/>
          </w:r>
          <w:r w:rsidR="001A29CC" w:rsidRPr="001A29CC">
            <w:rPr>
              <w:noProof/>
            </w:rPr>
            <w:t>(Organization, n.d.)</w:t>
          </w:r>
          <w:r w:rsidRPr="00C4749F">
            <w:fldChar w:fldCharType="end"/>
          </w:r>
        </w:sdtContent>
      </w:sdt>
      <w:r w:rsidRPr="00C4749F">
        <w:t>.</w:t>
      </w:r>
    </w:p>
    <w:p w14:paraId="73B5C303" w14:textId="77777777" w:rsidR="001C2669" w:rsidRPr="00C4749F" w:rsidRDefault="001C2669" w:rsidP="001C2669"/>
    <w:p w14:paraId="1F074127" w14:textId="77777777" w:rsidR="001C2669" w:rsidRPr="00C4749F" w:rsidRDefault="001C2669" w:rsidP="001C2669">
      <w:pPr>
        <w:keepNext/>
      </w:pPr>
      <w:r w:rsidRPr="00C4749F">
        <w:rPr>
          <w:noProof/>
        </w:rPr>
        <w:drawing>
          <wp:inline distT="0" distB="0" distL="0" distR="0" wp14:anchorId="7A989301" wp14:editId="2867D369">
            <wp:extent cx="5338445" cy="2155876"/>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11684" cy="2185453"/>
                    </a:xfrm>
                    <a:prstGeom prst="rect">
                      <a:avLst/>
                    </a:prstGeom>
                  </pic:spPr>
                </pic:pic>
              </a:graphicData>
            </a:graphic>
          </wp:inline>
        </w:drawing>
      </w:r>
    </w:p>
    <w:p w14:paraId="0F61BA3E" w14:textId="11760504" w:rsidR="00385014" w:rsidRDefault="001C2669" w:rsidP="00385014">
      <w:pPr>
        <w:pStyle w:val="Caption"/>
      </w:pPr>
      <w:bookmarkStart w:id="29" w:name="_Toc521688382"/>
      <w:r w:rsidRPr="00C4749F">
        <w:t xml:space="preserve">Figuur </w:t>
      </w:r>
      <w:fldSimple w:instr=" SEQ Figuur \* ARABIC ">
        <w:r w:rsidR="001A29CC">
          <w:rPr>
            <w:noProof/>
          </w:rPr>
          <w:t>1</w:t>
        </w:r>
      </w:fldSimple>
      <w:r w:rsidRPr="00C4749F">
        <w:t>: Organogram Atos Nederland</w:t>
      </w:r>
      <w:bookmarkEnd w:id="29"/>
    </w:p>
    <w:p w14:paraId="4F79DD5C" w14:textId="77777777" w:rsidR="00385014" w:rsidRPr="00385014" w:rsidRDefault="00385014" w:rsidP="00385014"/>
    <w:p w14:paraId="599DEB5D" w14:textId="7D269A91" w:rsidR="001C2669" w:rsidRPr="008B3CCE" w:rsidRDefault="008B3CCE" w:rsidP="008B3CCE">
      <w:pPr>
        <w:rPr>
          <w:b/>
          <w:color w:val="0066A2"/>
          <w:szCs w:val="18"/>
        </w:rPr>
      </w:pPr>
      <w:r w:rsidRPr="008B3CCE">
        <w:rPr>
          <w:b/>
          <w:color w:val="0066A2"/>
          <w:szCs w:val="18"/>
        </w:rPr>
        <w:t>Technology Lab</w:t>
      </w:r>
    </w:p>
    <w:p w14:paraId="2C102514" w14:textId="72835066" w:rsidR="006204F1" w:rsidRPr="008B3CCE" w:rsidRDefault="001C2669">
      <w:r w:rsidRPr="00C4749F">
        <w:t xml:space="preserve">In het Technology Lab van Atos wordt er gewerkt aan innovatieve oplossingen op basis van nieuwe technologieën. Er wordt geëxperimenteerd om te </w:t>
      </w:r>
      <w:r w:rsidR="00700584">
        <w:t>bepalen</w:t>
      </w:r>
      <w:r w:rsidRPr="00C4749F">
        <w:t xml:space="preserve"> of deze innovatieve oplossingen kunnen uitgroeien tot potentiële businessmodellen. In totaal zijn er drie Technology Labs in Nederland. Het eerste Technology Lab is opgericht op 1 november 2015 in Amstelveen. In het Technology Lab </w:t>
      </w:r>
      <w:r w:rsidR="00A22042">
        <w:t>in</w:t>
      </w:r>
      <w:r w:rsidRPr="00C4749F">
        <w:t xml:space="preserve"> Amstelveen wordt er momenteel gewerkt met technologieën als Big Data Analytics, Internet of Things, Blockchain, Robotics en Virtual Reality/Extended Reality.</w:t>
      </w:r>
    </w:p>
    <w:p w14:paraId="392651C9" w14:textId="60D9A16E" w:rsidR="00980697" w:rsidRPr="006204F1" w:rsidRDefault="006204F1" w:rsidP="006204F1">
      <w:pPr>
        <w:rPr>
          <w:b/>
          <w:color w:val="0066A2"/>
          <w:sz w:val="22"/>
          <w:szCs w:val="22"/>
        </w:rPr>
      </w:pPr>
      <w:r w:rsidRPr="006204F1">
        <w:rPr>
          <w:b/>
          <w:color w:val="0066A2"/>
          <w:sz w:val="22"/>
          <w:szCs w:val="22"/>
        </w:rPr>
        <w:lastRenderedPageBreak/>
        <w:t>Aanleiding</w:t>
      </w:r>
    </w:p>
    <w:p w14:paraId="0E1C5BBF" w14:textId="2571882C" w:rsidR="00A959E3" w:rsidRPr="00C4749F" w:rsidRDefault="00A959E3" w:rsidP="00A959E3">
      <w:r w:rsidRPr="00C4749F">
        <w:t>Het Smart Robotics project binnen Atos werd gestart op 1 januari 2016. Atos heeft eerste 2 kleine Nao robots aangeschaft en later de humanoïde robot Pepper om bezoekers op een innovatieve manier te verrassen. De bedoeling is dat Pepper autonoom gesprekken kan voeren met medewerkers en bezoekers en taken van de service desk, zoals bijvoorbeeld</w:t>
      </w:r>
      <w:r w:rsidR="00200BF5">
        <w:t xml:space="preserve"> het geven van</w:t>
      </w:r>
      <w:r w:rsidRPr="00C4749F">
        <w:t xml:space="preserve"> locatie i</w:t>
      </w:r>
      <w:r w:rsidR="00200BF5">
        <w:t>nformatie, kan over</w:t>
      </w:r>
      <w:r w:rsidRPr="00C4749F">
        <w:t xml:space="preserve">nemen. </w:t>
      </w:r>
    </w:p>
    <w:p w14:paraId="70F86C0D" w14:textId="77777777" w:rsidR="00A959E3" w:rsidRPr="00C4749F" w:rsidRDefault="00A959E3" w:rsidP="00A959E3"/>
    <w:p w14:paraId="05561B5F" w14:textId="713C207D" w:rsidR="00AE6BFF" w:rsidRDefault="00A959E3" w:rsidP="00AE6BFF">
      <w:r w:rsidRPr="00C4749F">
        <w:t>Pepper is out</w:t>
      </w:r>
      <w:r w:rsidR="0010021A">
        <w:t xml:space="preserve"> of the </w:t>
      </w:r>
      <w:r w:rsidRPr="00C4749F">
        <w:t xml:space="preserve">box voorzien van een aantal bijzondere features, zoals lichaam </w:t>
      </w:r>
      <w:r w:rsidR="00FC44DD">
        <w:t>beweging</w:t>
      </w:r>
      <w:r w:rsidRPr="00C4749F">
        <w:t xml:space="preserve"> controles, spraakherkenning, geluid lokalisatie, gezichtsherkenning, beeldherkenning en een emotion engine. Atos wil de functies van de robot flink uitbreiden, waarin met name de intelligentie van de robot centraal staat. Momenteel kunnen er alleen gescripte gesprekken met Pepper gevoerd worden. Om </w:t>
      </w:r>
      <w:r w:rsidR="007C7B83" w:rsidRPr="00C4749F">
        <w:t xml:space="preserve">uiteindelijk </w:t>
      </w:r>
      <w:r w:rsidRPr="00C4749F">
        <w:t>autonoom te kunnen converseren, dienen nieuwe oplossingen geprogrammeerd te worden op basis van nieuwe technologieën</w:t>
      </w:r>
      <w:r w:rsidRPr="00C4749F">
        <w:rPr>
          <w:rStyle w:val="FootnoteReference"/>
        </w:rPr>
        <w:footnoteReference w:id="1"/>
      </w:r>
      <w:r w:rsidRPr="00C4749F">
        <w:t xml:space="preserve">. </w:t>
      </w:r>
    </w:p>
    <w:p w14:paraId="1A4404B4" w14:textId="6E4BF9E8" w:rsidR="008B3CCE" w:rsidRDefault="008B3CCE">
      <w:pPr>
        <w:rPr>
          <w:b/>
          <w:color w:val="0066A2"/>
          <w:sz w:val="24"/>
          <w:szCs w:val="26"/>
        </w:rPr>
      </w:pPr>
    </w:p>
    <w:p w14:paraId="5364CDAC" w14:textId="6FE37C98" w:rsidR="001C494A" w:rsidRPr="00DA3E9B" w:rsidRDefault="00DA3E9B" w:rsidP="00DA3E9B">
      <w:pPr>
        <w:rPr>
          <w:b/>
          <w:color w:val="0066A2"/>
          <w:sz w:val="22"/>
          <w:szCs w:val="22"/>
        </w:rPr>
      </w:pPr>
      <w:r>
        <w:rPr>
          <w:b/>
          <w:color w:val="0066A2"/>
          <w:sz w:val="22"/>
          <w:szCs w:val="22"/>
        </w:rPr>
        <w:t>Opdrachtomschrijving</w:t>
      </w:r>
    </w:p>
    <w:p w14:paraId="6613A9DB" w14:textId="77777777" w:rsidR="00F973B0" w:rsidRDefault="003E018E" w:rsidP="00C93057">
      <w:r w:rsidRPr="00DA3E9B">
        <w:t xml:space="preserve">Met Pepper kunnen er momenteel alleen gescripte gesprekken gevoerd worden. Atos wil dat Pepper zelfstandig een verscheidenheid aan vragen kan beantwoorden op een zo natuurlijk mogelijke manier. </w:t>
      </w:r>
      <w:r w:rsidR="001C494A" w:rsidRPr="00DA3E9B">
        <w:t>Het doel van deze afstudeeropdracht is onderzoeken hoe Pepper zelfstandig kan functioneren als assistent om vragen van bezoekers en medewerkers te beantwoorden.</w:t>
      </w:r>
      <w:r w:rsidR="001059A0" w:rsidRPr="00DA3E9B">
        <w:t xml:space="preserve"> </w:t>
      </w:r>
    </w:p>
    <w:p w14:paraId="1BE0FAAB" w14:textId="77777777" w:rsidR="00F973B0" w:rsidRDefault="00F973B0" w:rsidP="00C93057"/>
    <w:p w14:paraId="255274AD" w14:textId="5F8E7472" w:rsidR="00F973B0" w:rsidRDefault="001C494A" w:rsidP="00C93057">
      <w:r w:rsidRPr="00DA3E9B">
        <w:t xml:space="preserve">Met deze opdracht zullen de eerste stappen </w:t>
      </w:r>
      <w:r w:rsidR="00F973B0">
        <w:t xml:space="preserve">worden </w:t>
      </w:r>
      <w:r w:rsidRPr="00DA3E9B">
        <w:t>gezet om Pepper zelfstandig te laten converseren met een hoge mate van intelligentie.</w:t>
      </w:r>
      <w:r w:rsidR="003E018E" w:rsidRPr="00DA3E9B">
        <w:t xml:space="preserve"> Om dit te bereiken, moet er aan de achterkant een systeem draaien wat kan analyseren wat er tegen Pepper </w:t>
      </w:r>
      <w:r w:rsidR="00F973B0">
        <w:t xml:space="preserve">wordt </w:t>
      </w:r>
      <w:r w:rsidR="003E018E" w:rsidRPr="00DA3E9B">
        <w:t xml:space="preserve">gezegd, om vervolgens de context te </w:t>
      </w:r>
      <w:r w:rsidR="00F973B0">
        <w:t>bepalen</w:t>
      </w:r>
      <w:r w:rsidR="003E018E" w:rsidRPr="00DA3E9B">
        <w:t xml:space="preserve"> en een passend antwoord te geven. </w:t>
      </w:r>
    </w:p>
    <w:p w14:paraId="2B6AD5AE" w14:textId="77777777" w:rsidR="00F973B0" w:rsidRDefault="00F973B0" w:rsidP="00C93057"/>
    <w:p w14:paraId="5D33283C" w14:textId="07240E21" w:rsidR="008A2F16" w:rsidRDefault="003E018E" w:rsidP="00C93057">
      <w:r w:rsidRPr="00DA3E9B">
        <w:t>Hiervoor moet Pepper eerst spraak kunnen omzetten naar tekst.</w:t>
      </w:r>
      <w:r w:rsidR="001C494A" w:rsidRPr="00DA3E9B">
        <w:t xml:space="preserve"> In de scope van deze opdracht valt </w:t>
      </w:r>
      <w:r w:rsidRPr="00DA3E9B">
        <w:t xml:space="preserve">dan ook </w:t>
      </w:r>
      <w:r w:rsidR="001C494A" w:rsidRPr="00DA3E9B">
        <w:t xml:space="preserve">met name het onderwerp </w:t>
      </w:r>
      <w:r w:rsidR="0029376E">
        <w:t>spraakherkenning</w:t>
      </w:r>
      <w:r w:rsidR="001C494A" w:rsidRPr="00DA3E9B">
        <w:t xml:space="preserve">. </w:t>
      </w:r>
      <w:r w:rsidRPr="00DA3E9B">
        <w:t xml:space="preserve">Dit is een technisch complex proces, omdat het omzetten van spraak naar tekst real time plaats moet vinden. </w:t>
      </w:r>
      <w:r w:rsidR="001C494A" w:rsidRPr="00DA3E9B">
        <w:t>Op basis van deze opdracht kunnen dan vervolgstappen gezet worden in het toevoegen van intelligentie aan de spraakmodule van Pepper.</w:t>
      </w:r>
      <w:r w:rsidR="001C494A" w:rsidRPr="00C4749F">
        <w:t xml:space="preserve"> </w:t>
      </w:r>
    </w:p>
    <w:p w14:paraId="2E0097BF" w14:textId="52912B20" w:rsidR="001059A0" w:rsidRDefault="001059A0" w:rsidP="00C93057"/>
    <w:p w14:paraId="6923ED11" w14:textId="2EAE7A99" w:rsidR="00DC30AF" w:rsidRPr="00DA3E9B" w:rsidRDefault="00DA3E9B" w:rsidP="00DA3E9B">
      <w:pPr>
        <w:rPr>
          <w:b/>
          <w:color w:val="0066A2"/>
          <w:sz w:val="22"/>
          <w:szCs w:val="22"/>
        </w:rPr>
      </w:pPr>
      <w:r>
        <w:rPr>
          <w:b/>
          <w:color w:val="0066A2"/>
          <w:sz w:val="22"/>
          <w:szCs w:val="22"/>
        </w:rPr>
        <w:t>Rapportstructuur</w:t>
      </w:r>
    </w:p>
    <w:p w14:paraId="5E9E818B" w14:textId="59AADCC0" w:rsidR="005C10DD" w:rsidRDefault="005C10DD" w:rsidP="000077B9">
      <w:r>
        <w:t>Voor het uitvoeren van de opdracht zijn er verschillende fases doorlopen. Deze fases zijn vertaald naar hoofdstukken in dit onderzoeksrapport.</w:t>
      </w:r>
    </w:p>
    <w:p w14:paraId="0AE3861F" w14:textId="77777777" w:rsidR="005C10DD" w:rsidRDefault="005C10DD" w:rsidP="000077B9"/>
    <w:p w14:paraId="6A5DFA38" w14:textId="77777777" w:rsidR="005C10DD" w:rsidRDefault="000077B9" w:rsidP="000077B9">
      <w:r>
        <w:t xml:space="preserve">De structuur van het onderzoeksrapport </w:t>
      </w:r>
      <w:r w:rsidR="00C91D90">
        <w:t>is</w:t>
      </w:r>
      <w:r>
        <w:t xml:space="preserve"> als volgt: </w:t>
      </w:r>
      <w:r w:rsidR="00E855DD">
        <w:t xml:space="preserve">hoofdstuk twee geeft de opdracht van het onderzoek weer. De hoofd en deelvragen zijn hierin terug te vinden. In hoofdstuk drie wordt de onderzoeksmethode behandeld waaraan het onderzoek zal worden verantwoord. </w:t>
      </w:r>
    </w:p>
    <w:p w14:paraId="4C672E5E" w14:textId="77777777" w:rsidR="005C10DD" w:rsidRDefault="005C10DD" w:rsidP="000077B9"/>
    <w:p w14:paraId="498B7113" w14:textId="77777777" w:rsidR="00C147BF" w:rsidRDefault="00E855DD" w:rsidP="000077B9">
      <w:r>
        <w:t xml:space="preserve">Daarna </w:t>
      </w:r>
      <w:r w:rsidR="00A01016">
        <w:t xml:space="preserve">in hoofdstuk </w:t>
      </w:r>
      <w:r w:rsidR="00B71F40">
        <w:t>vier</w:t>
      </w:r>
      <w:r w:rsidR="00A01016">
        <w:t xml:space="preserve"> </w:t>
      </w:r>
      <w:r>
        <w:t xml:space="preserve">begint de kern van het onderzoek. Hierin </w:t>
      </w:r>
      <w:r w:rsidR="004D1027">
        <w:t>worden</w:t>
      </w:r>
      <w:r>
        <w:t xml:space="preserve"> de onderwerpen Pepper, Beperkingen, Robot Operating System, Spraakherkenning</w:t>
      </w:r>
      <w:r w:rsidR="00AE2B08">
        <w:t xml:space="preserve"> en C</w:t>
      </w:r>
      <w:r>
        <w:t xml:space="preserve">ontextbepaling </w:t>
      </w:r>
      <w:r w:rsidR="00400376">
        <w:t>behandeld</w:t>
      </w:r>
      <w:r w:rsidR="00C147BF">
        <w:t>.</w:t>
      </w:r>
    </w:p>
    <w:p w14:paraId="046611D2" w14:textId="77777777" w:rsidR="00C147BF" w:rsidRDefault="00C147BF" w:rsidP="000077B9"/>
    <w:p w14:paraId="43249FDB" w14:textId="1DA7F63D" w:rsidR="00C147BF" w:rsidRDefault="009A035B" w:rsidP="000077B9">
      <w:r>
        <w:t xml:space="preserve">Vervolgens </w:t>
      </w:r>
      <w:r w:rsidR="004D1027">
        <w:t xml:space="preserve">zal </w:t>
      </w:r>
      <w:r>
        <w:t xml:space="preserve">in hoofdstuk </w:t>
      </w:r>
      <w:r w:rsidR="004D1027">
        <w:t>vijf</w:t>
      </w:r>
      <w:r>
        <w:t xml:space="preserve"> de realisatie van het onderzoek worden uitgelegd en in hoofdstuk </w:t>
      </w:r>
      <w:r w:rsidR="004D1027">
        <w:t>zes</w:t>
      </w:r>
      <w:r w:rsidR="00CE244A">
        <w:t xml:space="preserve"> de resultaten.</w:t>
      </w:r>
      <w:r>
        <w:t xml:space="preserve"> In hoofdstuk </w:t>
      </w:r>
      <w:r w:rsidR="004D1027">
        <w:t>zeven</w:t>
      </w:r>
      <w:r>
        <w:t xml:space="preserve"> zal de conclusie van het onderzoek worden getrokken en op basis daarvan zal in hoofdstuk </w:t>
      </w:r>
      <w:r w:rsidR="004D1027">
        <w:t>acht</w:t>
      </w:r>
      <w:r>
        <w:t xml:space="preserve"> een aanbeveling worden gegeven. </w:t>
      </w:r>
    </w:p>
    <w:p w14:paraId="326BEF6C" w14:textId="77777777" w:rsidR="00C147BF" w:rsidRDefault="00C147BF" w:rsidP="000077B9"/>
    <w:p w14:paraId="52F17834" w14:textId="6D06A16E" w:rsidR="00E855DD" w:rsidRDefault="009A035B" w:rsidP="000077B9">
      <w:r>
        <w:t>Tot slot zijn de verklarende woordenlijs, bronnenli</w:t>
      </w:r>
      <w:r w:rsidR="004D1027">
        <w:t>jst, figurenlijst, bronnen en bijlages achterin het onderzoeksrapport te vinden</w:t>
      </w:r>
      <w:r>
        <w:t>.</w:t>
      </w:r>
    </w:p>
    <w:p w14:paraId="2224B2A9" w14:textId="77777777" w:rsidR="00E855DD" w:rsidRDefault="00E855DD" w:rsidP="000077B9"/>
    <w:p w14:paraId="794F0648" w14:textId="1C8EFF27" w:rsidR="000077B9" w:rsidRPr="000077B9" w:rsidRDefault="000077B9" w:rsidP="000077B9"/>
    <w:p w14:paraId="67B0EA92" w14:textId="77777777" w:rsidR="00242E4B" w:rsidRPr="00C4749F" w:rsidRDefault="00242E4B" w:rsidP="00C93057">
      <w:r w:rsidRPr="00C4749F">
        <w:br w:type="page"/>
      </w:r>
    </w:p>
    <w:p w14:paraId="0923CAF8" w14:textId="77777777" w:rsidR="00C31470" w:rsidRPr="007B15D9" w:rsidRDefault="00C31470" w:rsidP="007B15D9">
      <w:pPr>
        <w:pStyle w:val="Heading1"/>
      </w:pPr>
      <w:bookmarkStart w:id="30" w:name="_Toc521688347"/>
      <w:r w:rsidRPr="007B15D9">
        <w:lastRenderedPageBreak/>
        <w:t>Opdracht</w:t>
      </w:r>
      <w:bookmarkEnd w:id="30"/>
    </w:p>
    <w:p w14:paraId="3D2E3D19" w14:textId="26310729" w:rsidR="00A55F5A" w:rsidRDefault="00A55F5A" w:rsidP="00A55F5A">
      <w:r w:rsidRPr="00C4749F">
        <w:t xml:space="preserve">In dit hoofdstuk wordt de opdracht van het onderzoek besproken. </w:t>
      </w:r>
      <w:r w:rsidR="0032161D" w:rsidRPr="00C4749F">
        <w:t xml:space="preserve">De onderzoeksvraag en de bijhorende deelvragen worden </w:t>
      </w:r>
      <w:r w:rsidR="00BB7937" w:rsidRPr="00C4749F">
        <w:t>uitgewerkt</w:t>
      </w:r>
      <w:r w:rsidR="0032161D" w:rsidRPr="00C4749F">
        <w:t>.</w:t>
      </w:r>
      <w:r w:rsidR="0046552E" w:rsidRPr="00C4749F">
        <w:t xml:space="preserve"> </w:t>
      </w:r>
      <w:r w:rsidR="00BB7937" w:rsidRPr="00C4749F">
        <w:t xml:space="preserve">Verder wordt </w:t>
      </w:r>
      <w:r w:rsidR="00AE79DF">
        <w:t xml:space="preserve">de probleemstelling, producten en uitdagingen </w:t>
      </w:r>
      <w:r w:rsidR="00BB7937" w:rsidRPr="00C4749F">
        <w:t>beschreven.</w:t>
      </w:r>
    </w:p>
    <w:p w14:paraId="41EC7188" w14:textId="77777777" w:rsidR="00D566E4" w:rsidRPr="00C4749F" w:rsidRDefault="00D566E4" w:rsidP="00A55F5A"/>
    <w:p w14:paraId="31EAB9FB" w14:textId="3D7043EC" w:rsidR="007E3F36" w:rsidRPr="00C4749F" w:rsidRDefault="007E3F36" w:rsidP="007E3F36">
      <w:pPr>
        <w:pStyle w:val="Heading2"/>
      </w:pPr>
      <w:bookmarkStart w:id="31" w:name="_Toc521688348"/>
      <w:r w:rsidRPr="00C4749F">
        <w:t>Opdrachtdefinitie</w:t>
      </w:r>
      <w:bookmarkEnd w:id="31"/>
      <w:r w:rsidR="00E25074">
        <w:t xml:space="preserve"> </w:t>
      </w:r>
    </w:p>
    <w:p w14:paraId="14ED9A1E" w14:textId="79A17B36" w:rsidR="00C91F9B" w:rsidRPr="00C4749F" w:rsidRDefault="00242A35" w:rsidP="002E522F">
      <w:r>
        <w:t>De titel van de opdracht luidt:</w:t>
      </w:r>
    </w:p>
    <w:p w14:paraId="7A3E32C2" w14:textId="77777777" w:rsidR="00C91F9B" w:rsidRPr="00C4749F" w:rsidRDefault="00C62A96" w:rsidP="007E3452">
      <w:pPr>
        <w:pStyle w:val="ListParagraph"/>
        <w:numPr>
          <w:ilvl w:val="0"/>
          <w:numId w:val="10"/>
        </w:numPr>
      </w:pPr>
      <w:r>
        <w:t>Smart Robotics – De spraakherkenning van Pepper</w:t>
      </w:r>
      <w:r w:rsidR="00BC41E3" w:rsidRPr="00C4749F">
        <w:tab/>
      </w:r>
    </w:p>
    <w:p w14:paraId="0ED95BFF" w14:textId="77777777" w:rsidR="008E0205" w:rsidRDefault="008E0205" w:rsidP="008E0205"/>
    <w:p w14:paraId="0810135E" w14:textId="249B4A41" w:rsidR="008E0205" w:rsidRPr="008E0205" w:rsidRDefault="008E0205" w:rsidP="008E0205">
      <w:pPr>
        <w:rPr>
          <w:b/>
          <w:color w:val="0066A2"/>
          <w:sz w:val="20"/>
        </w:rPr>
      </w:pPr>
      <w:r w:rsidRPr="008E0205">
        <w:rPr>
          <w:b/>
          <w:color w:val="0066A2"/>
          <w:sz w:val="20"/>
        </w:rPr>
        <w:t>Onderzoeksvraag</w:t>
      </w:r>
    </w:p>
    <w:p w14:paraId="69E96767" w14:textId="6972680D" w:rsidR="00304AB7" w:rsidRPr="00C4749F" w:rsidRDefault="00304AB7" w:rsidP="00304AB7">
      <w:r w:rsidRPr="00C4749F">
        <w:t>Om de opdracht af te bakenen en het resultaat gemakkelijk te kunnen beoordelen is een hoofdvraag opgesteld</w:t>
      </w:r>
      <w:r w:rsidR="0038786D">
        <w:t xml:space="preserve"> voor het onderzoek. Deze luidt:</w:t>
      </w:r>
    </w:p>
    <w:p w14:paraId="3A30D826" w14:textId="77777777" w:rsidR="005454BF" w:rsidRPr="00C4749F" w:rsidRDefault="005454BF" w:rsidP="007E3452">
      <w:pPr>
        <w:pStyle w:val="ListParagraph"/>
        <w:numPr>
          <w:ilvl w:val="0"/>
          <w:numId w:val="8"/>
        </w:numPr>
      </w:pPr>
      <w:r>
        <w:t>Hoe kan er op Pepper spraak worden omgezet naar tekst en daarvan de context worden bepaald?</w:t>
      </w:r>
    </w:p>
    <w:p w14:paraId="7EE0FBB3" w14:textId="77777777" w:rsidR="00304AB7" w:rsidRPr="00C4749F" w:rsidRDefault="00304AB7" w:rsidP="00304AB7"/>
    <w:p w14:paraId="1824F053" w14:textId="77777777" w:rsidR="00304AB7" w:rsidRPr="00C4749F" w:rsidRDefault="00304AB7" w:rsidP="00304AB7">
      <w:r w:rsidRPr="00C4749F">
        <w:t>De volgende deelvragen zijn opgesteld om de bovengenoemde hoofdvraag zo goed mogelijk te kunnen beantwoorden:</w:t>
      </w:r>
    </w:p>
    <w:p w14:paraId="5C246203" w14:textId="77777777" w:rsidR="00475123" w:rsidRPr="00C4749F" w:rsidRDefault="00475123" w:rsidP="007E3452">
      <w:pPr>
        <w:pStyle w:val="ListParagraph"/>
        <w:numPr>
          <w:ilvl w:val="0"/>
          <w:numId w:val="9"/>
        </w:numPr>
      </w:pPr>
      <w:r w:rsidRPr="00C4749F">
        <w:t xml:space="preserve">Hoe </w:t>
      </w:r>
      <w:r w:rsidR="002934C5">
        <w:t>zit Pepper in elkaar</w:t>
      </w:r>
      <w:r w:rsidRPr="00C4749F">
        <w:t>?</w:t>
      </w:r>
    </w:p>
    <w:p w14:paraId="7AD10054" w14:textId="77777777" w:rsidR="00394BD2" w:rsidRPr="00C4749F" w:rsidRDefault="00BD1338" w:rsidP="007E3452">
      <w:pPr>
        <w:pStyle w:val="ListParagraph"/>
        <w:numPr>
          <w:ilvl w:val="0"/>
          <w:numId w:val="9"/>
        </w:numPr>
      </w:pPr>
      <w:r w:rsidRPr="00C4749F">
        <w:t>Wat zijn de beperkingen van Pepper om zelfstandig als vraagbaak en assistent te kunnen functioneren?</w:t>
      </w:r>
    </w:p>
    <w:p w14:paraId="3F067E4B" w14:textId="77777777" w:rsidR="00FC4972" w:rsidRPr="00C4749F" w:rsidRDefault="00166379" w:rsidP="007E3452">
      <w:pPr>
        <w:pStyle w:val="ListParagraph"/>
        <w:numPr>
          <w:ilvl w:val="0"/>
          <w:numId w:val="9"/>
        </w:numPr>
      </w:pPr>
      <w:r>
        <w:t xml:space="preserve">Welke </w:t>
      </w:r>
      <w:r w:rsidR="006E0B48">
        <w:t>oplossingen zijn er voor deze beperkingen?</w:t>
      </w:r>
      <w:r w:rsidR="00FC4972" w:rsidRPr="00C4749F">
        <w:t xml:space="preserve"> </w:t>
      </w:r>
    </w:p>
    <w:p w14:paraId="7727CCBF" w14:textId="77777777" w:rsidR="00462F91" w:rsidRPr="00C4749F" w:rsidRDefault="00462F91" w:rsidP="007E3452">
      <w:pPr>
        <w:pStyle w:val="ListParagraph"/>
        <w:numPr>
          <w:ilvl w:val="0"/>
          <w:numId w:val="9"/>
        </w:numPr>
      </w:pPr>
      <w:r w:rsidRPr="00C4749F">
        <w:t xml:space="preserve">Hoe kan de </w:t>
      </w:r>
      <w:r w:rsidR="0094029F">
        <w:t>audio</w:t>
      </w:r>
      <w:r w:rsidR="00A83287">
        <w:t>data</w:t>
      </w:r>
      <w:r w:rsidRPr="00C4749F">
        <w:t xml:space="preserve"> worden verkregen</w:t>
      </w:r>
      <w:r w:rsidR="00A83287">
        <w:t xml:space="preserve"> van spraak</w:t>
      </w:r>
      <w:r w:rsidRPr="00C4749F">
        <w:t>?</w:t>
      </w:r>
    </w:p>
    <w:p w14:paraId="4CE6C2DB" w14:textId="77777777" w:rsidR="006A7BAA" w:rsidRPr="00C4749F" w:rsidRDefault="006A7BAA" w:rsidP="007E3452">
      <w:pPr>
        <w:pStyle w:val="ListParagraph"/>
        <w:numPr>
          <w:ilvl w:val="0"/>
          <w:numId w:val="9"/>
        </w:numPr>
      </w:pPr>
      <w:r w:rsidRPr="00C4749F">
        <w:t xml:space="preserve">Hoe kan </w:t>
      </w:r>
      <w:r w:rsidR="00462F91" w:rsidRPr="00C4749F">
        <w:t xml:space="preserve">de </w:t>
      </w:r>
      <w:r w:rsidR="00D5063E" w:rsidRPr="00C4749F">
        <w:t>spraak</w:t>
      </w:r>
      <w:r w:rsidRPr="00C4749F">
        <w:t xml:space="preserve"> worden omgezet naar tekst</w:t>
      </w:r>
      <w:r w:rsidR="006E0B48">
        <w:t>?</w:t>
      </w:r>
    </w:p>
    <w:p w14:paraId="4BCE34FB" w14:textId="06423386" w:rsidR="006A7BAA" w:rsidRDefault="006A7BAA" w:rsidP="007E3452">
      <w:pPr>
        <w:pStyle w:val="ListParagraph"/>
        <w:numPr>
          <w:ilvl w:val="0"/>
          <w:numId w:val="9"/>
        </w:numPr>
      </w:pPr>
      <w:r w:rsidRPr="00C4749F">
        <w:t xml:space="preserve">Hoe kan de </w:t>
      </w:r>
      <w:r w:rsidR="009D380B" w:rsidRPr="00C4749F">
        <w:t xml:space="preserve">context van een </w:t>
      </w:r>
      <w:r w:rsidR="00462F91" w:rsidRPr="00C4749F">
        <w:t>tekst</w:t>
      </w:r>
      <w:r w:rsidR="009D380B" w:rsidRPr="00C4749F">
        <w:t xml:space="preserve"> worden </w:t>
      </w:r>
      <w:r w:rsidR="001742F0">
        <w:t>bepaald</w:t>
      </w:r>
      <w:r w:rsidR="009D380B" w:rsidRPr="00C4749F">
        <w:t>?</w:t>
      </w:r>
    </w:p>
    <w:p w14:paraId="34BF58E6" w14:textId="77777777" w:rsidR="00D566E4" w:rsidRPr="00C4749F" w:rsidRDefault="00D566E4" w:rsidP="00D566E4">
      <w:pPr>
        <w:pStyle w:val="ListParagraph"/>
      </w:pPr>
    </w:p>
    <w:p w14:paraId="277ED0C5" w14:textId="77777777" w:rsidR="00DB4595" w:rsidRPr="00A10DBE" w:rsidRDefault="001F63F3" w:rsidP="008E0205">
      <w:pPr>
        <w:pStyle w:val="Heading2"/>
      </w:pPr>
      <w:bookmarkStart w:id="32" w:name="_Toc521688349"/>
      <w:r w:rsidRPr="00A10DBE">
        <w:t>Producten</w:t>
      </w:r>
      <w:bookmarkEnd w:id="32"/>
    </w:p>
    <w:p w14:paraId="6D50E09B" w14:textId="5B4199B9" w:rsidR="00D566E4" w:rsidRDefault="00E95FDF" w:rsidP="008F74B7">
      <w:r w:rsidRPr="00C4749F">
        <w:t xml:space="preserve">Het product dat uiteindelijk wordt opgeleverd aan Atos is een </w:t>
      </w:r>
      <w:r w:rsidR="00DB4595" w:rsidRPr="00C4749F">
        <w:t>eerste aanzet om spraak om te zetten naar tekst</w:t>
      </w:r>
      <w:r w:rsidR="00852B23">
        <w:t xml:space="preserve"> en dit in </w:t>
      </w:r>
      <w:r w:rsidR="00690593">
        <w:t xml:space="preserve">de juiste </w:t>
      </w:r>
      <w:r w:rsidR="00852B23">
        <w:t>context te kunnen plaatsen</w:t>
      </w:r>
      <w:r w:rsidR="00DB4595" w:rsidRPr="00C4749F">
        <w:t xml:space="preserve">. Dit </w:t>
      </w:r>
      <w:r w:rsidRPr="00C4749F">
        <w:t>systeem</w:t>
      </w:r>
      <w:r w:rsidR="00DB4595" w:rsidRPr="00C4749F">
        <w:t xml:space="preserve"> </w:t>
      </w:r>
      <w:r w:rsidR="00EB1D39">
        <w:t>moet</w:t>
      </w:r>
      <w:r w:rsidRPr="00C4749F">
        <w:t xml:space="preserve"> </w:t>
      </w:r>
      <w:r w:rsidR="00852B23">
        <w:t xml:space="preserve">in de toekomst </w:t>
      </w:r>
      <w:r w:rsidRPr="00C4749F">
        <w:t>gekop</w:t>
      </w:r>
      <w:r w:rsidR="006814C3" w:rsidRPr="00C4749F">
        <w:t xml:space="preserve">peld </w:t>
      </w:r>
      <w:r w:rsidR="00DB4595" w:rsidRPr="00C4749F">
        <w:t xml:space="preserve">kunnen worden </w:t>
      </w:r>
      <w:r w:rsidR="006814C3" w:rsidRPr="00C4749F">
        <w:t>aan</w:t>
      </w:r>
      <w:r w:rsidR="00DB4595" w:rsidRPr="00C4749F">
        <w:t xml:space="preserve"> intelligente</w:t>
      </w:r>
      <w:r w:rsidR="006814C3" w:rsidRPr="00C4749F">
        <w:t xml:space="preserve"> </w:t>
      </w:r>
      <w:r w:rsidR="00DB4595" w:rsidRPr="00C4749F">
        <w:t>d</w:t>
      </w:r>
      <w:r w:rsidR="006814C3" w:rsidRPr="00C4749F">
        <w:t>iensten</w:t>
      </w:r>
      <w:r w:rsidR="00852B23">
        <w:t xml:space="preserve"> </w:t>
      </w:r>
      <w:r w:rsidRPr="00C4749F">
        <w:t>om</w:t>
      </w:r>
      <w:r w:rsidR="00DB4595" w:rsidRPr="00C4749F">
        <w:t xml:space="preserve"> uiteindelijk uiteenlopende vragen van gebruikers te kunnen beantwoorden. </w:t>
      </w:r>
      <w:r w:rsidR="00852B23">
        <w:t>Hier zal een advies over worden gegeven.</w:t>
      </w:r>
    </w:p>
    <w:p w14:paraId="065048AA" w14:textId="77777777" w:rsidR="00D566E4" w:rsidRDefault="00D566E4" w:rsidP="008F74B7"/>
    <w:p w14:paraId="4831AF55" w14:textId="1B0D0084" w:rsidR="00C228A6" w:rsidRDefault="00C228A6" w:rsidP="008E0205">
      <w:pPr>
        <w:pStyle w:val="Heading2"/>
      </w:pPr>
      <w:bookmarkStart w:id="33" w:name="_Toc521688350"/>
      <w:r w:rsidRPr="001E4190">
        <w:t>Uitdagingen</w:t>
      </w:r>
      <w:bookmarkEnd w:id="33"/>
    </w:p>
    <w:p w14:paraId="352038C8" w14:textId="471CA65B" w:rsidR="009653AB" w:rsidRDefault="008C2F66" w:rsidP="00024435">
      <w:r>
        <w:t>Onderz</w:t>
      </w:r>
      <w:r w:rsidR="002D49F4">
        <w:t>oekers</w:t>
      </w:r>
      <w:r w:rsidR="00831A5F">
        <w:t xml:space="preserve"> en wetenschappers</w:t>
      </w:r>
      <w:r w:rsidR="002D49F4">
        <w:t xml:space="preserve"> zijn al jaren bezig met het onderzoeken hoe robots slim</w:t>
      </w:r>
      <w:r w:rsidR="00831A5F">
        <w:t>mer kunnen</w:t>
      </w:r>
      <w:r w:rsidR="002D49F4">
        <w:t xml:space="preserve"> worden gemaakt. De ontwikkeling van robotics begint nu ook in de wereld steeds m</w:t>
      </w:r>
      <w:r w:rsidR="00831A5F">
        <w:t xml:space="preserve">eer op </w:t>
      </w:r>
      <w:r w:rsidR="00D70EF2">
        <w:t>gang</w:t>
      </w:r>
      <w:r w:rsidR="00831A5F">
        <w:t xml:space="preserve"> te komen, vooral met de</w:t>
      </w:r>
      <w:r w:rsidR="00992087">
        <w:t xml:space="preserve"> opkomst van</w:t>
      </w:r>
      <w:r w:rsidR="00831A5F">
        <w:t xml:space="preserve"> </w:t>
      </w:r>
      <w:r w:rsidR="00971E1E">
        <w:t>nieuwe t</w:t>
      </w:r>
      <w:r w:rsidR="00971E1E" w:rsidRPr="00C4749F">
        <w:t>echnologieën</w:t>
      </w:r>
      <w:r w:rsidR="002D49F4">
        <w:t xml:space="preserve"> zoals machine learning en </w:t>
      </w:r>
      <w:r w:rsidR="004B6FEA" w:rsidRPr="00C4749F">
        <w:t>natural language</w:t>
      </w:r>
      <w:r w:rsidR="00992087">
        <w:t xml:space="preserve"> processing</w:t>
      </w:r>
      <w:r w:rsidR="002D49F4">
        <w:t>.</w:t>
      </w:r>
      <w:r w:rsidR="004B6FEA" w:rsidRPr="00C4749F">
        <w:t xml:space="preserve"> </w:t>
      </w:r>
    </w:p>
    <w:p w14:paraId="302F0F86" w14:textId="77777777" w:rsidR="002D49F4" w:rsidRDefault="002D49F4" w:rsidP="00024435"/>
    <w:p w14:paraId="18734A5E" w14:textId="06E05960" w:rsidR="00D266E6" w:rsidRDefault="00D266E6" w:rsidP="00024435">
      <w:r>
        <w:t>Atos wil daarom ook achterhalen wat de mogelijkheden zijn van deze nieuwe technologieën op het gebied van robotica.</w:t>
      </w:r>
      <w:r w:rsidR="00896F6D">
        <w:t xml:space="preserve"> </w:t>
      </w:r>
      <w:r>
        <w:t xml:space="preserve">In </w:t>
      </w:r>
      <w:r w:rsidR="002E5174">
        <w:t>het</w:t>
      </w:r>
      <w:r>
        <w:t xml:space="preserve"> Technology lab van Atos is er op het moment </w:t>
      </w:r>
      <w:r w:rsidR="00896F6D">
        <w:t>een</w:t>
      </w:r>
      <w:r>
        <w:t xml:space="preserve"> Pepper beschikbaar.</w:t>
      </w:r>
      <w:r w:rsidR="00896F6D">
        <w:t xml:space="preserve"> Deze Pepper zal niet altijd beschikb</w:t>
      </w:r>
      <w:r w:rsidR="00914ABC">
        <w:t>aar zijn</w:t>
      </w:r>
      <w:r w:rsidR="008F74B7">
        <w:t xml:space="preserve"> om erop te kunnen ontwikkelen</w:t>
      </w:r>
      <w:r w:rsidR="00675570">
        <w:t>,</w:t>
      </w:r>
      <w:r w:rsidR="008F74B7">
        <w:t xml:space="preserve"> omdat </w:t>
      </w:r>
      <w:r w:rsidR="00675570">
        <w:t>het ook wordt ingezet voor demo’s en evenementen.</w:t>
      </w:r>
    </w:p>
    <w:p w14:paraId="19F8C4F4" w14:textId="77777777" w:rsidR="00D266E6" w:rsidRPr="00C4749F" w:rsidRDefault="00D266E6" w:rsidP="00024435"/>
    <w:p w14:paraId="77A87F15" w14:textId="54E1425B" w:rsidR="0020268F" w:rsidRDefault="00861284" w:rsidP="00024435">
      <w:r>
        <w:t>Daarnaast zal g</w:t>
      </w:r>
      <w:r w:rsidR="004B6FEA" w:rsidRPr="00C4749F">
        <w:t xml:space="preserve">ezien de tijd van </w:t>
      </w:r>
      <w:r w:rsidR="00B30910" w:rsidRPr="00C4749F">
        <w:t>de</w:t>
      </w:r>
      <w:r w:rsidR="004B6FEA" w:rsidRPr="00C4749F">
        <w:t xml:space="preserve"> </w:t>
      </w:r>
      <w:r w:rsidR="00B30910">
        <w:t>afstudeeropdracht het product</w:t>
      </w:r>
      <w:r w:rsidR="00914ABC">
        <w:t xml:space="preserve"> </w:t>
      </w:r>
      <w:r w:rsidR="00B30910">
        <w:t>niet helemaal gedetailleerd kunnen worden ontwikke</w:t>
      </w:r>
      <w:r w:rsidR="0020268F">
        <w:t xml:space="preserve">ld. </w:t>
      </w:r>
      <w:r w:rsidR="00FE482A">
        <w:t xml:space="preserve">Waar de tijd vooral aan zal </w:t>
      </w:r>
      <w:r w:rsidR="0020268F">
        <w:t>worden besteed</w:t>
      </w:r>
      <w:r w:rsidR="004D44CC">
        <w:t xml:space="preserve"> is het onderzoeken welke toepassingen nodig zijn om Pepper te voorzien van een goed werkend spraakherkenning</w:t>
      </w:r>
      <w:r w:rsidR="0020268F" w:rsidRPr="00C4749F">
        <w:t xml:space="preserve">. Het </w:t>
      </w:r>
      <w:r w:rsidR="0020268F">
        <w:t xml:space="preserve">uiteindelijk product zal dan ook een prototype zijn. </w:t>
      </w:r>
    </w:p>
    <w:p w14:paraId="65C506E9" w14:textId="0063E890" w:rsidR="00B30910" w:rsidRDefault="00B30910" w:rsidP="00024435"/>
    <w:p w14:paraId="52A7188C" w14:textId="77777777" w:rsidR="004B6FEA" w:rsidRPr="00C4749F" w:rsidRDefault="004B6FEA" w:rsidP="00024435"/>
    <w:p w14:paraId="6F658F05" w14:textId="77777777" w:rsidR="00A24414" w:rsidRPr="00C4749F" w:rsidRDefault="00A24414">
      <w:r w:rsidRPr="00C4749F">
        <w:br w:type="page"/>
      </w:r>
    </w:p>
    <w:p w14:paraId="262C9CB1" w14:textId="507B5AD4" w:rsidR="00643960" w:rsidRDefault="00643960" w:rsidP="00643960">
      <w:pPr>
        <w:pStyle w:val="Heading1"/>
      </w:pPr>
      <w:bookmarkStart w:id="34" w:name="_Toc521688351"/>
      <w:r w:rsidRPr="00880999">
        <w:lastRenderedPageBreak/>
        <w:t>Onderzoeksmethode</w:t>
      </w:r>
      <w:bookmarkEnd w:id="34"/>
    </w:p>
    <w:p w14:paraId="3A3251E2" w14:textId="660E58F0" w:rsidR="004D6DF5" w:rsidRDefault="00727B10" w:rsidP="001467D9">
      <w:r>
        <w:t>In dit hoofdstuk wordt de onderzoeksmethode behandeld</w:t>
      </w:r>
      <w:r w:rsidR="00A82826">
        <w:t xml:space="preserve"> die </w:t>
      </w:r>
      <w:r w:rsidR="003C58B7">
        <w:t>wordt uitgevoerd</w:t>
      </w:r>
      <w:r w:rsidR="00A82826">
        <w:t xml:space="preserve"> gedurende de afstudeerperiode</w:t>
      </w:r>
      <w:r>
        <w:t>.</w:t>
      </w:r>
      <w:r w:rsidR="00A82826">
        <w:t xml:space="preserve"> </w:t>
      </w:r>
      <w:r w:rsidR="001467D9">
        <w:t>Om antwoord te vinden op de onderzoeksvraag zullen de volgende onderzoeksmethodes</w:t>
      </w:r>
      <w:r w:rsidR="0026725E">
        <w:t xml:space="preserve"> gebruikt worden</w:t>
      </w:r>
      <w:r w:rsidR="00680282">
        <w:t>: literatuuronderzoek, experimenteel onderzoek en e</w:t>
      </w:r>
      <w:r w:rsidR="00A82826">
        <w:t xml:space="preserve">xploratief onderzoek. </w:t>
      </w:r>
      <w:r w:rsidR="009D7DCB">
        <w:t>Vervolgens wordt h</w:t>
      </w:r>
      <w:r w:rsidR="00A82826">
        <w:t xml:space="preserve">et onderzoeksmateriaal </w:t>
      </w:r>
      <w:r w:rsidR="009A398D">
        <w:t>besproken</w:t>
      </w:r>
      <w:r w:rsidR="00A82826">
        <w:t>.</w:t>
      </w:r>
    </w:p>
    <w:p w14:paraId="487B32F1" w14:textId="77777777" w:rsidR="00E25988" w:rsidRDefault="00E25988" w:rsidP="001467D9"/>
    <w:p w14:paraId="377C28B0" w14:textId="62FF264C" w:rsidR="004D6DF5" w:rsidRPr="00E25988" w:rsidRDefault="00E25988" w:rsidP="00E25988">
      <w:pPr>
        <w:rPr>
          <w:b/>
          <w:color w:val="0066A2"/>
          <w:sz w:val="22"/>
          <w:szCs w:val="22"/>
        </w:rPr>
      </w:pPr>
      <w:r>
        <w:rPr>
          <w:b/>
          <w:color w:val="0066A2"/>
          <w:sz w:val="22"/>
          <w:szCs w:val="22"/>
        </w:rPr>
        <w:t>Literatuuronderzoek</w:t>
      </w:r>
    </w:p>
    <w:p w14:paraId="3131BCC2" w14:textId="39D4705C" w:rsidR="001467D9" w:rsidRDefault="00727B10" w:rsidP="001467D9">
      <w:r>
        <w:t xml:space="preserve">In dit onderzoeksrapport zal er literatuuronderzoek worden </w:t>
      </w:r>
      <w:r w:rsidR="00134D6C">
        <w:t>gedaan</w:t>
      </w:r>
      <w:r>
        <w:t xml:space="preserve">. </w:t>
      </w:r>
      <w:r w:rsidR="00B23203">
        <w:t>Door</w:t>
      </w:r>
      <w:r w:rsidR="00134D6C">
        <w:t xml:space="preserve"> </w:t>
      </w:r>
      <w:r w:rsidR="00B23203">
        <w:t>middel van</w:t>
      </w:r>
      <w:r w:rsidR="00244839">
        <w:t xml:space="preserve"> het onderzoeken van officiële documentatie</w:t>
      </w:r>
      <w:r w:rsidR="00B23203">
        <w:t xml:space="preserve">, theorieën, wetenschappelijke artikelen en beeldmateriaal kan </w:t>
      </w:r>
      <w:r w:rsidR="00A82826">
        <w:t>een beter beeld</w:t>
      </w:r>
      <w:r w:rsidR="0050418E">
        <w:t xml:space="preserve"> worden geschetst wat er allem</w:t>
      </w:r>
      <w:r w:rsidR="00052C42">
        <w:t>aal mogelijk en beschikbaar is</w:t>
      </w:r>
      <w:r w:rsidR="00AF3478">
        <w:t xml:space="preserve"> dit onderzoek</w:t>
      </w:r>
      <w:r w:rsidR="00052C42">
        <w:t>.</w:t>
      </w:r>
    </w:p>
    <w:p w14:paraId="4257F3D2" w14:textId="2DD0A4D3" w:rsidR="00E25988" w:rsidRDefault="00E25988" w:rsidP="001467D9"/>
    <w:p w14:paraId="05DCA59A" w14:textId="5BCE5CFF" w:rsidR="00E25988" w:rsidRPr="00E25988" w:rsidRDefault="00E25988" w:rsidP="00E25988">
      <w:pPr>
        <w:rPr>
          <w:b/>
          <w:color w:val="0066A2"/>
          <w:sz w:val="22"/>
          <w:szCs w:val="22"/>
        </w:rPr>
      </w:pPr>
      <w:r>
        <w:rPr>
          <w:b/>
          <w:color w:val="0066A2"/>
          <w:sz w:val="22"/>
          <w:szCs w:val="22"/>
        </w:rPr>
        <w:t>Experimenteel onderzoek</w:t>
      </w:r>
    </w:p>
    <w:p w14:paraId="6B3538C3" w14:textId="1F7FA9F9" w:rsidR="009922A3" w:rsidRDefault="00802D69" w:rsidP="001467D9">
      <w:r w:rsidRPr="00802D69">
        <w:t>N</w:t>
      </w:r>
      <w:r>
        <w:t xml:space="preserve">aast literatuuronderzoek zal er ook experimenteel onderzoek worden uitgevoerd. </w:t>
      </w:r>
      <w:r w:rsidR="004D7158">
        <w:t xml:space="preserve">In het experimenteel onderzoek wordt een bepaalde variabele gemanipuleerd om het effect ervan te bekijken. </w:t>
      </w:r>
      <w:r w:rsidR="009922A3">
        <w:t xml:space="preserve">De omgeving waarin Pepper </w:t>
      </w:r>
      <w:r w:rsidR="00361361">
        <w:t>zich bevindt</w:t>
      </w:r>
      <w:r w:rsidR="00285FFA">
        <w:t xml:space="preserve"> en de uitspraak en het spraakvolume van iemand spelen</w:t>
      </w:r>
      <w:r w:rsidR="009922A3">
        <w:t xml:space="preserve"> een rol </w:t>
      </w:r>
      <w:r w:rsidR="00285FFA">
        <w:t xml:space="preserve">in de kwaliteit van </w:t>
      </w:r>
      <w:r w:rsidR="009922A3">
        <w:t>de spraakherkenning.</w:t>
      </w:r>
      <w:r w:rsidR="00875BA8">
        <w:t xml:space="preserve"> Door deze </w:t>
      </w:r>
      <w:r w:rsidR="004D7158">
        <w:t>variabele</w:t>
      </w:r>
      <w:r w:rsidR="00875BA8">
        <w:t xml:space="preserve"> aan te passen en te vergelijken kan beter worden </w:t>
      </w:r>
      <w:r w:rsidR="007A3A50">
        <w:t>vastgesteld</w:t>
      </w:r>
      <w:r w:rsidR="00875BA8">
        <w:t xml:space="preserve"> </w:t>
      </w:r>
      <w:r w:rsidR="007A3A50">
        <w:t xml:space="preserve">of Pepper wel </w:t>
      </w:r>
      <w:r w:rsidR="007C3F7F">
        <w:t xml:space="preserve">goed </w:t>
      </w:r>
      <w:r w:rsidR="00FA5664">
        <w:t>bij de servicedesk</w:t>
      </w:r>
      <w:r w:rsidR="007C3F7F">
        <w:t xml:space="preserve"> kan</w:t>
      </w:r>
      <w:r w:rsidR="007A3A50">
        <w:t xml:space="preserve"> worden neergezet.</w:t>
      </w:r>
    </w:p>
    <w:p w14:paraId="1743AEAC" w14:textId="70F41932" w:rsidR="009C779B" w:rsidRDefault="009C779B" w:rsidP="001467D9"/>
    <w:p w14:paraId="7880BC2B" w14:textId="31C74330" w:rsidR="009C779B" w:rsidRPr="00E25988" w:rsidRDefault="009C779B" w:rsidP="009C779B">
      <w:pPr>
        <w:rPr>
          <w:b/>
          <w:color w:val="0066A2"/>
          <w:sz w:val="22"/>
          <w:szCs w:val="22"/>
        </w:rPr>
      </w:pPr>
      <w:r>
        <w:rPr>
          <w:b/>
          <w:color w:val="0066A2"/>
          <w:sz w:val="22"/>
          <w:szCs w:val="22"/>
        </w:rPr>
        <w:t>Exploratief onderzoek</w:t>
      </w:r>
    </w:p>
    <w:p w14:paraId="5B3739E1" w14:textId="142EEDC3" w:rsidR="001467D9" w:rsidRDefault="005A4FB7" w:rsidP="001467D9">
      <w:r>
        <w:t xml:space="preserve">In het exploratief onderzoek gaat het om ideeën op doen en het onderzoeksgebied verkennen voor vervolgonderzoek. Alle mogelijke interessante gegevens worden verzameld. </w:t>
      </w:r>
      <w:r w:rsidR="00E93067">
        <w:t xml:space="preserve">Het onderzoek is </w:t>
      </w:r>
      <w:r>
        <w:t xml:space="preserve">ook </w:t>
      </w:r>
      <w:r w:rsidR="00E93067">
        <w:t xml:space="preserve">het begin om Pepper als </w:t>
      </w:r>
      <w:r w:rsidR="007A3A50">
        <w:t xml:space="preserve">zelfstandig vraagbak en </w:t>
      </w:r>
      <w:r w:rsidR="00551671">
        <w:t xml:space="preserve">assistent in te kunnen zetten. </w:t>
      </w:r>
      <w:r w:rsidR="00564846">
        <w:t xml:space="preserve">Door exploratief onderzoek te doen kan het onderzoeksprobleem beter worden begrepen en kunnen de belangrijke factoren omtrekt spraakherkenning worden </w:t>
      </w:r>
      <w:r w:rsidR="004A2988">
        <w:t>achterhaald</w:t>
      </w:r>
      <w:r w:rsidR="00314CA6">
        <w:t>, zodat daar in de toekomst vervolgonderzoek</w:t>
      </w:r>
      <w:r w:rsidR="006C1A08">
        <w:t xml:space="preserve"> op</w:t>
      </w:r>
      <w:r w:rsidR="00314CA6">
        <w:t xml:space="preserve"> gedaan kan worden.</w:t>
      </w:r>
    </w:p>
    <w:p w14:paraId="5D712BE5" w14:textId="6BCE7BFD" w:rsidR="001058CE" w:rsidRDefault="001058CE" w:rsidP="001467D9"/>
    <w:p w14:paraId="55AC1411" w14:textId="66315859" w:rsidR="001058CE" w:rsidRPr="00E25988" w:rsidRDefault="001058CE" w:rsidP="001058CE">
      <w:pPr>
        <w:rPr>
          <w:b/>
          <w:color w:val="0066A2"/>
          <w:sz w:val="22"/>
          <w:szCs w:val="22"/>
        </w:rPr>
      </w:pPr>
      <w:r>
        <w:rPr>
          <w:b/>
          <w:color w:val="0066A2"/>
          <w:sz w:val="22"/>
          <w:szCs w:val="22"/>
        </w:rPr>
        <w:t>Onderzoeksmateriaal</w:t>
      </w:r>
    </w:p>
    <w:p w14:paraId="66954ECB" w14:textId="58115D39" w:rsidR="00643960" w:rsidRPr="00C4749F" w:rsidRDefault="00475AB6" w:rsidP="00643960">
      <w:r>
        <w:t>Om belangrijke keuzes</w:t>
      </w:r>
      <w:r w:rsidR="00643960" w:rsidRPr="00C4749F">
        <w:t xml:space="preserve"> te </w:t>
      </w:r>
      <w:r w:rsidR="006D297A">
        <w:t>maken</w:t>
      </w:r>
      <w:r w:rsidR="00643960" w:rsidRPr="00C4749F">
        <w:t xml:space="preserve"> in het onderzoek zal er contact worden </w:t>
      </w:r>
      <w:r w:rsidR="006D297A">
        <w:t>gelegd</w:t>
      </w:r>
      <w:r w:rsidR="00643960" w:rsidRPr="00C4749F">
        <w:t xml:space="preserve"> met specialisten. Samen met deze personen zal worden </w:t>
      </w:r>
      <w:r>
        <w:t>besproken</w:t>
      </w:r>
      <w:r w:rsidR="00643960" w:rsidRPr="00C4749F">
        <w:t xml:space="preserve"> welke technieken, achtergrondinformatie of technologieën van toepassing zijn om het systeem te verbeteren. </w:t>
      </w:r>
    </w:p>
    <w:p w14:paraId="08FCAB2D" w14:textId="77777777" w:rsidR="00643960" w:rsidRPr="00C4749F" w:rsidRDefault="00643960" w:rsidP="00643960"/>
    <w:p w14:paraId="603F8043" w14:textId="73856BDE" w:rsidR="00643960" w:rsidRDefault="00643960" w:rsidP="00643960">
      <w:r w:rsidRPr="00C4749F">
        <w:t xml:space="preserve">Hieronder is een lijst van personen </w:t>
      </w:r>
      <w:r w:rsidR="002D4621">
        <w:t>waarvan</w:t>
      </w:r>
      <w:r w:rsidRPr="00C4749F">
        <w:t xml:space="preserve"> hulp is ingeschakeld om aan het systeem te kunnen werken:</w:t>
      </w:r>
    </w:p>
    <w:p w14:paraId="60882832" w14:textId="7BD6E095" w:rsidR="00D522D8" w:rsidRDefault="00D522D8" w:rsidP="00643960"/>
    <w:tbl>
      <w:tblPr>
        <w:tblStyle w:val="TableGrid"/>
        <w:tblW w:w="0" w:type="auto"/>
        <w:tblLook w:val="04A0" w:firstRow="1" w:lastRow="0" w:firstColumn="1" w:lastColumn="0" w:noHBand="0" w:noVBand="1"/>
      </w:tblPr>
      <w:tblGrid>
        <w:gridCol w:w="1156"/>
        <w:gridCol w:w="1674"/>
        <w:gridCol w:w="4253"/>
        <w:gridCol w:w="1866"/>
      </w:tblGrid>
      <w:tr w:rsidR="00D522D8" w:rsidRPr="00C4749F" w14:paraId="0383077C" w14:textId="77777777" w:rsidTr="00DA40F1">
        <w:tc>
          <w:tcPr>
            <w:tcW w:w="1156" w:type="dxa"/>
            <w:shd w:val="clear" w:color="auto" w:fill="2F5496" w:themeFill="accent5" w:themeFillShade="BF"/>
          </w:tcPr>
          <w:p w14:paraId="4E1678FF" w14:textId="77777777" w:rsidR="00D522D8" w:rsidRPr="00C4749F" w:rsidRDefault="00D522D8" w:rsidP="00DA40F1">
            <w:pPr>
              <w:rPr>
                <w:b/>
                <w:color w:val="FFFFFF" w:themeColor="background1"/>
              </w:rPr>
            </w:pPr>
            <w:r w:rsidRPr="00C4749F">
              <w:rPr>
                <w:b/>
                <w:color w:val="FFFFFF" w:themeColor="background1"/>
              </w:rPr>
              <w:t>Databron</w:t>
            </w:r>
          </w:p>
        </w:tc>
        <w:tc>
          <w:tcPr>
            <w:tcW w:w="1674" w:type="dxa"/>
            <w:shd w:val="clear" w:color="auto" w:fill="2F5496" w:themeFill="accent5" w:themeFillShade="BF"/>
          </w:tcPr>
          <w:p w14:paraId="4F2CC0AD" w14:textId="77777777" w:rsidR="00D522D8" w:rsidRPr="00C4749F" w:rsidRDefault="00D522D8" w:rsidP="00DA40F1">
            <w:pPr>
              <w:rPr>
                <w:b/>
                <w:color w:val="FFFFFF" w:themeColor="background1"/>
              </w:rPr>
            </w:pPr>
            <w:r>
              <w:rPr>
                <w:b/>
                <w:color w:val="FFFFFF" w:themeColor="background1"/>
              </w:rPr>
              <w:t>Naam</w:t>
            </w:r>
          </w:p>
        </w:tc>
        <w:tc>
          <w:tcPr>
            <w:tcW w:w="4253" w:type="dxa"/>
            <w:shd w:val="clear" w:color="auto" w:fill="2F5496" w:themeFill="accent5" w:themeFillShade="BF"/>
          </w:tcPr>
          <w:p w14:paraId="02E89839" w14:textId="77777777" w:rsidR="00D522D8" w:rsidRPr="00C4749F" w:rsidRDefault="00D522D8" w:rsidP="00DA40F1">
            <w:pPr>
              <w:rPr>
                <w:b/>
                <w:color w:val="FFFFFF" w:themeColor="background1"/>
              </w:rPr>
            </w:pPr>
            <w:r>
              <w:rPr>
                <w:b/>
                <w:color w:val="FFFFFF" w:themeColor="background1"/>
              </w:rPr>
              <w:t>Functie/Expertise</w:t>
            </w:r>
          </w:p>
        </w:tc>
        <w:tc>
          <w:tcPr>
            <w:tcW w:w="1866" w:type="dxa"/>
            <w:shd w:val="clear" w:color="auto" w:fill="2F5496" w:themeFill="accent5" w:themeFillShade="BF"/>
          </w:tcPr>
          <w:p w14:paraId="30248159" w14:textId="77777777" w:rsidR="00D522D8" w:rsidRPr="00C4749F" w:rsidRDefault="00D522D8" w:rsidP="00DA40F1">
            <w:pPr>
              <w:rPr>
                <w:b/>
                <w:color w:val="FFFFFF" w:themeColor="background1"/>
              </w:rPr>
            </w:pPr>
            <w:r w:rsidRPr="00C4749F">
              <w:rPr>
                <w:b/>
                <w:color w:val="FFFFFF" w:themeColor="background1"/>
              </w:rPr>
              <w:t>Locatie</w:t>
            </w:r>
          </w:p>
        </w:tc>
      </w:tr>
      <w:tr w:rsidR="00D522D8" w:rsidRPr="00C4749F" w14:paraId="2EAE01D3" w14:textId="77777777" w:rsidTr="00DA40F1">
        <w:trPr>
          <w:trHeight w:val="216"/>
        </w:trPr>
        <w:tc>
          <w:tcPr>
            <w:tcW w:w="1156" w:type="dxa"/>
            <w:vMerge w:val="restart"/>
          </w:tcPr>
          <w:p w14:paraId="54C2C37D" w14:textId="77777777" w:rsidR="00D522D8" w:rsidRPr="00C4749F" w:rsidRDefault="00D522D8" w:rsidP="00DA40F1">
            <w:r w:rsidRPr="00C4749F">
              <w:t>Personen</w:t>
            </w:r>
          </w:p>
        </w:tc>
        <w:tc>
          <w:tcPr>
            <w:tcW w:w="1674" w:type="dxa"/>
          </w:tcPr>
          <w:p w14:paraId="4ED26907" w14:textId="77777777" w:rsidR="00D522D8" w:rsidRPr="00C4749F" w:rsidRDefault="00D522D8" w:rsidP="00DA40F1">
            <w:pPr>
              <w:keepNext/>
            </w:pPr>
            <w:r w:rsidRPr="00C4749F">
              <w:t>Leon Emmen</w:t>
            </w:r>
          </w:p>
        </w:tc>
        <w:tc>
          <w:tcPr>
            <w:tcW w:w="4253" w:type="dxa"/>
          </w:tcPr>
          <w:p w14:paraId="79140A7B" w14:textId="77777777" w:rsidR="00D522D8" w:rsidRPr="00C4749F" w:rsidRDefault="00D522D8" w:rsidP="00DA40F1">
            <w:pPr>
              <w:keepNext/>
            </w:pPr>
            <w:r w:rsidRPr="00C4749F">
              <w:t>Automation Lead BTN</w:t>
            </w:r>
          </w:p>
          <w:p w14:paraId="2586D6DC" w14:textId="77777777" w:rsidR="00D522D8" w:rsidRDefault="00D522D8" w:rsidP="00DA40F1">
            <w:pPr>
              <w:keepNext/>
            </w:pPr>
            <w:r w:rsidRPr="00C4749F">
              <w:t>Business &amp; Platform Solutions</w:t>
            </w:r>
          </w:p>
          <w:p w14:paraId="10E301D4" w14:textId="609A965A" w:rsidR="00D522D8" w:rsidRPr="00C4749F" w:rsidRDefault="00D522D8" w:rsidP="00DA40F1">
            <w:pPr>
              <w:keepNext/>
            </w:pPr>
          </w:p>
        </w:tc>
        <w:tc>
          <w:tcPr>
            <w:tcW w:w="1866" w:type="dxa"/>
          </w:tcPr>
          <w:p w14:paraId="6FC9E047" w14:textId="77777777" w:rsidR="00D522D8" w:rsidRPr="00C4749F" w:rsidRDefault="00D522D8" w:rsidP="00DA40F1">
            <w:pPr>
              <w:keepNext/>
            </w:pPr>
            <w:r w:rsidRPr="00C4749F">
              <w:t>Atos Amstelveen</w:t>
            </w:r>
          </w:p>
        </w:tc>
      </w:tr>
      <w:tr w:rsidR="00D522D8" w:rsidRPr="00C4749F" w14:paraId="2F65E67A" w14:textId="77777777" w:rsidTr="00DA40F1">
        <w:trPr>
          <w:trHeight w:val="216"/>
        </w:trPr>
        <w:tc>
          <w:tcPr>
            <w:tcW w:w="1156" w:type="dxa"/>
            <w:vMerge/>
          </w:tcPr>
          <w:p w14:paraId="6488C335" w14:textId="77777777" w:rsidR="00D522D8" w:rsidRPr="00C4749F" w:rsidRDefault="00D522D8" w:rsidP="00DA40F1"/>
        </w:tc>
        <w:tc>
          <w:tcPr>
            <w:tcW w:w="1674" w:type="dxa"/>
          </w:tcPr>
          <w:p w14:paraId="6DB5B400" w14:textId="77777777" w:rsidR="00D522D8" w:rsidRPr="00C4749F" w:rsidRDefault="00D522D8" w:rsidP="00DA40F1">
            <w:pPr>
              <w:keepNext/>
            </w:pPr>
            <w:r w:rsidRPr="00C4749F">
              <w:t>Tom Verloop</w:t>
            </w:r>
          </w:p>
        </w:tc>
        <w:tc>
          <w:tcPr>
            <w:tcW w:w="4253" w:type="dxa"/>
          </w:tcPr>
          <w:p w14:paraId="10B52A4D" w14:textId="77777777" w:rsidR="00D522D8" w:rsidRDefault="00D522D8" w:rsidP="00DA40F1">
            <w:pPr>
              <w:keepNext/>
            </w:pPr>
            <w:r w:rsidRPr="00C4749F">
              <w:t>Technische Informatica</w:t>
            </w:r>
          </w:p>
          <w:p w14:paraId="6EC7457B" w14:textId="5BEC3B8B" w:rsidR="00D522D8" w:rsidRPr="00C4749F" w:rsidRDefault="00D522D8" w:rsidP="00DA40F1">
            <w:pPr>
              <w:keepNext/>
            </w:pPr>
          </w:p>
        </w:tc>
        <w:tc>
          <w:tcPr>
            <w:tcW w:w="1866" w:type="dxa"/>
          </w:tcPr>
          <w:p w14:paraId="6DC165A9" w14:textId="77777777" w:rsidR="00D522D8" w:rsidRPr="00C4749F" w:rsidRDefault="00D522D8" w:rsidP="00DA40F1">
            <w:pPr>
              <w:keepNext/>
            </w:pPr>
            <w:r w:rsidRPr="00C4749F">
              <w:t>Atos Amstelveen</w:t>
            </w:r>
          </w:p>
        </w:tc>
      </w:tr>
      <w:tr w:rsidR="00D522D8" w:rsidRPr="00C4749F" w14:paraId="793859A0" w14:textId="77777777" w:rsidTr="00DA40F1">
        <w:trPr>
          <w:trHeight w:val="108"/>
        </w:trPr>
        <w:tc>
          <w:tcPr>
            <w:tcW w:w="1156" w:type="dxa"/>
            <w:vMerge/>
          </w:tcPr>
          <w:p w14:paraId="7347A751" w14:textId="77777777" w:rsidR="00D522D8" w:rsidRPr="00C4749F" w:rsidRDefault="00D522D8" w:rsidP="00DA40F1"/>
        </w:tc>
        <w:tc>
          <w:tcPr>
            <w:tcW w:w="1674" w:type="dxa"/>
          </w:tcPr>
          <w:p w14:paraId="1EEAB5D4" w14:textId="77777777" w:rsidR="00D522D8" w:rsidRPr="00C4749F" w:rsidRDefault="00D522D8" w:rsidP="00DA40F1">
            <w:pPr>
              <w:keepNext/>
            </w:pPr>
            <w:r w:rsidRPr="00C4749F">
              <w:t xml:space="preserve">Joost </w:t>
            </w:r>
            <w:r>
              <w:t>van Dalen</w:t>
            </w:r>
          </w:p>
        </w:tc>
        <w:tc>
          <w:tcPr>
            <w:tcW w:w="4253" w:type="dxa"/>
          </w:tcPr>
          <w:p w14:paraId="0CBBD394" w14:textId="77777777" w:rsidR="00D522D8" w:rsidRDefault="00D522D8" w:rsidP="00DA40F1">
            <w:pPr>
              <w:keepNext/>
            </w:pPr>
            <w:r w:rsidRPr="00C4749F">
              <w:t xml:space="preserve">Muziek Technologie </w:t>
            </w:r>
            <w:r>
              <w:t>&amp; Software Engineer</w:t>
            </w:r>
          </w:p>
          <w:p w14:paraId="2D4E52F8" w14:textId="0B8F1F98" w:rsidR="00D522D8" w:rsidRPr="00C4749F" w:rsidRDefault="00D522D8" w:rsidP="00DA40F1">
            <w:pPr>
              <w:keepNext/>
            </w:pPr>
          </w:p>
        </w:tc>
        <w:tc>
          <w:tcPr>
            <w:tcW w:w="1866" w:type="dxa"/>
          </w:tcPr>
          <w:p w14:paraId="30D1BC7A" w14:textId="77777777" w:rsidR="00D522D8" w:rsidRPr="00C4749F" w:rsidRDefault="00D522D8" w:rsidP="00DA40F1">
            <w:pPr>
              <w:keepNext/>
            </w:pPr>
            <w:r w:rsidRPr="00C4749F">
              <w:t>Atos Amstelveen</w:t>
            </w:r>
          </w:p>
        </w:tc>
      </w:tr>
      <w:tr w:rsidR="00D522D8" w:rsidRPr="00C4749F" w14:paraId="565CE8E5" w14:textId="77777777" w:rsidTr="00DA40F1">
        <w:trPr>
          <w:trHeight w:val="108"/>
        </w:trPr>
        <w:tc>
          <w:tcPr>
            <w:tcW w:w="1156" w:type="dxa"/>
            <w:vMerge/>
          </w:tcPr>
          <w:p w14:paraId="01D35001" w14:textId="77777777" w:rsidR="00D522D8" w:rsidRPr="00C4749F" w:rsidRDefault="00D522D8" w:rsidP="00DA40F1"/>
        </w:tc>
        <w:tc>
          <w:tcPr>
            <w:tcW w:w="1674" w:type="dxa"/>
          </w:tcPr>
          <w:p w14:paraId="22B0FA07" w14:textId="77777777" w:rsidR="00D522D8" w:rsidRPr="00C4749F" w:rsidRDefault="00D522D8" w:rsidP="00DA40F1">
            <w:pPr>
              <w:keepNext/>
            </w:pPr>
            <w:r w:rsidRPr="00C4749F">
              <w:t>Arjen Tuinstra</w:t>
            </w:r>
          </w:p>
        </w:tc>
        <w:tc>
          <w:tcPr>
            <w:tcW w:w="4253" w:type="dxa"/>
          </w:tcPr>
          <w:p w14:paraId="3A5B715A" w14:textId="77777777" w:rsidR="00D522D8" w:rsidRDefault="00D522D8" w:rsidP="00DA40F1">
            <w:pPr>
              <w:keepNext/>
            </w:pPr>
            <w:r w:rsidRPr="00C4749F">
              <w:t>Data Science Team Manager &amp; Data Scientist</w:t>
            </w:r>
          </w:p>
          <w:p w14:paraId="7A7492D8" w14:textId="640BF8FA" w:rsidR="00D522D8" w:rsidRPr="00C4749F" w:rsidRDefault="00D522D8" w:rsidP="00DA40F1">
            <w:pPr>
              <w:keepNext/>
            </w:pPr>
          </w:p>
        </w:tc>
        <w:tc>
          <w:tcPr>
            <w:tcW w:w="1866" w:type="dxa"/>
          </w:tcPr>
          <w:p w14:paraId="65325111" w14:textId="77777777" w:rsidR="00D522D8" w:rsidRPr="00C4749F" w:rsidRDefault="00D522D8" w:rsidP="00DA40F1">
            <w:pPr>
              <w:keepNext/>
            </w:pPr>
            <w:r w:rsidRPr="00C4749F">
              <w:t>Atos Amstelveen/ Groningen</w:t>
            </w:r>
          </w:p>
        </w:tc>
      </w:tr>
    </w:tbl>
    <w:p w14:paraId="66E2D2BD" w14:textId="3995E9D7" w:rsidR="00643960" w:rsidRPr="00C4749F" w:rsidRDefault="00643960" w:rsidP="00643960">
      <w:pPr>
        <w:pStyle w:val="Caption"/>
      </w:pPr>
      <w:bookmarkStart w:id="35" w:name="_Toc521688376"/>
      <w:r w:rsidRPr="00C4749F">
        <w:t xml:space="preserve">Tabel </w:t>
      </w:r>
      <w:fldSimple w:instr=" SEQ Tabel \* ARABIC ">
        <w:r w:rsidR="001A29CC">
          <w:rPr>
            <w:noProof/>
          </w:rPr>
          <w:t>2</w:t>
        </w:r>
      </w:fldSimple>
      <w:r w:rsidRPr="00C4749F">
        <w:t>: Databronnen</w:t>
      </w:r>
      <w:bookmarkEnd w:id="35"/>
    </w:p>
    <w:p w14:paraId="26BB8483" w14:textId="77777777" w:rsidR="00643960" w:rsidRPr="00C4749F" w:rsidRDefault="00643960" w:rsidP="00643960">
      <w:r w:rsidRPr="00C4749F">
        <w:br w:type="page"/>
      </w:r>
    </w:p>
    <w:p w14:paraId="02D765FE" w14:textId="05E91997" w:rsidR="005C0112" w:rsidRDefault="00B72D1A" w:rsidP="005C0112">
      <w:pPr>
        <w:pStyle w:val="Heading1"/>
      </w:pPr>
      <w:bookmarkStart w:id="36" w:name="_Toc521688352"/>
      <w:r>
        <w:lastRenderedPageBreak/>
        <w:t>Onderzoek</w:t>
      </w:r>
      <w:bookmarkEnd w:id="36"/>
    </w:p>
    <w:p w14:paraId="5A876D9A" w14:textId="550157A4" w:rsidR="00B72D1A" w:rsidRPr="00B72D1A" w:rsidRDefault="00B72D1A" w:rsidP="00B72D1A">
      <w:r>
        <w:t>In dit hoofdstuk zal het onderzoek worden gestart. Hierin worden de volgende onderwerpen behandeld: Pepper, Beperkingen, Spraakherkenning en contextbepaling.</w:t>
      </w:r>
    </w:p>
    <w:p w14:paraId="7D8AFE30" w14:textId="2C1A6E51" w:rsidR="00B72D1A" w:rsidRPr="00B72D1A" w:rsidRDefault="00B72D1A" w:rsidP="00B72D1A">
      <w:pPr>
        <w:pStyle w:val="Heading2"/>
      </w:pPr>
      <w:bookmarkStart w:id="37" w:name="_Toc521688353"/>
      <w:r>
        <w:t>Pepper</w:t>
      </w:r>
      <w:bookmarkEnd w:id="37"/>
    </w:p>
    <w:p w14:paraId="1C7070EE" w14:textId="671162D3" w:rsidR="00667A3F" w:rsidRDefault="00667A3F" w:rsidP="00667A3F">
      <w:r w:rsidRPr="00C4749F">
        <w:t xml:space="preserve">In dit </w:t>
      </w:r>
      <w:r w:rsidR="00514049">
        <w:t>deel van het onderzoek</w:t>
      </w:r>
      <w:r w:rsidRPr="00C4749F">
        <w:t xml:space="preserve"> </w:t>
      </w:r>
      <w:r w:rsidR="00514049">
        <w:t>wordt</w:t>
      </w:r>
      <w:r w:rsidR="005C0FE1">
        <w:t xml:space="preserve"> de </w:t>
      </w:r>
      <w:r w:rsidR="0082224E" w:rsidRPr="00C4749F">
        <w:t xml:space="preserve">eerste </w:t>
      </w:r>
      <w:r w:rsidR="00CA7BA1">
        <w:t>deelvraag</w:t>
      </w:r>
      <w:r w:rsidR="0082224E" w:rsidRPr="00C4749F">
        <w:t xml:space="preserve"> </w:t>
      </w:r>
      <w:r w:rsidR="000A702F">
        <w:t xml:space="preserve">beantwoord. Hierin wordt </w:t>
      </w:r>
      <w:r w:rsidRPr="00C4749F">
        <w:t>beschreven wat Pepper is, wat Pepper bijzonder maakt ten opzichte van andere robots, welke ha</w:t>
      </w:r>
      <w:r w:rsidR="000A702F">
        <w:t>rdware en software Pepper heeft en</w:t>
      </w:r>
      <w:r w:rsidRPr="00C4749F">
        <w:t xml:space="preserve"> </w:t>
      </w:r>
      <w:r w:rsidR="00E335D7" w:rsidRPr="00C4749F">
        <w:t xml:space="preserve">hoe zelf </w:t>
      </w:r>
      <w:r w:rsidR="009A4B3A">
        <w:t>geprogrammeerd</w:t>
      </w:r>
      <w:r w:rsidR="000A702F">
        <w:t xml:space="preserve"> kan worden </w:t>
      </w:r>
      <w:r w:rsidR="00DD31AD">
        <w:t>voor</w:t>
      </w:r>
      <w:r w:rsidR="000A702F">
        <w:t xml:space="preserve"> Pepper.</w:t>
      </w:r>
      <w:r w:rsidR="004302FF">
        <w:t xml:space="preserve"> Hierbij ligt de focus op de onderdelen die belangrijk zijn voor spraakherkenning.</w:t>
      </w:r>
    </w:p>
    <w:p w14:paraId="2F6DCB84" w14:textId="77777777" w:rsidR="00514049" w:rsidRPr="00C4749F" w:rsidRDefault="00514049" w:rsidP="00667A3F"/>
    <w:p w14:paraId="20A92206" w14:textId="3E8B2EDA" w:rsidR="009E7BCB" w:rsidRPr="00C4749F" w:rsidRDefault="007F7410" w:rsidP="00514049">
      <w:pPr>
        <w:pStyle w:val="Heading3"/>
      </w:pPr>
      <w:r w:rsidRPr="00C4749F">
        <w:t>Over Pepper</w:t>
      </w:r>
    </w:p>
    <w:p w14:paraId="138AF635" w14:textId="0CD18C7F" w:rsidR="00D21402" w:rsidRPr="00C4749F" w:rsidRDefault="00B2518C" w:rsidP="00DE64C3">
      <w:r w:rsidRPr="00C4749F">
        <w:t xml:space="preserve">Pepper is </w:t>
      </w:r>
      <w:r w:rsidR="0020141D" w:rsidRPr="00C4749F">
        <w:t xml:space="preserve">een humanoïde robot </w:t>
      </w:r>
      <w:r w:rsidRPr="00C4749F">
        <w:t>ontwikkeld door</w:t>
      </w:r>
      <w:r w:rsidR="00DE64C3" w:rsidRPr="00C4749F">
        <w:t xml:space="preserve"> het bedrijf Softbank Robotics (voorheen Aldebaran Robotics). De bedoeling van Pepper is om 'mensen gelukkig te maken', het leven van mensen te verbeteren, relaties te vergemakkelijken, plezier te hebben met mensen en mensen te verbinden met de buitenwereld. </w:t>
      </w:r>
    </w:p>
    <w:p w14:paraId="5514014E" w14:textId="77777777" w:rsidR="00D21402" w:rsidRPr="00C4749F" w:rsidRDefault="00D21402" w:rsidP="00DE64C3"/>
    <w:p w14:paraId="7B82F40F" w14:textId="11D1632F" w:rsidR="00247E10" w:rsidRPr="00C4749F" w:rsidRDefault="00D21402" w:rsidP="005C0112">
      <w:r w:rsidRPr="00C4749F">
        <w:t xml:space="preserve">Pepper </w:t>
      </w:r>
      <w:r w:rsidR="00C4749F">
        <w:t xml:space="preserve">kan daarom ook </w:t>
      </w:r>
      <w:r w:rsidRPr="00C4749F">
        <w:t xml:space="preserve">de emoties en gezichten van mensen herkennen, praten, luisteren en </w:t>
      </w:r>
      <w:r w:rsidR="00C4749F" w:rsidRPr="00C4749F">
        <w:t>rond</w:t>
      </w:r>
      <w:r w:rsidR="00C4749F">
        <w:t xml:space="preserve"> b</w:t>
      </w:r>
      <w:r w:rsidR="00C4749F" w:rsidRPr="00C4749F">
        <w:t>ewegen</w:t>
      </w:r>
      <w:r w:rsidRPr="00C4749F">
        <w:t xml:space="preserve">. </w:t>
      </w:r>
      <w:r w:rsidR="00247E10" w:rsidRPr="00C4749F">
        <w:t>Wat Pepper dus onderscheid van andere robots is dat het een sociale robot is. Het is hoofdzakelijk bedoeld om te interacteren met mensen.</w:t>
      </w:r>
    </w:p>
    <w:p w14:paraId="69D9E4C6" w14:textId="7D935B10" w:rsidR="00247E10" w:rsidRPr="00C4749F" w:rsidRDefault="00247E10" w:rsidP="005C0112"/>
    <w:p w14:paraId="672A6D8C" w14:textId="65694A11" w:rsidR="009327BF" w:rsidRDefault="000B0153" w:rsidP="005C0112">
      <w:r w:rsidRPr="00C4749F">
        <w:t xml:space="preserve">Inmiddels zijn er meer dan </w:t>
      </w:r>
      <w:r w:rsidR="005C0112" w:rsidRPr="00C4749F">
        <w:t xml:space="preserve">140 Softbank mobiele winkels in Japan </w:t>
      </w:r>
      <w:r w:rsidR="00401E60" w:rsidRPr="00C4749F">
        <w:t>die</w:t>
      </w:r>
      <w:r w:rsidR="005C0112" w:rsidRPr="00C4749F">
        <w:t xml:space="preserve"> Pepper </w:t>
      </w:r>
      <w:r w:rsidR="00401E60" w:rsidRPr="00C4749F">
        <w:t xml:space="preserve">gebruiken </w:t>
      </w:r>
      <w:r w:rsidR="005C0112" w:rsidRPr="00C4749F">
        <w:t>om klanten te verwelkomen, te informeren en te amuseren</w:t>
      </w:r>
      <w:r w:rsidR="00FA7F20" w:rsidRPr="00C4749F">
        <w:t xml:space="preserve"> </w:t>
      </w:r>
      <w:sdt>
        <w:sdtPr>
          <w:id w:val="-1041519533"/>
          <w:citation/>
        </w:sdtPr>
        <w:sdtContent>
          <w:r w:rsidR="005C0112" w:rsidRPr="00C4749F">
            <w:fldChar w:fldCharType="begin"/>
          </w:r>
          <w:r w:rsidR="005C0112" w:rsidRPr="00C4749F">
            <w:instrText xml:space="preserve"> CITATION Pep1 \l 1033 </w:instrText>
          </w:r>
          <w:r w:rsidR="005C0112" w:rsidRPr="00C4749F">
            <w:fldChar w:fldCharType="separate"/>
          </w:r>
          <w:r w:rsidR="001A29CC" w:rsidRPr="001A29CC">
            <w:rPr>
              <w:noProof/>
            </w:rPr>
            <w:t>(Pepper, n.d.)</w:t>
          </w:r>
          <w:r w:rsidR="005C0112" w:rsidRPr="00C4749F">
            <w:fldChar w:fldCharType="end"/>
          </w:r>
        </w:sdtContent>
      </w:sdt>
      <w:r w:rsidR="009E7BCB" w:rsidRPr="00C4749F">
        <w:t xml:space="preserve">. </w:t>
      </w:r>
    </w:p>
    <w:p w14:paraId="4B0E3FEE" w14:textId="05ACE7B7" w:rsidR="00514049" w:rsidRPr="00C4749F" w:rsidRDefault="00514049" w:rsidP="005C0112"/>
    <w:p w14:paraId="61B98A18" w14:textId="189BFD29" w:rsidR="009327BF" w:rsidRDefault="009327BF" w:rsidP="00514049">
      <w:pPr>
        <w:pStyle w:val="Heading3"/>
      </w:pPr>
      <w:r w:rsidRPr="00C4749F">
        <w:t>Hardware</w:t>
      </w:r>
    </w:p>
    <w:p w14:paraId="25F3ACB0" w14:textId="5BE001EF" w:rsidR="00423475" w:rsidRDefault="00641E79" w:rsidP="00423475">
      <w:pPr>
        <w:keepNext/>
      </w:pPr>
      <w:r>
        <w:t xml:space="preserve">Pepper is een kleine robot. De meeste volwassenen zullen dan </w:t>
      </w:r>
      <w:r w:rsidR="00C90B35">
        <w:t>vaak</w:t>
      </w:r>
      <w:r>
        <w:t xml:space="preserve"> </w:t>
      </w:r>
      <w:r w:rsidR="006B28DF">
        <w:t>omlaag</w:t>
      </w:r>
      <w:r>
        <w:t xml:space="preserve"> kijken</w:t>
      </w:r>
      <w:r w:rsidR="006B28DF">
        <w:t xml:space="preserve"> naar Pepper</w:t>
      </w:r>
      <w:r w:rsidR="00DC2253">
        <w:t xml:space="preserve"> om </w:t>
      </w:r>
      <w:r w:rsidR="0006089D">
        <w:t>er</w:t>
      </w:r>
      <w:r w:rsidR="00770D22">
        <w:t xml:space="preserve"> </w:t>
      </w:r>
      <w:r w:rsidR="0006089D">
        <w:t>tegenaan</w:t>
      </w:r>
      <w:r w:rsidR="00DC2253">
        <w:t xml:space="preserve"> te praten</w:t>
      </w:r>
      <w:r>
        <w:t xml:space="preserve">. In </w:t>
      </w:r>
      <w:r w:rsidR="002F2196">
        <w:t>Pepper</w:t>
      </w:r>
      <w:r>
        <w:t xml:space="preserve"> zitten er </w:t>
      </w:r>
      <w:r w:rsidR="00222E51">
        <w:t>allerlei sensoren en een tablet</w:t>
      </w:r>
      <w:r w:rsidR="009138CE">
        <w:t xml:space="preserve"> ingebouwd</w:t>
      </w:r>
      <w:r w:rsidR="00F23B67">
        <w:t>, zie</w:t>
      </w:r>
      <w:r w:rsidR="0006089D">
        <w:t xml:space="preserve"> figuur </w:t>
      </w:r>
      <w:r w:rsidR="009A747A">
        <w:t>2</w:t>
      </w:r>
      <w:r w:rsidR="00E5616A">
        <w:t>.</w:t>
      </w:r>
    </w:p>
    <w:p w14:paraId="50BE1E25" w14:textId="65374BA8" w:rsidR="00514049" w:rsidRDefault="00514049" w:rsidP="00423475">
      <w:pPr>
        <w:keepNext/>
      </w:pPr>
    </w:p>
    <w:p w14:paraId="103499FB" w14:textId="05F2E803" w:rsidR="00404AFF" w:rsidRPr="000D1882" w:rsidRDefault="00552DC0" w:rsidP="00D637F5">
      <w:pPr>
        <w:pStyle w:val="Heading4"/>
        <w:numPr>
          <w:ilvl w:val="0"/>
          <w:numId w:val="0"/>
        </w:numPr>
      </w:pPr>
      <w:r>
        <w:rPr>
          <w:noProof/>
        </w:rPr>
        <mc:AlternateContent>
          <mc:Choice Requires="wps">
            <w:drawing>
              <wp:anchor distT="0" distB="0" distL="114300" distR="114300" simplePos="0" relativeHeight="251688960" behindDoc="0" locked="0" layoutInCell="1" allowOverlap="1" wp14:anchorId="52BB5EE8" wp14:editId="5E261608">
                <wp:simplePos x="0" y="0"/>
                <wp:positionH relativeFrom="column">
                  <wp:posOffset>2646045</wp:posOffset>
                </wp:positionH>
                <wp:positionV relativeFrom="paragraph">
                  <wp:posOffset>2821305</wp:posOffset>
                </wp:positionV>
                <wp:extent cx="340931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3409315" cy="635"/>
                        </a:xfrm>
                        <a:prstGeom prst="rect">
                          <a:avLst/>
                        </a:prstGeom>
                        <a:solidFill>
                          <a:prstClr val="white"/>
                        </a:solidFill>
                        <a:ln>
                          <a:noFill/>
                        </a:ln>
                      </wps:spPr>
                      <wps:txbx>
                        <w:txbxContent>
                          <w:p w14:paraId="10CF90CE" w14:textId="1377D746" w:rsidR="007E306A" w:rsidRPr="00ED3A82" w:rsidRDefault="007E306A" w:rsidP="00552DC0">
                            <w:pPr>
                              <w:pStyle w:val="Caption"/>
                              <w:jc w:val="center"/>
                              <w:rPr>
                                <w:b/>
                                <w:i w:val="0"/>
                                <w:iCs w:val="0"/>
                                <w:noProof/>
                                <w:color w:val="0066A2"/>
                                <w:sz w:val="20"/>
                              </w:rPr>
                            </w:pPr>
                            <w:bookmarkStart w:id="38" w:name="_Toc521688383"/>
                            <w:r>
                              <w:t xml:space="preserve">Figuur </w:t>
                            </w:r>
                            <w:fldSimple w:instr=" SEQ Figuur \* ARABIC ">
                              <w:r w:rsidR="001A29CC">
                                <w:rPr>
                                  <w:noProof/>
                                </w:rPr>
                                <w:t>2</w:t>
                              </w:r>
                            </w:fldSimple>
                            <w:r>
                              <w:t>: hardware overzicht</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2BB5EE8" id="_x0000_t202" coordsize="21600,21600" o:spt="202" path="m,l,21600r21600,l21600,xe">
                <v:stroke joinstyle="miter"/>
                <v:path gradientshapeok="t" o:connecttype="rect"/>
              </v:shapetype>
              <v:shape id="Text Box 1" o:spid="_x0000_s1027" type="#_x0000_t202" style="position:absolute;margin-left:208.35pt;margin-top:222.15pt;width:268.4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" stroked="f">
                <v:textbox style="mso-fit-shape-to-text:t" inset="0,0,0,0">
                  <w:txbxContent>
                    <w:p w14:paraId="10CF90CE" w14:textId="1377D746" w:rsidR="007E306A" w:rsidRPr="00ED3A82" w:rsidRDefault="007E306A" w:rsidP="00552DC0">
                      <w:pPr>
                        <w:pStyle w:val="Caption"/>
                        <w:jc w:val="center"/>
                        <w:rPr>
                          <w:b/>
                          <w:i w:val="0"/>
                          <w:iCs w:val="0"/>
                          <w:noProof/>
                          <w:color w:val="0066A2"/>
                          <w:sz w:val="20"/>
                        </w:rPr>
                      </w:pPr>
                      <w:bookmarkStart w:id="39" w:name="_Toc521688383"/>
                      <w:r>
                        <w:t xml:space="preserve">Figuur </w:t>
                      </w:r>
                      <w:fldSimple w:instr=" SEQ Figuur \* ARABIC ">
                        <w:r w:rsidR="001A29CC">
                          <w:rPr>
                            <w:noProof/>
                          </w:rPr>
                          <w:t>2</w:t>
                        </w:r>
                      </w:fldSimple>
                      <w:r>
                        <w:t>: hardware overzicht</w:t>
                      </w:r>
                      <w:bookmarkEnd w:id="39"/>
                    </w:p>
                  </w:txbxContent>
                </v:textbox>
                <w10:wrap type="square"/>
              </v:shape>
            </w:pict>
          </mc:Fallback>
        </mc:AlternateContent>
      </w:r>
      <w:r>
        <w:rPr>
          <w:noProof/>
          <w:szCs w:val="18"/>
        </w:rPr>
        <w:drawing>
          <wp:anchor distT="0" distB="0" distL="114300" distR="114300" simplePos="0" relativeHeight="251686912" behindDoc="0" locked="0" layoutInCell="1" allowOverlap="1" wp14:anchorId="3B44A20D" wp14:editId="1375D0B6">
            <wp:simplePos x="0" y="0"/>
            <wp:positionH relativeFrom="column">
              <wp:posOffset>2646045</wp:posOffset>
            </wp:positionH>
            <wp:positionV relativeFrom="paragraph">
              <wp:posOffset>85090</wp:posOffset>
            </wp:positionV>
            <wp:extent cx="3409315" cy="2679065"/>
            <wp:effectExtent l="0" t="0" r="635" b="6985"/>
            <wp:wrapSquare wrapText="bothSides"/>
            <wp:docPr id="452" name="Picture 452" descr="C:\Users\A689855\Downloads\Pepper_hardwa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689855\Downloads\Pepper_hardware (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09315" cy="2679065"/>
                    </a:xfrm>
                    <a:prstGeom prst="rect">
                      <a:avLst/>
                    </a:prstGeom>
                    <a:noFill/>
                    <a:ln>
                      <a:noFill/>
                    </a:ln>
                  </pic:spPr>
                </pic:pic>
              </a:graphicData>
            </a:graphic>
            <wp14:sizeRelH relativeFrom="page">
              <wp14:pctWidth>0</wp14:pctWidth>
            </wp14:sizeRelH>
            <wp14:sizeRelV relativeFrom="page">
              <wp14:pctHeight>0</wp14:pctHeight>
            </wp14:sizeRelV>
          </wp:anchor>
        </w:drawing>
      </w:r>
      <w:r w:rsidR="00404AFF" w:rsidRPr="000D1882">
        <w:t>Sensoren</w:t>
      </w:r>
    </w:p>
    <w:p w14:paraId="4D03F4F2" w14:textId="44C2ADDF" w:rsidR="00D62240" w:rsidRDefault="009327BF" w:rsidP="007B6154">
      <w:r w:rsidRPr="00C4749F">
        <w:t>P</w:t>
      </w:r>
      <w:r w:rsidR="00417F60">
        <w:t xml:space="preserve">epper heeft </w:t>
      </w:r>
      <w:r w:rsidR="00EA090B" w:rsidRPr="00C4749F">
        <w:t>vier richting gevoelige microfoons</w:t>
      </w:r>
      <w:r w:rsidR="00EA090B">
        <w:t>, drie aanraak</w:t>
      </w:r>
      <w:r w:rsidR="00EA090B" w:rsidRPr="00C4749F">
        <w:t>sensoren</w:t>
      </w:r>
      <w:r w:rsidR="00A46316">
        <w:t xml:space="preserve"> en </w:t>
      </w:r>
      <w:r w:rsidR="00EA090B" w:rsidRPr="00C4749F">
        <w:t>drie camera’s (twee RGB-camera’s en een 3D-camera)</w:t>
      </w:r>
      <w:r w:rsidR="00EA090B">
        <w:t xml:space="preserve"> in het hoofd</w:t>
      </w:r>
      <w:r w:rsidR="00EA090B" w:rsidRPr="00C4749F">
        <w:t>.</w:t>
      </w:r>
      <w:r w:rsidR="00EA090B">
        <w:t xml:space="preserve"> </w:t>
      </w:r>
      <w:r w:rsidR="00A46316">
        <w:t>Bij de benen zitten t</w:t>
      </w:r>
      <w:r w:rsidRPr="00C4749F">
        <w:t xml:space="preserve">wee ultrasound transmitters en receivers, zes laser sensoren en drie obstakeldetectoren. Deze sensoren geven informatie over de stand van </w:t>
      </w:r>
      <w:r w:rsidR="00C4749F" w:rsidRPr="00C4749F">
        <w:t>obstakels, zoals tafels en muren</w:t>
      </w:r>
      <w:r w:rsidR="00EA090B">
        <w:t>.</w:t>
      </w:r>
      <w:r w:rsidRPr="00C4749F">
        <w:t xml:space="preserve"> Een ander sensor bij d</w:t>
      </w:r>
      <w:r w:rsidR="00FB3045">
        <w:t>e benen is een temperatuursensor, deze zit naast de batterij</w:t>
      </w:r>
      <w:r w:rsidRPr="00C4749F">
        <w:t>.</w:t>
      </w:r>
      <w:r w:rsidR="00FB3045">
        <w:t xml:space="preserve"> In de borst van Pepper zit een gyroscoop.</w:t>
      </w:r>
      <w:r w:rsidRPr="00C4749F">
        <w:t xml:space="preserve"> Verder heeft Pepper ook </w:t>
      </w:r>
      <w:r w:rsidR="00EA090B">
        <w:t xml:space="preserve">aanraaksensoren in de handen </w:t>
      </w:r>
      <w:sdt>
        <w:sdtPr>
          <w:id w:val="1224877821"/>
          <w:citation/>
        </w:sdtPr>
        <w:sdtContent>
          <w:r w:rsidRPr="00C4749F">
            <w:fldChar w:fldCharType="begin"/>
          </w:r>
          <w:r w:rsidRPr="00C4749F">
            <w:instrText xml:space="preserve"> CITATION Pep2 \l 1033 </w:instrText>
          </w:r>
          <w:r w:rsidRPr="00C4749F">
            <w:fldChar w:fldCharType="separate"/>
          </w:r>
          <w:r w:rsidR="001A29CC" w:rsidRPr="001A29CC">
            <w:rPr>
              <w:noProof/>
            </w:rPr>
            <w:t>(Pepper Technical overview, n.d.)</w:t>
          </w:r>
          <w:r w:rsidRPr="00C4749F">
            <w:fldChar w:fldCharType="end"/>
          </w:r>
        </w:sdtContent>
      </w:sdt>
      <w:r w:rsidRPr="00C4749F">
        <w:t xml:space="preserve">. </w:t>
      </w:r>
    </w:p>
    <w:p w14:paraId="2ECBFFFD" w14:textId="6E028C93" w:rsidR="00552DC0" w:rsidRDefault="00552DC0" w:rsidP="007B6154"/>
    <w:p w14:paraId="763A3E19" w14:textId="6AD8D093" w:rsidR="003220A0" w:rsidRDefault="003220A0" w:rsidP="00552DC0">
      <w:pPr>
        <w:jc w:val="center"/>
        <w:rPr>
          <w:b/>
          <w:color w:val="0066A2"/>
          <w:szCs w:val="18"/>
        </w:rPr>
      </w:pPr>
      <w:r>
        <w:rPr>
          <w:szCs w:val="18"/>
        </w:rPr>
        <w:br w:type="page"/>
      </w:r>
    </w:p>
    <w:p w14:paraId="2BD8BBAF" w14:textId="23798286" w:rsidR="00D62240" w:rsidRPr="00687FB0" w:rsidRDefault="0084322C" w:rsidP="00D637F5">
      <w:pPr>
        <w:pStyle w:val="Heading4"/>
        <w:numPr>
          <w:ilvl w:val="0"/>
          <w:numId w:val="0"/>
        </w:numPr>
        <w:rPr>
          <w:sz w:val="18"/>
          <w:szCs w:val="18"/>
        </w:rPr>
      </w:pPr>
      <w:r w:rsidRPr="00C4749F">
        <w:rPr>
          <w:noProof/>
        </w:rPr>
        <w:lastRenderedPageBreak/>
        <w:drawing>
          <wp:anchor distT="0" distB="0" distL="114300" distR="114300" simplePos="0" relativeHeight="251683840" behindDoc="0" locked="0" layoutInCell="1" allowOverlap="1" wp14:anchorId="61F6F7BA" wp14:editId="4B116BBA">
            <wp:simplePos x="0" y="0"/>
            <wp:positionH relativeFrom="column">
              <wp:posOffset>3801110</wp:posOffset>
            </wp:positionH>
            <wp:positionV relativeFrom="paragraph">
              <wp:posOffset>30480</wp:posOffset>
            </wp:positionV>
            <wp:extent cx="1889760" cy="1634490"/>
            <wp:effectExtent l="0" t="0" r="0" b="381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889760" cy="1634490"/>
                    </a:xfrm>
                    <a:prstGeom prst="rect">
                      <a:avLst/>
                    </a:prstGeom>
                  </pic:spPr>
                </pic:pic>
              </a:graphicData>
            </a:graphic>
            <wp14:sizeRelH relativeFrom="page">
              <wp14:pctWidth>0</wp14:pctWidth>
            </wp14:sizeRelH>
            <wp14:sizeRelV relativeFrom="page">
              <wp14:pctHeight>0</wp14:pctHeight>
            </wp14:sizeRelV>
          </wp:anchor>
        </w:drawing>
      </w:r>
      <w:r w:rsidR="00D62240" w:rsidRPr="00687FB0">
        <w:rPr>
          <w:sz w:val="18"/>
          <w:szCs w:val="18"/>
        </w:rPr>
        <w:t>Microfoons</w:t>
      </w:r>
    </w:p>
    <w:p w14:paraId="3BB56BF2" w14:textId="3B891101" w:rsidR="00D62240" w:rsidRDefault="0084322C" w:rsidP="007B6154">
      <w:r>
        <w:rPr>
          <w:noProof/>
        </w:rPr>
        <mc:AlternateContent>
          <mc:Choice Requires="wps">
            <w:drawing>
              <wp:anchor distT="0" distB="0" distL="114300" distR="114300" simplePos="0" relativeHeight="251685888" behindDoc="0" locked="0" layoutInCell="1" allowOverlap="1" wp14:anchorId="5F662301" wp14:editId="03679360">
                <wp:simplePos x="0" y="0"/>
                <wp:positionH relativeFrom="column">
                  <wp:posOffset>3801110</wp:posOffset>
                </wp:positionH>
                <wp:positionV relativeFrom="paragraph">
                  <wp:posOffset>1583055</wp:posOffset>
                </wp:positionV>
                <wp:extent cx="188976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1889760" cy="635"/>
                        </a:xfrm>
                        <a:prstGeom prst="rect">
                          <a:avLst/>
                        </a:prstGeom>
                        <a:solidFill>
                          <a:prstClr val="white"/>
                        </a:solidFill>
                        <a:ln>
                          <a:noFill/>
                        </a:ln>
                      </wps:spPr>
                      <wps:txbx>
                        <w:txbxContent>
                          <w:p w14:paraId="493A4387" w14:textId="3262FEC4" w:rsidR="007E306A" w:rsidRPr="006C6471" w:rsidRDefault="007E306A" w:rsidP="003220A0">
                            <w:pPr>
                              <w:pStyle w:val="Caption"/>
                              <w:jc w:val="center"/>
                              <w:rPr>
                                <w:noProof/>
                                <w:szCs w:val="20"/>
                              </w:rPr>
                            </w:pPr>
                            <w:bookmarkStart w:id="40" w:name="_Toc521688384"/>
                            <w:r>
                              <w:t xml:space="preserve">Figuur </w:t>
                            </w:r>
                            <w:fldSimple w:instr=" SEQ Figuur \* ARABIC ">
                              <w:r w:rsidR="001A29CC">
                                <w:rPr>
                                  <w:noProof/>
                                </w:rPr>
                                <w:t>3</w:t>
                              </w:r>
                            </w:fldSimple>
                            <w:r>
                              <w:t xml:space="preserve">: </w:t>
                            </w:r>
                            <w:r w:rsidRPr="00482152">
                              <w:t>Microfoons</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662301" id="Text Box 31" o:spid="_x0000_s1028" type="#_x0000_t202" style="position:absolute;margin-left:299.3pt;margin-top:124.65pt;width:148.8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zGRLgIAAGYEAAAOAAAAZHJzL2Uyb0RvYy54bWysVMFu2zAMvQ/YPwi6L05SLGu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" stroked="f">
                <v:textbox style="mso-fit-shape-to-text:t" inset="0,0,0,0">
                  <w:txbxContent>
                    <w:p w14:paraId="493A4387" w14:textId="3262FEC4" w:rsidR="007E306A" w:rsidRPr="006C6471" w:rsidRDefault="007E306A" w:rsidP="003220A0">
                      <w:pPr>
                        <w:pStyle w:val="Caption"/>
                        <w:jc w:val="center"/>
                        <w:rPr>
                          <w:noProof/>
                          <w:szCs w:val="20"/>
                        </w:rPr>
                      </w:pPr>
                      <w:bookmarkStart w:id="41" w:name="_Toc521688384"/>
                      <w:r>
                        <w:t xml:space="preserve">Figuur </w:t>
                      </w:r>
                      <w:fldSimple w:instr=" SEQ Figuur \* ARABIC ">
                        <w:r w:rsidR="001A29CC">
                          <w:rPr>
                            <w:noProof/>
                          </w:rPr>
                          <w:t>3</w:t>
                        </w:r>
                      </w:fldSimple>
                      <w:r>
                        <w:t xml:space="preserve">: </w:t>
                      </w:r>
                      <w:r w:rsidRPr="00482152">
                        <w:t>Microfoons</w:t>
                      </w:r>
                      <w:bookmarkEnd w:id="41"/>
                    </w:p>
                  </w:txbxContent>
                </v:textbox>
                <w10:wrap type="square"/>
              </v:shape>
            </w:pict>
          </mc:Fallback>
        </mc:AlternateContent>
      </w:r>
      <w:r w:rsidR="00AA1A09" w:rsidRPr="00D62240">
        <w:t>V</w:t>
      </w:r>
      <w:r w:rsidR="00AA1A09">
        <w:t xml:space="preserve">an al deze sensoren zijn de vier richting gevoelige microfoons belangrijk om spraakherkenning </w:t>
      </w:r>
      <w:r w:rsidR="00C43C9A">
        <w:t>te kunnen gebruiken. In figuur 3</w:t>
      </w:r>
      <w:r w:rsidR="00AA1A09">
        <w:t xml:space="preserve"> zijn de posities van de microfoons</w:t>
      </w:r>
      <w:r w:rsidR="000B52A5">
        <w:t xml:space="preserve"> duidelijk te zien </w:t>
      </w:r>
      <w:sdt>
        <w:sdtPr>
          <w:id w:val="1152410315"/>
          <w:citation/>
        </w:sdtPr>
        <w:sdtContent>
          <w:r w:rsidR="00AA1A09" w:rsidRPr="00C4749F">
            <w:fldChar w:fldCharType="begin"/>
          </w:r>
          <w:r w:rsidR="00AA1A09" w:rsidRPr="00C4749F">
            <w:instrText xml:space="preserve">CITATION mic \l 1033 </w:instrText>
          </w:r>
          <w:r w:rsidR="00AA1A09" w:rsidRPr="00C4749F">
            <w:fldChar w:fldCharType="separate"/>
          </w:r>
          <w:r w:rsidR="001A29CC" w:rsidRPr="001A29CC">
            <w:rPr>
              <w:noProof/>
            </w:rPr>
            <w:t>(Microphone, n.d.)</w:t>
          </w:r>
          <w:r w:rsidR="00AA1A09" w:rsidRPr="00C4749F">
            <w:fldChar w:fldCharType="end"/>
          </w:r>
        </w:sdtContent>
      </w:sdt>
      <w:r w:rsidR="00AA1A09">
        <w:t>. Dit is goed om te weten, want aan de hand van waar de gebruiker zal staan zal</w:t>
      </w:r>
      <w:r w:rsidR="002B5697">
        <w:t xml:space="preserve"> door een van de microfoons de spraak van de gebruiker </w:t>
      </w:r>
      <w:r w:rsidR="00AA1A09">
        <w:t>het beste worden opgenomen.</w:t>
      </w:r>
      <w:r w:rsidR="007F5639">
        <w:t xml:space="preserve"> Er wordt vanuit de officiële richtlijnen van Pepper uitgegaan dat een gebruiker voor Pepper zal staan </w:t>
      </w:r>
      <w:sdt>
        <w:sdtPr>
          <w:id w:val="739365160"/>
          <w:citation/>
        </w:sdtPr>
        <w:sdtContent>
          <w:r w:rsidR="007F5639">
            <w:fldChar w:fldCharType="begin"/>
          </w:r>
          <w:r w:rsidR="005A0A0D">
            <w:rPr>
              <w:lang w:val="en-US"/>
            </w:rPr>
            <w:instrText xml:space="preserve">CITATION Sol17 \l 1033 </w:instrText>
          </w:r>
          <w:r w:rsidR="007F5639">
            <w:fldChar w:fldCharType="separate"/>
          </w:r>
          <w:r w:rsidR="001A29CC">
            <w:rPr>
              <w:noProof/>
              <w:lang w:val="en-US"/>
            </w:rPr>
            <w:t>(Soledad, Clément, Sandrine, 2017)</w:t>
          </w:r>
          <w:r w:rsidR="007F5639">
            <w:fldChar w:fldCharType="end"/>
          </w:r>
        </w:sdtContent>
      </w:sdt>
      <w:r w:rsidR="007F5639">
        <w:t xml:space="preserve">. Dit </w:t>
      </w:r>
      <w:r w:rsidR="004E26FD">
        <w:t>houdt</w:t>
      </w:r>
      <w:r w:rsidR="007F5639">
        <w:t xml:space="preserve"> in dat d</w:t>
      </w:r>
      <w:r w:rsidR="00C43C9A">
        <w:t>e microfoons C &amp; D (zie figuur 3</w:t>
      </w:r>
      <w:r w:rsidR="007F5639">
        <w:t xml:space="preserve">) </w:t>
      </w:r>
      <w:r w:rsidR="0020091B">
        <w:t xml:space="preserve">de beste audio opnamen zullen hebben voor spraakherkenning. </w:t>
      </w:r>
      <w:r w:rsidR="004E26FD">
        <w:t xml:space="preserve">Deze audio opnamen of ook wel audiodata is dus </w:t>
      </w:r>
      <w:r w:rsidR="008D6E7D">
        <w:t>belangrijk</w:t>
      </w:r>
      <w:r w:rsidR="00AA4BDE">
        <w:t xml:space="preserve"> om te verkrijgen.</w:t>
      </w:r>
    </w:p>
    <w:p w14:paraId="2A4CAA53" w14:textId="7ABCF431" w:rsidR="00386379" w:rsidRDefault="00386379" w:rsidP="007B6154"/>
    <w:p w14:paraId="39FAFF60" w14:textId="0503BED9" w:rsidR="009327BF" w:rsidRPr="00C4749F" w:rsidRDefault="009327BF" w:rsidP="00D637F5">
      <w:pPr>
        <w:pStyle w:val="Heading4"/>
        <w:numPr>
          <w:ilvl w:val="0"/>
          <w:numId w:val="0"/>
        </w:numPr>
      </w:pPr>
      <w:r w:rsidRPr="00C4749F">
        <w:t>Tablet</w:t>
      </w:r>
    </w:p>
    <w:p w14:paraId="6D23E542" w14:textId="55D0A38F" w:rsidR="009327BF" w:rsidRDefault="009327BF" w:rsidP="009327BF">
      <w:r w:rsidRPr="00C4749F">
        <w:t xml:space="preserve">Pepper heeft </w:t>
      </w:r>
      <w:r w:rsidR="00EC4F3D">
        <w:t>overigens een</w:t>
      </w:r>
      <w:r w:rsidRPr="00C4749F">
        <w:t xml:space="preserve"> tablet ingebouwd. Deze tablet wordt gebruikt om bepaalde informatie te laten zien en</w:t>
      </w:r>
      <w:r w:rsidR="00A61C39">
        <w:t>/-</w:t>
      </w:r>
      <w:r w:rsidRPr="00C4749F">
        <w:t xml:space="preserve">of om een user input te verkrijgen. Vaak is te zien dat de functionaliteit van de tablet hierbij leidend is: het is een eenvoudige manier om iemand een keuze te laten maken op de robot. Atos vindt echter dat interactie met de robot zo menselijk mogelijk moet verlopen. De tablet kan hierbij een uitstekend hulpmiddel zijn, maar spraak moet leidend blijven. Zo lang de tablet noodzakelijk is voor input, kan Pepper nooit meer worden dan een fancy informatiezuil. </w:t>
      </w:r>
    </w:p>
    <w:p w14:paraId="36C3AE12" w14:textId="77777777" w:rsidR="00A84478" w:rsidRPr="00C4749F" w:rsidRDefault="00A84478" w:rsidP="009327BF"/>
    <w:p w14:paraId="151EF796" w14:textId="77777777" w:rsidR="009327BF" w:rsidRPr="00D042AC" w:rsidRDefault="009327BF" w:rsidP="00A84478">
      <w:pPr>
        <w:pStyle w:val="Heading3"/>
      </w:pPr>
      <w:r w:rsidRPr="00D042AC">
        <w:t>Software</w:t>
      </w:r>
    </w:p>
    <w:p w14:paraId="600CEA77" w14:textId="564DF268" w:rsidR="007718F7" w:rsidRPr="00D042AC" w:rsidRDefault="00B9294A" w:rsidP="00C432CA">
      <w:r>
        <w:t xml:space="preserve">Om gebruik te maken van de ingebouwde hardware is </w:t>
      </w:r>
      <w:r w:rsidR="007718F7" w:rsidRPr="00D042AC">
        <w:t xml:space="preserve">standaard </w:t>
      </w:r>
      <w:r>
        <w:t>op Pepper de</w:t>
      </w:r>
      <w:r w:rsidR="00D042AC">
        <w:t xml:space="preserve"> softwareapplicatie </w:t>
      </w:r>
      <w:r w:rsidR="00D042AC" w:rsidRPr="00D042AC">
        <w:t>Autonomous Life geïnstalleerd</w:t>
      </w:r>
      <w:r w:rsidR="00AB0FC3">
        <w:t xml:space="preserve">. </w:t>
      </w:r>
      <w:r w:rsidR="00AB0FC3" w:rsidRPr="00AB0FC3">
        <w:t>Autonomous Life</w:t>
      </w:r>
      <w:r w:rsidR="008A6C04">
        <w:t xml:space="preserve"> is verantwoordelijk voor de interactie van Pepper met mensen</w:t>
      </w:r>
      <w:r w:rsidR="00AB0FC3">
        <w:t xml:space="preserve"> </w:t>
      </w:r>
      <w:sdt>
        <w:sdtPr>
          <w:id w:val="-649592575"/>
          <w:citation/>
        </w:sdtPr>
        <w:sdtContent>
          <w:r w:rsidR="00AB0FC3">
            <w:fldChar w:fldCharType="begin"/>
          </w:r>
          <w:r w:rsidR="00AB0FC3">
            <w:rPr>
              <w:lang w:val="en-US"/>
            </w:rPr>
            <w:instrText xml:space="preserve"> CITATION Aut \l 1033 </w:instrText>
          </w:r>
          <w:r w:rsidR="00AB0FC3">
            <w:fldChar w:fldCharType="separate"/>
          </w:r>
          <w:r w:rsidR="001A29CC">
            <w:rPr>
              <w:noProof/>
              <w:lang w:val="en-US"/>
            </w:rPr>
            <w:t>(Autonomous Life, n.d.)</w:t>
          </w:r>
          <w:r w:rsidR="00AB0FC3">
            <w:fldChar w:fldCharType="end"/>
          </w:r>
        </w:sdtContent>
      </w:sdt>
      <w:r w:rsidR="00AB0FC3">
        <w:t>. Autonomous life bestaat uit</w:t>
      </w:r>
      <w:r w:rsidR="00D042AC">
        <w:t xml:space="preserve"> Basic Awareness en Basic Channel. Basic Awareness zorgt ervoor dat Pepper alert </w:t>
      </w:r>
      <w:r w:rsidR="00AB0FC3">
        <w:t>is voor de omgeving</w:t>
      </w:r>
      <w:r w:rsidR="00361FD0">
        <w:t xml:space="preserve"> door met de camera’s en microfoons een </w:t>
      </w:r>
      <w:r w:rsidR="002148A3" w:rsidRPr="002148A3">
        <w:t xml:space="preserve">dichtstbijzijnde </w:t>
      </w:r>
      <w:r w:rsidR="00361FD0">
        <w:t>persoon te detecteren</w:t>
      </w:r>
      <w:r w:rsidR="00AB0FC3">
        <w:t xml:space="preserve">. </w:t>
      </w:r>
      <w:r w:rsidR="00214AB7">
        <w:t>Pepper zal dan</w:t>
      </w:r>
      <w:r w:rsidR="002148A3">
        <w:t xml:space="preserve"> vervolgens</w:t>
      </w:r>
      <w:r w:rsidR="00361FD0">
        <w:t xml:space="preserve"> met het hoofd</w:t>
      </w:r>
      <w:r w:rsidR="00214AB7">
        <w:t xml:space="preserve"> </w:t>
      </w:r>
      <w:r w:rsidR="00FE4D5D">
        <w:t>de</w:t>
      </w:r>
      <w:r w:rsidR="00214AB7">
        <w:t xml:space="preserve"> persoon gaan </w:t>
      </w:r>
      <w:r w:rsidR="00361FD0">
        <w:t>volgen</w:t>
      </w:r>
      <w:r w:rsidR="00214AB7">
        <w:t xml:space="preserve"> </w:t>
      </w:r>
      <w:sdt>
        <w:sdtPr>
          <w:id w:val="21748539"/>
          <w:citation/>
        </w:sdtPr>
        <w:sdtContent>
          <w:r w:rsidR="00214AB7">
            <w:fldChar w:fldCharType="begin"/>
          </w:r>
          <w:r w:rsidR="00214AB7">
            <w:rPr>
              <w:lang w:val="en-US"/>
            </w:rPr>
            <w:instrText xml:space="preserve"> CITATION Bas \l 1033 </w:instrText>
          </w:r>
          <w:r w:rsidR="00214AB7">
            <w:fldChar w:fldCharType="separate"/>
          </w:r>
          <w:r w:rsidR="001A29CC">
            <w:rPr>
              <w:noProof/>
              <w:lang w:val="en-US"/>
            </w:rPr>
            <w:t>(Basic Awareness, n.d.)</w:t>
          </w:r>
          <w:r w:rsidR="00214AB7">
            <w:fldChar w:fldCharType="end"/>
          </w:r>
        </w:sdtContent>
      </w:sdt>
      <w:r w:rsidR="00214AB7">
        <w:t xml:space="preserve">. </w:t>
      </w:r>
      <w:r w:rsidR="002B477F">
        <w:t xml:space="preserve">Met </w:t>
      </w:r>
      <w:r w:rsidR="00214AB7">
        <w:t>Basic Channel</w:t>
      </w:r>
      <w:r w:rsidR="002B477F">
        <w:t xml:space="preserve"> kunnen er eenvoudige</w:t>
      </w:r>
      <w:r w:rsidR="00554BF4">
        <w:t xml:space="preserve"> </w:t>
      </w:r>
      <w:r w:rsidR="00D64D37">
        <w:t xml:space="preserve">gescripte </w:t>
      </w:r>
      <w:r w:rsidR="002B477F">
        <w:t xml:space="preserve">dialogen voor </w:t>
      </w:r>
      <w:r w:rsidR="00554BF4">
        <w:t xml:space="preserve">Pepper </w:t>
      </w:r>
      <w:r w:rsidR="002B477F">
        <w:t>geprogrammeerd worden</w:t>
      </w:r>
      <w:r w:rsidR="00554BF4">
        <w:t>, zoals</w:t>
      </w:r>
      <w:r w:rsidR="002B477F">
        <w:t xml:space="preserve"> bijvoorbeeld</w:t>
      </w:r>
      <w:r w:rsidR="00554BF4">
        <w:t xml:space="preserve"> </w:t>
      </w:r>
      <w:r w:rsidR="002B477F">
        <w:t>reageren op vragen als “</w:t>
      </w:r>
      <w:r w:rsidR="00554BF4">
        <w:t>hoe het gaat</w:t>
      </w:r>
      <w:r w:rsidR="002B477F">
        <w:t>?”</w:t>
      </w:r>
      <w:r w:rsidR="004520A0">
        <w:t xml:space="preserve"> </w:t>
      </w:r>
      <w:sdt>
        <w:sdtPr>
          <w:id w:val="-2128618664"/>
          <w:citation/>
        </w:sdtPr>
        <w:sdtContent>
          <w:r w:rsidR="004520A0">
            <w:fldChar w:fldCharType="begin"/>
          </w:r>
          <w:r w:rsidR="004520A0">
            <w:rPr>
              <w:lang w:val="en-US"/>
            </w:rPr>
            <w:instrText xml:space="preserve"> CITATION Bas1 \l 1033 </w:instrText>
          </w:r>
          <w:r w:rsidR="004520A0">
            <w:fldChar w:fldCharType="separate"/>
          </w:r>
          <w:r w:rsidR="001A29CC">
            <w:rPr>
              <w:noProof/>
              <w:lang w:val="en-US"/>
            </w:rPr>
            <w:t>(Basic Channel, n.d.)</w:t>
          </w:r>
          <w:r w:rsidR="004520A0">
            <w:fldChar w:fldCharType="end"/>
          </w:r>
        </w:sdtContent>
      </w:sdt>
      <w:r w:rsidR="00554BF4">
        <w:t>.</w:t>
      </w:r>
    </w:p>
    <w:p w14:paraId="7794E5BC" w14:textId="792CF918" w:rsidR="006B08BC" w:rsidRPr="006B08BC" w:rsidRDefault="006B08BC" w:rsidP="006B08BC">
      <w:pPr>
        <w:rPr>
          <w:highlight w:val="yellow"/>
        </w:rPr>
      </w:pPr>
    </w:p>
    <w:p w14:paraId="00934F48" w14:textId="77777777" w:rsidR="00AF1763" w:rsidRDefault="00AF1763" w:rsidP="00AF1763">
      <w:r w:rsidRPr="007B6154">
        <w:t>Ondanks dat Pepper een indru</w:t>
      </w:r>
      <w:r w:rsidR="00417662">
        <w:t>kwekkende r</w:t>
      </w:r>
      <w:r w:rsidRPr="007B6154">
        <w:t>obot is</w:t>
      </w:r>
      <w:r w:rsidR="009D17C6">
        <w:t xml:space="preserve"> door Autonomous Life</w:t>
      </w:r>
      <w:r w:rsidRPr="007B6154">
        <w:t xml:space="preserve">, heeft </w:t>
      </w:r>
      <w:r>
        <w:t>het</w:t>
      </w:r>
      <w:r w:rsidRPr="007B6154">
        <w:t xml:space="preserve"> helaas geen positronisch brein of een andere vorm van Artificial Inteligence. Voorlopig zal alle interactie</w:t>
      </w:r>
      <w:r w:rsidR="005B6764">
        <w:t>s</w:t>
      </w:r>
      <w:r w:rsidRPr="007B6154">
        <w:t xml:space="preserve"> dus gewoon geprogrammeerd moeten worden door ontwikkelaars.</w:t>
      </w:r>
      <w:r w:rsidR="009D17C6">
        <w:t xml:space="preserve"> Softbank Robotics heeft hiervoor </w:t>
      </w:r>
      <w:r w:rsidR="009D17C6" w:rsidRPr="009D17C6">
        <w:t>Choregraphe</w:t>
      </w:r>
      <w:r w:rsidR="009D17C6">
        <w:t xml:space="preserve"> en de Software Development Kit beschikbaar gesteld.</w:t>
      </w:r>
    </w:p>
    <w:p w14:paraId="2E5534AE" w14:textId="77777777" w:rsidR="00AF1763" w:rsidRDefault="00AF1763" w:rsidP="00AD7324"/>
    <w:p w14:paraId="15D2C18B" w14:textId="7CF1FC4B" w:rsidR="00AD7324" w:rsidRPr="00AD7324" w:rsidRDefault="00734F3A" w:rsidP="00D637F5">
      <w:pPr>
        <w:pStyle w:val="Heading4"/>
        <w:numPr>
          <w:ilvl w:val="0"/>
          <w:numId w:val="0"/>
        </w:numPr>
      </w:pPr>
      <w:r>
        <w:t>Choregr</w:t>
      </w:r>
      <w:r w:rsidR="00702404">
        <w:t>aphe</w:t>
      </w:r>
    </w:p>
    <w:p w14:paraId="54D81D0F" w14:textId="5CF377C2" w:rsidR="009327BF" w:rsidRDefault="00E25AC6" w:rsidP="00423475">
      <w:r>
        <w:t xml:space="preserve">Choregraphe </w:t>
      </w:r>
      <w:r w:rsidR="00702404">
        <w:t xml:space="preserve">is een ontwikkeling omgeving specifiek gemaakt voor de NAO-robots. </w:t>
      </w:r>
      <w:r w:rsidR="00471F8C">
        <w:t>Door een Graphical User I</w:t>
      </w:r>
      <w:r w:rsidR="00471F8C" w:rsidRPr="00471F8C">
        <w:t>nterface</w:t>
      </w:r>
      <w:r w:rsidR="00471F8C">
        <w:t xml:space="preserve"> (GUI) </w:t>
      </w:r>
      <w:r w:rsidR="00702404">
        <w:t xml:space="preserve">kunnen </w:t>
      </w:r>
      <w:r w:rsidR="008B38E2">
        <w:t xml:space="preserve">functieblokken </w:t>
      </w:r>
      <w:r w:rsidR="00702404">
        <w:t>neer gezet wo</w:t>
      </w:r>
      <w:r w:rsidR="00EA0927">
        <w:t xml:space="preserve">rden en </w:t>
      </w:r>
      <w:r w:rsidR="005F70E7">
        <w:t xml:space="preserve">aan </w:t>
      </w:r>
      <w:r w:rsidR="00EA0927">
        <w:t>elkaar worden verbonden:</w:t>
      </w:r>
      <w:r w:rsidR="00702404">
        <w:t xml:space="preserve"> </w:t>
      </w:r>
      <w:r w:rsidR="00CF291F">
        <w:t xml:space="preserve">Een </w:t>
      </w:r>
      <w:r w:rsidR="007A6BFF">
        <w:t>blok</w:t>
      </w:r>
      <w:r w:rsidR="00CF291F">
        <w:t xml:space="preserve"> is een actie die Pepper kan uitvoeren en door deze </w:t>
      </w:r>
      <w:r w:rsidR="007A6BFF">
        <w:t>blokken</w:t>
      </w:r>
      <w:r w:rsidR="00CF291F">
        <w:t xml:space="preserve"> aan elkaar te verbinden</w:t>
      </w:r>
      <w:r w:rsidR="00EA0927">
        <w:t xml:space="preserve"> ontstaat er tijdlijn van opeenvolgende acties die worden uitgevoerd. </w:t>
      </w:r>
      <w:r w:rsidR="009327BF" w:rsidRPr="00C4749F">
        <w:t xml:space="preserve">De gebruiker </w:t>
      </w:r>
      <w:r w:rsidR="00142685" w:rsidRPr="00C4749F">
        <w:t xml:space="preserve">heeft </w:t>
      </w:r>
      <w:r w:rsidR="00142685">
        <w:t>dus</w:t>
      </w:r>
      <w:r w:rsidR="004E42F0">
        <w:t xml:space="preserve"> </w:t>
      </w:r>
      <w:r w:rsidR="009327BF" w:rsidRPr="00C4749F">
        <w:t>geen kennis nodig van programmeren om de robot iets gemakkelijks te laten uitvoeren, zoals de robot iets laten uitspreken, iets laten zien op de tablet of de ro</w:t>
      </w:r>
      <w:r w:rsidR="00BF5F3A">
        <w:t>bot een animatie laten afspelen</w:t>
      </w:r>
      <w:r w:rsidR="009327BF" w:rsidRPr="00C4749F">
        <w:t xml:space="preserve"> </w:t>
      </w:r>
      <w:sdt>
        <w:sdtPr>
          <w:id w:val="-472906050"/>
          <w:citation/>
        </w:sdtPr>
        <w:sdtContent>
          <w:r w:rsidR="009327BF" w:rsidRPr="00C4749F">
            <w:fldChar w:fldCharType="begin"/>
          </w:r>
          <w:r w:rsidR="009327BF" w:rsidRPr="00C4749F">
            <w:instrText xml:space="preserve"> CITATION Cho \l 1033 </w:instrText>
          </w:r>
          <w:r w:rsidR="009327BF" w:rsidRPr="00C4749F">
            <w:fldChar w:fldCharType="separate"/>
          </w:r>
          <w:r w:rsidR="001A29CC" w:rsidRPr="001A29CC">
            <w:rPr>
              <w:noProof/>
            </w:rPr>
            <w:t>(Choregraphe, n.d.)</w:t>
          </w:r>
          <w:r w:rsidR="009327BF" w:rsidRPr="00C4749F">
            <w:fldChar w:fldCharType="end"/>
          </w:r>
        </w:sdtContent>
      </w:sdt>
      <w:r w:rsidR="009327BF" w:rsidRPr="00C4749F">
        <w:t xml:space="preserve">. Atos gebruikt Choregraphe om de inzet van Pepper op evenementen voor te bereiden. Zo zorgen ze ervoor dat Pepper bijvoorbeeld een keynote speech op een event kan doen of nieuwe sprekers kan aankondigen. </w:t>
      </w:r>
    </w:p>
    <w:p w14:paraId="33BA12E1" w14:textId="77777777" w:rsidR="00D9680E" w:rsidRPr="00C4749F" w:rsidRDefault="00D9680E" w:rsidP="00423475"/>
    <w:p w14:paraId="0DFBB9BF" w14:textId="77777777" w:rsidR="003D2FAD" w:rsidRPr="00C4749F" w:rsidRDefault="003D2FAD" w:rsidP="003D2FAD">
      <w:pPr>
        <w:keepNext/>
      </w:pPr>
      <w:r w:rsidRPr="00C4749F">
        <w:rPr>
          <w:noProof/>
        </w:rPr>
        <w:lastRenderedPageBreak/>
        <w:drawing>
          <wp:inline distT="0" distB="0" distL="0" distR="0" wp14:anchorId="77CEF5D6" wp14:editId="68A2E0A6">
            <wp:extent cx="5159369" cy="2887980"/>
            <wp:effectExtent l="0" t="0" r="3810" b="7620"/>
            <wp:docPr id="18" name="Picture 18" descr="C:\Users\A689855\Documents\My Received Files\c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89855\Documents\My Received Files\cho.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96687" cy="2908869"/>
                    </a:xfrm>
                    <a:prstGeom prst="rect">
                      <a:avLst/>
                    </a:prstGeom>
                    <a:noFill/>
                    <a:ln>
                      <a:noFill/>
                    </a:ln>
                  </pic:spPr>
                </pic:pic>
              </a:graphicData>
            </a:graphic>
          </wp:inline>
        </w:drawing>
      </w:r>
    </w:p>
    <w:p w14:paraId="0D119D5F" w14:textId="2AA631EA" w:rsidR="003D2FAD" w:rsidRDefault="003D2FAD" w:rsidP="003D2FAD">
      <w:pPr>
        <w:pStyle w:val="Caption"/>
      </w:pPr>
      <w:bookmarkStart w:id="42" w:name="_Toc515960663"/>
      <w:bookmarkStart w:id="43" w:name="_Toc521688385"/>
      <w:r w:rsidRPr="00C4749F">
        <w:t xml:space="preserve">Figuur </w:t>
      </w:r>
      <w:fldSimple w:instr=" SEQ Figuur \* ARABIC ">
        <w:r w:rsidR="001A29CC">
          <w:rPr>
            <w:noProof/>
          </w:rPr>
          <w:t>4</w:t>
        </w:r>
      </w:fldSimple>
      <w:r w:rsidRPr="00C4749F">
        <w:t>: Choregraphe</w:t>
      </w:r>
      <w:bookmarkEnd w:id="42"/>
      <w:bookmarkEnd w:id="43"/>
      <w:r>
        <w:t xml:space="preserve"> </w:t>
      </w:r>
    </w:p>
    <w:p w14:paraId="79B9F4A8" w14:textId="77777777" w:rsidR="003D2FAD" w:rsidRPr="003D2FAD" w:rsidRDefault="003D2FAD" w:rsidP="003D2FAD"/>
    <w:p w14:paraId="01DFB71F" w14:textId="4CFD86DC" w:rsidR="00547E07" w:rsidRDefault="00EC7162" w:rsidP="00D637F5">
      <w:pPr>
        <w:pStyle w:val="Heading4"/>
        <w:numPr>
          <w:ilvl w:val="0"/>
          <w:numId w:val="0"/>
        </w:numPr>
      </w:pPr>
      <w:r>
        <w:t>Software Development K</w:t>
      </w:r>
      <w:r w:rsidR="0040484C">
        <w:t>it (SDK)</w:t>
      </w:r>
    </w:p>
    <w:p w14:paraId="7E80DE99" w14:textId="64D24F3D" w:rsidR="009776A3" w:rsidRDefault="00BF5F3A" w:rsidP="00BF5F3A">
      <w:r w:rsidRPr="00C4749F">
        <w:t xml:space="preserve">In plaats van constant afhankelijk te zijn van Choregraphe kunnen </w:t>
      </w:r>
      <w:r w:rsidR="00EA0927">
        <w:t>scripts</w:t>
      </w:r>
      <w:r w:rsidRPr="00C4749F">
        <w:t xml:space="preserve"> zelf worden </w:t>
      </w:r>
      <w:r w:rsidR="00693C0D">
        <w:t>geprogrammeerd</w:t>
      </w:r>
      <w:r w:rsidRPr="00C4749F">
        <w:t xml:space="preserve">. Het </w:t>
      </w:r>
      <w:r w:rsidR="00693C0D">
        <w:t>programmeren</w:t>
      </w:r>
      <w:r w:rsidRPr="00C4749F">
        <w:t xml:space="preserve"> van eigen scripts zorgt ervoor dat </w:t>
      </w:r>
      <w:r w:rsidR="00EA0927">
        <w:t>er meer complexere taken kunnen worden uitgevoerd</w:t>
      </w:r>
      <w:r w:rsidRPr="00C4749F">
        <w:t>.</w:t>
      </w:r>
      <w:r w:rsidR="00EC7162">
        <w:t xml:space="preserve"> Hiervoor </w:t>
      </w:r>
      <w:r w:rsidR="00EA0927">
        <w:t>dient</w:t>
      </w:r>
      <w:r w:rsidR="00EC7162">
        <w:t xml:space="preserve"> de Software Development Kit</w:t>
      </w:r>
      <w:r w:rsidR="009776A3">
        <w:t xml:space="preserve"> (SDK)</w:t>
      </w:r>
      <w:r w:rsidR="00EC7162">
        <w:t xml:space="preserve"> </w:t>
      </w:r>
      <w:r w:rsidR="00EA0927">
        <w:t>te worden</w:t>
      </w:r>
      <w:r w:rsidR="00EC7162">
        <w:t xml:space="preserve"> gebruikt van Softbank Robotics.</w:t>
      </w:r>
    </w:p>
    <w:p w14:paraId="7336CCDF" w14:textId="77777777" w:rsidR="00811A36" w:rsidRDefault="00811A36" w:rsidP="00BF5F3A"/>
    <w:p w14:paraId="30E89895" w14:textId="77777777" w:rsidR="009776A3" w:rsidRPr="00687FB0" w:rsidRDefault="009776A3" w:rsidP="00D637F5">
      <w:pPr>
        <w:pStyle w:val="Heading4"/>
        <w:numPr>
          <w:ilvl w:val="0"/>
          <w:numId w:val="0"/>
        </w:numPr>
        <w:rPr>
          <w:sz w:val="18"/>
          <w:szCs w:val="18"/>
        </w:rPr>
      </w:pPr>
      <w:r w:rsidRPr="00687FB0">
        <w:rPr>
          <w:sz w:val="18"/>
          <w:szCs w:val="18"/>
        </w:rPr>
        <w:t>NAOqi</w:t>
      </w:r>
    </w:p>
    <w:p w14:paraId="6632666A" w14:textId="5481090F" w:rsidR="00F80776" w:rsidRDefault="00B30D13" w:rsidP="009776A3">
      <w:r>
        <w:t>Door de SDK kan de NAOqi framework gebruikt worden om te programmeren.</w:t>
      </w:r>
      <w:r w:rsidR="00C87F83">
        <w:t xml:space="preserve"> Pepper </w:t>
      </w:r>
      <w:r w:rsidR="000A1816">
        <w:t>is</w:t>
      </w:r>
      <w:r w:rsidR="009776A3" w:rsidRPr="00C4749F">
        <w:t xml:space="preserve"> afhankelijk van NAOqi om überhaupt te kunnen </w:t>
      </w:r>
      <w:r w:rsidR="009776A3">
        <w:t>functioneren</w:t>
      </w:r>
      <w:r w:rsidR="000D50A4">
        <w:t xml:space="preserve">. </w:t>
      </w:r>
      <w:r w:rsidR="009776A3" w:rsidRPr="00C4749F">
        <w:t>NAOqi maakt gebruik van API-calls om de services aan te kunnen roepen. De programmeerta</w:t>
      </w:r>
      <w:r w:rsidR="00F80776">
        <w:t>len die hiervoor nodig zijn</w:t>
      </w:r>
      <w:r w:rsidR="00910ACE">
        <w:t>, zijn P</w:t>
      </w:r>
      <w:r w:rsidR="00F80776">
        <w:t xml:space="preserve">ython en C++. </w:t>
      </w:r>
    </w:p>
    <w:p w14:paraId="368FEBFE" w14:textId="77777777" w:rsidR="00F80776" w:rsidRDefault="00F80776" w:rsidP="009776A3"/>
    <w:p w14:paraId="2D384A6C" w14:textId="60347033" w:rsidR="00521B5E" w:rsidRDefault="009776A3">
      <w:r w:rsidRPr="00C4749F">
        <w:t xml:space="preserve">Met Python is het mogelijk om eigen code te laten </w:t>
      </w:r>
      <w:r w:rsidR="0054009D">
        <w:t>uitvoeren</w:t>
      </w:r>
      <w:r w:rsidRPr="00C4749F">
        <w:t xml:space="preserve"> vanaf een computer naar de robot toe. </w:t>
      </w:r>
      <w:r w:rsidR="00F80776">
        <w:t xml:space="preserve">Python wordt gebruikt om de functionele features van Pepper te ontwikkelen. </w:t>
      </w:r>
      <w:r w:rsidRPr="00C4749F">
        <w:t>C++</w:t>
      </w:r>
      <w:r w:rsidR="00253C98">
        <w:t xml:space="preserve"> is een gecompileerde taal.</w:t>
      </w:r>
      <w:r w:rsidRPr="00C4749F">
        <w:t xml:space="preserve"> De C++ code moet </w:t>
      </w:r>
      <w:r w:rsidR="00F80776">
        <w:t>eerst</w:t>
      </w:r>
      <w:r w:rsidRPr="00C4749F">
        <w:t xml:space="preserve"> worden gecompileerd voor </w:t>
      </w:r>
      <w:r w:rsidR="005505D5">
        <w:t>het</w:t>
      </w:r>
      <w:r w:rsidRPr="00C4749F">
        <w:t xml:space="preserve"> </w:t>
      </w:r>
      <w:r w:rsidR="005505D5">
        <w:t>computer</w:t>
      </w:r>
      <w:r w:rsidR="00F80776">
        <w:t xml:space="preserve"> </w:t>
      </w:r>
      <w:r w:rsidRPr="00C4749F">
        <w:t>operating system</w:t>
      </w:r>
      <w:r w:rsidR="00F80776">
        <w:t xml:space="preserve"> (Windows, Linux, Mac)</w:t>
      </w:r>
      <w:r w:rsidR="0023060A">
        <w:t xml:space="preserve"> en v</w:t>
      </w:r>
      <w:r w:rsidRPr="00C4749F">
        <w:t xml:space="preserve">ervolgens moet </w:t>
      </w:r>
      <w:r w:rsidR="00253C98">
        <w:t>deze</w:t>
      </w:r>
      <w:r w:rsidRPr="00C4749F">
        <w:t xml:space="preserve"> cross-gecompileerd worden voor het NAOqi operating system</w:t>
      </w:r>
      <w:r w:rsidR="00F80776">
        <w:t xml:space="preserve"> (NaoOS)</w:t>
      </w:r>
      <w:r w:rsidR="00253C98">
        <w:t xml:space="preserve"> om te kunnen draaien op Pepper</w:t>
      </w:r>
      <w:r w:rsidRPr="00C4749F">
        <w:t xml:space="preserve">. C++ is aan te raden als iets meer low level </w:t>
      </w:r>
      <w:r w:rsidR="00F80776">
        <w:t>geprogramme</w:t>
      </w:r>
      <w:r w:rsidR="00653565">
        <w:t xml:space="preserve">erd moet worden, bijvoorbeeld het </w:t>
      </w:r>
      <w:r w:rsidR="00423475">
        <w:t>programmeren</w:t>
      </w:r>
      <w:r w:rsidR="001B1ED2">
        <w:t xml:space="preserve"> van functies van </w:t>
      </w:r>
      <w:r w:rsidR="00653565">
        <w:t>de hardware</w:t>
      </w:r>
      <w:r w:rsidR="001B1ED2">
        <w:t xml:space="preserve"> van de robot</w:t>
      </w:r>
      <w:r w:rsidR="00653565">
        <w:t>.</w:t>
      </w:r>
      <w:r w:rsidRPr="00C4749F">
        <w:t xml:space="preserve"> </w:t>
      </w:r>
    </w:p>
    <w:p w14:paraId="56C1340F" w14:textId="77777777" w:rsidR="003D2FAD" w:rsidRPr="00910ACE" w:rsidRDefault="003D2FAD"/>
    <w:p w14:paraId="79456261" w14:textId="5F4D22AE" w:rsidR="009776A3" w:rsidRPr="00687FB0" w:rsidRDefault="009776A3" w:rsidP="00D637F5">
      <w:pPr>
        <w:pStyle w:val="Heading4"/>
        <w:numPr>
          <w:ilvl w:val="0"/>
          <w:numId w:val="0"/>
        </w:numPr>
        <w:rPr>
          <w:sz w:val="18"/>
          <w:szCs w:val="18"/>
        </w:rPr>
      </w:pPr>
      <w:r w:rsidRPr="00687FB0">
        <w:rPr>
          <w:sz w:val="18"/>
          <w:szCs w:val="18"/>
        </w:rPr>
        <w:t>Service</w:t>
      </w:r>
    </w:p>
    <w:p w14:paraId="75DC0D1C" w14:textId="77777777" w:rsidR="009776A3" w:rsidRPr="00C4749F" w:rsidRDefault="0041019B" w:rsidP="009776A3">
      <w:r>
        <w:t>Door het gebruiken van NAOqi worden er services gemaakt</w:t>
      </w:r>
      <w:r w:rsidR="004022A0">
        <w:t xml:space="preserve">. </w:t>
      </w:r>
      <w:r w:rsidR="009776A3" w:rsidRPr="00C4749F">
        <w:t>De term service verwijst naar een softwarefunctionaliteit of een set van software functionaliteiten (zoals het ophalen van informatie of het uitvoeren van een reeks bewerkingen) met als doel dat verschillende clients het kunnen hergebruiken voor verschillende doeleinden. Pepper heeft vanuit zi</w:t>
      </w:r>
      <w:r w:rsidR="009F0E83">
        <w:t xml:space="preserve">chzelf al een heleboel services. </w:t>
      </w:r>
      <w:r w:rsidR="009776A3" w:rsidRPr="00C4749F">
        <w:t xml:space="preserve">Een voorbeeld is de </w:t>
      </w:r>
      <w:r w:rsidR="009F0E83">
        <w:t>say</w:t>
      </w:r>
      <w:r w:rsidR="009776A3" w:rsidRPr="00C4749F">
        <w:t xml:space="preserve"> service waarmee Pepper een tekst kan uitspreken. </w:t>
      </w:r>
    </w:p>
    <w:p w14:paraId="15EFDE57" w14:textId="77777777" w:rsidR="009776A3" w:rsidRPr="00C4749F" w:rsidRDefault="009776A3" w:rsidP="009776A3"/>
    <w:p w14:paraId="587C0500" w14:textId="1930C83F" w:rsidR="00E90305" w:rsidRPr="0084322C" w:rsidRDefault="009776A3">
      <w:r w:rsidRPr="00C4749F">
        <w:t xml:space="preserve">Door het gebruiken van zulke services kunnen dus nieuwe functionaliteiten worden gemaakt of zelfs een eigen service worden aangemaakt. </w:t>
      </w:r>
      <w:r w:rsidR="00666406">
        <w:t>D</w:t>
      </w:r>
      <w:r w:rsidRPr="00C4749F">
        <w:t xml:space="preserve">e service </w:t>
      </w:r>
      <w:r w:rsidR="00666406">
        <w:t xml:space="preserve">moet </w:t>
      </w:r>
      <w:r w:rsidRPr="00C4749F">
        <w:t>geregistreerd worden aan Pepper om de functionalite</w:t>
      </w:r>
      <w:r>
        <w:t>iten ervan te kunnen uitvoeren.</w:t>
      </w:r>
      <w:r w:rsidR="00E3511E">
        <w:t xml:space="preserve"> De </w:t>
      </w:r>
      <w:r w:rsidR="00317736">
        <w:t>functieblokken</w:t>
      </w:r>
      <w:r w:rsidR="00E3511E">
        <w:t xml:space="preserve"> in </w:t>
      </w:r>
      <w:r w:rsidR="00E3511E" w:rsidRPr="00E3511E">
        <w:t xml:space="preserve">Choregraphe </w:t>
      </w:r>
      <w:r w:rsidR="00E3511E">
        <w:t>representeren een service, waarbij een variab</w:t>
      </w:r>
      <w:r w:rsidR="000B7157">
        <w:t>ele zelf gewijzigd kan worden.</w:t>
      </w:r>
    </w:p>
    <w:p w14:paraId="38C12225" w14:textId="3F7DCF07" w:rsidR="00592DA0" w:rsidRDefault="0020505B" w:rsidP="00E90305">
      <w:pPr>
        <w:pStyle w:val="Heading2"/>
      </w:pPr>
      <w:bookmarkStart w:id="44" w:name="_Toc521688354"/>
      <w:r w:rsidRPr="00C4749F">
        <w:lastRenderedPageBreak/>
        <w:t>Beperkingen</w:t>
      </w:r>
      <w:bookmarkEnd w:id="44"/>
    </w:p>
    <w:p w14:paraId="36789289" w14:textId="496033E2" w:rsidR="00471F8C" w:rsidRPr="00386379" w:rsidRDefault="00471F8C" w:rsidP="00471F8C">
      <w:r>
        <w:t>Omdat Pepper er uitnodigend uitziet, gaan mensen</w:t>
      </w:r>
      <w:r w:rsidRPr="00386379">
        <w:t xml:space="preserve"> al snel</w:t>
      </w:r>
      <w:r>
        <w:t xml:space="preserve"> voor de robot staan en</w:t>
      </w:r>
      <w:r w:rsidRPr="00386379">
        <w:t xml:space="preserve"> er</w:t>
      </w:r>
      <w:r>
        <w:t xml:space="preserve"> tegen</w:t>
      </w:r>
      <w:r w:rsidRPr="00386379">
        <w:t xml:space="preserve"> praten. Er wordt da</w:t>
      </w:r>
      <w:r>
        <w:t xml:space="preserve">n niet altijd een antwoord </w:t>
      </w:r>
      <w:r w:rsidRPr="00386379">
        <w:t>gegeven.</w:t>
      </w:r>
      <w:r w:rsidR="00E3511E">
        <w:t xml:space="preserve"> Dit komt </w:t>
      </w:r>
      <w:r w:rsidR="005E2082">
        <w:t xml:space="preserve">omdat </w:t>
      </w:r>
      <w:r w:rsidRPr="00386379">
        <w:t xml:space="preserve">het geen vrije spraakherkenning heeft. De woorden of zinnen die worden gezegd tegen Pepper moeten exact matchen. Een voorbeeld hiervan is om aan Pepper te vragen zich te introduceren. De robot hoort het woord introduceren en zal vervolgens </w:t>
      </w:r>
      <w:r>
        <w:t>de</w:t>
      </w:r>
      <w:r w:rsidRPr="00386379">
        <w:t xml:space="preserve"> </w:t>
      </w:r>
      <w:r>
        <w:t>bijbehorende</w:t>
      </w:r>
      <w:r w:rsidRPr="00386379">
        <w:t xml:space="preserve"> dialoog en animatie afspelen. De woordenschat en regels die Pepper kent is daarom ook beperkt. </w:t>
      </w:r>
    </w:p>
    <w:p w14:paraId="7D260A0E" w14:textId="77777777" w:rsidR="00471F8C" w:rsidRDefault="00471F8C" w:rsidP="006B08BC"/>
    <w:p w14:paraId="4B722E00" w14:textId="17E4F211" w:rsidR="006B08BC" w:rsidRDefault="006B08BC" w:rsidP="006B08BC">
      <w:r w:rsidRPr="00E90305">
        <w:t>Hiervoor dient de oplossing zelf geprogrammeerd te worden door gebruik te maken van een bestaande vrije spraakherkenning systeem. In dit hoofdstuk wordt besproken wat hiervan de technische uitdagingen zijn en hoe deze opgelost kunnen worden.</w:t>
      </w:r>
      <w:r>
        <w:t xml:space="preserve"> </w:t>
      </w:r>
    </w:p>
    <w:p w14:paraId="499BACEC" w14:textId="77777777" w:rsidR="00E90305" w:rsidRDefault="00E90305" w:rsidP="006B08BC"/>
    <w:p w14:paraId="55074116" w14:textId="068B1C62" w:rsidR="006B08BC" w:rsidRDefault="00673A1A" w:rsidP="00E90305">
      <w:pPr>
        <w:pStyle w:val="Heading3"/>
      </w:pPr>
      <w:r>
        <w:t>Sensordata</w:t>
      </w:r>
    </w:p>
    <w:p w14:paraId="39071D5A" w14:textId="77777777" w:rsidR="00B75B1F" w:rsidRPr="00E90305" w:rsidRDefault="00B75B1F" w:rsidP="00B75B1F">
      <w:r w:rsidRPr="00E90305">
        <w:t xml:space="preserve">Een van de belangrijkste databronnen voor het implementeren van een spraakherkenningssysteem, is de beschikbare audiodata. Softbank Robotics wil dat het NAOqi framework wordt gebruikt om voor NAO-robots te kunnen ontwikkelen. Het NAOqi framework is niet open source en kan dus niet door andere ontwikkelaars buiten Softbank Robotics worden verbeterd. </w:t>
      </w:r>
    </w:p>
    <w:p w14:paraId="168C7E3C" w14:textId="77777777" w:rsidR="00B75B1F" w:rsidRPr="00E90305" w:rsidRDefault="00B75B1F" w:rsidP="00B75B1F"/>
    <w:p w14:paraId="16277676" w14:textId="75B1EAA9" w:rsidR="00B75B1F" w:rsidRPr="00E90305" w:rsidRDefault="00B75B1F" w:rsidP="00B75B1F">
      <w:r w:rsidRPr="00E90305">
        <w:t>In de (beperkte) bijgeleverde documentatie over Pepper staat een lijst van API-calls die kunnen worden gebruikt. Wat hierin mist, is hoe deze inhoudelijk in elkaar zitten en hoe specifieke sensordata uit deze API-calls kan worden verkregen om eigen implementaties te maken. Een van deze API-calls stelt de gebruiker in staat om een recording te maken van wat er gezegd wordt, welke vervolgens opgeslagen wordt op de robot zelf. Voor vrije spraakherkenning is echter realtime audiodata nodig, welke niet beschikbaar</w:t>
      </w:r>
      <w:r w:rsidR="00521B5E" w:rsidRPr="00E90305">
        <w:t xml:space="preserve"> is</w:t>
      </w:r>
      <w:r w:rsidRPr="00E90305">
        <w:t>.</w:t>
      </w:r>
    </w:p>
    <w:p w14:paraId="1810528C" w14:textId="77777777" w:rsidR="00B75B1F" w:rsidRPr="00E90305" w:rsidRDefault="00B75B1F" w:rsidP="00B75B1F"/>
    <w:p w14:paraId="22F8D0C1" w14:textId="74933043" w:rsidR="008B6D7F" w:rsidRDefault="00B75B1F" w:rsidP="00A97BB4">
      <w:r w:rsidRPr="00E90305">
        <w:t>Hierdoor kan dus niet de audiodata worden verkregen die nodig is voor de implementatie van vrije spraakherkenning.</w:t>
      </w:r>
    </w:p>
    <w:p w14:paraId="4DAF7E70" w14:textId="77777777" w:rsidR="00E90305" w:rsidRDefault="00E90305" w:rsidP="00A97BB4"/>
    <w:p w14:paraId="6792405B" w14:textId="3CFE5D3C" w:rsidR="00B75B1F" w:rsidRPr="00354886" w:rsidRDefault="00B75B1F" w:rsidP="00E90305">
      <w:pPr>
        <w:pStyle w:val="Heading3"/>
      </w:pPr>
      <w:r w:rsidRPr="00354886">
        <w:t>Service Management</w:t>
      </w:r>
    </w:p>
    <w:p w14:paraId="2143F861" w14:textId="79AE89BA" w:rsidR="005B5374" w:rsidRDefault="00B75B1F" w:rsidP="00B75B1F">
      <w:r>
        <w:t>Een andere beperking is dat Pepper in de praktijk niet goed in staat blijkt om meerdere services naast elkaar te draaien. Het opstarten of willen aanroepen van meerdere services die tegelijkertijd moeten draaien, leidt vaak tot het vastlopen van (een onderdeel) van de robot</w:t>
      </w:r>
      <w:r w:rsidR="00EF79FE">
        <w:t xml:space="preserve"> of het niet correct uitvoeren van een bepaalde taak</w:t>
      </w:r>
      <w:r>
        <w:t xml:space="preserve">. </w:t>
      </w:r>
    </w:p>
    <w:p w14:paraId="10894509" w14:textId="12B8A842" w:rsidR="005B5374" w:rsidRDefault="005B5374" w:rsidP="00B75B1F"/>
    <w:p w14:paraId="511BA7EB" w14:textId="53150BAC" w:rsidR="00A228DA" w:rsidRDefault="00A228DA" w:rsidP="00B75B1F">
      <w:r>
        <w:t>In de p</w:t>
      </w:r>
      <w:r w:rsidR="006C0078">
        <w:t>raktijk komt het ook voor dat</w:t>
      </w:r>
      <w:r>
        <w:t xml:space="preserve"> bep</w:t>
      </w:r>
      <w:r w:rsidR="006C0078">
        <w:t>aalde services binnen Pepper na uitschakeling weer automatisch worden opgestart. Een voorbeeld hiervan is de eigen dialo</w:t>
      </w:r>
      <w:r w:rsidR="0006181A">
        <w:t>o</w:t>
      </w:r>
      <w:r w:rsidR="006C0078">
        <w:t xml:space="preserve">g en speech service van Pepper. Deze moeten worden uitgeschakeld om een externe spraakherkenning service te gebruiken zodat niet beide services met elkaar in conflict komen. Echter, het handmatig uitschakelen van deze service leidt tot een reset van de service, waardoor deze zichzelf steeds weer op blijft starten. </w:t>
      </w:r>
    </w:p>
    <w:p w14:paraId="3969D280" w14:textId="77777777" w:rsidR="00A228DA" w:rsidRDefault="00A228DA" w:rsidP="00B75B1F"/>
    <w:p w14:paraId="324DFCEB" w14:textId="2C1B9172" w:rsidR="00102EDC" w:rsidRDefault="00FA4618" w:rsidP="004C4D60">
      <w:r>
        <w:t xml:space="preserve">Wat tevens ontbreekt is een overzicht </w:t>
      </w:r>
      <w:r w:rsidR="00102EDC">
        <w:t xml:space="preserve">van de status van de verschillende services. Er is geen duidelijkheid te krijgen over </w:t>
      </w:r>
      <w:r>
        <w:t>welke services op welk</w:t>
      </w:r>
      <w:r w:rsidR="00102EDC">
        <w:t xml:space="preserve"> moment in gebruik zijn,</w:t>
      </w:r>
      <w:r>
        <w:t xml:space="preserve"> vrij beschikbaar zijn </w:t>
      </w:r>
      <w:r w:rsidR="00102EDC">
        <w:t xml:space="preserve">of </w:t>
      </w:r>
      <w:r>
        <w:t xml:space="preserve">een afhankelijkheidsrelatie met elkaar hebben. </w:t>
      </w:r>
    </w:p>
    <w:p w14:paraId="56C03C09" w14:textId="6889056E" w:rsidR="00E90305" w:rsidRDefault="00E90305" w:rsidP="004C4D60"/>
    <w:p w14:paraId="4602A888" w14:textId="77777777" w:rsidR="00673A1A" w:rsidRDefault="00673A1A" w:rsidP="00E90305">
      <w:pPr>
        <w:pStyle w:val="Heading3"/>
      </w:pPr>
      <w:r>
        <w:t>CPU</w:t>
      </w:r>
    </w:p>
    <w:p w14:paraId="5FEC68F4" w14:textId="79E05D76" w:rsidR="00DA4F2F" w:rsidRPr="00423475" w:rsidRDefault="00A97BB4">
      <w:r>
        <w:t>De laatste beperking</w:t>
      </w:r>
      <w:r w:rsidR="00E30CCB">
        <w:t xml:space="preserve"> is </w:t>
      </w:r>
      <w:r w:rsidR="008B6D7F">
        <w:t>de CPU-capaciteit van Pepper.</w:t>
      </w:r>
      <w:r w:rsidR="00BD1D38">
        <w:t xml:space="preserve"> </w:t>
      </w:r>
      <w:r w:rsidR="00E30CCB">
        <w:t xml:space="preserve">Pepper </w:t>
      </w:r>
      <w:r w:rsidR="00BD1D38">
        <w:t xml:space="preserve">is </w:t>
      </w:r>
      <w:r w:rsidR="00E30CCB">
        <w:t xml:space="preserve">niet instaat om zelf al te veel </w:t>
      </w:r>
      <w:r w:rsidR="00DB6374">
        <w:t>complexe services uit te voeren</w:t>
      </w:r>
      <w:r w:rsidR="00E30CCB">
        <w:t xml:space="preserve">, omdat de CPU </w:t>
      </w:r>
      <w:r>
        <w:t xml:space="preserve">van Pepper </w:t>
      </w:r>
      <w:r w:rsidR="00E30CCB">
        <w:t>niet de kracht heeft om alle bereken</w:t>
      </w:r>
      <w:r w:rsidR="00BD1D38">
        <w:t>ingen uit te voeren</w:t>
      </w:r>
      <w:r w:rsidR="00E30CCB">
        <w:t>. De CPU van Pepper is geoptimaliseerd om</w:t>
      </w:r>
      <w:r w:rsidR="00FF33C0">
        <w:t xml:space="preserve"> eigen</w:t>
      </w:r>
      <w:r w:rsidR="00E30CCB">
        <w:t xml:space="preserve"> </w:t>
      </w:r>
      <w:r w:rsidR="00FF33C0">
        <w:t>standaardsoftware</w:t>
      </w:r>
      <w:r w:rsidR="00E30CCB">
        <w:t xml:space="preserve"> en hardware te kunnen aansturen. </w:t>
      </w:r>
      <w:r w:rsidR="00BD1D38">
        <w:t xml:space="preserve">Voor spraakherkenning moet de audio constant gestreamd worden en realtime worden verwerkt, dit is </w:t>
      </w:r>
      <w:r w:rsidR="000E5166">
        <w:t>een bottleneck voor de processing power van Pepper. Het is dus niet verstand</w:t>
      </w:r>
      <w:r w:rsidR="00102EDC">
        <w:t>ig</w:t>
      </w:r>
      <w:r w:rsidR="000E5166">
        <w:t xml:space="preserve"> om de service op Pepper zelf te hosten.</w:t>
      </w:r>
      <w:r w:rsidR="00DA4F2F">
        <w:br w:type="page"/>
      </w:r>
    </w:p>
    <w:p w14:paraId="0B83327C" w14:textId="77777777" w:rsidR="00904538" w:rsidRDefault="00FD6A8D" w:rsidP="00E90305">
      <w:pPr>
        <w:pStyle w:val="Heading3"/>
      </w:pPr>
      <w:r>
        <w:lastRenderedPageBreak/>
        <w:t>Oplossingen</w:t>
      </w:r>
    </w:p>
    <w:p w14:paraId="6E110556" w14:textId="3AC097B7" w:rsidR="00FC1B56" w:rsidRDefault="008F40C6" w:rsidP="00304AB7">
      <w:r w:rsidRPr="00C4749F">
        <w:t xml:space="preserve">Atos wil </w:t>
      </w:r>
      <w:r w:rsidR="00DA57E0" w:rsidRPr="00C4749F">
        <w:t xml:space="preserve">een </w:t>
      </w:r>
      <w:r w:rsidR="00734FFC">
        <w:t>platform</w:t>
      </w:r>
      <w:r w:rsidRPr="00C4749F">
        <w:t xml:space="preserve"> hebben wat gebruikt kan worden </w:t>
      </w:r>
      <w:r w:rsidR="00FC1B56">
        <w:t>voor verschillende typen robots</w:t>
      </w:r>
      <w:r w:rsidRPr="00C4749F">
        <w:t>. Vooral omdat in de toekomst steeds nieuwe en verbeterde robot</w:t>
      </w:r>
      <w:r w:rsidR="009F4C8D">
        <w:t>s uitkomen</w:t>
      </w:r>
      <w:r w:rsidR="00FC1B56">
        <w:t xml:space="preserve"> en het wenselijk is om deze aan te kunnen sluiten op een bestaand platform, zodat reeds ontwikkelde functionaliteit meteen beschikbaar is voor eventuele nieuwe robots. </w:t>
      </w:r>
      <w:r w:rsidR="009F4C8D">
        <w:t>Met dit in gedachte</w:t>
      </w:r>
      <w:r w:rsidR="00FC1B56">
        <w:t>n</w:t>
      </w:r>
      <w:r w:rsidRPr="00C4749F">
        <w:t xml:space="preserve"> heeft Atos</w:t>
      </w:r>
      <w:r w:rsidR="00FC1B56">
        <w:t xml:space="preserve"> besloten</w:t>
      </w:r>
      <w:r w:rsidRPr="00C4749F">
        <w:t xml:space="preserve"> de backend van </w:t>
      </w:r>
      <w:r w:rsidR="0051692A">
        <w:t>Pepper en de server</w:t>
      </w:r>
      <w:r w:rsidRPr="00C4749F">
        <w:t xml:space="preserve"> helemaal opnieuw i</w:t>
      </w:r>
      <w:r w:rsidR="00FC1B56">
        <w:t>n te richten</w:t>
      </w:r>
      <w:r w:rsidRPr="00C4749F">
        <w:t xml:space="preserve"> </w:t>
      </w:r>
      <w:r w:rsidR="00D14069">
        <w:t>met</w:t>
      </w:r>
      <w:r w:rsidRPr="00C4749F">
        <w:t xml:space="preserve"> </w:t>
      </w:r>
      <w:r w:rsidR="001E78EE" w:rsidRPr="00C4749F">
        <w:t>het</w:t>
      </w:r>
      <w:r w:rsidRPr="00C4749F">
        <w:t xml:space="preserve"> Robot Operating System</w:t>
      </w:r>
      <w:r w:rsidR="0097385C">
        <w:t xml:space="preserve"> (ROS)</w:t>
      </w:r>
      <w:r w:rsidRPr="00C4749F">
        <w:t>.</w:t>
      </w:r>
      <w:r w:rsidR="0097385C">
        <w:t xml:space="preserve"> </w:t>
      </w:r>
      <w:r w:rsidR="00FC1B56">
        <w:t>Door de structuur van ROS, zoals verder uitgelegd in het volgende hoofdstuk, is het eenvoudiger mogelijk om modulaire services voor robots te bouwen</w:t>
      </w:r>
      <w:r w:rsidR="00BB2332">
        <w:rPr>
          <w:rStyle w:val="FootnoteReference"/>
        </w:rPr>
        <w:footnoteReference w:id="2"/>
      </w:r>
      <w:r w:rsidR="00FC1B56">
        <w:t xml:space="preserve">. </w:t>
      </w:r>
    </w:p>
    <w:p w14:paraId="6ABA8677" w14:textId="26F92861" w:rsidR="00FC1B56" w:rsidRDefault="00FC1B56" w:rsidP="00304AB7"/>
    <w:p w14:paraId="43346A5B" w14:textId="3197D174" w:rsidR="00F17578" w:rsidRDefault="00FC1B56" w:rsidP="00304AB7">
      <w:r>
        <w:t xml:space="preserve">Echter, met ROS worden ook de bovenstaande beperkingen grotendeels opgelost. ROS is vanwege zijn structuur in staat om gedetailleerde sensordata uit te lezen, met ROS kan het </w:t>
      </w:r>
      <w:r w:rsidR="003651C9">
        <w:t>servicemanagement</w:t>
      </w:r>
      <w:r>
        <w:t xml:space="preserve"> van Pepper aanzienlijk verbeterd worden en de server waarop ROS draait is </w:t>
      </w:r>
      <w:r w:rsidR="0051692A" w:rsidRPr="00C4749F">
        <w:t xml:space="preserve">voorzien van krachtige CPU’s die instaat zijn om </w:t>
      </w:r>
      <w:r>
        <w:t xml:space="preserve">complexe </w:t>
      </w:r>
      <w:r w:rsidR="0051692A">
        <w:t xml:space="preserve">software berekeningen uit te voeren </w:t>
      </w:r>
      <w:r w:rsidR="002F594B">
        <w:t>voor Pepper</w:t>
      </w:r>
      <w:r w:rsidR="0051692A">
        <w:t xml:space="preserve">. </w:t>
      </w:r>
    </w:p>
    <w:p w14:paraId="2171FF8E" w14:textId="68A6C146" w:rsidR="00E90305" w:rsidRDefault="00E90305" w:rsidP="00304AB7"/>
    <w:p w14:paraId="4CE0FE73" w14:textId="03A886E4" w:rsidR="00AC5EE0" w:rsidRPr="00C4749F" w:rsidRDefault="00AC5EE0" w:rsidP="003909B3">
      <w:pPr>
        <w:pStyle w:val="Heading3"/>
      </w:pPr>
      <w:bookmarkStart w:id="45" w:name="_Ref516659403"/>
      <w:r w:rsidRPr="00C4749F">
        <w:t>Architectuur</w:t>
      </w:r>
      <w:bookmarkEnd w:id="45"/>
    </w:p>
    <w:p w14:paraId="6E8E5000" w14:textId="77777777" w:rsidR="00AC5EE0" w:rsidRPr="00C4749F" w:rsidRDefault="00AC5EE0" w:rsidP="00AC5EE0">
      <w:pPr>
        <w:keepNext/>
      </w:pPr>
      <w:r w:rsidRPr="00C4749F">
        <w:rPr>
          <w:noProof/>
        </w:rPr>
        <w:drawing>
          <wp:inline distT="0" distB="0" distL="0" distR="0" wp14:anchorId="6ECE15D5" wp14:editId="732887C8">
            <wp:extent cx="5686425" cy="2200275"/>
            <wp:effectExtent l="0" t="0" r="9525" b="9525"/>
            <wp:docPr id="20" name="Picture 20" descr="C:\Users\A689855\Downloads\Structu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689855\Downloads\Structuu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86425" cy="2200275"/>
                    </a:xfrm>
                    <a:prstGeom prst="rect">
                      <a:avLst/>
                    </a:prstGeom>
                    <a:noFill/>
                    <a:ln>
                      <a:noFill/>
                    </a:ln>
                  </pic:spPr>
                </pic:pic>
              </a:graphicData>
            </a:graphic>
          </wp:inline>
        </w:drawing>
      </w:r>
    </w:p>
    <w:p w14:paraId="64A0021D" w14:textId="7A3144F4" w:rsidR="00AC5EE0" w:rsidRPr="00C4749F" w:rsidRDefault="00AC5EE0" w:rsidP="00AC5EE0">
      <w:pPr>
        <w:pStyle w:val="Caption"/>
      </w:pPr>
      <w:bookmarkStart w:id="46" w:name="_Toc521688386"/>
      <w:r w:rsidRPr="00C4749F">
        <w:t xml:space="preserve">Figuur </w:t>
      </w:r>
      <w:fldSimple w:instr=" SEQ Figuur \* ARABIC ">
        <w:r w:rsidR="001A29CC">
          <w:rPr>
            <w:noProof/>
          </w:rPr>
          <w:t>5</w:t>
        </w:r>
      </w:fldSimple>
      <w:r w:rsidRPr="00C4749F">
        <w:t>: Architectuur</w:t>
      </w:r>
      <w:bookmarkEnd w:id="46"/>
    </w:p>
    <w:p w14:paraId="230D5EBB" w14:textId="1215E987" w:rsidR="003909B3" w:rsidRDefault="003909B3" w:rsidP="003909B3">
      <w:pPr>
        <w:pStyle w:val="Heading4"/>
        <w:numPr>
          <w:ilvl w:val="0"/>
          <w:numId w:val="0"/>
        </w:numPr>
      </w:pPr>
      <w:r>
        <w:t>Pepper</w:t>
      </w:r>
    </w:p>
    <w:p w14:paraId="697E04F3" w14:textId="1716E4B3" w:rsidR="00AC5EE0" w:rsidRPr="00C4749F" w:rsidRDefault="00AC5EE0" w:rsidP="00AC5EE0">
      <w:r>
        <w:t xml:space="preserve">In </w:t>
      </w:r>
      <w:r w:rsidR="00884941">
        <w:t>het</w:t>
      </w:r>
      <w:r>
        <w:t xml:space="preserve"> figuur hierbo</w:t>
      </w:r>
      <w:r w:rsidR="00C451C1">
        <w:t xml:space="preserve">ven is te zien hoe de architectuur is ingericht. </w:t>
      </w:r>
      <w:r w:rsidRPr="00C4749F">
        <w:t xml:space="preserve">Op Pepper is ROS geïnstalleerd naast de standaard NaoQi. De NaoQi </w:t>
      </w:r>
      <w:r w:rsidR="003909B3">
        <w:t>Driver</w:t>
      </w:r>
      <w:r w:rsidRPr="00C4749F">
        <w:t xml:space="preserve"> van ROS handelt de commu</w:t>
      </w:r>
      <w:r w:rsidR="00F972E1">
        <w:t>nicatie af met de NaoQi Service</w:t>
      </w:r>
      <w:r w:rsidR="00BE2EC7">
        <w:t xml:space="preserve">. </w:t>
      </w:r>
      <w:r w:rsidRPr="00C4749F">
        <w:t xml:space="preserve">De </w:t>
      </w:r>
      <w:r w:rsidR="009B6F33">
        <w:t>NaoQi</w:t>
      </w:r>
      <w:r w:rsidR="00A11C68">
        <w:t xml:space="preserve"> </w:t>
      </w:r>
      <w:r w:rsidR="009B6F33">
        <w:t>Driver</w:t>
      </w:r>
      <w:r w:rsidRPr="00C4749F">
        <w:t xml:space="preserve"> publiceert de</w:t>
      </w:r>
      <w:r w:rsidR="00F972E1">
        <w:t xml:space="preserve"> beschikbare</w:t>
      </w:r>
      <w:r w:rsidRPr="00C4749F">
        <w:t xml:space="preserve"> data van sensoren en actuatoren. Om specifieke sensor data t</w:t>
      </w:r>
      <w:r w:rsidR="00985F73">
        <w:t>e verkrijgen van Pepper kan de N</w:t>
      </w:r>
      <w:r w:rsidRPr="00C4749F">
        <w:t xml:space="preserve">aoQi Driver worden uitgebreid. </w:t>
      </w:r>
    </w:p>
    <w:p w14:paraId="2290C621" w14:textId="4A6DB0AE" w:rsidR="00AC5EE0" w:rsidRDefault="00AC5EE0" w:rsidP="00AC5EE0"/>
    <w:p w14:paraId="6D1FE776" w14:textId="199E5598" w:rsidR="003909B3" w:rsidRPr="00C4749F" w:rsidRDefault="003909B3" w:rsidP="003909B3">
      <w:pPr>
        <w:pStyle w:val="Heading4"/>
        <w:numPr>
          <w:ilvl w:val="0"/>
          <w:numId w:val="0"/>
        </w:numPr>
      </w:pPr>
      <w:r>
        <w:t>Server</w:t>
      </w:r>
    </w:p>
    <w:p w14:paraId="41734F7F" w14:textId="20988E01" w:rsidR="00984BD0" w:rsidRDefault="00AC5EE0" w:rsidP="00B94283">
      <w:r w:rsidRPr="00C4749F">
        <w:t xml:space="preserve">Op de Server is ook ROS geïnstalleerd, waardoor het mogelijk is om te communiceren met Pepper. De Rosbridge </w:t>
      </w:r>
      <w:r w:rsidR="00984BD0">
        <w:t xml:space="preserve">Server </w:t>
      </w:r>
      <w:r w:rsidRPr="00C4749F">
        <w:t xml:space="preserve">haalt alle beschikbare data op van de NaoQi driver. </w:t>
      </w:r>
      <w:r w:rsidR="00984BD0">
        <w:t>Door een computer met ROS geïnstalleerd te verbinden met deze server kan er aan de</w:t>
      </w:r>
      <w:r w:rsidR="00E5144F">
        <w:t xml:space="preserve"> externe</w:t>
      </w:r>
      <w:r w:rsidR="00984BD0">
        <w:t xml:space="preserve"> spraakherkenning </w:t>
      </w:r>
      <w:r w:rsidR="00D70834">
        <w:t>voor Pepper worden ontwikkeld</w:t>
      </w:r>
      <w:r w:rsidR="00984BD0">
        <w:t xml:space="preserve">. </w:t>
      </w:r>
    </w:p>
    <w:p w14:paraId="4C191D00" w14:textId="77777777" w:rsidR="00984BD0" w:rsidRDefault="00984BD0" w:rsidP="00B94283"/>
    <w:p w14:paraId="4CCC0331" w14:textId="77777777" w:rsidR="00704EF7" w:rsidRPr="00C4749F" w:rsidRDefault="00704EF7" w:rsidP="00304AB7"/>
    <w:p w14:paraId="49A35048" w14:textId="77777777" w:rsidR="00246F96" w:rsidRPr="00C4749F" w:rsidRDefault="00246F96">
      <w:r w:rsidRPr="00C4749F">
        <w:br w:type="page"/>
      </w:r>
    </w:p>
    <w:p w14:paraId="194BC010" w14:textId="77777777" w:rsidR="00246F96" w:rsidRPr="00C4749F" w:rsidRDefault="00246F96" w:rsidP="00E66776">
      <w:pPr>
        <w:pStyle w:val="Heading2"/>
      </w:pPr>
      <w:bookmarkStart w:id="47" w:name="_Toc521688355"/>
      <w:r w:rsidRPr="00C4749F">
        <w:lastRenderedPageBreak/>
        <w:t>Robot Operating System</w:t>
      </w:r>
      <w:r w:rsidR="00D47604">
        <w:t xml:space="preserve"> (ROS)</w:t>
      </w:r>
      <w:bookmarkEnd w:id="47"/>
    </w:p>
    <w:p w14:paraId="0A13DA7E" w14:textId="33D34B45" w:rsidR="00882960" w:rsidRDefault="00A91F68" w:rsidP="0043351F">
      <w:r w:rsidRPr="00057593">
        <w:t xml:space="preserve">In dit </w:t>
      </w:r>
      <w:r w:rsidR="00CF3817">
        <w:t>deel van het onderzoek</w:t>
      </w:r>
      <w:r w:rsidRPr="00057593">
        <w:t xml:space="preserve"> </w:t>
      </w:r>
      <w:r w:rsidR="00882960" w:rsidRPr="00057593">
        <w:t xml:space="preserve">zal </w:t>
      </w:r>
      <w:r w:rsidR="009E490F">
        <w:t>worden ingegaan op</w:t>
      </w:r>
      <w:r w:rsidRPr="00057593">
        <w:t xml:space="preserve"> </w:t>
      </w:r>
      <w:r w:rsidR="00FD712A" w:rsidRPr="00057593">
        <w:t>hoe ROS werkt. Deze kennis is nodig om uiteindelijk zelf software te kunnen</w:t>
      </w:r>
      <w:r w:rsidR="00057593" w:rsidRPr="00057593">
        <w:t xml:space="preserve"> </w:t>
      </w:r>
      <w:r w:rsidR="009025AB">
        <w:t>programmeren</w:t>
      </w:r>
      <w:r w:rsidR="00FD712A" w:rsidRPr="00057593">
        <w:t xml:space="preserve"> </w:t>
      </w:r>
      <w:r w:rsidR="00057593" w:rsidRPr="00057593">
        <w:t>om Pepper als zelfstandig</w:t>
      </w:r>
      <w:r w:rsidR="009B6808">
        <w:t>e</w:t>
      </w:r>
      <w:r w:rsidR="00057593" w:rsidRPr="00057593">
        <w:t xml:space="preserve"> vraagbak en assistent te laten functioneren</w:t>
      </w:r>
      <w:r w:rsidR="008E6C73">
        <w:t xml:space="preserve">. </w:t>
      </w:r>
      <w:r w:rsidR="00142476">
        <w:t xml:space="preserve">De eerste stap is dan ook om met ROS de audiodata op te halen, zodat dit </w:t>
      </w:r>
      <w:r w:rsidR="009B6808">
        <w:t>als</w:t>
      </w:r>
      <w:r w:rsidR="00142476">
        <w:t xml:space="preserve"> input voor een spraakherkenning</w:t>
      </w:r>
      <w:r w:rsidR="001F2585">
        <w:t>ssysteem</w:t>
      </w:r>
      <w:r w:rsidR="009B6808">
        <w:t xml:space="preserve"> kan fungeren</w:t>
      </w:r>
      <w:r w:rsidR="00142476">
        <w:t>.</w:t>
      </w:r>
    </w:p>
    <w:p w14:paraId="59B768AB" w14:textId="77777777" w:rsidR="00E66776" w:rsidRDefault="00E66776" w:rsidP="0043351F"/>
    <w:p w14:paraId="36B1BB7D" w14:textId="77777777" w:rsidR="0043351F" w:rsidRPr="00C4749F" w:rsidRDefault="00D47604" w:rsidP="00E66776">
      <w:pPr>
        <w:pStyle w:val="Heading3"/>
      </w:pPr>
      <w:r>
        <w:t>Over ROS</w:t>
      </w:r>
    </w:p>
    <w:p w14:paraId="5B72683A" w14:textId="77777777" w:rsidR="00A96230" w:rsidRPr="00C4749F" w:rsidRDefault="00A96230" w:rsidP="00A96230">
      <w:pPr>
        <w:keepNext/>
      </w:pPr>
      <w:r w:rsidRPr="00C4749F">
        <w:rPr>
          <w:noProof/>
        </w:rPr>
        <w:drawing>
          <wp:inline distT="0" distB="0" distL="0" distR="0" wp14:anchorId="74EE0A26" wp14:editId="18574719">
            <wp:extent cx="3542117" cy="2217420"/>
            <wp:effectExtent l="0" t="0" r="1270" b="0"/>
            <wp:docPr id="10" name="Picture 10" descr="ros1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s10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68171" cy="2233730"/>
                    </a:xfrm>
                    <a:prstGeom prst="rect">
                      <a:avLst/>
                    </a:prstGeom>
                    <a:noFill/>
                    <a:ln>
                      <a:noFill/>
                    </a:ln>
                  </pic:spPr>
                </pic:pic>
              </a:graphicData>
            </a:graphic>
          </wp:inline>
        </w:drawing>
      </w:r>
    </w:p>
    <w:p w14:paraId="4F154D4A" w14:textId="7C7A7637" w:rsidR="00A96230" w:rsidRPr="00C4749F" w:rsidRDefault="00A96230" w:rsidP="00A96230">
      <w:pPr>
        <w:pStyle w:val="Caption"/>
      </w:pPr>
      <w:bookmarkStart w:id="48" w:name="_Ref517258252"/>
      <w:bookmarkStart w:id="49" w:name="_Toc521688387"/>
      <w:r w:rsidRPr="00C4749F">
        <w:t xml:space="preserve">Figuur </w:t>
      </w:r>
      <w:fldSimple w:instr=" SEQ Figuur \* ARABIC ">
        <w:r w:rsidR="001A29CC">
          <w:rPr>
            <w:noProof/>
          </w:rPr>
          <w:t>6</w:t>
        </w:r>
      </w:fldSimple>
      <w:r w:rsidRPr="00C4749F">
        <w:t>: ROS</w:t>
      </w:r>
      <w:bookmarkEnd w:id="48"/>
      <w:bookmarkEnd w:id="49"/>
    </w:p>
    <w:p w14:paraId="7F42F003" w14:textId="41490A99" w:rsidR="006C44F5" w:rsidRPr="00C4749F" w:rsidRDefault="00965BF6" w:rsidP="00A91F68">
      <w:r w:rsidRPr="00C4749F">
        <w:t>ROS</w:t>
      </w:r>
      <w:r w:rsidR="00F10E7F" w:rsidRPr="00C4749F">
        <w:t xml:space="preserve"> is een systeem voor het besturen van robot componenten vanaf een pc. Het ROS-systeem bestaat uit onafhankelijke </w:t>
      </w:r>
      <w:r w:rsidR="00614B07">
        <w:t xml:space="preserve">nodes, </w:t>
      </w:r>
      <w:r w:rsidR="00F10E7F" w:rsidRPr="00C4749F">
        <w:t xml:space="preserve">die elk communiceren met andere </w:t>
      </w:r>
      <w:r w:rsidR="001A0E58" w:rsidRPr="00C4749F">
        <w:t>nodes</w:t>
      </w:r>
      <w:r w:rsidR="00F10E7F" w:rsidRPr="00C4749F">
        <w:t xml:space="preserve"> met behulp van een model voor </w:t>
      </w:r>
      <w:r w:rsidR="008C1A98">
        <w:t xml:space="preserve">het </w:t>
      </w:r>
      <w:r w:rsidR="00F10E7F" w:rsidRPr="00C4749F">
        <w:t>publiceren en abonneren van berichten</w:t>
      </w:r>
      <w:r w:rsidR="00D2631E">
        <w:t xml:space="preserve"> (zogenoemde ‘topics’)</w:t>
      </w:r>
      <w:r w:rsidR="00CF0C24">
        <w:t>, zie figuur 6</w:t>
      </w:r>
      <w:r w:rsidR="00F10E7F" w:rsidRPr="00C4749F">
        <w:t xml:space="preserve">. </w:t>
      </w:r>
      <w:r w:rsidR="00566A6C" w:rsidRPr="00C4749F">
        <w:t xml:space="preserve">De </w:t>
      </w:r>
      <w:r w:rsidR="00E35B87" w:rsidRPr="00C4749F">
        <w:t>ROS-master</w:t>
      </w:r>
      <w:r w:rsidR="00566A6C" w:rsidRPr="00C4749F">
        <w:t xml:space="preserve"> is verantwoordelijk voor het draaien van </w:t>
      </w:r>
      <w:r w:rsidR="00DF4CA6" w:rsidRPr="00C4749F">
        <w:t>het systeem</w:t>
      </w:r>
      <w:r w:rsidR="00566A6C" w:rsidRPr="00C4749F">
        <w:t xml:space="preserve"> en registeren van de </w:t>
      </w:r>
      <w:r w:rsidR="00D833AF" w:rsidRPr="00C4749F">
        <w:t>nodes</w:t>
      </w:r>
      <w:r w:rsidR="00566A6C" w:rsidRPr="00C4749F">
        <w:t>.</w:t>
      </w:r>
      <w:r w:rsidR="00CA5F63">
        <w:t xml:space="preserve"> In dit geval is de ROS-master de server</w:t>
      </w:r>
      <w:r w:rsidR="00303431">
        <w:t>.</w:t>
      </w:r>
      <w:r w:rsidR="00FD1813">
        <w:t xml:space="preserve"> Pepper staat hiermee in verbinding en d</w:t>
      </w:r>
      <w:r w:rsidR="00303431">
        <w:t xml:space="preserve">oor een pc te verbinden met de </w:t>
      </w:r>
      <w:r w:rsidR="00FD1813">
        <w:t xml:space="preserve">ROS-master kan er eenvoudig ontwikkeld worden aan de spraakherkenning </w:t>
      </w:r>
      <w:r w:rsidR="00351FFF">
        <w:t>voor</w:t>
      </w:r>
      <w:r w:rsidR="00FD1813">
        <w:t xml:space="preserve"> Pepper.</w:t>
      </w:r>
    </w:p>
    <w:p w14:paraId="52674C4A" w14:textId="7B259D60" w:rsidR="00E66776" w:rsidRPr="00C4749F" w:rsidRDefault="00E66776" w:rsidP="00A91F68"/>
    <w:p w14:paraId="7D9F64FC" w14:textId="77777777" w:rsidR="00F10E7F" w:rsidRPr="00C4749F" w:rsidRDefault="00F10E7F" w:rsidP="00E66776">
      <w:pPr>
        <w:pStyle w:val="Heading3"/>
      </w:pPr>
      <w:r w:rsidRPr="00C4749F">
        <w:t>Nodes</w:t>
      </w:r>
    </w:p>
    <w:p w14:paraId="2FE1766B" w14:textId="2F78064A" w:rsidR="00ED64E0" w:rsidRDefault="00F10E7F" w:rsidP="00E66776">
      <w:pPr>
        <w:spacing w:after="160" w:line="259" w:lineRule="auto"/>
      </w:pPr>
      <w:r w:rsidRPr="00C4749F">
        <w:t xml:space="preserve">Een </w:t>
      </w:r>
      <w:r w:rsidR="00CA0686" w:rsidRPr="00C4749F">
        <w:t>node</w:t>
      </w:r>
      <w:r w:rsidRPr="00C4749F">
        <w:t xml:space="preserve"> is een proces </w:t>
      </w:r>
      <w:r w:rsidR="0051757B">
        <w:t>dat</w:t>
      </w:r>
      <w:r w:rsidRPr="00C4749F">
        <w:t xml:space="preserve"> een berekening uitvoert. </w:t>
      </w:r>
      <w:r w:rsidR="00CA0686" w:rsidRPr="00C4749F">
        <w:t>Nodes</w:t>
      </w:r>
      <w:r w:rsidRPr="00C4749F">
        <w:t xml:space="preserve"> worden met elkaar gecombineerd en communiceren met elkaar met behulp van streamingonderwerpen, RPC-services en de parameterserver. Een </w:t>
      </w:r>
      <w:r w:rsidR="00CA0686" w:rsidRPr="00C4749F">
        <w:t>node</w:t>
      </w:r>
      <w:r w:rsidRPr="00C4749F">
        <w:t xml:space="preserve"> is bedoeld om op zo klein mogelijke schaal te werken. Een robotbesturingssysteem zal dan gewoonlijk veel </w:t>
      </w:r>
      <w:r w:rsidR="00D833AF" w:rsidRPr="00C4749F">
        <w:t>nodes</w:t>
      </w:r>
      <w:r w:rsidRPr="00C4749F">
        <w:t xml:space="preserve"> omvatten</w:t>
      </w:r>
      <w:r w:rsidR="00D62CEF">
        <w:t xml:space="preserve"> </w:t>
      </w:r>
      <w:sdt>
        <w:sdtPr>
          <w:id w:val="791641367"/>
          <w:citation/>
        </w:sdtPr>
        <w:sdtContent>
          <w:r w:rsidR="00D62CEF">
            <w:fldChar w:fldCharType="begin"/>
          </w:r>
          <w:r w:rsidR="00D62CEF">
            <w:rPr>
              <w:lang w:val="en-US"/>
            </w:rPr>
            <w:instrText xml:space="preserve"> CITATION Ken12 \l 1033 </w:instrText>
          </w:r>
          <w:r w:rsidR="00D62CEF">
            <w:fldChar w:fldCharType="separate"/>
          </w:r>
          <w:r w:rsidR="001A29CC">
            <w:rPr>
              <w:noProof/>
              <w:lang w:val="en-US"/>
            </w:rPr>
            <w:t>(Conley, 2012)</w:t>
          </w:r>
          <w:r w:rsidR="00D62CEF">
            <w:fldChar w:fldCharType="end"/>
          </w:r>
        </w:sdtContent>
      </w:sdt>
      <w:r w:rsidR="00E66776">
        <w:t>.</w:t>
      </w:r>
    </w:p>
    <w:p w14:paraId="1F9638E4" w14:textId="585B164D" w:rsidR="00E66776" w:rsidRDefault="00ED64E0" w:rsidP="00ED64E0">
      <w:r w:rsidRPr="00C4749F">
        <w:t xml:space="preserve">Het stuurprogramma van een bepaalde sensor kan bijvoorbeeld worden geïmplementeerd als een node, dat sensorgegevens in een stream of berichten publiceert. </w:t>
      </w:r>
      <w:r>
        <w:t>Voor de microfoons van Pepper kan een node worden geschreven die de audiodata uitzend</w:t>
      </w:r>
      <w:r w:rsidR="00251CB7">
        <w:t xml:space="preserve"> in een bericht</w:t>
      </w:r>
      <w:r>
        <w:t xml:space="preserve">. </w:t>
      </w:r>
      <w:r w:rsidRPr="00C4749F">
        <w:t xml:space="preserve">Deze berichten kunnen worden gebruikt door een aantal andere nodes, waaronder filters, loggers, en systemen van een hoger niveau, zoals </w:t>
      </w:r>
      <w:r>
        <w:t>een spraakherkenningssysteem</w:t>
      </w:r>
      <w:sdt>
        <w:sdtPr>
          <w:id w:val="179168614"/>
          <w:citation/>
        </w:sdtPr>
        <w:sdtContent>
          <w:r w:rsidRPr="00C4749F">
            <w:fldChar w:fldCharType="begin"/>
          </w:r>
          <w:r w:rsidRPr="00C4749F">
            <w:instrText xml:space="preserve">CITATION Cle14 \l 1033 </w:instrText>
          </w:r>
          <w:r w:rsidRPr="00C4749F">
            <w:fldChar w:fldCharType="separate"/>
          </w:r>
          <w:r w:rsidR="001A29CC">
            <w:rPr>
              <w:noProof/>
            </w:rPr>
            <w:t xml:space="preserve"> </w:t>
          </w:r>
          <w:r w:rsidR="001A29CC" w:rsidRPr="001A29CC">
            <w:rPr>
              <w:noProof/>
            </w:rPr>
            <w:t>(Robotics, 2014)</w:t>
          </w:r>
          <w:r w:rsidRPr="00C4749F">
            <w:fldChar w:fldCharType="end"/>
          </w:r>
        </w:sdtContent>
      </w:sdt>
      <w:r>
        <w:t>.</w:t>
      </w:r>
    </w:p>
    <w:p w14:paraId="74A34DA7" w14:textId="77777777" w:rsidR="002125A9" w:rsidRDefault="002125A9" w:rsidP="00ED64E0"/>
    <w:p w14:paraId="3ABBE5CF" w14:textId="602CEB20" w:rsidR="002125A9" w:rsidRDefault="002125A9" w:rsidP="002125A9">
      <w:pPr>
        <w:pStyle w:val="Heading4"/>
        <w:numPr>
          <w:ilvl w:val="0"/>
          <w:numId w:val="0"/>
        </w:numPr>
      </w:pPr>
      <w:r>
        <w:t>Node types</w:t>
      </w:r>
    </w:p>
    <w:p w14:paraId="1FA0F56A" w14:textId="1E92B4DF" w:rsidR="00576BEF" w:rsidRPr="000E0822" w:rsidRDefault="00E74B70" w:rsidP="000E0822">
      <w:pPr>
        <w:spacing w:after="160" w:line="259" w:lineRule="auto"/>
      </w:pPr>
      <w:r w:rsidRPr="00C4749F">
        <w:t>Nodes hebben ook een node type</w:t>
      </w:r>
      <w:r>
        <w:t xml:space="preserve">. </w:t>
      </w:r>
      <w:r w:rsidRPr="00C4749F">
        <w:t xml:space="preserve">Deze node type hebben de naam van het pakket van het node en de naam van het node-uitvoerbare bestand. </w:t>
      </w:r>
      <w:r>
        <w:t xml:space="preserve">Het is hierdoor makkelijk om </w:t>
      </w:r>
      <w:r w:rsidR="000E0822">
        <w:t xml:space="preserve">een </w:t>
      </w:r>
      <w:r>
        <w:t>node te vinden.</w:t>
      </w:r>
      <w:r w:rsidR="000E0822">
        <w:t xml:space="preserve"> </w:t>
      </w:r>
      <w:r w:rsidRPr="00C4749F">
        <w:t>Om een node type op te lossen, zoekt ROS naar alle uitvoerbare bestanden in het pakket met de opgegeven naam en kiest de eerste die wordt gevonden. Daarom is het belangrijk om voorzichtig te zijn en geen verschillende uitvoerbare bestanden met dezelfde naam in hetzelfde pakket</w:t>
      </w:r>
      <w:r>
        <w:t xml:space="preserve"> te</w:t>
      </w:r>
      <w:r w:rsidRPr="00C4749F">
        <w:t xml:space="preserve"> produceren. Een ROS-</w:t>
      </w:r>
      <w:r>
        <w:t>node</w:t>
      </w:r>
      <w:r w:rsidRPr="00C4749F">
        <w:t xml:space="preserve"> wordt geschreven met behulp van een ROS-clientbibliotheek, zoals rospp of rospy</w:t>
      </w:r>
      <w:sdt>
        <w:sdtPr>
          <w:id w:val="-1184667406"/>
          <w:citation/>
        </w:sdtPr>
        <w:sdtContent>
          <w:r w:rsidRPr="00C4749F">
            <w:fldChar w:fldCharType="begin"/>
          </w:r>
          <w:r w:rsidRPr="00C4749F">
            <w:instrText xml:space="preserve">CITATION Ken12 \l 1033 </w:instrText>
          </w:r>
          <w:r w:rsidRPr="00C4749F">
            <w:fldChar w:fldCharType="separate"/>
          </w:r>
          <w:r w:rsidR="001A29CC">
            <w:rPr>
              <w:noProof/>
            </w:rPr>
            <w:t xml:space="preserve"> </w:t>
          </w:r>
          <w:r w:rsidR="001A29CC" w:rsidRPr="001A29CC">
            <w:rPr>
              <w:noProof/>
            </w:rPr>
            <w:t>(Conley, 2012)</w:t>
          </w:r>
          <w:r w:rsidRPr="00C4749F">
            <w:fldChar w:fldCharType="end"/>
          </w:r>
        </w:sdtContent>
      </w:sdt>
      <w:r w:rsidRPr="00C4749F">
        <w:t>.</w:t>
      </w:r>
      <w:r w:rsidRPr="00C07DF9">
        <w:t xml:space="preserve"> </w:t>
      </w:r>
    </w:p>
    <w:p w14:paraId="70ED26EB" w14:textId="40ABF348" w:rsidR="00576BEF" w:rsidRPr="00C4749F" w:rsidRDefault="00576BEF" w:rsidP="00576BEF">
      <w:pPr>
        <w:pStyle w:val="Heading3"/>
      </w:pPr>
      <w:r w:rsidRPr="00C4749F">
        <w:lastRenderedPageBreak/>
        <w:t>Topics</w:t>
      </w:r>
    </w:p>
    <w:p w14:paraId="2F32E4CF" w14:textId="77777777" w:rsidR="00576BEF" w:rsidRDefault="00576BEF" w:rsidP="00576BEF">
      <w:pPr>
        <w:spacing w:after="160" w:line="259" w:lineRule="auto"/>
      </w:pPr>
      <w:r w:rsidRPr="00C4749F">
        <w:t>Een node kan berichten uitwisselen. Het bericht wordt topic genoemd. Topics hebben een anonieme publicatie/abonneer-semantiek, die de productie van informatie van het verbruik ontkoppelt. Over het algemeen weten de nodes niet met wie ze communiceren. In plaats daarvan abonneren nodes die geïnteresseerd zijn in gegevens zich voor het betreffende topic; nodes die gegevens publiceren naar het relevante onderwerp. Er kunnen meerdere uitgevers en abonnees zijn voor een topic.</w:t>
      </w:r>
    </w:p>
    <w:p w14:paraId="7A73F2E3" w14:textId="064D8072" w:rsidR="00576BEF" w:rsidRPr="00C4749F" w:rsidRDefault="00576BEF" w:rsidP="00576BEF">
      <w:pPr>
        <w:spacing w:after="160" w:line="259" w:lineRule="auto"/>
      </w:pPr>
      <w:r w:rsidRPr="00C4749F">
        <w:t>Topics zijn bedoeld voor één richting, streamingcommunicatie. Nodes die externe procedureaanvragen moeten uitvoeren, d.w.z. een antwoord op een verzoek ontvangen, zouden in plaats daarvan diensten moeten gebruiken. Er is ook de parameterserver voor het onde</w:t>
      </w:r>
      <w:r>
        <w:t>rhouden van de kleine hoeveelheden data van een topic</w:t>
      </w:r>
      <w:sdt>
        <w:sdtPr>
          <w:id w:val="374048416"/>
          <w:citation/>
        </w:sdtPr>
        <w:sdtContent>
          <w:r w:rsidRPr="00C4749F">
            <w:fldChar w:fldCharType="begin"/>
          </w:r>
          <w:r w:rsidRPr="00C4749F">
            <w:instrText xml:space="preserve">CITATION Dar14 \l 1033 </w:instrText>
          </w:r>
          <w:r w:rsidRPr="00C4749F">
            <w:fldChar w:fldCharType="separate"/>
          </w:r>
          <w:r w:rsidR="001A29CC">
            <w:rPr>
              <w:noProof/>
            </w:rPr>
            <w:t xml:space="preserve"> </w:t>
          </w:r>
          <w:r w:rsidR="001A29CC" w:rsidRPr="001A29CC">
            <w:rPr>
              <w:noProof/>
            </w:rPr>
            <w:t>(Forouher, 2014)</w:t>
          </w:r>
          <w:r w:rsidRPr="00C4749F">
            <w:fldChar w:fldCharType="end"/>
          </w:r>
        </w:sdtContent>
      </w:sdt>
      <w:r w:rsidRPr="00C4749F">
        <w:t>.</w:t>
      </w:r>
      <w:r>
        <w:br/>
      </w:r>
    </w:p>
    <w:p w14:paraId="0794116E" w14:textId="77777777" w:rsidR="00576BEF" w:rsidRPr="00C4749F" w:rsidRDefault="00576BEF" w:rsidP="00576BEF">
      <w:pPr>
        <w:pStyle w:val="Heading4"/>
        <w:numPr>
          <w:ilvl w:val="0"/>
          <w:numId w:val="0"/>
        </w:numPr>
      </w:pPr>
      <w:r>
        <w:t>Topic</w:t>
      </w:r>
      <w:r w:rsidRPr="00C4749F">
        <w:t xml:space="preserve"> types</w:t>
      </w:r>
    </w:p>
    <w:p w14:paraId="6D97397A" w14:textId="46D5176E" w:rsidR="00576BEF" w:rsidRDefault="00576BEF" w:rsidP="00576BEF">
      <w:pPr>
        <w:spacing w:after="160" w:line="259" w:lineRule="auto"/>
      </w:pPr>
      <w:r w:rsidRPr="00C4749F">
        <w:t xml:space="preserve">Elke topic wordt sterk getypeerd door het ROS-berichttype dat wordt gebruikt om het te publiceren en nodes kunnen alleen berichten met een passende type ontvangen. De ROS-Master dwingt type-consistentie tussen uitgevers niet af, maar abonnees zullen geen berichtentransport instellen tenzij de typen overeenkomen. Verder controleren alle ROS-clients of de bericht bestanden </w:t>
      </w:r>
      <w:r w:rsidR="00E37A1B">
        <w:t>overeenkomen</w:t>
      </w:r>
      <w:r w:rsidRPr="00C4749F">
        <w:t>. Deze controle zorgt ervoor dat de ROS-nodes zijn samengesteld op basis van consistente codebases</w:t>
      </w:r>
      <w:sdt>
        <w:sdtPr>
          <w:id w:val="-221988864"/>
          <w:citation/>
        </w:sdtPr>
        <w:sdtContent>
          <w:r w:rsidRPr="00C4749F">
            <w:fldChar w:fldCharType="begin"/>
          </w:r>
          <w:r w:rsidRPr="00C4749F">
            <w:instrText xml:space="preserve">CITATION Dar14 \l 1033 </w:instrText>
          </w:r>
          <w:r w:rsidRPr="00C4749F">
            <w:fldChar w:fldCharType="separate"/>
          </w:r>
          <w:r w:rsidR="001A29CC">
            <w:rPr>
              <w:noProof/>
            </w:rPr>
            <w:t xml:space="preserve"> </w:t>
          </w:r>
          <w:r w:rsidR="001A29CC" w:rsidRPr="001A29CC">
            <w:rPr>
              <w:noProof/>
            </w:rPr>
            <w:t>(Forouher, 2014)</w:t>
          </w:r>
          <w:r w:rsidRPr="00C4749F">
            <w:fldChar w:fldCharType="end"/>
          </w:r>
        </w:sdtContent>
      </w:sdt>
      <w:r w:rsidRPr="00C4749F">
        <w:t>.</w:t>
      </w:r>
      <w:r>
        <w:br/>
      </w:r>
    </w:p>
    <w:p w14:paraId="1470F9D9" w14:textId="77777777" w:rsidR="00E66776" w:rsidRDefault="003B1DBD" w:rsidP="00A47306">
      <w:pPr>
        <w:pStyle w:val="Heading3"/>
      </w:pPr>
      <w:r w:rsidRPr="00C4749F">
        <w:t>Voordelen</w:t>
      </w:r>
    </w:p>
    <w:p w14:paraId="344608E7" w14:textId="1BE320B8" w:rsidR="00A47306" w:rsidRPr="00A47306" w:rsidRDefault="00F10E7F" w:rsidP="00A47306">
      <w:pPr>
        <w:spacing w:after="160" w:line="259" w:lineRule="auto"/>
      </w:pPr>
      <w:r w:rsidRPr="00C4749F">
        <w:t xml:space="preserve">Het gebruik van ROS biedt verschillende voordelen voor het algehele systeem. Er is een extra fouttolerantie omdat crashes worden geïsoleerd naar afzonderlijke </w:t>
      </w:r>
      <w:r w:rsidR="00DF4CA6" w:rsidRPr="00C4749F">
        <w:t>nodes</w:t>
      </w:r>
      <w:r w:rsidRPr="00C4749F">
        <w:t xml:space="preserve">. De codecomplexiteit is kleiner in vergelijking met monolithische systemen. Implementatiedetails zijn goed verborgen omdat de </w:t>
      </w:r>
      <w:r w:rsidR="006826B0" w:rsidRPr="00C4749F">
        <w:t>nodes</w:t>
      </w:r>
      <w:r w:rsidRPr="00C4749F">
        <w:t xml:space="preserve"> een minimale API aan de rest van de graaf blootstellen en alternatieve implementaties, zelfs in andere programmeertalen, eenvoudig kunnen worden vervangen.</w:t>
      </w:r>
      <w:r w:rsidR="00576BEF">
        <w:br/>
      </w:r>
    </w:p>
    <w:p w14:paraId="0C96114E" w14:textId="5763596E" w:rsidR="00DF4CA6" w:rsidRDefault="004466C9" w:rsidP="00A47306">
      <w:pPr>
        <w:pStyle w:val="Heading3"/>
      </w:pPr>
      <w:r>
        <w:t>Audio van Pepper</w:t>
      </w:r>
    </w:p>
    <w:p w14:paraId="196AC8A0" w14:textId="7FFD7FA7" w:rsidR="004466C9" w:rsidRDefault="00916376" w:rsidP="004466C9">
      <w:r>
        <w:t xml:space="preserve">Nu omschreven is hoe ROS in elkaar zit, </w:t>
      </w:r>
      <w:r w:rsidR="00BC7A1F">
        <w:t xml:space="preserve">volgt de uitleg hoe met ROS de ruwe </w:t>
      </w:r>
      <w:r w:rsidR="00DF5D67">
        <w:t>audiodata</w:t>
      </w:r>
      <w:r w:rsidR="00BC7A1F">
        <w:t xml:space="preserve"> van Pepper verkregen kan worden. </w:t>
      </w:r>
      <w:r w:rsidR="004466C9">
        <w:t xml:space="preserve">Zoals eerder uitgelegd draait de ROS-master op de server en staat Pepper hiermee in verbinding. Door een computer te verbinden aan de ROS-master kan via een </w:t>
      </w:r>
      <w:r w:rsidR="00D323CE">
        <w:t>ROS-commando</w:t>
      </w:r>
      <w:r w:rsidR="004466C9">
        <w:t xml:space="preserve"> een lijst worden opgevraagd van beschikbare nodes en topics</w:t>
      </w:r>
      <w:r w:rsidR="004466C9">
        <w:rPr>
          <w:rStyle w:val="FootnoteReference"/>
        </w:rPr>
        <w:footnoteReference w:id="3"/>
      </w:r>
      <w:r w:rsidR="004466C9">
        <w:t>.</w:t>
      </w:r>
    </w:p>
    <w:p w14:paraId="2D353502" w14:textId="772BF8BB" w:rsidR="004466C9" w:rsidRDefault="004466C9" w:rsidP="004466C9"/>
    <w:p w14:paraId="71EA952F" w14:textId="465A7DC9" w:rsidR="00C55476" w:rsidRDefault="004466C9" w:rsidP="004466C9">
      <w:r>
        <w:t xml:space="preserve">In deze lijst is te zien dat Pepper een audio topic heeft. </w:t>
      </w:r>
      <w:r w:rsidR="00E503CA">
        <w:t>Dit</w:t>
      </w:r>
      <w:r w:rsidR="00645C48">
        <w:t xml:space="preserve"> audio topic zal de input vormen voor een spraakherkenningssysteem. </w:t>
      </w:r>
      <w:r w:rsidR="00D323CE">
        <w:t>Hiervoor moet eerst</w:t>
      </w:r>
      <w:r w:rsidR="00645C48">
        <w:t xml:space="preserve"> </w:t>
      </w:r>
      <w:r w:rsidR="00D323CE">
        <w:t xml:space="preserve">het </w:t>
      </w:r>
      <w:r w:rsidR="00645C48">
        <w:t xml:space="preserve">bericht van </w:t>
      </w:r>
      <w:r w:rsidR="00E503CA">
        <w:t>het</w:t>
      </w:r>
      <w:r w:rsidR="00645C48">
        <w:t xml:space="preserve"> audio topic worden begrepen, omdat daarin de </w:t>
      </w:r>
      <w:r w:rsidR="00C55476">
        <w:t>audiodata</w:t>
      </w:r>
      <w:r w:rsidR="00645C48">
        <w:t xml:space="preserve"> zich </w:t>
      </w:r>
      <w:r w:rsidR="00C55476">
        <w:t>bevindt</w:t>
      </w:r>
      <w:r w:rsidR="00645C48">
        <w:t xml:space="preserve">. </w:t>
      </w:r>
      <w:r w:rsidR="00D323CE">
        <w:t>In ROS kan via een andere commando informatie worden opgevraagd over de audio topic, zie figuur 7.</w:t>
      </w:r>
    </w:p>
    <w:p w14:paraId="05B0C398" w14:textId="77777777" w:rsidR="00C55476" w:rsidRDefault="00C55476" w:rsidP="004466C9"/>
    <w:p w14:paraId="63EFF691" w14:textId="77777777" w:rsidR="00D323CE" w:rsidRDefault="00D323CE" w:rsidP="00D323CE">
      <w:pPr>
        <w:keepNext/>
      </w:pPr>
      <w:r w:rsidRPr="00C4749F">
        <w:rPr>
          <w:noProof/>
        </w:rPr>
        <w:drawing>
          <wp:inline distT="0" distB="0" distL="0" distR="0" wp14:anchorId="42E2414C" wp14:editId="7CEFDC8B">
            <wp:extent cx="3939540" cy="1074420"/>
            <wp:effectExtent l="0" t="0" r="3810" b="0"/>
            <wp:docPr id="4" name="Picture 4" descr="C:\Users\A689855\OneDrive - Atos\Afstuderen\Media\audiobuf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689855\OneDrive - Atos\Afstuderen\Media\audiobuff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39540" cy="1074420"/>
                    </a:xfrm>
                    <a:prstGeom prst="rect">
                      <a:avLst/>
                    </a:prstGeom>
                    <a:noFill/>
                    <a:ln>
                      <a:noFill/>
                    </a:ln>
                  </pic:spPr>
                </pic:pic>
              </a:graphicData>
            </a:graphic>
          </wp:inline>
        </w:drawing>
      </w:r>
    </w:p>
    <w:p w14:paraId="07D2F3DE" w14:textId="23715B80" w:rsidR="00D323CE" w:rsidRPr="00C4749F" w:rsidRDefault="00D323CE" w:rsidP="00D323CE">
      <w:pPr>
        <w:pStyle w:val="Caption"/>
      </w:pPr>
      <w:bookmarkStart w:id="50" w:name="_Toc521688388"/>
      <w:r>
        <w:t xml:space="preserve">Figuur </w:t>
      </w:r>
      <w:fldSimple w:instr=" SEQ Figuur \* ARABIC ">
        <w:r w:rsidR="001A29CC">
          <w:rPr>
            <w:noProof/>
          </w:rPr>
          <w:t>7</w:t>
        </w:r>
      </w:fldSimple>
      <w:r>
        <w:t xml:space="preserve">: </w:t>
      </w:r>
      <w:r w:rsidRPr="00553723">
        <w:t>Audio topic</w:t>
      </w:r>
      <w:bookmarkEnd w:id="50"/>
    </w:p>
    <w:p w14:paraId="1CF172BC" w14:textId="4A2F54C3" w:rsidR="004466C9" w:rsidRDefault="004466C9" w:rsidP="004466C9"/>
    <w:p w14:paraId="795C670B" w14:textId="64BF273C" w:rsidR="003A3512" w:rsidRPr="00D323CE" w:rsidRDefault="003A3512">
      <w:r>
        <w:br w:type="page"/>
      </w:r>
    </w:p>
    <w:p w14:paraId="78C3A21E" w14:textId="0263DC6D" w:rsidR="001D5A7E" w:rsidRDefault="008A1B05" w:rsidP="00D323CE">
      <w:pPr>
        <w:pStyle w:val="Heading4"/>
        <w:numPr>
          <w:ilvl w:val="0"/>
          <w:numId w:val="0"/>
        </w:numPr>
      </w:pPr>
      <w:r w:rsidRPr="00C4749F">
        <w:lastRenderedPageBreak/>
        <w:t xml:space="preserve">Audio </w:t>
      </w:r>
      <w:r w:rsidR="00D323CE">
        <w:t>Topic</w:t>
      </w:r>
    </w:p>
    <w:p w14:paraId="77E3C813" w14:textId="5B134BCB" w:rsidR="007F20C6" w:rsidRDefault="00D323CE" w:rsidP="00C65467">
      <w:r>
        <w:t xml:space="preserve">Uit de opgevraagde informatie over de </w:t>
      </w:r>
      <w:r w:rsidR="001E7AA9">
        <w:t>audio</w:t>
      </w:r>
      <w:r>
        <w:t xml:space="preserve"> </w:t>
      </w:r>
      <w:r w:rsidR="001E7AA9">
        <w:t>topic</w:t>
      </w:r>
      <w:r>
        <w:t xml:space="preserve"> </w:t>
      </w:r>
      <w:r w:rsidR="004450DD">
        <w:t xml:space="preserve">is te zien dat </w:t>
      </w:r>
      <w:r w:rsidR="001E7AA9">
        <w:t>het wordt gepubliceerd door</w:t>
      </w:r>
      <w:r w:rsidR="004450DD">
        <w:t xml:space="preserve"> </w:t>
      </w:r>
      <w:r w:rsidR="00E503CA">
        <w:t>de</w:t>
      </w:r>
      <w:r w:rsidR="001E7AA9">
        <w:t xml:space="preserve"> </w:t>
      </w:r>
      <w:r w:rsidR="004450DD">
        <w:t>/p</w:t>
      </w:r>
      <w:r w:rsidR="001E7AA9">
        <w:t xml:space="preserve">epper_robot node. Er </w:t>
      </w:r>
      <w:r w:rsidR="00E503CA">
        <w:t>zijn</w:t>
      </w:r>
      <w:r w:rsidR="001E7AA9">
        <w:t xml:space="preserve"> verder geen andere </w:t>
      </w:r>
      <w:r w:rsidR="004450DD">
        <w:t>nodes die zich op</w:t>
      </w:r>
      <w:r w:rsidR="001E7AA9">
        <w:t xml:space="preserve"> </w:t>
      </w:r>
      <w:r w:rsidR="00E503CA">
        <w:t>het</w:t>
      </w:r>
      <w:r w:rsidR="001E7AA9">
        <w:t xml:space="preserve"> audio topic</w:t>
      </w:r>
      <w:r w:rsidR="004450DD">
        <w:t xml:space="preserve"> </w:t>
      </w:r>
      <w:r w:rsidR="00E503CA">
        <w:t>geabonneerd hebben</w:t>
      </w:r>
      <w:r w:rsidR="004450DD">
        <w:t xml:space="preserve">. </w:t>
      </w:r>
      <w:r w:rsidR="007F20C6" w:rsidRPr="00C4749F">
        <w:t xml:space="preserve">Het bericht dat wordt uitgezonden is </w:t>
      </w:r>
      <w:r w:rsidR="00B659D7">
        <w:t xml:space="preserve">van het type </w:t>
      </w:r>
      <w:r w:rsidR="00913BF9">
        <w:t>naoqi_bridge_msgs/AudioBuffer</w:t>
      </w:r>
      <w:sdt>
        <w:sdtPr>
          <w:id w:val="92446748"/>
          <w:citation/>
        </w:sdtPr>
        <w:sdtContent>
          <w:r w:rsidR="00913BF9" w:rsidRPr="00C4749F">
            <w:fldChar w:fldCharType="begin"/>
          </w:r>
          <w:r w:rsidR="007B1682">
            <w:instrText xml:space="preserve">CITATION Aud \l 1033 </w:instrText>
          </w:r>
          <w:r w:rsidR="00913BF9" w:rsidRPr="00C4749F">
            <w:fldChar w:fldCharType="separate"/>
          </w:r>
          <w:r w:rsidR="001A29CC">
            <w:rPr>
              <w:noProof/>
            </w:rPr>
            <w:t xml:space="preserve"> </w:t>
          </w:r>
          <w:r w:rsidR="001A29CC" w:rsidRPr="001A29CC">
            <w:rPr>
              <w:noProof/>
            </w:rPr>
            <w:t>(AudioBuffer, 2017)</w:t>
          </w:r>
          <w:r w:rsidR="00913BF9" w:rsidRPr="00C4749F">
            <w:fldChar w:fldCharType="end"/>
          </w:r>
        </w:sdtContent>
      </w:sdt>
      <w:r w:rsidR="00913BF9">
        <w:t xml:space="preserve">. In </w:t>
      </w:r>
      <w:r w:rsidR="001C1243">
        <w:t>de tabel hieronder worden de ruwe data van het bericht uitgelegd.</w:t>
      </w:r>
    </w:p>
    <w:p w14:paraId="1F324744" w14:textId="41FF4758" w:rsidR="004450DD" w:rsidRDefault="004450DD" w:rsidP="00C65467"/>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1" w:type="dxa"/>
          <w:left w:w="85" w:type="dxa"/>
          <w:bottom w:w="11" w:type="dxa"/>
          <w:right w:w="85" w:type="dxa"/>
        </w:tblCellMar>
        <w:tblLook w:val="01E0" w:firstRow="1" w:lastRow="1" w:firstColumn="1" w:lastColumn="1" w:noHBand="0" w:noVBand="0"/>
      </w:tblPr>
      <w:tblGrid>
        <w:gridCol w:w="1581"/>
        <w:gridCol w:w="7338"/>
      </w:tblGrid>
      <w:tr w:rsidR="004450DD" w:rsidRPr="00C4749F" w14:paraId="050D02D8" w14:textId="77777777" w:rsidTr="004450DD">
        <w:trPr>
          <w:trHeight w:val="213"/>
          <w:tblHeader/>
        </w:trPr>
        <w:tc>
          <w:tcPr>
            <w:tcW w:w="1581" w:type="dxa"/>
            <w:tcBorders>
              <w:right w:val="single" w:sz="4" w:space="0" w:color="FFFFFF"/>
            </w:tcBorders>
            <w:shd w:val="clear" w:color="auto" w:fill="0066A2"/>
            <w:tcMar>
              <w:top w:w="57" w:type="dxa"/>
            </w:tcMar>
          </w:tcPr>
          <w:p w14:paraId="3E743BA9" w14:textId="580B92F4" w:rsidR="004450DD" w:rsidRPr="00C4749F" w:rsidRDefault="004450DD" w:rsidP="0033040D">
            <w:pPr>
              <w:pStyle w:val="TableHeader"/>
            </w:pPr>
            <w:r>
              <w:t>Naam</w:t>
            </w:r>
          </w:p>
        </w:tc>
        <w:tc>
          <w:tcPr>
            <w:tcW w:w="7338" w:type="dxa"/>
            <w:tcBorders>
              <w:left w:val="single" w:sz="4" w:space="0" w:color="FFFFFF"/>
              <w:right w:val="single" w:sz="4" w:space="0" w:color="auto"/>
            </w:tcBorders>
            <w:shd w:val="clear" w:color="auto" w:fill="0066A2"/>
            <w:tcMar>
              <w:top w:w="57" w:type="dxa"/>
            </w:tcMar>
          </w:tcPr>
          <w:p w14:paraId="7F8AA5F1" w14:textId="1E9DBDA3" w:rsidR="004450DD" w:rsidRPr="00C4749F" w:rsidRDefault="007E306A" w:rsidP="0033040D">
            <w:pPr>
              <w:pStyle w:val="TableHeader"/>
            </w:pPr>
            <w:fldSimple w:instr=" DOCPROPERTY &quot;lblDescription&quot; ">
              <w:r w:rsidR="001A29CC">
                <w:t>Omschrijving</w:t>
              </w:r>
            </w:fldSimple>
          </w:p>
        </w:tc>
      </w:tr>
      <w:tr w:rsidR="004450DD" w:rsidRPr="00C4749F" w14:paraId="33A73D98" w14:textId="77777777" w:rsidTr="004450DD">
        <w:trPr>
          <w:trHeight w:val="570"/>
          <w:tblHeader/>
        </w:trPr>
        <w:tc>
          <w:tcPr>
            <w:tcW w:w="1581" w:type="dxa"/>
            <w:shd w:val="clear" w:color="auto" w:fill="auto"/>
            <w:tcMar>
              <w:top w:w="28" w:type="dxa"/>
            </w:tcMar>
          </w:tcPr>
          <w:p w14:paraId="5F32C859" w14:textId="58DB4F7E" w:rsidR="004450DD" w:rsidRPr="00C4749F" w:rsidRDefault="004450DD" w:rsidP="0033040D">
            <w:pPr>
              <w:pStyle w:val="Table"/>
            </w:pPr>
            <w:r>
              <w:t>Header</w:t>
            </w:r>
          </w:p>
        </w:tc>
        <w:tc>
          <w:tcPr>
            <w:tcW w:w="7338" w:type="dxa"/>
            <w:tcBorders>
              <w:right w:val="single" w:sz="4" w:space="0" w:color="auto"/>
            </w:tcBorders>
            <w:shd w:val="clear" w:color="auto" w:fill="auto"/>
            <w:tcMar>
              <w:top w:w="28" w:type="dxa"/>
            </w:tcMar>
          </w:tcPr>
          <w:p w14:paraId="64C8F0A3" w14:textId="5E4A8E10" w:rsidR="004450DD" w:rsidRPr="00C4749F" w:rsidRDefault="004450DD" w:rsidP="004450DD">
            <w:r w:rsidRPr="00C4749F">
              <w:t xml:space="preserve">Hierin wordt de </w:t>
            </w:r>
            <w:r>
              <w:t>timestamp</w:t>
            </w:r>
            <w:r w:rsidRPr="00C4749F">
              <w:t xml:space="preserve"> opgeslagen van het moment dat het audiobuffer bericht is verstuurd.</w:t>
            </w:r>
          </w:p>
          <w:p w14:paraId="4BA27D21" w14:textId="79023570" w:rsidR="004450DD" w:rsidRPr="00C4749F" w:rsidRDefault="004450DD" w:rsidP="0033040D">
            <w:pPr>
              <w:pStyle w:val="Table"/>
            </w:pPr>
          </w:p>
        </w:tc>
      </w:tr>
      <w:tr w:rsidR="004450DD" w:rsidRPr="00C4749F" w14:paraId="11DF3483" w14:textId="77777777" w:rsidTr="004450DD">
        <w:trPr>
          <w:trHeight w:val="743"/>
          <w:tblHeader/>
        </w:trPr>
        <w:tc>
          <w:tcPr>
            <w:tcW w:w="1581" w:type="dxa"/>
            <w:shd w:val="clear" w:color="auto" w:fill="auto"/>
            <w:tcMar>
              <w:top w:w="28" w:type="dxa"/>
            </w:tcMar>
          </w:tcPr>
          <w:p w14:paraId="1D94252E" w14:textId="49E16557" w:rsidR="004450DD" w:rsidRDefault="004450DD" w:rsidP="0033040D">
            <w:pPr>
              <w:pStyle w:val="Table"/>
            </w:pPr>
            <w:r w:rsidRPr="004450DD">
              <w:t>Frequentie</w:t>
            </w:r>
          </w:p>
        </w:tc>
        <w:tc>
          <w:tcPr>
            <w:tcW w:w="7338" w:type="dxa"/>
            <w:tcBorders>
              <w:right w:val="single" w:sz="4" w:space="0" w:color="auto"/>
            </w:tcBorders>
            <w:shd w:val="clear" w:color="auto" w:fill="auto"/>
            <w:tcMar>
              <w:top w:w="28" w:type="dxa"/>
            </w:tcMar>
          </w:tcPr>
          <w:p w14:paraId="57632715" w14:textId="262AF4F9" w:rsidR="004450DD" w:rsidRPr="00C4749F" w:rsidRDefault="007249B5" w:rsidP="004450DD">
            <w:r>
              <w:t>De waarde geeft het</w:t>
            </w:r>
            <w:r w:rsidR="004450DD">
              <w:t xml:space="preserve"> aantal trillingen per seconde</w:t>
            </w:r>
            <w:r>
              <w:t xml:space="preserve"> aan</w:t>
            </w:r>
            <w:r w:rsidR="004450DD">
              <w:t xml:space="preserve">. </w:t>
            </w:r>
          </w:p>
        </w:tc>
      </w:tr>
      <w:tr w:rsidR="004450DD" w:rsidRPr="00C4749F" w14:paraId="6C132135" w14:textId="77777777" w:rsidTr="004450DD">
        <w:trPr>
          <w:trHeight w:val="743"/>
          <w:tblHeader/>
        </w:trPr>
        <w:tc>
          <w:tcPr>
            <w:tcW w:w="1581" w:type="dxa"/>
            <w:shd w:val="clear" w:color="auto" w:fill="auto"/>
            <w:tcMar>
              <w:top w:w="28" w:type="dxa"/>
            </w:tcMar>
          </w:tcPr>
          <w:p w14:paraId="481E37E4" w14:textId="137F209B" w:rsidR="004450DD" w:rsidRPr="004450DD" w:rsidRDefault="004450DD" w:rsidP="0033040D">
            <w:pPr>
              <w:pStyle w:val="Table"/>
            </w:pPr>
            <w:r>
              <w:t>Channel Order</w:t>
            </w:r>
          </w:p>
        </w:tc>
        <w:tc>
          <w:tcPr>
            <w:tcW w:w="7338" w:type="dxa"/>
            <w:tcBorders>
              <w:right w:val="single" w:sz="4" w:space="0" w:color="auto"/>
            </w:tcBorders>
            <w:shd w:val="clear" w:color="auto" w:fill="auto"/>
            <w:tcMar>
              <w:top w:w="28" w:type="dxa"/>
            </w:tcMar>
          </w:tcPr>
          <w:p w14:paraId="2CC631C5" w14:textId="425A6863" w:rsidR="004450DD" w:rsidRPr="00C4749F" w:rsidRDefault="004450DD" w:rsidP="004450DD">
            <w:r w:rsidRPr="00C4749F">
              <w:t xml:space="preserve">Elke microfoon </w:t>
            </w:r>
            <w:r w:rsidR="001C1243">
              <w:t>heeft</w:t>
            </w:r>
            <w:r w:rsidRPr="00C4749F">
              <w:t xml:space="preserve"> zijn eigen </w:t>
            </w:r>
            <w:r w:rsidR="004C5FCC">
              <w:t>audiokanaal</w:t>
            </w:r>
            <w:r w:rsidRPr="00C4749F">
              <w:t xml:space="preserve">. De volgorde van de </w:t>
            </w:r>
            <w:r w:rsidR="004C5FCC">
              <w:t>audiokanalen</w:t>
            </w:r>
            <w:r w:rsidR="007249B5">
              <w:t xml:space="preserve"> die worden</w:t>
            </w:r>
            <w:r w:rsidRPr="00C4749F">
              <w:t xml:space="preserve"> opgehaald </w:t>
            </w:r>
            <w:r w:rsidR="007249B5">
              <w:t>zijn</w:t>
            </w:r>
            <w:r w:rsidRPr="00C4749F">
              <w:t>: linksboven, rechtsboven, rech</w:t>
            </w:r>
            <w:r>
              <w:t xml:space="preserve">tsonder, linksonder. </w:t>
            </w:r>
          </w:p>
          <w:p w14:paraId="4A52F879" w14:textId="77777777" w:rsidR="004450DD" w:rsidRDefault="004450DD" w:rsidP="004450DD"/>
        </w:tc>
      </w:tr>
      <w:tr w:rsidR="004450DD" w:rsidRPr="00C4749F" w14:paraId="7029EF1B" w14:textId="77777777" w:rsidTr="004450DD">
        <w:trPr>
          <w:trHeight w:val="743"/>
          <w:tblHeader/>
        </w:trPr>
        <w:tc>
          <w:tcPr>
            <w:tcW w:w="1581" w:type="dxa"/>
            <w:shd w:val="clear" w:color="auto" w:fill="auto"/>
            <w:tcMar>
              <w:top w:w="28" w:type="dxa"/>
            </w:tcMar>
          </w:tcPr>
          <w:p w14:paraId="768D9E72" w14:textId="6F620229" w:rsidR="004450DD" w:rsidRDefault="004450DD" w:rsidP="0033040D">
            <w:pPr>
              <w:pStyle w:val="Table"/>
            </w:pPr>
            <w:r w:rsidRPr="004450DD">
              <w:t>Channel Map</w:t>
            </w:r>
          </w:p>
        </w:tc>
        <w:tc>
          <w:tcPr>
            <w:tcW w:w="7338" w:type="dxa"/>
            <w:tcBorders>
              <w:right w:val="single" w:sz="4" w:space="0" w:color="auto"/>
            </w:tcBorders>
            <w:shd w:val="clear" w:color="auto" w:fill="auto"/>
            <w:tcMar>
              <w:top w:w="28" w:type="dxa"/>
            </w:tcMar>
          </w:tcPr>
          <w:p w14:paraId="53F3B772" w14:textId="58FCFA24" w:rsidR="004450DD" w:rsidRPr="00C4749F" w:rsidRDefault="004450DD" w:rsidP="004450DD">
            <w:r w:rsidRPr="00C4749F">
              <w:t xml:space="preserve">Hierin wordt de volgorde van de </w:t>
            </w:r>
            <w:r w:rsidR="004C5FCC">
              <w:t>audiokanalen</w:t>
            </w:r>
            <w:r w:rsidRPr="00C4749F">
              <w:t xml:space="preserve"> opgeslagen in een lijst.</w:t>
            </w:r>
          </w:p>
          <w:p w14:paraId="320475DA" w14:textId="77777777" w:rsidR="004450DD" w:rsidRPr="00C4749F" w:rsidRDefault="004450DD" w:rsidP="004450DD"/>
        </w:tc>
      </w:tr>
      <w:tr w:rsidR="004450DD" w:rsidRPr="00C4749F" w14:paraId="1C069307" w14:textId="77777777" w:rsidTr="004450DD">
        <w:trPr>
          <w:trHeight w:val="743"/>
          <w:tblHeader/>
        </w:trPr>
        <w:tc>
          <w:tcPr>
            <w:tcW w:w="1581" w:type="dxa"/>
            <w:shd w:val="clear" w:color="auto" w:fill="auto"/>
            <w:tcMar>
              <w:top w:w="28" w:type="dxa"/>
            </w:tcMar>
          </w:tcPr>
          <w:p w14:paraId="5FF1DDC7" w14:textId="6904F3C5" w:rsidR="004450DD" w:rsidRPr="004450DD" w:rsidRDefault="004450DD" w:rsidP="0033040D">
            <w:pPr>
              <w:pStyle w:val="Table"/>
            </w:pPr>
            <w:r>
              <w:t>Data</w:t>
            </w:r>
          </w:p>
        </w:tc>
        <w:tc>
          <w:tcPr>
            <w:tcW w:w="7338" w:type="dxa"/>
            <w:tcBorders>
              <w:right w:val="single" w:sz="4" w:space="0" w:color="auto"/>
            </w:tcBorders>
            <w:shd w:val="clear" w:color="auto" w:fill="auto"/>
            <w:tcMar>
              <w:top w:w="28" w:type="dxa"/>
            </w:tcMar>
          </w:tcPr>
          <w:p w14:paraId="5AC77FAA" w14:textId="6BD12D1A" w:rsidR="004450DD" w:rsidRDefault="004450DD" w:rsidP="004450DD">
            <w:r w:rsidRPr="00C4749F">
              <w:t xml:space="preserve">Alle audiodata worden in een lijst </w:t>
            </w:r>
            <w:r>
              <w:t>van zestien getallen opgeslagen</w:t>
            </w:r>
            <w:r w:rsidRPr="00C4749F">
              <w:t xml:space="preserve">. </w:t>
            </w:r>
            <w:r>
              <w:t xml:space="preserve">Elke vier </w:t>
            </w:r>
            <w:r w:rsidRPr="00C4749F">
              <w:t xml:space="preserve">getallen behoren tot een </w:t>
            </w:r>
            <w:r w:rsidR="004C5FCC">
              <w:t>audiokanaal</w:t>
            </w:r>
            <w:r w:rsidRPr="00C4749F">
              <w:t>. Dat betekent dat</w:t>
            </w:r>
            <w:r>
              <w:t xml:space="preserve"> er</w:t>
            </w:r>
            <w:r w:rsidRPr="00C4749F">
              <w:t xml:space="preserve"> </w:t>
            </w:r>
            <w:r>
              <w:t>vier</w:t>
            </w:r>
            <w:r w:rsidR="00C208EB">
              <w:t xml:space="preserve"> audiokanalen zijn. P</w:t>
            </w:r>
            <w:r>
              <w:t>er audiokanaal</w:t>
            </w:r>
            <w:r w:rsidR="00C208EB">
              <w:t xml:space="preserve"> kan</w:t>
            </w:r>
            <w:r>
              <w:t xml:space="preserve"> de audiodata worden verkregen </w:t>
            </w:r>
            <w:r w:rsidR="00C208EB">
              <w:t>van een specifieke microfoon</w:t>
            </w:r>
            <w:r w:rsidRPr="00C4749F">
              <w:t>.</w:t>
            </w:r>
            <w:r>
              <w:t xml:space="preserve"> </w:t>
            </w:r>
          </w:p>
          <w:p w14:paraId="5CD61593" w14:textId="6A91145F" w:rsidR="004450DD" w:rsidRPr="00C4749F" w:rsidRDefault="004450DD" w:rsidP="001C1243">
            <w:pPr>
              <w:keepNext/>
            </w:pPr>
          </w:p>
        </w:tc>
      </w:tr>
    </w:tbl>
    <w:p w14:paraId="4D5EA699" w14:textId="38F3A40B" w:rsidR="001C1243" w:rsidRDefault="001C1243">
      <w:pPr>
        <w:pStyle w:val="Caption"/>
      </w:pPr>
      <w:bookmarkStart w:id="51" w:name="_Toc521688377"/>
      <w:r>
        <w:t xml:space="preserve">Tabel </w:t>
      </w:r>
      <w:fldSimple w:instr=" SEQ Tabel \* ARABIC ">
        <w:r w:rsidR="001A29CC">
          <w:rPr>
            <w:noProof/>
          </w:rPr>
          <w:t>3</w:t>
        </w:r>
      </w:fldSimple>
      <w:r>
        <w:t>: AudioBuffer</w:t>
      </w:r>
      <w:bookmarkEnd w:id="51"/>
    </w:p>
    <w:p w14:paraId="569F391C" w14:textId="0CDFA9B1" w:rsidR="001C1243" w:rsidRDefault="00D60CC5" w:rsidP="00D60CC5">
      <w:pPr>
        <w:pStyle w:val="Heading4"/>
        <w:numPr>
          <w:ilvl w:val="0"/>
          <w:numId w:val="0"/>
        </w:numPr>
      </w:pPr>
      <w:r>
        <w:t>ROS-softwarepakket</w:t>
      </w:r>
    </w:p>
    <w:p w14:paraId="6A62AFED" w14:textId="27455FF8" w:rsidR="00E71255" w:rsidRDefault="00C208EB" w:rsidP="00C208EB">
      <w:pPr>
        <w:spacing w:after="160" w:line="259" w:lineRule="auto"/>
      </w:pPr>
      <w:r>
        <w:t xml:space="preserve">Om </w:t>
      </w:r>
      <w:r w:rsidR="00E503CA">
        <w:t>dit</w:t>
      </w:r>
      <w:r>
        <w:t xml:space="preserve"> audio topic te kunnen gebruiken voor een spraakherkenningssysteem moet er een ROS-softwarepakket gemaakt worden. </w:t>
      </w:r>
      <w:r w:rsidR="00E503CA">
        <w:t>Dit</w:t>
      </w:r>
      <w:r>
        <w:t xml:space="preserve"> pakket kan bijvoorbeeld een node /speech_to_text bevatten die zich abonneert op </w:t>
      </w:r>
      <w:r w:rsidR="00E503CA">
        <w:t>het</w:t>
      </w:r>
      <w:r>
        <w:t xml:space="preserve"> audio topic en vervolgens de audio kan omzetten naar tekst. Zie</w:t>
      </w:r>
      <w:r w:rsidR="00E503CA">
        <w:t xml:space="preserve"> de</w:t>
      </w:r>
      <w:r>
        <w:t xml:space="preserve"> figuur hieronder.</w:t>
      </w:r>
    </w:p>
    <w:p w14:paraId="156722D6" w14:textId="1FF3E432" w:rsidR="00D323CE" w:rsidRDefault="00D323CE" w:rsidP="0010707E"/>
    <w:p w14:paraId="6C3D45EB" w14:textId="77777777" w:rsidR="00D323CE" w:rsidRDefault="00D323CE" w:rsidP="00D323CE">
      <w:pPr>
        <w:keepNext/>
        <w:spacing w:after="160" w:line="259" w:lineRule="auto"/>
      </w:pPr>
      <w:r>
        <w:rPr>
          <w:noProof/>
        </w:rPr>
        <w:drawing>
          <wp:inline distT="0" distB="0" distL="0" distR="0" wp14:anchorId="52D8A923" wp14:editId="29E968B9">
            <wp:extent cx="5684520" cy="1333500"/>
            <wp:effectExtent l="0" t="0" r="0" b="0"/>
            <wp:docPr id="448" name="Picture 448" descr="C:\Users\A689855\Downloads\Kernmerken-P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689855\Downloads\Kernmerken-Page-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84520" cy="1333500"/>
                    </a:xfrm>
                    <a:prstGeom prst="rect">
                      <a:avLst/>
                    </a:prstGeom>
                    <a:noFill/>
                    <a:ln>
                      <a:noFill/>
                    </a:ln>
                  </pic:spPr>
                </pic:pic>
              </a:graphicData>
            </a:graphic>
          </wp:inline>
        </w:drawing>
      </w:r>
    </w:p>
    <w:p w14:paraId="05B03D0A" w14:textId="5E1FF376" w:rsidR="00D323CE" w:rsidRDefault="00D323CE" w:rsidP="00D323CE">
      <w:pPr>
        <w:pStyle w:val="Caption"/>
      </w:pPr>
      <w:bookmarkStart w:id="52" w:name="_Toc521688389"/>
      <w:r>
        <w:t xml:space="preserve">Figuur </w:t>
      </w:r>
      <w:fldSimple w:instr=" SEQ Figuur \* ARABIC ">
        <w:r w:rsidR="001A29CC">
          <w:rPr>
            <w:noProof/>
          </w:rPr>
          <w:t>8</w:t>
        </w:r>
      </w:fldSimple>
      <w:r>
        <w:t>: Pepper Robot</w:t>
      </w:r>
      <w:bookmarkEnd w:id="52"/>
    </w:p>
    <w:p w14:paraId="52E50563" w14:textId="77777777" w:rsidR="00D323CE" w:rsidRPr="00C4749F" w:rsidRDefault="00D323CE" w:rsidP="0010707E"/>
    <w:p w14:paraId="6704035E" w14:textId="77777777" w:rsidR="00462F91" w:rsidRPr="00C4749F" w:rsidRDefault="00462F91" w:rsidP="009107C8">
      <w:pPr>
        <w:pStyle w:val="Heading4"/>
        <w:ind w:firstLine="0"/>
      </w:pPr>
      <w:r w:rsidRPr="00C4749F">
        <w:br w:type="page"/>
      </w:r>
    </w:p>
    <w:p w14:paraId="2002190C" w14:textId="77777777" w:rsidR="000F3837" w:rsidRPr="00C4749F" w:rsidRDefault="00795DFF" w:rsidP="00CC16CD">
      <w:pPr>
        <w:pStyle w:val="Heading2"/>
      </w:pPr>
      <w:bookmarkStart w:id="53" w:name="_Toc521688356"/>
      <w:r w:rsidRPr="00C4749F">
        <w:lastRenderedPageBreak/>
        <w:t>Spraakherkenning</w:t>
      </w:r>
      <w:bookmarkEnd w:id="53"/>
    </w:p>
    <w:p w14:paraId="04A1D637" w14:textId="7D83AD51" w:rsidR="001F0ACE" w:rsidRDefault="002E7A49" w:rsidP="00C65467">
      <w:r w:rsidRPr="00C4749F">
        <w:t xml:space="preserve">In dit subhoofdstuk wordt </w:t>
      </w:r>
      <w:r w:rsidR="0000148A">
        <w:t xml:space="preserve">vervolgens </w:t>
      </w:r>
      <w:r w:rsidRPr="00C4749F">
        <w:t>gekeken hoe de</w:t>
      </w:r>
      <w:r w:rsidR="00826D6A" w:rsidRPr="00C4749F">
        <w:t xml:space="preserve"> </w:t>
      </w:r>
      <w:r w:rsidR="0000148A">
        <w:t xml:space="preserve">met ROS verkregen </w:t>
      </w:r>
      <w:r w:rsidR="00826D6A" w:rsidRPr="00C4749F">
        <w:t xml:space="preserve">audiodata </w:t>
      </w:r>
      <w:r w:rsidRPr="00C4749F">
        <w:t>kan worden</w:t>
      </w:r>
      <w:r w:rsidR="00826D6A" w:rsidRPr="00C4749F">
        <w:t xml:space="preserve"> omgezet </w:t>
      </w:r>
      <w:r w:rsidR="00DB397C">
        <w:t xml:space="preserve">naar tekst. </w:t>
      </w:r>
      <w:r w:rsidR="00055741">
        <w:t>Het omzetten van de audio naar</w:t>
      </w:r>
      <w:r w:rsidR="001F0ACE">
        <w:t xml:space="preserve"> tekst is nodig om</w:t>
      </w:r>
      <w:r w:rsidR="00055741">
        <w:t xml:space="preserve"> deze vervolgens</w:t>
      </w:r>
      <w:r w:rsidR="001F0ACE">
        <w:t xml:space="preserve"> te kunnen analyseren, zodat Pepper</w:t>
      </w:r>
      <w:r w:rsidR="00055741">
        <w:t xml:space="preserve"> op basis van de tekst met behulp van Natural Language Processing</w:t>
      </w:r>
      <w:r w:rsidR="001F0ACE">
        <w:t xml:space="preserve"> </w:t>
      </w:r>
      <w:r w:rsidR="00055741">
        <w:t xml:space="preserve">software </w:t>
      </w:r>
      <w:r w:rsidR="001F0ACE">
        <w:t xml:space="preserve">kan begrijpen wat er gezegd wordt. Voor </w:t>
      </w:r>
      <w:r w:rsidR="00055741">
        <w:t xml:space="preserve">het omzetten van deze audiodata van </w:t>
      </w:r>
      <w:r w:rsidR="001F0ACE">
        <w:t xml:space="preserve">Pepper zal daarom een externe spraakherkenning gekozen worden die onder andere kan omgaan met de realtime audioverwerking. De focus in dit subhoofdstuk ligt in hoe spraakherkenning in elkaar zit en </w:t>
      </w:r>
      <w:r w:rsidR="00BE6594">
        <w:t>het selecteren van een</w:t>
      </w:r>
      <w:r w:rsidR="004375FD">
        <w:t xml:space="preserve"> spraakherkenningssysteem</w:t>
      </w:r>
      <w:r w:rsidR="00BE6594">
        <w:t>.</w:t>
      </w:r>
      <w:r w:rsidR="001F0ACE">
        <w:t xml:space="preserve"> </w:t>
      </w:r>
    </w:p>
    <w:p w14:paraId="15AFFD32" w14:textId="09CAA187" w:rsidR="00CC16CD" w:rsidRPr="00C4749F" w:rsidRDefault="00CC16CD" w:rsidP="00C65467"/>
    <w:p w14:paraId="6EA1822A" w14:textId="77777777" w:rsidR="004452D1" w:rsidRPr="00C4749F" w:rsidRDefault="001B055B" w:rsidP="00CC16CD">
      <w:pPr>
        <w:pStyle w:val="Heading3"/>
      </w:pPr>
      <w:r>
        <w:t>Over spraakherkenning</w:t>
      </w:r>
    </w:p>
    <w:p w14:paraId="450B8769" w14:textId="2AF55A6B" w:rsidR="002E7A49" w:rsidRDefault="00253600" w:rsidP="00253600">
      <w:r w:rsidRPr="00C4749F">
        <w:t>De termen spraakherkenning en stemherkenning worden soms door elkaar gebruikt, m</w:t>
      </w:r>
      <w:r w:rsidR="00CC16CD">
        <w:t>aar ze betekenen niet hetzelfde.</w:t>
      </w:r>
    </w:p>
    <w:p w14:paraId="674D1FAC" w14:textId="77777777" w:rsidR="00CC16CD" w:rsidRPr="00C4749F" w:rsidRDefault="00CC16CD" w:rsidP="00253600"/>
    <w:p w14:paraId="66568E40" w14:textId="77777777" w:rsidR="002E7A49" w:rsidRPr="00C4749F" w:rsidRDefault="002E7A49" w:rsidP="00D637F5">
      <w:pPr>
        <w:pStyle w:val="Heading4"/>
        <w:numPr>
          <w:ilvl w:val="0"/>
          <w:numId w:val="0"/>
        </w:numPr>
      </w:pPr>
      <w:r w:rsidRPr="00C4749F">
        <w:t>Spraakherkenning</w:t>
      </w:r>
    </w:p>
    <w:p w14:paraId="219C158D" w14:textId="78893A3E" w:rsidR="000602EC" w:rsidRDefault="002E7A49" w:rsidP="00253600">
      <w:r w:rsidRPr="00C4749F">
        <w:t>Spraakherkenning is het proces van woorden en zinsdelen identificeren als iemand praat en het omzetten naar een digitaal leesbaar formaat. Spraakherkenning software heeft een gelimiteerde woordenlijst en zinnen en het kan alleen geïdentificeerd worden als deze woorden en zinnen duidelijk worden uitgesproken</w:t>
      </w:r>
      <w:r w:rsidR="005475FB" w:rsidRPr="00C4749F">
        <w:t xml:space="preserve"> </w:t>
      </w:r>
      <w:sdt>
        <w:sdtPr>
          <w:id w:val="711694960"/>
          <w:citation/>
        </w:sdtPr>
        <w:sdtContent>
          <w:r w:rsidR="005475FB" w:rsidRPr="00C4749F">
            <w:fldChar w:fldCharType="begin"/>
          </w:r>
          <w:r w:rsidR="005475FB" w:rsidRPr="00C4749F">
            <w:instrText xml:space="preserve"> CITATION Mar16 \l 1033 </w:instrText>
          </w:r>
          <w:r w:rsidR="005475FB" w:rsidRPr="00C4749F">
            <w:fldChar w:fldCharType="separate"/>
          </w:r>
          <w:r w:rsidR="001A29CC" w:rsidRPr="001A29CC">
            <w:rPr>
              <w:noProof/>
            </w:rPr>
            <w:t>(Rouse, 2016)</w:t>
          </w:r>
          <w:r w:rsidR="005475FB" w:rsidRPr="00C4749F">
            <w:fldChar w:fldCharType="end"/>
          </w:r>
        </w:sdtContent>
      </w:sdt>
      <w:r w:rsidRPr="00C4749F">
        <w:t>.</w:t>
      </w:r>
      <w:r w:rsidR="008C7A9C" w:rsidRPr="00C4749F">
        <w:t xml:space="preserve"> </w:t>
      </w:r>
      <w:r w:rsidR="00D43D7C" w:rsidRPr="00C4749F">
        <w:t>Spraakherkenning staat ook bekend als automatic speech recognition (ASR)</w:t>
      </w:r>
      <w:r w:rsidR="008C7A9C" w:rsidRPr="00C4749F">
        <w:t xml:space="preserve"> en</w:t>
      </w:r>
      <w:r w:rsidR="00D43D7C" w:rsidRPr="00C4749F">
        <w:t xml:space="preserve"> speech to text (STT)</w:t>
      </w:r>
      <w:r w:rsidR="008C7A9C" w:rsidRPr="00C4749F">
        <w:t>.</w:t>
      </w:r>
    </w:p>
    <w:p w14:paraId="3DA1E692" w14:textId="77777777" w:rsidR="00CC16CD" w:rsidRPr="00C4749F" w:rsidRDefault="00CC16CD" w:rsidP="00253600"/>
    <w:p w14:paraId="7BF39610" w14:textId="77777777" w:rsidR="002E7A49" w:rsidRPr="00730E5C" w:rsidRDefault="002E7A49" w:rsidP="00D637F5">
      <w:pPr>
        <w:pStyle w:val="Heading4"/>
        <w:numPr>
          <w:ilvl w:val="0"/>
          <w:numId w:val="0"/>
        </w:numPr>
      </w:pPr>
      <w:r w:rsidRPr="00730E5C">
        <w:t>Stemherkenning</w:t>
      </w:r>
    </w:p>
    <w:p w14:paraId="4AD0EDD5" w14:textId="21FA8138" w:rsidR="00253600" w:rsidRDefault="00253600" w:rsidP="00253600">
      <w:r w:rsidRPr="00C4749F">
        <w:t>Stemherkenning is het identificeren van de persoon die aan het prat</w:t>
      </w:r>
      <w:r w:rsidR="00E27FB7">
        <w:t>en is. Iedereen heeft een uniek</w:t>
      </w:r>
      <w:r w:rsidRPr="00C4749F">
        <w:t xml:space="preserve"> spraakpatroon uit hun anatomie (de grootte en vorm van de mond en keel) en gedragspatroon (toonhoogte, spreekstijl, accent, enzovoort). Stemherkenning wordt</w:t>
      </w:r>
      <w:r w:rsidR="009A00F4">
        <w:t xml:space="preserve"> in combinatie met spraakherkenning</w:t>
      </w:r>
      <w:r w:rsidRPr="00C4749F">
        <w:t xml:space="preserve"> gebruikt om apparaten te besturen, opdrachten uit te voeren of te schrijven zonder een toetsenbord, </w:t>
      </w:r>
      <w:r w:rsidR="00BB363E">
        <w:t>muis of te klikken op een knop</w:t>
      </w:r>
      <w:r w:rsidR="000C2903">
        <w:t xml:space="preserve"> </w:t>
      </w:r>
      <w:sdt>
        <w:sdtPr>
          <w:id w:val="-14153927"/>
          <w:citation/>
        </w:sdtPr>
        <w:sdtContent>
          <w:r w:rsidR="00B97FC8" w:rsidRPr="00C4749F">
            <w:fldChar w:fldCharType="begin"/>
          </w:r>
          <w:r w:rsidR="00B97FC8" w:rsidRPr="00C4749F">
            <w:instrText xml:space="preserve"> CITATION Com17 \l 1033 </w:instrText>
          </w:r>
          <w:r w:rsidR="00B97FC8" w:rsidRPr="00C4749F">
            <w:fldChar w:fldCharType="separate"/>
          </w:r>
          <w:r w:rsidR="001A29CC" w:rsidRPr="001A29CC">
            <w:rPr>
              <w:noProof/>
            </w:rPr>
            <w:t>(Hope, 2017)</w:t>
          </w:r>
          <w:r w:rsidR="00B97FC8" w:rsidRPr="00C4749F">
            <w:fldChar w:fldCharType="end"/>
          </w:r>
        </w:sdtContent>
      </w:sdt>
      <w:r w:rsidRPr="00C4749F">
        <w:t>.</w:t>
      </w:r>
    </w:p>
    <w:p w14:paraId="6F913287" w14:textId="77777777" w:rsidR="00CC16CD" w:rsidRPr="00C4749F" w:rsidRDefault="00CC16CD" w:rsidP="00253600"/>
    <w:p w14:paraId="4C40CE55" w14:textId="77777777" w:rsidR="00253600" w:rsidRPr="00C4749F" w:rsidRDefault="00253600" w:rsidP="00CC16CD">
      <w:pPr>
        <w:pStyle w:val="Heading3"/>
      </w:pPr>
      <w:r w:rsidRPr="00C4749F">
        <w:t>Voor- en nadelen</w:t>
      </w:r>
    </w:p>
    <w:p w14:paraId="6D38776E" w14:textId="072E1B19" w:rsidR="001456A8" w:rsidRDefault="00253600" w:rsidP="001456A8">
      <w:r w:rsidRPr="00C4749F">
        <w:t>Het voordeel van spraakherkenning is dat het makkelijk te gebruiken is. Het wordt</w:t>
      </w:r>
      <w:r w:rsidR="00757819">
        <w:t xml:space="preserve"> vaak al op computers en mobiele apparaten</w:t>
      </w:r>
      <w:r w:rsidRPr="00C4749F">
        <w:t xml:space="preserve"> geïnstalleerd, zodat het toegankelijk is. Het nadeel is </w:t>
      </w:r>
      <w:r w:rsidR="00683F25">
        <w:t xml:space="preserve">dat </w:t>
      </w:r>
      <w:r w:rsidRPr="00C4749F">
        <w:t>het niet staat is om alle woorden vast te leggen vanwege variaties in uitspraak. Er is een gebrek aan ondersteuning voor de meeste talen buiten Engels</w:t>
      </w:r>
      <w:r w:rsidR="00586714" w:rsidRPr="00C4749F">
        <w:t xml:space="preserve"> </w:t>
      </w:r>
      <w:sdt>
        <w:sdtPr>
          <w:id w:val="1388386366"/>
          <w:citation/>
        </w:sdtPr>
        <w:sdtContent>
          <w:r w:rsidR="00586714" w:rsidRPr="00C4749F">
            <w:fldChar w:fldCharType="begin"/>
          </w:r>
          <w:r w:rsidR="00586714" w:rsidRPr="00C4749F">
            <w:instrText xml:space="preserve"> CITATION Mar16 \l 1033 </w:instrText>
          </w:r>
          <w:r w:rsidR="00586714" w:rsidRPr="00C4749F">
            <w:fldChar w:fldCharType="separate"/>
          </w:r>
          <w:r w:rsidR="001A29CC" w:rsidRPr="001A29CC">
            <w:rPr>
              <w:noProof/>
            </w:rPr>
            <w:t>(Rouse, 2016)</w:t>
          </w:r>
          <w:r w:rsidR="00586714" w:rsidRPr="00C4749F">
            <w:fldChar w:fldCharType="end"/>
          </w:r>
        </w:sdtContent>
      </w:sdt>
      <w:r w:rsidRPr="00C4749F">
        <w:t xml:space="preserve">. </w:t>
      </w:r>
    </w:p>
    <w:p w14:paraId="57778FE0" w14:textId="77777777" w:rsidR="00CC16CD" w:rsidRPr="00C4749F" w:rsidRDefault="00CC16CD" w:rsidP="001456A8"/>
    <w:p w14:paraId="2A4AAE06" w14:textId="77777777" w:rsidR="00253600" w:rsidRPr="00C4749F" w:rsidRDefault="00384A24" w:rsidP="00CC16CD">
      <w:pPr>
        <w:pStyle w:val="Heading3"/>
      </w:pPr>
      <w:r w:rsidRPr="00C4749F">
        <w:t>Soorten spraakherkenningssystemen</w:t>
      </w:r>
    </w:p>
    <w:p w14:paraId="0E02E7C9" w14:textId="13CC327E" w:rsidR="00D12CBA" w:rsidRPr="00C4749F" w:rsidRDefault="00D12CBA" w:rsidP="00D12CBA">
      <w:r w:rsidRPr="00C4749F">
        <w:t xml:space="preserve">Voor spraakherkenning zijn er verschillende </w:t>
      </w:r>
      <w:r w:rsidR="00384A24" w:rsidRPr="00C4749F">
        <w:t>soorten systemen</w:t>
      </w:r>
      <w:r w:rsidRPr="00C4749F">
        <w:t xml:space="preserve"> ontwikkeld die spraak omzetten naar tekst</w:t>
      </w:r>
      <w:r w:rsidR="001E6369" w:rsidRPr="00C4749F">
        <w:t xml:space="preserve"> </w:t>
      </w:r>
      <w:sdt>
        <w:sdtPr>
          <w:id w:val="-666938642"/>
          <w:citation/>
        </w:sdtPr>
        <w:sdtContent>
          <w:r w:rsidR="001E6369" w:rsidRPr="00C4749F">
            <w:fldChar w:fldCharType="begin"/>
          </w:r>
          <w:r w:rsidR="001E6369" w:rsidRPr="00C4749F">
            <w:instrText xml:space="preserve"> CITATION Com17 \l 1033 </w:instrText>
          </w:r>
          <w:r w:rsidR="001E6369" w:rsidRPr="00C4749F">
            <w:fldChar w:fldCharType="separate"/>
          </w:r>
          <w:r w:rsidR="001A29CC" w:rsidRPr="001A29CC">
            <w:rPr>
              <w:noProof/>
            </w:rPr>
            <w:t>(Hope, 2017)</w:t>
          </w:r>
          <w:r w:rsidR="001E6369" w:rsidRPr="00C4749F">
            <w:fldChar w:fldCharType="end"/>
          </w:r>
        </w:sdtContent>
      </w:sdt>
      <w:r w:rsidRPr="00C4749F">
        <w:t xml:space="preserve">. Hieronder in de tabel is een overzicht van bekende </w:t>
      </w:r>
      <w:r w:rsidR="00384A24" w:rsidRPr="00C4749F">
        <w:t>spraakherkenningssyste</w:t>
      </w:r>
      <w:r w:rsidRPr="00C4749F">
        <w:t>m</w:t>
      </w:r>
      <w:r w:rsidR="00384A24" w:rsidRPr="00C4749F">
        <w:t>en</w:t>
      </w:r>
      <w:r w:rsidRPr="00C4749F">
        <w:t>:</w:t>
      </w:r>
    </w:p>
    <w:p w14:paraId="2082C810" w14:textId="77777777" w:rsidR="00D12CBA" w:rsidRPr="00C4749F" w:rsidRDefault="00D12CBA" w:rsidP="00D12CBA"/>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1" w:type="dxa"/>
          <w:left w:w="85" w:type="dxa"/>
          <w:bottom w:w="11" w:type="dxa"/>
          <w:right w:w="85" w:type="dxa"/>
        </w:tblCellMar>
        <w:tblLook w:val="01E0" w:firstRow="1" w:lastRow="1" w:firstColumn="1" w:lastColumn="1" w:noHBand="0" w:noVBand="0"/>
      </w:tblPr>
      <w:tblGrid>
        <w:gridCol w:w="2263"/>
        <w:gridCol w:w="6379"/>
      </w:tblGrid>
      <w:tr w:rsidR="00F52895" w:rsidRPr="00C4749F" w14:paraId="117B53AD" w14:textId="77777777" w:rsidTr="00F52895">
        <w:trPr>
          <w:tblHeader/>
        </w:trPr>
        <w:tc>
          <w:tcPr>
            <w:tcW w:w="2263" w:type="dxa"/>
            <w:tcBorders>
              <w:right w:val="single" w:sz="4" w:space="0" w:color="FFFFFF"/>
            </w:tcBorders>
            <w:shd w:val="clear" w:color="auto" w:fill="0066A2"/>
            <w:tcMar>
              <w:top w:w="57" w:type="dxa"/>
            </w:tcMar>
          </w:tcPr>
          <w:p w14:paraId="5441D093" w14:textId="77777777" w:rsidR="00F52895" w:rsidRPr="00C4749F" w:rsidRDefault="00F52895" w:rsidP="00495C13">
            <w:pPr>
              <w:pStyle w:val="TableHeader"/>
            </w:pPr>
            <w:r w:rsidRPr="00C4749F">
              <w:t>Type systeem</w:t>
            </w:r>
          </w:p>
        </w:tc>
        <w:tc>
          <w:tcPr>
            <w:tcW w:w="6379" w:type="dxa"/>
            <w:tcBorders>
              <w:left w:val="single" w:sz="4" w:space="0" w:color="FFFFFF"/>
              <w:right w:val="single" w:sz="4" w:space="0" w:color="FFFFFF"/>
            </w:tcBorders>
            <w:shd w:val="clear" w:color="auto" w:fill="0066A2"/>
            <w:tcMar>
              <w:top w:w="57" w:type="dxa"/>
            </w:tcMar>
          </w:tcPr>
          <w:p w14:paraId="7BEB6B2B" w14:textId="77777777" w:rsidR="00F52895" w:rsidRPr="00C4749F" w:rsidRDefault="00F52895" w:rsidP="00495C13">
            <w:pPr>
              <w:pStyle w:val="TableHeader"/>
            </w:pPr>
            <w:r w:rsidRPr="00C4749F">
              <w:t>Toelichting</w:t>
            </w:r>
          </w:p>
        </w:tc>
      </w:tr>
      <w:tr w:rsidR="00F52895" w:rsidRPr="00C4749F" w14:paraId="723DF950" w14:textId="77777777" w:rsidTr="00F52895">
        <w:trPr>
          <w:tblHeader/>
        </w:trPr>
        <w:tc>
          <w:tcPr>
            <w:tcW w:w="2263" w:type="dxa"/>
            <w:shd w:val="clear" w:color="auto" w:fill="auto"/>
            <w:tcMar>
              <w:top w:w="28" w:type="dxa"/>
            </w:tcMar>
          </w:tcPr>
          <w:p w14:paraId="4345BB7C" w14:textId="77777777" w:rsidR="00F52895" w:rsidRPr="00C4749F" w:rsidRDefault="00F52895" w:rsidP="00495C13">
            <w:pPr>
              <w:pStyle w:val="Table"/>
              <w:rPr>
                <w:sz w:val="18"/>
                <w:szCs w:val="18"/>
              </w:rPr>
            </w:pPr>
            <w:r w:rsidRPr="00C4749F">
              <w:rPr>
                <w:sz w:val="18"/>
                <w:szCs w:val="18"/>
              </w:rPr>
              <w:t>Speaker dependent system</w:t>
            </w:r>
          </w:p>
        </w:tc>
        <w:tc>
          <w:tcPr>
            <w:tcW w:w="6379" w:type="dxa"/>
            <w:shd w:val="clear" w:color="auto" w:fill="auto"/>
            <w:tcMar>
              <w:top w:w="28" w:type="dxa"/>
            </w:tcMar>
          </w:tcPr>
          <w:p w14:paraId="65366141" w14:textId="77777777" w:rsidR="00F52895" w:rsidRPr="00C4749F" w:rsidRDefault="00F52895" w:rsidP="00495C13">
            <w:pPr>
              <w:pStyle w:val="Table"/>
              <w:rPr>
                <w:sz w:val="18"/>
                <w:szCs w:val="18"/>
              </w:rPr>
            </w:pPr>
            <w:r w:rsidRPr="00C4749F">
              <w:rPr>
                <w:sz w:val="18"/>
                <w:szCs w:val="18"/>
              </w:rPr>
              <w:t>Het systeem moet getraind worden voordat het gebruikt kan worden. Het is dan nodig om een aantal series van woorden en zinnen te lezen.</w:t>
            </w:r>
          </w:p>
        </w:tc>
      </w:tr>
      <w:tr w:rsidR="00F52895" w:rsidRPr="00C4749F" w14:paraId="41A8E55E" w14:textId="77777777" w:rsidTr="00F52895">
        <w:trPr>
          <w:tblHeader/>
        </w:trPr>
        <w:tc>
          <w:tcPr>
            <w:tcW w:w="2263" w:type="dxa"/>
            <w:shd w:val="clear" w:color="auto" w:fill="auto"/>
            <w:tcMar>
              <w:top w:w="28" w:type="dxa"/>
            </w:tcMar>
          </w:tcPr>
          <w:p w14:paraId="4E92782F" w14:textId="388677CB" w:rsidR="00F52895" w:rsidRPr="00C4749F" w:rsidRDefault="00055741" w:rsidP="00495C13">
            <w:pPr>
              <w:pStyle w:val="Table"/>
              <w:rPr>
                <w:sz w:val="18"/>
                <w:szCs w:val="18"/>
              </w:rPr>
            </w:pPr>
            <w:r>
              <w:rPr>
                <w:sz w:val="18"/>
                <w:szCs w:val="18"/>
              </w:rPr>
              <w:t>Speaker independent system</w:t>
            </w:r>
          </w:p>
        </w:tc>
        <w:tc>
          <w:tcPr>
            <w:tcW w:w="6379" w:type="dxa"/>
            <w:shd w:val="clear" w:color="auto" w:fill="auto"/>
            <w:tcMar>
              <w:top w:w="28" w:type="dxa"/>
            </w:tcMar>
          </w:tcPr>
          <w:p w14:paraId="6419824E" w14:textId="77777777" w:rsidR="00F52895" w:rsidRPr="00C4749F" w:rsidRDefault="00F52895" w:rsidP="00495C13">
            <w:pPr>
              <w:pStyle w:val="Table"/>
              <w:rPr>
                <w:sz w:val="18"/>
                <w:szCs w:val="18"/>
              </w:rPr>
            </w:pPr>
            <w:r w:rsidRPr="00C4749F">
              <w:rPr>
                <w:sz w:val="18"/>
                <w:szCs w:val="18"/>
              </w:rPr>
              <w:t>Het systeem herkent de meeste gebruikers stemmen zonder training.</w:t>
            </w:r>
          </w:p>
        </w:tc>
      </w:tr>
      <w:tr w:rsidR="00F52895" w:rsidRPr="00C4749F" w14:paraId="79E2024D" w14:textId="77777777" w:rsidTr="00F52895">
        <w:trPr>
          <w:tblHeader/>
        </w:trPr>
        <w:tc>
          <w:tcPr>
            <w:tcW w:w="2263" w:type="dxa"/>
            <w:shd w:val="clear" w:color="auto" w:fill="auto"/>
            <w:tcMar>
              <w:top w:w="28" w:type="dxa"/>
            </w:tcMar>
          </w:tcPr>
          <w:p w14:paraId="07742ABB" w14:textId="60AF16E8" w:rsidR="00F52895" w:rsidRPr="00C4749F" w:rsidRDefault="00F52895" w:rsidP="00495C13">
            <w:pPr>
              <w:pStyle w:val="Table"/>
              <w:rPr>
                <w:sz w:val="18"/>
                <w:szCs w:val="18"/>
              </w:rPr>
            </w:pPr>
            <w:r w:rsidRPr="00C4749F">
              <w:rPr>
                <w:sz w:val="18"/>
                <w:szCs w:val="18"/>
              </w:rPr>
              <w:t>D</w:t>
            </w:r>
            <w:r w:rsidR="00C279B8">
              <w:rPr>
                <w:sz w:val="18"/>
                <w:szCs w:val="18"/>
              </w:rPr>
              <w:t>i</w:t>
            </w:r>
            <w:r w:rsidRPr="00C4749F">
              <w:rPr>
                <w:sz w:val="18"/>
                <w:szCs w:val="18"/>
              </w:rPr>
              <w:t>screte speech Recognition</w:t>
            </w:r>
          </w:p>
        </w:tc>
        <w:tc>
          <w:tcPr>
            <w:tcW w:w="6379" w:type="dxa"/>
            <w:shd w:val="clear" w:color="auto" w:fill="auto"/>
            <w:tcMar>
              <w:top w:w="28" w:type="dxa"/>
            </w:tcMar>
          </w:tcPr>
          <w:p w14:paraId="0E980AC6" w14:textId="77777777" w:rsidR="00F52895" w:rsidRPr="00C4749F" w:rsidRDefault="00C0122F" w:rsidP="00495C13">
            <w:pPr>
              <w:pStyle w:val="Table"/>
              <w:rPr>
                <w:sz w:val="18"/>
                <w:szCs w:val="18"/>
              </w:rPr>
            </w:pPr>
            <w:r w:rsidRPr="00C4749F">
              <w:rPr>
                <w:sz w:val="18"/>
                <w:szCs w:val="18"/>
              </w:rPr>
              <w:t>De gebruiker moet pauzes nemen tussen elk woord, zodat het woord kan worden geïdentificeerd.</w:t>
            </w:r>
          </w:p>
        </w:tc>
      </w:tr>
      <w:tr w:rsidR="00F52895" w:rsidRPr="00C4749F" w14:paraId="790204E1" w14:textId="77777777" w:rsidTr="00F52895">
        <w:trPr>
          <w:tblHeader/>
        </w:trPr>
        <w:tc>
          <w:tcPr>
            <w:tcW w:w="2263" w:type="dxa"/>
            <w:shd w:val="clear" w:color="auto" w:fill="auto"/>
            <w:tcMar>
              <w:top w:w="28" w:type="dxa"/>
            </w:tcMar>
          </w:tcPr>
          <w:p w14:paraId="6E7F42E6" w14:textId="77777777" w:rsidR="00F52895" w:rsidRPr="00C4749F" w:rsidRDefault="00C0122F" w:rsidP="00495C13">
            <w:pPr>
              <w:pStyle w:val="Table"/>
              <w:rPr>
                <w:sz w:val="18"/>
                <w:szCs w:val="18"/>
              </w:rPr>
            </w:pPr>
            <w:r w:rsidRPr="00C4749F">
              <w:rPr>
                <w:sz w:val="18"/>
                <w:szCs w:val="18"/>
              </w:rPr>
              <w:t>Continuous speech recognition</w:t>
            </w:r>
          </w:p>
        </w:tc>
        <w:tc>
          <w:tcPr>
            <w:tcW w:w="6379" w:type="dxa"/>
            <w:shd w:val="clear" w:color="auto" w:fill="auto"/>
            <w:tcMar>
              <w:top w:w="28" w:type="dxa"/>
            </w:tcMar>
          </w:tcPr>
          <w:p w14:paraId="2336665F" w14:textId="77777777" w:rsidR="00F52895" w:rsidRPr="00C4749F" w:rsidRDefault="00C0122F" w:rsidP="00384A24">
            <w:pPr>
              <w:pStyle w:val="Table"/>
              <w:keepNext/>
              <w:rPr>
                <w:sz w:val="18"/>
                <w:szCs w:val="18"/>
              </w:rPr>
            </w:pPr>
            <w:r w:rsidRPr="00C4749F">
              <w:rPr>
                <w:sz w:val="18"/>
                <w:szCs w:val="18"/>
              </w:rPr>
              <w:t>Het systeem kan een normale snelheid van spreken begrijpen.</w:t>
            </w:r>
          </w:p>
        </w:tc>
      </w:tr>
    </w:tbl>
    <w:p w14:paraId="5D8218AF" w14:textId="685BA3A5" w:rsidR="00F52895" w:rsidRPr="00C4749F" w:rsidRDefault="00384A24" w:rsidP="00384A24">
      <w:pPr>
        <w:pStyle w:val="Caption"/>
      </w:pPr>
      <w:bookmarkStart w:id="54" w:name="_Toc521688378"/>
      <w:r w:rsidRPr="00C4749F">
        <w:t xml:space="preserve">Tabel </w:t>
      </w:r>
      <w:fldSimple w:instr=" SEQ Tabel \* ARABIC ">
        <w:r w:rsidR="001A29CC">
          <w:rPr>
            <w:noProof/>
          </w:rPr>
          <w:t>4</w:t>
        </w:r>
      </w:fldSimple>
      <w:r w:rsidRPr="00C4749F">
        <w:t>: Soorten spraakherkenningssystemen</w:t>
      </w:r>
      <w:bookmarkEnd w:id="54"/>
    </w:p>
    <w:p w14:paraId="3BCD1129" w14:textId="0FF979B1" w:rsidR="00185936" w:rsidRDefault="00185936">
      <w:pPr>
        <w:rPr>
          <w:b/>
          <w:color w:val="0066A2"/>
          <w:sz w:val="22"/>
          <w:szCs w:val="26"/>
        </w:rPr>
      </w:pPr>
    </w:p>
    <w:p w14:paraId="6C9FAEFA" w14:textId="1B844162" w:rsidR="00960071" w:rsidRPr="00C4749F" w:rsidRDefault="006824E1" w:rsidP="00CC16CD">
      <w:pPr>
        <w:pStyle w:val="Heading3"/>
      </w:pPr>
      <w:r w:rsidRPr="00C4749F">
        <w:t>Werking</w:t>
      </w:r>
    </w:p>
    <w:p w14:paraId="7E51203D" w14:textId="29EC1E70" w:rsidR="006420C1" w:rsidRDefault="00ED17D4" w:rsidP="002B74E9">
      <w:r>
        <w:rPr>
          <w:noProof/>
        </w:rPr>
        <w:drawing>
          <wp:anchor distT="0" distB="0" distL="114300" distR="114300" simplePos="0" relativeHeight="251674624" behindDoc="1" locked="0" layoutInCell="1" allowOverlap="1" wp14:anchorId="4342AD39" wp14:editId="098B2B0F">
            <wp:simplePos x="0" y="0"/>
            <wp:positionH relativeFrom="column">
              <wp:posOffset>2825750</wp:posOffset>
            </wp:positionH>
            <wp:positionV relativeFrom="paragraph">
              <wp:posOffset>257175</wp:posOffset>
            </wp:positionV>
            <wp:extent cx="2971800" cy="1651635"/>
            <wp:effectExtent l="0" t="0" r="0" b="5715"/>
            <wp:wrapSquare wrapText="bothSides"/>
            <wp:docPr id="28" name="Picture 28" descr="C:\Users\A689855\Desktop\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689855\Desktop\image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71800" cy="1651635"/>
                    </a:xfrm>
                    <a:prstGeom prst="rect">
                      <a:avLst/>
                    </a:prstGeom>
                    <a:noFill/>
                    <a:ln>
                      <a:noFill/>
                    </a:ln>
                  </pic:spPr>
                </pic:pic>
              </a:graphicData>
            </a:graphic>
          </wp:anchor>
        </w:drawing>
      </w:r>
      <w:r w:rsidR="00911496" w:rsidRPr="00911496">
        <w:t>S</w:t>
      </w:r>
      <w:r w:rsidR="0007209A">
        <w:t xml:space="preserve">praakherkenningssoftware maakt gebruik van verschillende processen om te begrijpen wat iemand zegt. </w:t>
      </w:r>
    </w:p>
    <w:p w14:paraId="34F87F38" w14:textId="3DE04CD6" w:rsidR="006420C1" w:rsidRDefault="006420C1" w:rsidP="002B74E9"/>
    <w:p w14:paraId="4FDDE757" w14:textId="767B3373" w:rsidR="006420C1" w:rsidRDefault="006420C1" w:rsidP="006420C1">
      <w:pPr>
        <w:pStyle w:val="Heading4"/>
        <w:numPr>
          <w:ilvl w:val="0"/>
          <w:numId w:val="0"/>
        </w:numPr>
      </w:pPr>
      <w:r>
        <w:t>Voorbewerking</w:t>
      </w:r>
    </w:p>
    <w:p w14:paraId="13058F36" w14:textId="0DFFA483" w:rsidR="001B3596" w:rsidRDefault="0007209A" w:rsidP="002B74E9">
      <w:r>
        <w:t>De stem wordt opgenomen door een micro</w:t>
      </w:r>
      <w:r w:rsidR="007D63DD">
        <w:t xml:space="preserve">foon als geluidsgolven. Een geluidsgolf is een </w:t>
      </w:r>
      <w:r w:rsidR="006B5389">
        <w:t>analoog</w:t>
      </w:r>
      <w:r w:rsidR="007D63DD">
        <w:t xml:space="preserve"> signaal en deze moet eerst worden omgezet naar een </w:t>
      </w:r>
      <w:r w:rsidR="006B5389">
        <w:t>digitaal</w:t>
      </w:r>
      <w:r w:rsidR="007D63DD">
        <w:t xml:space="preserve"> signaal, zodat een computer er gebruik van kan maken. </w:t>
      </w:r>
      <w:r w:rsidR="006B5389">
        <w:t>Hiervoor wordt de hoogte van de geluidsgolf op gelijkmatige verspreide punten gemeten; een techniek die sampling wordt genoemd.</w:t>
      </w:r>
    </w:p>
    <w:p w14:paraId="11D4272B" w14:textId="62586FA6" w:rsidR="005232EC" w:rsidRPr="006F7A98" w:rsidRDefault="00ED17D4" w:rsidP="006F7A98">
      <w:r>
        <w:rPr>
          <w:noProof/>
        </w:rPr>
        <mc:AlternateContent>
          <mc:Choice Requires="wps">
            <w:drawing>
              <wp:anchor distT="0" distB="0" distL="114300" distR="114300" simplePos="0" relativeHeight="251676672" behindDoc="0" locked="0" layoutInCell="1" allowOverlap="1" wp14:anchorId="5AF21670" wp14:editId="1DF9C671">
                <wp:simplePos x="0" y="0"/>
                <wp:positionH relativeFrom="column">
                  <wp:posOffset>2825750</wp:posOffset>
                </wp:positionH>
                <wp:positionV relativeFrom="paragraph">
                  <wp:posOffset>67945</wp:posOffset>
                </wp:positionV>
                <wp:extent cx="297180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14:paraId="7A78C4AE" w14:textId="5BF20432" w:rsidR="007E306A" w:rsidRPr="004829EC" w:rsidRDefault="007E306A" w:rsidP="005232EC">
                            <w:pPr>
                              <w:pStyle w:val="Caption"/>
                              <w:jc w:val="center"/>
                              <w:rPr>
                                <w:noProof/>
                                <w:szCs w:val="20"/>
                              </w:rPr>
                            </w:pPr>
                            <w:bookmarkStart w:id="55" w:name="_Toc521688390"/>
                            <w:r>
                              <w:t xml:space="preserve">Figuur </w:t>
                            </w:r>
                            <w:fldSimple w:instr=" SEQ Figuur \* ARABIC ">
                              <w:r w:rsidR="001A29CC">
                                <w:rPr>
                                  <w:noProof/>
                                </w:rPr>
                                <w:t>9</w:t>
                              </w:r>
                            </w:fldSimple>
                            <w:r>
                              <w:t>: Sampling</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F21670" id="Text Box 11" o:spid="_x0000_s1029" type="#_x0000_t202" style="position:absolute;margin-left:222.5pt;margin-top:5.35pt;width:234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" stroked="f">
                <v:textbox style="mso-fit-shape-to-text:t" inset="0,0,0,0">
                  <w:txbxContent>
                    <w:p w14:paraId="7A78C4AE" w14:textId="5BF20432" w:rsidR="007E306A" w:rsidRPr="004829EC" w:rsidRDefault="007E306A" w:rsidP="005232EC">
                      <w:pPr>
                        <w:pStyle w:val="Caption"/>
                        <w:jc w:val="center"/>
                        <w:rPr>
                          <w:noProof/>
                          <w:szCs w:val="20"/>
                        </w:rPr>
                      </w:pPr>
                      <w:bookmarkStart w:id="56" w:name="_Toc521688390"/>
                      <w:r>
                        <w:t xml:space="preserve">Figuur </w:t>
                      </w:r>
                      <w:fldSimple w:instr=" SEQ Figuur \* ARABIC ">
                        <w:r w:rsidR="001A29CC">
                          <w:rPr>
                            <w:noProof/>
                          </w:rPr>
                          <w:t>9</w:t>
                        </w:r>
                      </w:fldSimple>
                      <w:r>
                        <w:t>: Sampling</w:t>
                      </w:r>
                      <w:bookmarkEnd w:id="56"/>
                    </w:p>
                  </w:txbxContent>
                </v:textbox>
                <w10:wrap type="square"/>
              </v:shape>
            </w:pict>
          </mc:Fallback>
        </mc:AlternateContent>
      </w:r>
    </w:p>
    <w:p w14:paraId="56C7747E" w14:textId="10B6DCCB" w:rsidR="006F7A98" w:rsidRDefault="006F7A98" w:rsidP="006F7A98">
      <w:pPr>
        <w:pStyle w:val="Heading4"/>
        <w:numPr>
          <w:ilvl w:val="0"/>
          <w:numId w:val="0"/>
        </w:numPr>
      </w:pPr>
      <w:r>
        <w:t>Spectrogram</w:t>
      </w:r>
    </w:p>
    <w:p w14:paraId="626BCD6C" w14:textId="4DD88B8A" w:rsidR="00600FE9" w:rsidRDefault="00ED17D4" w:rsidP="002B74E9">
      <w:r>
        <w:rPr>
          <w:noProof/>
        </w:rPr>
        <mc:AlternateContent>
          <mc:Choice Requires="wps">
            <w:drawing>
              <wp:anchor distT="0" distB="0" distL="114300" distR="114300" simplePos="0" relativeHeight="251679744" behindDoc="0" locked="0" layoutInCell="1" allowOverlap="1" wp14:anchorId="1AFC77B4" wp14:editId="7C104D6C">
                <wp:simplePos x="0" y="0"/>
                <wp:positionH relativeFrom="column">
                  <wp:posOffset>2551430</wp:posOffset>
                </wp:positionH>
                <wp:positionV relativeFrom="paragraph">
                  <wp:posOffset>2326005</wp:posOffset>
                </wp:positionV>
                <wp:extent cx="3503295" cy="635"/>
                <wp:effectExtent l="0" t="0" r="0" b="0"/>
                <wp:wrapSquare wrapText="bothSides"/>
                <wp:docPr id="449" name="Text Box 449"/>
                <wp:cNvGraphicFramePr/>
                <a:graphic xmlns:a="http://schemas.openxmlformats.org/drawingml/2006/main">
                  <a:graphicData uri="http://schemas.microsoft.com/office/word/2010/wordprocessingShape">
                    <wps:wsp>
                      <wps:cNvSpPr txBox="1"/>
                      <wps:spPr>
                        <a:xfrm>
                          <a:off x="0" y="0"/>
                          <a:ext cx="3503295" cy="635"/>
                        </a:xfrm>
                        <a:prstGeom prst="rect">
                          <a:avLst/>
                        </a:prstGeom>
                        <a:solidFill>
                          <a:prstClr val="white"/>
                        </a:solidFill>
                        <a:ln>
                          <a:noFill/>
                        </a:ln>
                      </wps:spPr>
                      <wps:txbx>
                        <w:txbxContent>
                          <w:p w14:paraId="7C372C76" w14:textId="02902A5A" w:rsidR="007E306A" w:rsidRPr="00FF7C85" w:rsidRDefault="007E306A" w:rsidP="005232EC">
                            <w:pPr>
                              <w:pStyle w:val="Caption"/>
                              <w:jc w:val="center"/>
                              <w:rPr>
                                <w:noProof/>
                                <w:szCs w:val="20"/>
                              </w:rPr>
                            </w:pPr>
                            <w:bookmarkStart w:id="57" w:name="_Toc521688391"/>
                            <w:r>
                              <w:t xml:space="preserve">Figuur </w:t>
                            </w:r>
                            <w:fldSimple w:instr=" SEQ Figuur \* ARABIC ">
                              <w:r w:rsidR="001A29CC">
                                <w:rPr>
                                  <w:noProof/>
                                </w:rPr>
                                <w:t>10</w:t>
                              </w:r>
                            </w:fldSimple>
                            <w:r>
                              <w:t xml:space="preserve">: </w:t>
                            </w:r>
                            <w:r w:rsidRPr="00B6032B">
                              <w:t>Spectrogram</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FC77B4" id="Text Box 449" o:spid="_x0000_s1030" type="#_x0000_t202" style="position:absolute;margin-left:200.9pt;margin-top:183.15pt;width:275.8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" stroked="f">
                <v:textbox style="mso-fit-shape-to-text:t" inset="0,0,0,0">
                  <w:txbxContent>
                    <w:p w14:paraId="7C372C76" w14:textId="02902A5A" w:rsidR="007E306A" w:rsidRPr="00FF7C85" w:rsidRDefault="007E306A" w:rsidP="005232EC">
                      <w:pPr>
                        <w:pStyle w:val="Caption"/>
                        <w:jc w:val="center"/>
                        <w:rPr>
                          <w:noProof/>
                          <w:szCs w:val="20"/>
                        </w:rPr>
                      </w:pPr>
                      <w:bookmarkStart w:id="58" w:name="_Toc521688391"/>
                      <w:r>
                        <w:t xml:space="preserve">Figuur </w:t>
                      </w:r>
                      <w:fldSimple w:instr=" SEQ Figuur \* ARABIC ">
                        <w:r w:rsidR="001A29CC">
                          <w:rPr>
                            <w:noProof/>
                          </w:rPr>
                          <w:t>10</w:t>
                        </w:r>
                      </w:fldSimple>
                      <w:r>
                        <w:t xml:space="preserve">: </w:t>
                      </w:r>
                      <w:r w:rsidRPr="00B6032B">
                        <w:t>Spectrogram</w:t>
                      </w:r>
                      <w:bookmarkEnd w:id="58"/>
                    </w:p>
                  </w:txbxContent>
                </v:textbox>
                <w10:wrap type="square"/>
              </v:shape>
            </w:pict>
          </mc:Fallback>
        </mc:AlternateContent>
      </w:r>
      <w:r>
        <w:rPr>
          <w:noProof/>
        </w:rPr>
        <w:drawing>
          <wp:anchor distT="0" distB="0" distL="114300" distR="114300" simplePos="0" relativeHeight="251677696" behindDoc="0" locked="0" layoutInCell="1" allowOverlap="1" wp14:anchorId="3D84B33D" wp14:editId="50CDA3C3">
            <wp:simplePos x="0" y="0"/>
            <wp:positionH relativeFrom="column">
              <wp:posOffset>2551430</wp:posOffset>
            </wp:positionH>
            <wp:positionV relativeFrom="paragraph">
              <wp:posOffset>112395</wp:posOffset>
            </wp:positionV>
            <wp:extent cx="3503295" cy="2156460"/>
            <wp:effectExtent l="0" t="0" r="1905" b="0"/>
            <wp:wrapSquare wrapText="bothSides"/>
            <wp:docPr id="29" name="Picture 29" descr="Image result for speech spect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speech spectrogra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03295" cy="2156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0FE9">
        <w:t xml:space="preserve">Uiteindelijk zijn er een reeks getallen over die de amplitudes van het geluidssignaal op bepaalde tijdstippen voorstellen. Het signaal zal worden opgesplitst in een tijdsframe. In deze tijdsframe </w:t>
      </w:r>
      <w:r w:rsidR="0033040D">
        <w:t>kunnen</w:t>
      </w:r>
      <w:r w:rsidR="00600FE9">
        <w:t xml:space="preserve"> de verschillende frequenties terug gevonden wo</w:t>
      </w:r>
      <w:r w:rsidR="008A5E9D">
        <w:t>rden die samengevoegd</w:t>
      </w:r>
      <w:r w:rsidR="00600FE9">
        <w:t xml:space="preserve"> het complexe geluid van menselijke spraak vormen. Bij spraakherkenningstechnologie wordt het complexe geheel van frequenties opgesplitst in frequentiebanden.</w:t>
      </w:r>
      <w:r w:rsidR="00310363">
        <w:t xml:space="preserve"> In elke frequentieband kan worden nagegaan hoeveel energie het bevat om als het ware de vingerafdruk van het geluid te verkrijgen</w:t>
      </w:r>
      <w:r w:rsidR="009033E3">
        <w:t xml:space="preserve">. Deze vingerafdruk wordt spectrogram genoemd. Door de </w:t>
      </w:r>
      <w:r w:rsidR="00765407">
        <w:t>spectrogrammen</w:t>
      </w:r>
      <w:r w:rsidR="009033E3">
        <w:t xml:space="preserve"> in de tijd naast elkaar te plaatsen </w:t>
      </w:r>
      <w:r w:rsidR="0033686C">
        <w:t>wordt een visuele weergave van het uitgesproken woord getoond.</w:t>
      </w:r>
    </w:p>
    <w:p w14:paraId="5C54051A" w14:textId="1BEEBE6F" w:rsidR="004A7EEF" w:rsidRDefault="004A7EEF" w:rsidP="004A7EEF">
      <w:pPr>
        <w:keepNext/>
      </w:pPr>
    </w:p>
    <w:p w14:paraId="02DBB897" w14:textId="24B25898" w:rsidR="005232EC" w:rsidRDefault="005232EC" w:rsidP="005232EC">
      <w:pPr>
        <w:pStyle w:val="Heading4"/>
        <w:numPr>
          <w:ilvl w:val="0"/>
          <w:numId w:val="0"/>
        </w:numPr>
      </w:pPr>
      <w:r>
        <w:rPr>
          <w:noProof/>
        </w:rPr>
        <mc:AlternateContent>
          <mc:Choice Requires="wps">
            <w:drawing>
              <wp:anchor distT="0" distB="0" distL="114300" distR="114300" simplePos="0" relativeHeight="251682816" behindDoc="0" locked="0" layoutInCell="1" allowOverlap="1" wp14:anchorId="68FD7F94" wp14:editId="23B5437D">
                <wp:simplePos x="0" y="0"/>
                <wp:positionH relativeFrom="column">
                  <wp:posOffset>2825750</wp:posOffset>
                </wp:positionH>
                <wp:positionV relativeFrom="paragraph">
                  <wp:posOffset>2077720</wp:posOffset>
                </wp:positionV>
                <wp:extent cx="3088005" cy="635"/>
                <wp:effectExtent l="0" t="0" r="0" b="0"/>
                <wp:wrapSquare wrapText="bothSides"/>
                <wp:docPr id="450" name="Text Box 450"/>
                <wp:cNvGraphicFramePr/>
                <a:graphic xmlns:a="http://schemas.openxmlformats.org/drawingml/2006/main">
                  <a:graphicData uri="http://schemas.microsoft.com/office/word/2010/wordprocessingShape">
                    <wps:wsp>
                      <wps:cNvSpPr txBox="1"/>
                      <wps:spPr>
                        <a:xfrm>
                          <a:off x="0" y="0"/>
                          <a:ext cx="3088005" cy="635"/>
                        </a:xfrm>
                        <a:prstGeom prst="rect">
                          <a:avLst/>
                        </a:prstGeom>
                        <a:solidFill>
                          <a:prstClr val="white"/>
                        </a:solidFill>
                        <a:ln>
                          <a:noFill/>
                        </a:ln>
                      </wps:spPr>
                      <wps:txbx>
                        <w:txbxContent>
                          <w:p w14:paraId="5761AF86" w14:textId="2B154A2B" w:rsidR="007E306A" w:rsidRPr="006B39BF" w:rsidRDefault="007E306A" w:rsidP="005232EC">
                            <w:pPr>
                              <w:pStyle w:val="Caption"/>
                              <w:jc w:val="center"/>
                              <w:rPr>
                                <w:b/>
                                <w:i w:val="0"/>
                                <w:iCs w:val="0"/>
                                <w:noProof/>
                                <w:color w:val="0066A2"/>
                                <w:sz w:val="20"/>
                                <w:szCs w:val="26"/>
                              </w:rPr>
                            </w:pPr>
                            <w:bookmarkStart w:id="59" w:name="_Toc521688392"/>
                            <w:r>
                              <w:t xml:space="preserve">Figuur </w:t>
                            </w:r>
                            <w:fldSimple w:instr=" SEQ Figuur \* ARABIC ">
                              <w:r w:rsidR="001A29CC">
                                <w:rPr>
                                  <w:noProof/>
                                </w:rPr>
                                <w:t>11</w:t>
                              </w:r>
                            </w:fldSimple>
                            <w:r>
                              <w:t xml:space="preserve">: </w:t>
                            </w:r>
                            <w:r w:rsidRPr="00217637">
                              <w:t>Neuraal netwerk</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D7F94" id="Text Box 450" o:spid="_x0000_s1031" type="#_x0000_t202" style="position:absolute;margin-left:222.5pt;margin-top:163.6pt;width:243.1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" stroked="f">
                <v:textbox style="mso-fit-shape-to-text:t" inset="0,0,0,0">
                  <w:txbxContent>
                    <w:p w14:paraId="5761AF86" w14:textId="2B154A2B" w:rsidR="007E306A" w:rsidRPr="006B39BF" w:rsidRDefault="007E306A" w:rsidP="005232EC">
                      <w:pPr>
                        <w:pStyle w:val="Caption"/>
                        <w:jc w:val="center"/>
                        <w:rPr>
                          <w:b/>
                          <w:i w:val="0"/>
                          <w:iCs w:val="0"/>
                          <w:noProof/>
                          <w:color w:val="0066A2"/>
                          <w:sz w:val="20"/>
                          <w:szCs w:val="26"/>
                        </w:rPr>
                      </w:pPr>
                      <w:bookmarkStart w:id="60" w:name="_Toc521688392"/>
                      <w:r>
                        <w:t xml:space="preserve">Figuur </w:t>
                      </w:r>
                      <w:fldSimple w:instr=" SEQ Figuur \* ARABIC ">
                        <w:r w:rsidR="001A29CC">
                          <w:rPr>
                            <w:noProof/>
                          </w:rPr>
                          <w:t>11</w:t>
                        </w:r>
                      </w:fldSimple>
                      <w:r>
                        <w:t xml:space="preserve">: </w:t>
                      </w:r>
                      <w:r w:rsidRPr="00217637">
                        <w:t>Neuraal netwerk</w:t>
                      </w:r>
                      <w:bookmarkEnd w:id="60"/>
                    </w:p>
                  </w:txbxContent>
                </v:textbox>
                <w10:wrap type="square"/>
              </v:shape>
            </w:pict>
          </mc:Fallback>
        </mc:AlternateContent>
      </w:r>
      <w:r>
        <w:rPr>
          <w:noProof/>
        </w:rPr>
        <w:drawing>
          <wp:anchor distT="0" distB="0" distL="114300" distR="114300" simplePos="0" relativeHeight="251680768" behindDoc="0" locked="0" layoutInCell="1" allowOverlap="1" wp14:anchorId="7845E4C6" wp14:editId="713EA34A">
            <wp:simplePos x="0" y="0"/>
            <wp:positionH relativeFrom="column">
              <wp:posOffset>2825750</wp:posOffset>
            </wp:positionH>
            <wp:positionV relativeFrom="paragraph">
              <wp:posOffset>161290</wp:posOffset>
            </wp:positionV>
            <wp:extent cx="3088505" cy="1859280"/>
            <wp:effectExtent l="0" t="0" r="0" b="7620"/>
            <wp:wrapSquare wrapText="bothSides"/>
            <wp:docPr id="30" name="Picture 30" descr="https://www.techpulse.be/wp-content/uploads/sites/15/2017/09/1-z1Nf0ES1YVUfdZZGW0PSd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techpulse.be/wp-content/uploads/sites/15/2017/09/1-z1Nf0ES1YVUfdZZGW0PSdQ.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88505" cy="1859280"/>
                    </a:xfrm>
                    <a:prstGeom prst="rect">
                      <a:avLst/>
                    </a:prstGeom>
                    <a:noFill/>
                    <a:ln>
                      <a:noFill/>
                    </a:ln>
                  </pic:spPr>
                </pic:pic>
              </a:graphicData>
            </a:graphic>
          </wp:anchor>
        </w:drawing>
      </w:r>
      <w:r>
        <w:t>Fonemen</w:t>
      </w:r>
    </w:p>
    <w:p w14:paraId="269FA553" w14:textId="276B850C" w:rsidR="007B6A1F" w:rsidRDefault="00055741" w:rsidP="005232EC">
      <w:r>
        <w:t xml:space="preserve">Fonemen zijn de verschillende basisklanken die samen onze taal vormen. </w:t>
      </w:r>
      <w:r w:rsidR="0063250C">
        <w:t>Het audiosignaal is omgevormd tot een formaat</w:t>
      </w:r>
      <w:r w:rsidR="004D7391">
        <w:t xml:space="preserve"> dat eenvoudig te begrijpen is.</w:t>
      </w:r>
      <w:r w:rsidR="00956680">
        <w:t xml:space="preserve"> Het kan nu worden verstuurd naar een artificieel neuraal netwerk. </w:t>
      </w:r>
      <w:r w:rsidR="000F0098">
        <w:t xml:space="preserve">Voor de input wordt gebruik gemaakt van de spectrogrammen. De output die wordt gegenereerd geeft de kansen weer dat het signaal een bepaald foneem voorstelt. </w:t>
      </w:r>
      <w:r w:rsidR="0097425B">
        <w:t>Iedereen zal bijvoorbeeld een ‘</w:t>
      </w:r>
      <w:r w:rsidR="003B6E3D">
        <w:t>p</w:t>
      </w:r>
      <w:r w:rsidR="00E330CF">
        <w:t xml:space="preserve">’ net anders uitspreken, maar er wordt wel de </w:t>
      </w:r>
      <w:r w:rsidR="00F4346B">
        <w:t>klank</w:t>
      </w:r>
      <w:r w:rsidR="00E330CF">
        <w:t xml:space="preserve"> ‘</w:t>
      </w:r>
      <w:r w:rsidR="003B6E3D">
        <w:t>p</w:t>
      </w:r>
      <w:r w:rsidR="00E330CF">
        <w:t xml:space="preserve">’ verstaan. </w:t>
      </w:r>
      <w:r w:rsidR="009F4E75">
        <w:t xml:space="preserve">Gemiddeld genomen zijn er 35 </w:t>
      </w:r>
      <w:r w:rsidR="00142D4B">
        <w:t>fonemen</w:t>
      </w:r>
      <w:r w:rsidR="009F4E75">
        <w:t xml:space="preserve"> per taal; bij het Nederlands bestaan er 40 verschillende klanken</w:t>
      </w:r>
      <w:r w:rsidR="007B2A29">
        <w:t xml:space="preserve"> </w:t>
      </w:r>
      <w:sdt>
        <w:sdtPr>
          <w:id w:val="-1665473731"/>
          <w:citation/>
        </w:sdtPr>
        <w:sdtContent>
          <w:r w:rsidR="00221E4D">
            <w:fldChar w:fldCharType="begin"/>
          </w:r>
          <w:r w:rsidR="00221E4D">
            <w:rPr>
              <w:lang w:val="en-US"/>
            </w:rPr>
            <w:instrText xml:space="preserve">CITATION Dor17 \l 1033 </w:instrText>
          </w:r>
          <w:r w:rsidR="00221E4D">
            <w:fldChar w:fldCharType="separate"/>
          </w:r>
          <w:r w:rsidR="001A29CC">
            <w:rPr>
              <w:noProof/>
              <w:lang w:val="en-US"/>
            </w:rPr>
            <w:t>(Vervoort, 2017)</w:t>
          </w:r>
          <w:r w:rsidR="00221E4D">
            <w:fldChar w:fldCharType="end"/>
          </w:r>
        </w:sdtContent>
      </w:sdt>
      <w:r w:rsidR="009F4E75">
        <w:t>.</w:t>
      </w:r>
    </w:p>
    <w:p w14:paraId="3B8AA2BA" w14:textId="77777777" w:rsidR="00C44135" w:rsidRDefault="00C44135">
      <w:pPr>
        <w:rPr>
          <w:b/>
          <w:color w:val="0066A2"/>
          <w:sz w:val="20"/>
          <w:szCs w:val="26"/>
        </w:rPr>
      </w:pPr>
      <w:r>
        <w:br w:type="page"/>
      </w:r>
    </w:p>
    <w:p w14:paraId="797693F2" w14:textId="7A62CE20" w:rsidR="00315098" w:rsidRDefault="00315098" w:rsidP="00315098">
      <w:pPr>
        <w:pStyle w:val="Heading4"/>
        <w:numPr>
          <w:ilvl w:val="0"/>
          <w:numId w:val="0"/>
        </w:numPr>
      </w:pPr>
      <w:r>
        <w:lastRenderedPageBreak/>
        <w:t>Trainen</w:t>
      </w:r>
    </w:p>
    <w:p w14:paraId="2236DD26" w14:textId="4274D090" w:rsidR="00BB3B81" w:rsidRDefault="00E97EEB">
      <w:r>
        <w:t>Het</w:t>
      </w:r>
      <w:r w:rsidR="00B621B3">
        <w:t xml:space="preserve"> artificieel neuraal netwerk moet de juiste klanken </w:t>
      </w:r>
      <w:r w:rsidR="00055741">
        <w:t xml:space="preserve">kunnen </w:t>
      </w:r>
      <w:r w:rsidR="00230E81">
        <w:t>raden</w:t>
      </w:r>
      <w:r w:rsidR="00B621B3">
        <w:t>. Hiervoor moet het getraind worden met een grote dataset.</w:t>
      </w:r>
      <w:r w:rsidR="003553D8">
        <w:t xml:space="preserve"> Iedereen spreekt fonemen net iets anders uit. Een slecht getraind neuraal netwerk zal door variaties in uitspraak in de war kunnen worden gebracht. </w:t>
      </w:r>
      <w:r w:rsidR="00A27531">
        <w:t xml:space="preserve">Door een grote hoeveelheid trainingsdata te gebruiken, zal het netwerk leren om beter de fonemen </w:t>
      </w:r>
      <w:r w:rsidR="00055741">
        <w:t>te onderscheiden van elkaar</w:t>
      </w:r>
      <w:r w:rsidR="00A27531">
        <w:t>.</w:t>
      </w:r>
      <w:r w:rsidR="009C67B6">
        <w:t xml:space="preserve"> Het leerproces gaat zelfs verder als de software al in gebruik is</w:t>
      </w:r>
      <w:r w:rsidR="003F3962">
        <w:t xml:space="preserve"> </w:t>
      </w:r>
      <w:sdt>
        <w:sdtPr>
          <w:id w:val="592912378"/>
          <w:citation/>
        </w:sdtPr>
        <w:sdtContent>
          <w:r w:rsidR="003F3962">
            <w:fldChar w:fldCharType="begin"/>
          </w:r>
          <w:r w:rsidR="003F3962">
            <w:rPr>
              <w:lang w:val="en-US"/>
            </w:rPr>
            <w:instrText xml:space="preserve"> CITATION Dor17 \l 1033 </w:instrText>
          </w:r>
          <w:r w:rsidR="003F3962">
            <w:fldChar w:fldCharType="separate"/>
          </w:r>
          <w:r w:rsidR="001A29CC">
            <w:rPr>
              <w:noProof/>
              <w:lang w:val="en-US"/>
            </w:rPr>
            <w:t>(Vervoort, 2017)</w:t>
          </w:r>
          <w:r w:rsidR="003F3962">
            <w:fldChar w:fldCharType="end"/>
          </w:r>
        </w:sdtContent>
      </w:sdt>
      <w:r w:rsidR="009C67B6">
        <w:t xml:space="preserve">. </w:t>
      </w:r>
    </w:p>
    <w:p w14:paraId="1C78AF7C" w14:textId="77777777" w:rsidR="00D379D0" w:rsidRPr="00D379D0" w:rsidRDefault="00D379D0"/>
    <w:p w14:paraId="2FA3FFF9" w14:textId="6399E6C4" w:rsidR="00DC50DE" w:rsidRDefault="00DC50DE" w:rsidP="00DC50DE">
      <w:pPr>
        <w:pStyle w:val="Heading4"/>
        <w:numPr>
          <w:ilvl w:val="0"/>
          <w:numId w:val="0"/>
        </w:numPr>
      </w:pPr>
      <w:r>
        <w:t>Woorden</w:t>
      </w:r>
    </w:p>
    <w:p w14:paraId="41B7287A" w14:textId="64100AF8" w:rsidR="00DC50DE" w:rsidRDefault="00055741" w:rsidP="00315098">
      <w:r>
        <w:t>Ondanks een goed getraind</w:t>
      </w:r>
      <w:r w:rsidR="00DC50DE">
        <w:t xml:space="preserve"> artificieel neuraal netwerk blijft het een grote opdracht om klanken om t</w:t>
      </w:r>
      <w:r w:rsidR="00B57235">
        <w:t xml:space="preserve">e zetten in letters en woorden. Het </w:t>
      </w:r>
      <w:r w:rsidR="00DA0B15">
        <w:t xml:space="preserve">neurale </w:t>
      </w:r>
      <w:r w:rsidR="00B57235">
        <w:t xml:space="preserve">netwerk zal daarom een geheugen hebben van voorgaande bevindingen die invloed heeft op toekomstige schattingen. Door dergelijke overwegingen te koppelen aan de herkenning van een klank zal </w:t>
      </w:r>
      <w:r w:rsidR="00DA0B15">
        <w:t>het neurale netwerk veel accurater reageren.</w:t>
      </w:r>
    </w:p>
    <w:p w14:paraId="4AA05EF9" w14:textId="77777777" w:rsidR="00BB3B81" w:rsidRDefault="00BB3B81" w:rsidP="00315098"/>
    <w:p w14:paraId="2DF5A18A" w14:textId="13121898" w:rsidR="00BB3B81" w:rsidRDefault="00BB3B81" w:rsidP="00315098">
      <w:r>
        <w:t>Er blijven uiteindelijk enkele woorden over, waarvan het netwerk met wisselende zekerheid denkt dat het juiste woord is.</w:t>
      </w:r>
      <w:r w:rsidR="00EE2FA5">
        <w:t xml:space="preserve"> De software wordt gekoppeld aan een database waarin wordt aangegeven hoe</w:t>
      </w:r>
      <w:r w:rsidR="00230E07">
        <w:t xml:space="preserve"> waarschijnlijk het is dat een bepaald woord voorkomt. </w:t>
      </w:r>
      <w:r w:rsidR="00556C12">
        <w:t xml:space="preserve">Door </w:t>
      </w:r>
      <w:r w:rsidR="00307663">
        <w:t>het</w:t>
      </w:r>
      <w:r w:rsidR="00556C12">
        <w:t xml:space="preserve"> neurale netwerk erg veel geschreven teksten te laten lezen kan het beter </w:t>
      </w:r>
      <w:r w:rsidR="00246C89">
        <w:t>het</w:t>
      </w:r>
      <w:r w:rsidR="00556C12">
        <w:t xml:space="preserve"> woord kiezen </w:t>
      </w:r>
      <w:r w:rsidR="00307663">
        <w:t>dat</w:t>
      </w:r>
      <w:r w:rsidR="00556C12">
        <w:t xml:space="preserve"> het meest voorkomt</w:t>
      </w:r>
      <w:r w:rsidR="00246C89">
        <w:t xml:space="preserve"> </w:t>
      </w:r>
      <w:sdt>
        <w:sdtPr>
          <w:id w:val="-426035765"/>
          <w:citation/>
        </w:sdtPr>
        <w:sdtContent>
          <w:r w:rsidR="00246C89">
            <w:fldChar w:fldCharType="begin"/>
          </w:r>
          <w:r w:rsidR="00246C89">
            <w:rPr>
              <w:lang w:val="en-US"/>
            </w:rPr>
            <w:instrText xml:space="preserve"> CITATION Dor17 \l 1033 </w:instrText>
          </w:r>
          <w:r w:rsidR="00246C89">
            <w:fldChar w:fldCharType="separate"/>
          </w:r>
          <w:r w:rsidR="001A29CC">
            <w:rPr>
              <w:noProof/>
              <w:lang w:val="en-US"/>
            </w:rPr>
            <w:t>(Vervoort, 2017)</w:t>
          </w:r>
          <w:r w:rsidR="00246C89">
            <w:fldChar w:fldCharType="end"/>
          </w:r>
        </w:sdtContent>
      </w:sdt>
      <w:r w:rsidR="00556C12">
        <w:t>.</w:t>
      </w:r>
    </w:p>
    <w:p w14:paraId="108CDB5D" w14:textId="6124D650" w:rsidR="00CC16CD" w:rsidRPr="00C4749F" w:rsidRDefault="00CC16CD" w:rsidP="002B74E9"/>
    <w:p w14:paraId="41E6CE99" w14:textId="77777777" w:rsidR="007F4746" w:rsidRPr="00C4749F" w:rsidRDefault="00C80BC9" w:rsidP="00CC16CD">
      <w:pPr>
        <w:pStyle w:val="Heading3"/>
      </w:pPr>
      <w:r w:rsidRPr="00C4749F">
        <w:t>Performance</w:t>
      </w:r>
    </w:p>
    <w:p w14:paraId="16AC74AD" w14:textId="7EB52642" w:rsidR="00562040" w:rsidRDefault="007F4746" w:rsidP="002B74E9">
      <w:r w:rsidRPr="00C4749F">
        <w:t>De performance wordt gemeten aan de hand van nauwkeurigheid en snelheid. De nauwkeurigheid wordt gemeten met de Word Error Rate (WER). WER werkt op woordniveau en identificeert onnauwkeurigheden in transcriptie. Het kan niet identific</w:t>
      </w:r>
      <w:r w:rsidR="00DF2E57">
        <w:t>eren hoe een fout is</w:t>
      </w:r>
      <w:r w:rsidR="00562040">
        <w:t xml:space="preserve"> opgetreden. </w:t>
      </w:r>
      <w:r w:rsidR="00562040" w:rsidRPr="00562040">
        <w:t>Een fout kan een vervanging</w:t>
      </w:r>
      <w:r w:rsidR="00E8423F">
        <w:t xml:space="preserve"> (substitution)</w:t>
      </w:r>
      <w:r w:rsidR="00562040" w:rsidRPr="00562040">
        <w:t>, een verwijdering</w:t>
      </w:r>
      <w:r w:rsidR="00E8423F">
        <w:t xml:space="preserve"> (deletion)</w:t>
      </w:r>
      <w:r w:rsidR="00562040" w:rsidRPr="00562040">
        <w:t xml:space="preserve"> of een toevoeging</w:t>
      </w:r>
      <w:r w:rsidR="00E8423F">
        <w:t xml:space="preserve"> (addition)</w:t>
      </w:r>
      <w:r w:rsidR="00562040" w:rsidRPr="00562040">
        <w:t xml:space="preserve"> zijn.</w:t>
      </w:r>
      <w:r w:rsidR="00910CD8">
        <w:t xml:space="preserve"> Hieronder in de ta</w:t>
      </w:r>
      <w:r w:rsidR="00EF5D39">
        <w:t>bel wordt een voorbeeld gegeven.</w:t>
      </w:r>
    </w:p>
    <w:p w14:paraId="63231E8F" w14:textId="3452E21F" w:rsidR="008D52FB" w:rsidRDefault="008D52FB" w:rsidP="002B74E9"/>
    <w:tbl>
      <w:tblPr>
        <w:tblStyle w:val="TableGrid"/>
        <w:tblW w:w="0" w:type="auto"/>
        <w:tblLook w:val="04A0" w:firstRow="1" w:lastRow="0" w:firstColumn="1" w:lastColumn="0" w:noHBand="0" w:noVBand="1"/>
      </w:tblPr>
      <w:tblGrid>
        <w:gridCol w:w="4474"/>
        <w:gridCol w:w="4475"/>
      </w:tblGrid>
      <w:tr w:rsidR="008D52FB" w14:paraId="6D9B95A7" w14:textId="77777777" w:rsidTr="008D52FB">
        <w:tc>
          <w:tcPr>
            <w:tcW w:w="4474" w:type="dxa"/>
          </w:tcPr>
          <w:p w14:paraId="27510735" w14:textId="70712D32" w:rsidR="008D52FB" w:rsidRDefault="008D52FB" w:rsidP="002B74E9">
            <w:r>
              <w:t>Expected output</w:t>
            </w:r>
          </w:p>
        </w:tc>
        <w:tc>
          <w:tcPr>
            <w:tcW w:w="4475" w:type="dxa"/>
          </w:tcPr>
          <w:p w14:paraId="30C062F2" w14:textId="77777777" w:rsidR="008D52FB" w:rsidRDefault="008D52FB" w:rsidP="002B74E9">
            <w:r>
              <w:t xml:space="preserve">This sentence will </w:t>
            </w:r>
            <w:r w:rsidRPr="008D52FB">
              <w:rPr>
                <w:color w:val="FF0000"/>
              </w:rPr>
              <w:t>be</w:t>
            </w:r>
            <w:r>
              <w:t xml:space="preserve"> recognized</w:t>
            </w:r>
          </w:p>
          <w:p w14:paraId="6A8E3BDE" w14:textId="52EB87AA" w:rsidR="008D52FB" w:rsidRDefault="008D52FB" w:rsidP="002B74E9"/>
        </w:tc>
      </w:tr>
      <w:tr w:rsidR="008D52FB" w14:paraId="09E6DD0E" w14:textId="77777777" w:rsidTr="008D52FB">
        <w:tc>
          <w:tcPr>
            <w:tcW w:w="4474" w:type="dxa"/>
          </w:tcPr>
          <w:p w14:paraId="05258E54" w14:textId="77777777" w:rsidR="008D52FB" w:rsidRDefault="008D52FB" w:rsidP="002B74E9">
            <w:r>
              <w:t>Substitution</w:t>
            </w:r>
          </w:p>
          <w:p w14:paraId="2DBE8B55" w14:textId="70A1AAE2" w:rsidR="008D52FB" w:rsidRDefault="008D52FB" w:rsidP="002B74E9"/>
        </w:tc>
        <w:tc>
          <w:tcPr>
            <w:tcW w:w="4475" w:type="dxa"/>
          </w:tcPr>
          <w:p w14:paraId="01F40816" w14:textId="289C5279" w:rsidR="008D52FB" w:rsidRDefault="008D52FB" w:rsidP="002B74E9">
            <w:r w:rsidRPr="008D52FB">
              <w:t xml:space="preserve">This sentence will </w:t>
            </w:r>
            <w:r w:rsidRPr="008D52FB">
              <w:rPr>
                <w:color w:val="FF0000"/>
              </w:rPr>
              <w:t>bee</w:t>
            </w:r>
            <w:r w:rsidRPr="008D52FB">
              <w:t xml:space="preserve"> recognized</w:t>
            </w:r>
          </w:p>
        </w:tc>
      </w:tr>
      <w:tr w:rsidR="008D52FB" w14:paraId="31879531" w14:textId="77777777" w:rsidTr="008D52FB">
        <w:tc>
          <w:tcPr>
            <w:tcW w:w="4474" w:type="dxa"/>
          </w:tcPr>
          <w:p w14:paraId="6BF1D37D" w14:textId="77777777" w:rsidR="008D52FB" w:rsidRDefault="008D52FB" w:rsidP="002B74E9">
            <w:r>
              <w:t>Deletion</w:t>
            </w:r>
          </w:p>
          <w:p w14:paraId="3183FA17" w14:textId="5E93ECD7" w:rsidR="008D52FB" w:rsidRDefault="008D52FB" w:rsidP="002B74E9"/>
        </w:tc>
        <w:tc>
          <w:tcPr>
            <w:tcW w:w="4475" w:type="dxa"/>
          </w:tcPr>
          <w:p w14:paraId="2F1E1E92" w14:textId="2369513A" w:rsidR="008D52FB" w:rsidRDefault="008D52FB" w:rsidP="002B74E9">
            <w:r w:rsidRPr="008D52FB">
              <w:t>This sentence will        recognized</w:t>
            </w:r>
          </w:p>
        </w:tc>
      </w:tr>
      <w:tr w:rsidR="008D52FB" w14:paraId="0C292063" w14:textId="77777777" w:rsidTr="008D52FB">
        <w:tc>
          <w:tcPr>
            <w:tcW w:w="4474" w:type="dxa"/>
          </w:tcPr>
          <w:p w14:paraId="0F8163FA" w14:textId="77777777" w:rsidR="008D52FB" w:rsidRDefault="008D52FB" w:rsidP="002B74E9">
            <w:r>
              <w:t>Addition</w:t>
            </w:r>
          </w:p>
          <w:p w14:paraId="537EFC96" w14:textId="37994F3B" w:rsidR="008D52FB" w:rsidRDefault="008D52FB" w:rsidP="002B74E9"/>
        </w:tc>
        <w:tc>
          <w:tcPr>
            <w:tcW w:w="4475" w:type="dxa"/>
          </w:tcPr>
          <w:p w14:paraId="49ACFB15" w14:textId="13D4A381" w:rsidR="008D52FB" w:rsidRDefault="008D52FB" w:rsidP="0011113C">
            <w:pPr>
              <w:keepNext/>
            </w:pPr>
            <w:r w:rsidRPr="008D52FB">
              <w:t xml:space="preserve">This sentence will </w:t>
            </w:r>
            <w:r w:rsidRPr="008D52FB">
              <w:rPr>
                <w:color w:val="FF0000"/>
              </w:rPr>
              <w:t xml:space="preserve">not </w:t>
            </w:r>
            <w:r w:rsidRPr="008D52FB">
              <w:t>be recognized</w:t>
            </w:r>
          </w:p>
        </w:tc>
      </w:tr>
    </w:tbl>
    <w:p w14:paraId="796E2B8D" w14:textId="0B2E1227" w:rsidR="00562040" w:rsidRDefault="0011113C" w:rsidP="0011113C">
      <w:pPr>
        <w:pStyle w:val="Caption"/>
      </w:pPr>
      <w:bookmarkStart w:id="61" w:name="_Toc521688379"/>
      <w:r>
        <w:t xml:space="preserve">Tabel </w:t>
      </w:r>
      <w:fldSimple w:instr=" SEQ Tabel \* ARABIC ">
        <w:r w:rsidR="001A29CC">
          <w:rPr>
            <w:noProof/>
          </w:rPr>
          <w:t>5</w:t>
        </w:r>
      </w:fldSimple>
      <w:r>
        <w:t>: Word Error Rate</w:t>
      </w:r>
      <w:bookmarkEnd w:id="61"/>
    </w:p>
    <w:p w14:paraId="4E909E9F" w14:textId="11035329" w:rsidR="00A6285D" w:rsidRDefault="007F4746" w:rsidP="002B74E9">
      <w:r w:rsidRPr="00C4749F">
        <w:t xml:space="preserve">De snelheid is gemeten </w:t>
      </w:r>
      <w:r w:rsidR="00980B22">
        <w:t>in de tijd die nodig is om een woord om te zetten in tekst</w:t>
      </w:r>
      <w:r w:rsidRPr="00C4749F">
        <w:t>. Een variatie van factoren heeft effect op de performance, zoals uitspraak, accent, pitch, volume en achtergrondgeluid</w:t>
      </w:r>
      <w:r w:rsidR="00664392" w:rsidRPr="00C4749F">
        <w:t xml:space="preserve"> </w:t>
      </w:r>
      <w:sdt>
        <w:sdtPr>
          <w:id w:val="-516997521"/>
          <w:citation/>
        </w:sdtPr>
        <w:sdtContent>
          <w:r w:rsidR="00664392" w:rsidRPr="00C4749F">
            <w:fldChar w:fldCharType="begin"/>
          </w:r>
          <w:r w:rsidR="00664392" w:rsidRPr="00C4749F">
            <w:instrText xml:space="preserve"> CITATION Mar16 \l 1033 </w:instrText>
          </w:r>
          <w:r w:rsidR="00664392" w:rsidRPr="00C4749F">
            <w:fldChar w:fldCharType="separate"/>
          </w:r>
          <w:r w:rsidR="001A29CC" w:rsidRPr="001A29CC">
            <w:rPr>
              <w:noProof/>
            </w:rPr>
            <w:t>(Rouse, 2016)</w:t>
          </w:r>
          <w:r w:rsidR="00664392" w:rsidRPr="00C4749F">
            <w:fldChar w:fldCharType="end"/>
          </w:r>
        </w:sdtContent>
      </w:sdt>
      <w:r w:rsidRPr="00C4749F">
        <w:t>.</w:t>
      </w:r>
    </w:p>
    <w:p w14:paraId="781EF3E0" w14:textId="77777777" w:rsidR="00153664" w:rsidRDefault="00153664"/>
    <w:p w14:paraId="02FE7AF0" w14:textId="7E54C0C2" w:rsidR="00367D9F" w:rsidRDefault="00C25BD1" w:rsidP="00367D9F">
      <w:pPr>
        <w:pStyle w:val="Heading4"/>
        <w:numPr>
          <w:ilvl w:val="0"/>
          <w:numId w:val="0"/>
        </w:numPr>
      </w:pPr>
      <w:r>
        <w:t>Audiokwaliteit</w:t>
      </w:r>
      <w:r w:rsidR="00367D9F">
        <w:t xml:space="preserve"> </w:t>
      </w:r>
    </w:p>
    <w:p w14:paraId="7925E46A" w14:textId="77777777" w:rsidR="00D609CE" w:rsidRDefault="00C25BD1" w:rsidP="00587D75">
      <w:r>
        <w:t xml:space="preserve">Om specifiek te achterhalen welke factoren </w:t>
      </w:r>
      <w:r w:rsidR="00D130B2">
        <w:t>mogelijk de</w:t>
      </w:r>
      <w:r>
        <w:t xml:space="preserve"> performance belemmeren is er naar de </w:t>
      </w:r>
      <w:r w:rsidR="00D130B2">
        <w:t xml:space="preserve">audio </w:t>
      </w:r>
      <w:r>
        <w:t>opnamen van Pepper geluisterd.</w:t>
      </w:r>
      <w:r w:rsidR="00D130B2">
        <w:t xml:space="preserve"> Uit deze opnamen is naar voren gekomen dat de stem zacht wordt opgenomen. Dit zal waarschijnlijk komen, doordat de microfoons inwendig en afgesloten </w:t>
      </w:r>
      <w:r w:rsidR="00B008BB">
        <w:t>ingebouwd zijn</w:t>
      </w:r>
      <w:r w:rsidR="00D130B2">
        <w:t xml:space="preserve"> in Pepper. </w:t>
      </w:r>
    </w:p>
    <w:p w14:paraId="5690535D" w14:textId="77777777" w:rsidR="00D609CE" w:rsidRDefault="00D609CE" w:rsidP="00587D75"/>
    <w:p w14:paraId="1D2207D7" w14:textId="54B24866" w:rsidR="00983E45" w:rsidRDefault="00D130B2" w:rsidP="00587D75">
      <w:r>
        <w:t>Het a</w:t>
      </w:r>
      <w:r w:rsidR="00045ED6">
        <w:t xml:space="preserve">ndere nadeel van deze ingebouwde microfoons </w:t>
      </w:r>
      <w:r>
        <w:t xml:space="preserve">is dat alle geluiden </w:t>
      </w:r>
      <w:r w:rsidR="00B008BB">
        <w:t xml:space="preserve">van de motoren </w:t>
      </w:r>
      <w:r>
        <w:t>worden opgenomen.</w:t>
      </w:r>
      <w:r w:rsidR="00045ED6">
        <w:t xml:space="preserve"> Verder wordt de stem van Pepper ook opgenomen door de microfoons. De </w:t>
      </w:r>
      <w:r w:rsidR="00EE4C8F">
        <w:t>verwachting</w:t>
      </w:r>
      <w:r w:rsidR="00045ED6">
        <w:t xml:space="preserve"> is dat de audiokwaliteit niet al te goed is voor spraakherkenning.</w:t>
      </w:r>
      <w:r w:rsidR="0080408B">
        <w:t xml:space="preserve"> Het </w:t>
      </w:r>
      <w:r w:rsidR="00B008BB">
        <w:t>beste</w:t>
      </w:r>
      <w:r w:rsidR="0080408B">
        <w:t xml:space="preserve"> </w:t>
      </w:r>
      <w:r w:rsidR="00385992">
        <w:t>zou</w:t>
      </w:r>
      <w:r w:rsidR="0080408B">
        <w:t xml:space="preserve"> een externe microfoon of</w:t>
      </w:r>
      <w:r w:rsidR="005056A4">
        <w:t xml:space="preserve"> e</w:t>
      </w:r>
      <w:r w:rsidR="00385992">
        <w:t>en</w:t>
      </w:r>
      <w:r w:rsidR="0080408B">
        <w:t xml:space="preserve"> audiokaart </w:t>
      </w:r>
      <w:r w:rsidR="00385992">
        <w:t xml:space="preserve">kunnen worden toegevoegd, maar de nauwe micro usb port ligging </w:t>
      </w:r>
      <w:r w:rsidR="00B008BB">
        <w:t>maakt dit erg lastig</w:t>
      </w:r>
      <w:r w:rsidR="00385992">
        <w:t>.</w:t>
      </w:r>
    </w:p>
    <w:p w14:paraId="69B9880A" w14:textId="4A996DF2" w:rsidR="00097229" w:rsidRDefault="00097229">
      <w:pPr>
        <w:rPr>
          <w:b/>
          <w:color w:val="0066A2"/>
          <w:sz w:val="22"/>
          <w:szCs w:val="26"/>
        </w:rPr>
      </w:pPr>
    </w:p>
    <w:p w14:paraId="0A81DAFF" w14:textId="355A714E" w:rsidR="00D745C9" w:rsidRPr="00407B9D" w:rsidRDefault="00D745C9" w:rsidP="00CC16CD">
      <w:pPr>
        <w:pStyle w:val="Heading3"/>
      </w:pPr>
      <w:r w:rsidRPr="00407B9D">
        <w:lastRenderedPageBreak/>
        <w:t>Noise Gate</w:t>
      </w:r>
    </w:p>
    <w:p w14:paraId="7D9C7B50" w14:textId="41B91CF5" w:rsidR="005F45DD" w:rsidRDefault="00D745C9" w:rsidP="00D745C9">
      <w:r>
        <w:t>Een deel van de factoren zoals uitspraak en acce</w:t>
      </w:r>
      <w:r w:rsidR="003D57AC">
        <w:t xml:space="preserve">nt </w:t>
      </w:r>
      <w:r w:rsidR="008C3052">
        <w:t>ligt</w:t>
      </w:r>
      <w:r w:rsidR="003D57AC">
        <w:t xml:space="preserve"> bij de gebruiker zelf, maar h</w:t>
      </w:r>
      <w:r>
        <w:t xml:space="preserve">et achtergrondgeluid </w:t>
      </w:r>
      <w:r w:rsidR="008C3052">
        <w:t>ligt</w:t>
      </w:r>
      <w:r>
        <w:t xml:space="preserve"> aan de omgeving</w:t>
      </w:r>
      <w:r w:rsidR="003D57AC">
        <w:t xml:space="preserve"> waarin Pepper </w:t>
      </w:r>
      <w:r w:rsidR="00830077">
        <w:t xml:space="preserve">zich </w:t>
      </w:r>
      <w:r w:rsidR="005F45DD">
        <w:t>bevindt</w:t>
      </w:r>
      <w:r w:rsidR="00830077">
        <w:t>.</w:t>
      </w:r>
      <w:r w:rsidR="003D57AC">
        <w:t xml:space="preserve"> Hier zal rekening mee </w:t>
      </w:r>
      <w:r w:rsidR="005F45DD">
        <w:t xml:space="preserve">moeten </w:t>
      </w:r>
      <w:r w:rsidR="003D57AC">
        <w:t>worden gehouden. Het is niet slim om de spraakherkenning te gebruiken in een drukke omgeving zoals bij evenementen, omdat dit behoorlijk</w:t>
      </w:r>
      <w:r w:rsidR="008C3052">
        <w:t xml:space="preserve"> de performance belemmert</w:t>
      </w:r>
      <w:r w:rsidR="003D57AC">
        <w:t xml:space="preserve">. </w:t>
      </w:r>
      <w:r w:rsidR="0021780F">
        <w:t>De omgeving waarin</w:t>
      </w:r>
      <w:r w:rsidR="003D57AC">
        <w:t xml:space="preserve"> Pepper</w:t>
      </w:r>
      <w:r w:rsidR="0021780F">
        <w:t xml:space="preserve"> zich zal bevinden is</w:t>
      </w:r>
      <w:r w:rsidR="003D57AC">
        <w:t xml:space="preserve"> bij</w:t>
      </w:r>
      <w:r w:rsidR="0021780F">
        <w:t xml:space="preserve"> de servicedesk</w:t>
      </w:r>
      <w:r w:rsidR="005F45DD">
        <w:t>.</w:t>
      </w:r>
      <w:r w:rsidR="003D57AC">
        <w:t xml:space="preserve"> Daar </w:t>
      </w:r>
      <w:r w:rsidR="0053309D">
        <w:t>zijn</w:t>
      </w:r>
      <w:r w:rsidR="003D57AC">
        <w:t xml:space="preserve"> achtergrondgeluiden </w:t>
      </w:r>
      <w:r w:rsidR="0053309D">
        <w:t>zoals</w:t>
      </w:r>
      <w:r w:rsidR="003D57AC">
        <w:t xml:space="preserve"> mensen </w:t>
      </w:r>
      <w:r w:rsidR="0053309D">
        <w:t xml:space="preserve">die in de </w:t>
      </w:r>
      <w:r w:rsidR="003D57AC">
        <w:t xml:space="preserve">achtergrond praten, </w:t>
      </w:r>
      <w:r w:rsidR="0053309D">
        <w:t>lopen en</w:t>
      </w:r>
      <w:r w:rsidR="005F45DD">
        <w:t xml:space="preserve"> bezig zijn met apparatuur</w:t>
      </w:r>
      <w:r w:rsidR="003D57AC">
        <w:t>. Pepper moet dus zo min mogelijk van deze geluiden meenemen in de spraakherkenning. Ook moet er een signaal zijn wanneer de gebruiker actief praat met een bepaald volume.</w:t>
      </w:r>
      <w:r w:rsidR="00DC742C">
        <w:t xml:space="preserve"> </w:t>
      </w:r>
    </w:p>
    <w:p w14:paraId="37067893" w14:textId="3DA35E91" w:rsidR="007111B9" w:rsidRDefault="007111B9" w:rsidP="00D745C9"/>
    <w:p w14:paraId="6BEC1D22" w14:textId="358E84DF" w:rsidR="00014665" w:rsidRDefault="009C2A99" w:rsidP="00D745C9">
      <w:r>
        <w:t xml:space="preserve">De noise gate zal gebruikt worden </w:t>
      </w:r>
      <w:r w:rsidR="00343CC6">
        <w:t>om zo min mogelijk achtergrond</w:t>
      </w:r>
      <w:r>
        <w:t>geluiden op te nemen voor d</w:t>
      </w:r>
      <w:r w:rsidR="004444CB">
        <w:t>e spraakherk</w:t>
      </w:r>
      <w:r w:rsidR="00D730EA">
        <w:t>enning, omdat geluiden zonder</w:t>
      </w:r>
      <w:r w:rsidR="004444CB">
        <w:t xml:space="preserve"> spraak niet relevant </w:t>
      </w:r>
      <w:r w:rsidR="00A51C5E">
        <w:t>zijn</w:t>
      </w:r>
      <w:r w:rsidR="004444CB">
        <w:t>.</w:t>
      </w:r>
      <w:r>
        <w:t xml:space="preserve"> </w:t>
      </w:r>
      <w:r w:rsidR="00023374">
        <w:t>Ook zal de noise gate</w:t>
      </w:r>
      <w:r>
        <w:t xml:space="preserve"> als trigger worden gebruikt om het moment van audio streamen te starten als een persoon praat met een </w:t>
      </w:r>
      <w:r w:rsidR="004444CB">
        <w:t>bepaald</w:t>
      </w:r>
      <w:r w:rsidR="0009325D">
        <w:t xml:space="preserve"> volume. Hierdoor worden mensen</w:t>
      </w:r>
      <w:r w:rsidR="004444CB">
        <w:t xml:space="preserve"> </w:t>
      </w:r>
      <w:r w:rsidR="0009325D">
        <w:t xml:space="preserve">die </w:t>
      </w:r>
      <w:r w:rsidR="004444CB">
        <w:t xml:space="preserve">in de achtergrond praten </w:t>
      </w:r>
      <w:r w:rsidR="0009325D">
        <w:t xml:space="preserve">niet </w:t>
      </w:r>
      <w:r w:rsidR="00907B9A">
        <w:t>meegenomen in de spraakherkenning, mits ze niet al te hard praten.</w:t>
      </w:r>
    </w:p>
    <w:p w14:paraId="3038528F" w14:textId="55A0CBCB" w:rsidR="00772A85" w:rsidRDefault="00772A85" w:rsidP="00D745C9"/>
    <w:p w14:paraId="14B712F9" w14:textId="6E5AA22A" w:rsidR="005C1B13" w:rsidRDefault="005C1B13" w:rsidP="005C1B13">
      <w:pPr>
        <w:pStyle w:val="Heading4"/>
        <w:numPr>
          <w:ilvl w:val="0"/>
          <w:numId w:val="0"/>
        </w:numPr>
      </w:pPr>
      <w:r>
        <w:t>Werking</w:t>
      </w:r>
    </w:p>
    <w:p w14:paraId="093AC77C" w14:textId="77777777" w:rsidR="005C5D63" w:rsidRDefault="005C5D63" w:rsidP="005C5D63">
      <w:pPr>
        <w:keepNext/>
      </w:pPr>
      <w:r w:rsidRPr="00C4749F">
        <w:rPr>
          <w:noProof/>
        </w:rPr>
        <w:drawing>
          <wp:inline distT="0" distB="0" distL="0" distR="0" wp14:anchorId="686BB02E" wp14:editId="0652BB84">
            <wp:extent cx="3413760" cy="1443355"/>
            <wp:effectExtent l="0" t="0" r="0" b="0"/>
            <wp:docPr id="21" name="Picture 21" descr="https://upload.wikimedia.org/wikipedia/commons/thumb/6/6e/Noise_Gate_Attack_Hold_Release.svg/650px-Noise_Gate_Attack_Hold_Releas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6/6e/Noise_Gate_Attack_Hold_Release.svg/650px-Noise_Gate_Attack_Hold_Release.svg.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13760" cy="1443355"/>
                    </a:xfrm>
                    <a:prstGeom prst="rect">
                      <a:avLst/>
                    </a:prstGeom>
                    <a:noFill/>
                    <a:ln>
                      <a:noFill/>
                    </a:ln>
                  </pic:spPr>
                </pic:pic>
              </a:graphicData>
            </a:graphic>
          </wp:inline>
        </w:drawing>
      </w:r>
    </w:p>
    <w:p w14:paraId="06CBBB82" w14:textId="4CA6D507" w:rsidR="005C5D63" w:rsidRDefault="005C5D63" w:rsidP="005C5D63">
      <w:pPr>
        <w:pStyle w:val="Caption"/>
      </w:pPr>
      <w:bookmarkStart w:id="62" w:name="_Toc521688393"/>
      <w:r>
        <w:t xml:space="preserve">Figuur </w:t>
      </w:r>
      <w:fldSimple w:instr=" SEQ Figuur \* ARABIC ">
        <w:r w:rsidR="001A29CC">
          <w:rPr>
            <w:noProof/>
          </w:rPr>
          <w:t>12</w:t>
        </w:r>
      </w:fldSimple>
      <w:r>
        <w:t xml:space="preserve">: </w:t>
      </w:r>
      <w:r w:rsidRPr="004C32D3">
        <w:t>Noise Gate</w:t>
      </w:r>
      <w:bookmarkEnd w:id="62"/>
    </w:p>
    <w:p w14:paraId="36E129DE" w14:textId="2848AAC3" w:rsidR="001D059C" w:rsidRDefault="00940B67" w:rsidP="00D745C9">
      <w:r>
        <w:t>De</w:t>
      </w:r>
      <w:r w:rsidR="00DC742C" w:rsidRPr="00C4749F">
        <w:t xml:space="preserve"> noise gate is een luik waar</w:t>
      </w:r>
      <w:r>
        <w:t xml:space="preserve"> </w:t>
      </w:r>
      <w:r w:rsidR="00DC742C" w:rsidRPr="00C4749F">
        <w:t>alleen geluid doorheen mag als het over een bepaald geluidsniveau komt, ook wel de threshold genoemd.</w:t>
      </w:r>
      <w:r w:rsidR="00DC742C">
        <w:t xml:space="preserve"> </w:t>
      </w:r>
      <w:r w:rsidR="00251560">
        <w:t>Het</w:t>
      </w:r>
      <w:r w:rsidR="00DC742C">
        <w:t xml:space="preserve"> </w:t>
      </w:r>
      <w:r w:rsidR="00251560">
        <w:t>geluidsniveau</w:t>
      </w:r>
      <w:r w:rsidR="00DC742C" w:rsidRPr="00C4749F">
        <w:t xml:space="preserve"> wordt berekend aan de hand van Root Mean Squire (RMS). RMS heeft dezelfde fysieke eenheid volt (eenheid voor spanning) als Pascal (eenheid voor druk). </w:t>
      </w:r>
    </w:p>
    <w:p w14:paraId="78C6E452" w14:textId="74147C30" w:rsidR="00851075" w:rsidRDefault="00851075" w:rsidP="00D745C9"/>
    <w:p w14:paraId="50ED4355" w14:textId="3B594476" w:rsidR="00851075" w:rsidRDefault="00D01403" w:rsidP="00D745C9">
      <w:r>
        <w:t>De RMS-waarde helpt om feedback terug te geven over wat het geluidsniveau is. Deze</w:t>
      </w:r>
      <w:r w:rsidR="000707B9">
        <w:t xml:space="preserve"> waarde kan dan worden vergelek</w:t>
      </w:r>
      <w:r>
        <w:t>en in verschillende omgevingsomstandigheden.</w:t>
      </w:r>
      <w:r w:rsidR="000707B9">
        <w:t xml:space="preserve"> Het laat zien hoe luid iemand moet praten tegen Pepper om überhaupt verstaan te worden in een omgeving. </w:t>
      </w:r>
    </w:p>
    <w:p w14:paraId="510A12EF" w14:textId="221D6AEA" w:rsidR="001D059C" w:rsidRDefault="001D059C" w:rsidP="00D745C9"/>
    <w:p w14:paraId="1DFBBB02" w14:textId="7386DEB9" w:rsidR="005232EC" w:rsidRDefault="00DC742C">
      <w:r w:rsidRPr="00C4749F">
        <w:t xml:space="preserve">Wanneer het geluid de threshold overschrijdt blijft het luik open tot dat het geluidsniveau onder de threshold komt. Vervolgens blijft het luik voor een bepaalde tijd nog open om te voorkomen dat iemand nog </w:t>
      </w:r>
      <w:r w:rsidR="00A30CE8">
        <w:t>zijn</w:t>
      </w:r>
      <w:r w:rsidR="00355B19">
        <w:t xml:space="preserve"> zin</w:t>
      </w:r>
      <w:r w:rsidRPr="00C4749F">
        <w:t xml:space="preserve"> moet afmaken. Uiteindelijk sluit het luik en herhaalt het proces zich.</w:t>
      </w:r>
      <w:r>
        <w:t xml:space="preserve"> </w:t>
      </w:r>
      <w:r w:rsidRPr="00C4749F">
        <w:t>Een typisch geluidsniveau voor een stille ruimte zal tussen 0 en 100 liggen en een typisch geluidsniveau voor als iemand praat zal tussen 150 en 3500 liggen</w:t>
      </w:r>
      <w:r w:rsidR="00E94FE3">
        <w:t xml:space="preserve"> </w:t>
      </w:r>
      <w:sdt>
        <w:sdtPr>
          <w:id w:val="-195932211"/>
          <w:citation/>
        </w:sdtPr>
        <w:sdtContent>
          <w:r w:rsidR="00E94FE3">
            <w:fldChar w:fldCharType="begin"/>
          </w:r>
          <w:r w:rsidR="00E94FE3">
            <w:rPr>
              <w:lang w:val="en-US"/>
            </w:rPr>
            <w:instrText xml:space="preserve"> CITATION Roe11 \l 1033 </w:instrText>
          </w:r>
          <w:r w:rsidR="00E94FE3">
            <w:fldChar w:fldCharType="separate"/>
          </w:r>
          <w:r w:rsidR="001A29CC">
            <w:rPr>
              <w:noProof/>
              <w:lang w:val="en-US"/>
            </w:rPr>
            <w:t>(Izhaki, 2011)</w:t>
          </w:r>
          <w:r w:rsidR="00E94FE3">
            <w:fldChar w:fldCharType="end"/>
          </w:r>
        </w:sdtContent>
      </w:sdt>
      <w:r w:rsidRPr="00C4749F">
        <w:t xml:space="preserve">. </w:t>
      </w:r>
    </w:p>
    <w:p w14:paraId="2ABB97CC" w14:textId="77777777" w:rsidR="00AC1494" w:rsidRDefault="00AC1494">
      <w:pPr>
        <w:rPr>
          <w:b/>
          <w:color w:val="0066A2"/>
          <w:sz w:val="20"/>
          <w:szCs w:val="26"/>
        </w:rPr>
      </w:pPr>
    </w:p>
    <w:p w14:paraId="32D92272" w14:textId="5DF70468" w:rsidR="00814D6D" w:rsidRDefault="00814D6D" w:rsidP="00814D6D">
      <w:pPr>
        <w:pStyle w:val="Heading4"/>
        <w:numPr>
          <w:ilvl w:val="0"/>
          <w:numId w:val="0"/>
        </w:numPr>
      </w:pPr>
      <w:r>
        <w:t>Omgevingsfactoren</w:t>
      </w:r>
    </w:p>
    <w:p w14:paraId="6870F9F2" w14:textId="1803C8D3" w:rsidR="00D8435E" w:rsidRDefault="00D8435E" w:rsidP="00D8435E">
      <w:r>
        <w:t xml:space="preserve">Om </w:t>
      </w:r>
      <w:r w:rsidR="005B3AE0">
        <w:t xml:space="preserve">een </w:t>
      </w:r>
      <w:r w:rsidR="000F76A7">
        <w:t>beeld</w:t>
      </w:r>
      <w:r w:rsidR="005B3AE0">
        <w:t xml:space="preserve"> te krijgen </w:t>
      </w:r>
      <w:r w:rsidR="00E9606D">
        <w:t>wat</w:t>
      </w:r>
      <w:r w:rsidR="005B3AE0">
        <w:t xml:space="preserve"> de performance </w:t>
      </w:r>
      <w:r w:rsidR="000F76A7">
        <w:t>in verschillende omgevingen</w:t>
      </w:r>
      <w:r w:rsidR="00C93CB5">
        <w:t xml:space="preserve"> kan zijn</w:t>
      </w:r>
      <w:r w:rsidR="006D6DB1">
        <w:t>,</w:t>
      </w:r>
      <w:r w:rsidR="000F76A7">
        <w:t xml:space="preserve"> </w:t>
      </w:r>
      <w:r w:rsidR="005B3AE0">
        <w:t xml:space="preserve">is </w:t>
      </w:r>
      <w:r w:rsidR="009A69CB">
        <w:t>een test</w:t>
      </w:r>
      <w:r w:rsidR="000F76A7">
        <w:t xml:space="preserve"> uitgevoerd</w:t>
      </w:r>
      <w:r w:rsidR="009A69CB">
        <w:t>.</w:t>
      </w:r>
      <w:r w:rsidR="000F76A7">
        <w:t xml:space="preserve"> </w:t>
      </w:r>
      <w:r w:rsidR="00E9606D">
        <w:t xml:space="preserve">In deze test is </w:t>
      </w:r>
      <w:r w:rsidR="00DF13BA">
        <w:t xml:space="preserve">per omgeving elke minuut het geluidsniveau gemeten. Dit werd tien minuten lang gedaan, zodat daarvan het gemiddelde geluidsniveau kon worden berekend. </w:t>
      </w:r>
      <w:r w:rsidR="00A30350">
        <w:t>De resultaten zijn in de bijlage terug te vinden</w:t>
      </w:r>
      <w:r w:rsidR="00055741">
        <w:rPr>
          <w:rStyle w:val="FootnoteReference"/>
        </w:rPr>
        <w:footnoteReference w:id="4"/>
      </w:r>
      <w:r w:rsidR="00A30350">
        <w:t>.</w:t>
      </w:r>
      <w:r w:rsidR="00A55321">
        <w:t xml:space="preserve"> </w:t>
      </w:r>
    </w:p>
    <w:p w14:paraId="62583E23" w14:textId="77777777" w:rsidR="00D8435E" w:rsidRPr="00D8435E" w:rsidRDefault="00D8435E" w:rsidP="00D8435E"/>
    <w:p w14:paraId="06AECB85" w14:textId="77777777" w:rsidR="00AC1494" w:rsidRDefault="00AC1494">
      <w:r>
        <w:br w:type="page"/>
      </w:r>
    </w:p>
    <w:p w14:paraId="2C4FB207" w14:textId="15FF8570" w:rsidR="0058557C" w:rsidRDefault="00814D6D">
      <w:r>
        <w:lastRenderedPageBreak/>
        <w:t>Er zijn in dit onderzoek geko</w:t>
      </w:r>
      <w:r w:rsidR="0058557C">
        <w:t>zen voor drie omgevingsfactoren:</w:t>
      </w:r>
      <w:r>
        <w:t xml:space="preserve"> </w:t>
      </w:r>
    </w:p>
    <w:p w14:paraId="71036682" w14:textId="3327D10B" w:rsidR="00A55321" w:rsidRDefault="00A55321" w:rsidP="00A55321">
      <w:pPr>
        <w:pStyle w:val="ListBullet"/>
      </w:pPr>
      <w:r>
        <w:t>Een Atos vergaderruimte, dit is een afgesloten ruimte waar weinig tot geen geluid is;</w:t>
      </w:r>
    </w:p>
    <w:p w14:paraId="70948737" w14:textId="45ED972B" w:rsidR="0058557C" w:rsidRDefault="001B7CC2" w:rsidP="0058557C">
      <w:pPr>
        <w:pStyle w:val="ListBullet"/>
      </w:pPr>
      <w:r>
        <w:t>Het</w:t>
      </w:r>
      <w:r w:rsidR="00814D6D">
        <w:t xml:space="preserve"> </w:t>
      </w:r>
      <w:r w:rsidR="002C75C3">
        <w:t>T</w:t>
      </w:r>
      <w:r w:rsidR="007848CD">
        <w:t>echnology</w:t>
      </w:r>
      <w:r w:rsidR="00426E61">
        <w:t xml:space="preserve"> L</w:t>
      </w:r>
      <w:r w:rsidR="002C75C3">
        <w:t>ab</w:t>
      </w:r>
      <w:r w:rsidR="0058557C">
        <w:t xml:space="preserve"> waar ontwikkeld wordt </w:t>
      </w:r>
      <w:r w:rsidR="006B6278">
        <w:t>aan</w:t>
      </w:r>
      <w:r w:rsidR="0058557C">
        <w:t xml:space="preserve"> Pepper</w:t>
      </w:r>
      <w:r w:rsidR="00635C5D">
        <w:t>;</w:t>
      </w:r>
    </w:p>
    <w:p w14:paraId="46CD28C8" w14:textId="507A125A" w:rsidR="00A55321" w:rsidRDefault="00A55321" w:rsidP="00A55321">
      <w:pPr>
        <w:pStyle w:val="ListBullet"/>
      </w:pPr>
      <w:r>
        <w:t>De servicedesk waar Pepper mogelijk in de toekomst wordt geplaatst.</w:t>
      </w:r>
    </w:p>
    <w:p w14:paraId="1387E090" w14:textId="5E00BAF8" w:rsidR="00553902" w:rsidRDefault="00553902"/>
    <w:p w14:paraId="37B3FB89" w14:textId="77777777" w:rsidR="00A00219" w:rsidRDefault="00426E61">
      <w:r>
        <w:t>In de vergaderruimte zal de spraakherkenning optimaal moeten werken, omdat het stil is. Alleen de motorgeluiden van Pepper beïnvloeden het geluidsniveau</w:t>
      </w:r>
      <w:r w:rsidR="009F1284">
        <w:t xml:space="preserve">. </w:t>
      </w:r>
    </w:p>
    <w:p w14:paraId="0BAAF257" w14:textId="77777777" w:rsidR="00A00219" w:rsidRDefault="00A00219"/>
    <w:p w14:paraId="00D7E78F" w14:textId="77777777" w:rsidR="00A00219" w:rsidRDefault="009F1284">
      <w:r>
        <w:t>In de Technology Lab was</w:t>
      </w:r>
      <w:r w:rsidR="008373B9">
        <w:t xml:space="preserve"> er een groepje van drie mannen aanwezig die op een normale toon aan het praten waren achter Pepper. Uit de resultaten blijkt dat het geluidsniveau een beetje hoger is dan de vergaderruimte, met daarin soms af en toe ruis die Pepper heef</w:t>
      </w:r>
      <w:r w:rsidR="00A00219">
        <w:t>t opgenomen van de drie mannen.</w:t>
      </w:r>
    </w:p>
    <w:p w14:paraId="703AF137" w14:textId="77777777" w:rsidR="00A00219" w:rsidRDefault="00A00219"/>
    <w:p w14:paraId="5D1191F6" w14:textId="72A7AAEB" w:rsidR="00426E61" w:rsidRDefault="008373B9">
      <w:r>
        <w:t xml:space="preserve">Tot slot is </w:t>
      </w:r>
      <w:r w:rsidR="00751273">
        <w:t>er de servicedesk. Hier</w:t>
      </w:r>
      <w:r>
        <w:t xml:space="preserve"> was te zien dat het lawaaierig kon zijn. </w:t>
      </w:r>
      <w:r w:rsidR="006C7F03">
        <w:t xml:space="preserve">Het geluidsniveau moet niet al te hoog zijn en zo constant mogelijk blijven, zodat de spraakherkenning beter in staat is de spraak om te zetten. </w:t>
      </w:r>
      <w:r w:rsidR="00A17098">
        <w:t xml:space="preserve">In de servicedesk zal soms het lawaai de spraakherkenning kunnen belemmeren. Het is </w:t>
      </w:r>
      <w:r w:rsidR="00E24696">
        <w:t xml:space="preserve">verstandig om te wachten tot het rustig is om iets te </w:t>
      </w:r>
      <w:r w:rsidR="00192755">
        <w:t xml:space="preserve">vragen aan </w:t>
      </w:r>
      <w:r w:rsidR="00E24696">
        <w:t>Pepper</w:t>
      </w:r>
    </w:p>
    <w:p w14:paraId="781BEFBE" w14:textId="77777777" w:rsidR="00426E61" w:rsidRPr="00577FEB" w:rsidRDefault="00426E61"/>
    <w:p w14:paraId="3D9380EC" w14:textId="0B5E000A" w:rsidR="00A6285D" w:rsidRDefault="00120FC2" w:rsidP="00CC16CD">
      <w:pPr>
        <w:pStyle w:val="Heading3"/>
      </w:pPr>
      <w:r>
        <w:t>Eisen</w:t>
      </w:r>
    </w:p>
    <w:p w14:paraId="1FFE7B29" w14:textId="16C69511" w:rsidR="005C3953" w:rsidRDefault="00605858" w:rsidP="002B74E9">
      <w:r>
        <w:t xml:space="preserve">Uit de voorgaande paragrafen over spraakherkenning en op basis van de eerdere omschrijving dat Pepper zelfstandig bij de servicedesk moet kunnen functioneren, kan een eisenlijst samengesteld worden waaraan het spraakherkenningssysteem voor Pepper moet voldoen. Dit zijn: </w:t>
      </w:r>
      <w:r w:rsidR="00A24835">
        <w:t xml:space="preserve"> </w:t>
      </w:r>
    </w:p>
    <w:p w14:paraId="1ABE9983" w14:textId="10AA1356" w:rsidR="00605858" w:rsidRDefault="00605858" w:rsidP="00605858">
      <w:pPr>
        <w:pStyle w:val="ListBullet"/>
      </w:pPr>
      <w:r>
        <w:t>Het moet geprogrammeerd worden in Python als een node in ROS;</w:t>
      </w:r>
    </w:p>
    <w:p w14:paraId="6B478975" w14:textId="4B6C7483" w:rsidR="00306C7F" w:rsidRDefault="00A24835" w:rsidP="005C3953">
      <w:pPr>
        <w:pStyle w:val="ListBullet"/>
      </w:pPr>
      <w:r>
        <w:t xml:space="preserve">Het moet </w:t>
      </w:r>
      <w:r w:rsidR="00605858">
        <w:t>van het type</w:t>
      </w:r>
      <w:r w:rsidR="00FA6F3B">
        <w:t xml:space="preserve"> Continuous Speech R</w:t>
      </w:r>
      <w:r w:rsidR="00FA6F3B" w:rsidRPr="00C4749F">
        <w:t>ecognition</w:t>
      </w:r>
      <w:r w:rsidR="0078385F">
        <w:t xml:space="preserve"> zijn,</w:t>
      </w:r>
      <w:r w:rsidR="00BE7A33">
        <w:t xml:space="preserve"> zodat het</w:t>
      </w:r>
      <w:r w:rsidR="0078385F">
        <w:t xml:space="preserve"> </w:t>
      </w:r>
      <w:r w:rsidR="00605858">
        <w:t>een normaal</w:t>
      </w:r>
      <w:r w:rsidR="0078385F">
        <w:t xml:space="preserve"> tempo van spreken </w:t>
      </w:r>
      <w:r w:rsidR="001876DD">
        <w:t>kan bij</w:t>
      </w:r>
      <w:r w:rsidR="00F9634B">
        <w:t>houden;</w:t>
      </w:r>
      <w:r w:rsidR="0078385F">
        <w:t xml:space="preserve"> </w:t>
      </w:r>
    </w:p>
    <w:p w14:paraId="4F4CFB87" w14:textId="7B70B121" w:rsidR="00306C7F" w:rsidRDefault="0019459C" w:rsidP="005C3953">
      <w:pPr>
        <w:pStyle w:val="ListBullet"/>
      </w:pPr>
      <w:r>
        <w:t>Het moet een lage WER hebben</w:t>
      </w:r>
      <w:r w:rsidR="001F04BF">
        <w:t>, zodat spraak</w:t>
      </w:r>
      <w:r w:rsidR="001876DD">
        <w:t xml:space="preserve"> zo</w:t>
      </w:r>
      <w:r w:rsidR="001F04BF">
        <w:t xml:space="preserve"> nauwk</w:t>
      </w:r>
      <w:r w:rsidR="00306C7F">
        <w:t xml:space="preserve">eurig </w:t>
      </w:r>
      <w:r w:rsidR="001876DD">
        <w:t>mogelijk wordt</w:t>
      </w:r>
      <w:r w:rsidR="00306C7F">
        <w:t xml:space="preserve"> omgezet naar tekst</w:t>
      </w:r>
      <w:r w:rsidR="00F9634B">
        <w:t>;</w:t>
      </w:r>
    </w:p>
    <w:p w14:paraId="12178BED" w14:textId="4283C877" w:rsidR="006912A3" w:rsidRDefault="00306C7F" w:rsidP="005C3953">
      <w:pPr>
        <w:pStyle w:val="ListBullet"/>
      </w:pPr>
      <w:r>
        <w:t>H</w:t>
      </w:r>
      <w:r w:rsidR="00A931FA">
        <w:t>et moet spraak</w:t>
      </w:r>
      <w:r w:rsidR="001876DD">
        <w:t xml:space="preserve"> zo snel mogelijk</w:t>
      </w:r>
      <w:r w:rsidR="00A931FA">
        <w:t xml:space="preserve"> real time omzetten naar tekst</w:t>
      </w:r>
      <w:r w:rsidR="001876DD">
        <w:t xml:space="preserve">, zodat er sneller </w:t>
      </w:r>
      <w:r w:rsidR="00605858">
        <w:t>atwoord op vragen</w:t>
      </w:r>
      <w:r w:rsidR="001876DD">
        <w:t xml:space="preserve"> ge</w:t>
      </w:r>
      <w:r w:rsidR="00F9634B">
        <w:t>geven kan worden aan de spreker;</w:t>
      </w:r>
    </w:p>
    <w:p w14:paraId="77ED3FB4" w14:textId="0D2C95DB" w:rsidR="005F4B6D" w:rsidRDefault="006912A3" w:rsidP="005C3953">
      <w:pPr>
        <w:pStyle w:val="ListBullet"/>
      </w:pPr>
      <w:r>
        <w:t xml:space="preserve">Het </w:t>
      </w:r>
      <w:r w:rsidR="00CC1B08">
        <w:t xml:space="preserve">moet voorzien </w:t>
      </w:r>
      <w:r w:rsidR="003B59F2">
        <w:t xml:space="preserve">zijn </w:t>
      </w:r>
      <w:r w:rsidR="00605858">
        <w:t xml:space="preserve">en getraind op basis </w:t>
      </w:r>
      <w:r w:rsidR="003B59F2">
        <w:t xml:space="preserve">van een </w:t>
      </w:r>
      <w:r w:rsidR="00605858">
        <w:t>grote dataset</w:t>
      </w:r>
      <w:r w:rsidR="001876DD">
        <w:t xml:space="preserve"> (woordenlijst)</w:t>
      </w:r>
      <w:r w:rsidR="003B59F2">
        <w:t xml:space="preserve"> om woorden beter te </w:t>
      </w:r>
      <w:r w:rsidR="00F9634B">
        <w:t>kunnen kiezen;</w:t>
      </w:r>
      <w:r w:rsidR="003B59F2">
        <w:t xml:space="preserve"> </w:t>
      </w:r>
    </w:p>
    <w:p w14:paraId="613CCE9D" w14:textId="7A0CC1E9" w:rsidR="006912A3" w:rsidRDefault="006912A3" w:rsidP="005C3953">
      <w:pPr>
        <w:pStyle w:val="ListBullet"/>
      </w:pPr>
      <w:r>
        <w:t xml:space="preserve">De </w:t>
      </w:r>
      <w:r w:rsidR="002B7601">
        <w:t xml:space="preserve">Nederlandse en/of Engelse </w:t>
      </w:r>
      <w:r>
        <w:t>taalmodule moet aanwezig zijn en hoeft niet</w:t>
      </w:r>
      <w:r w:rsidR="002B7601">
        <w:t xml:space="preserve"> volledig</w:t>
      </w:r>
      <w:r>
        <w:t xml:space="preserve"> zelf gemaakt en getraind te worden</w:t>
      </w:r>
      <w:r w:rsidR="00605858">
        <w:t>.</w:t>
      </w:r>
    </w:p>
    <w:p w14:paraId="27657CB6" w14:textId="553925B2" w:rsidR="005F4B6D" w:rsidRDefault="005F4B6D" w:rsidP="002B74E9"/>
    <w:p w14:paraId="72691598" w14:textId="48D14428" w:rsidR="00120FC2" w:rsidRDefault="00E70FB7" w:rsidP="00120FC2">
      <w:pPr>
        <w:pStyle w:val="Heading3"/>
      </w:pPr>
      <w:r>
        <w:t>Kaldi-NL</w:t>
      </w:r>
    </w:p>
    <w:p w14:paraId="21C73397" w14:textId="33B38693" w:rsidR="00605858" w:rsidRDefault="00605858" w:rsidP="00120FC2">
      <w:r>
        <w:t>Op basis van de bovenstaande eisenlijst, kan een selectie gemaakt gaan worden voor een geschikt spraakherkenningssysteem voor Pepper.</w:t>
      </w:r>
    </w:p>
    <w:p w14:paraId="093E7219" w14:textId="539F18EF" w:rsidR="00193389" w:rsidRDefault="00193389" w:rsidP="00120FC2"/>
    <w:p w14:paraId="2D350247" w14:textId="77777777" w:rsidR="00193389" w:rsidRDefault="00193389" w:rsidP="00193389">
      <w:r>
        <w:t xml:space="preserve">Binnen Atos draait reeds een spraakherkenningssysteem, Kaldi-NL. </w:t>
      </w:r>
      <w:r w:rsidRPr="00B60F74">
        <w:t xml:space="preserve">Kaldi-NL </w:t>
      </w:r>
      <w:r>
        <w:t>werd</w:t>
      </w:r>
      <w:r w:rsidRPr="00B60F74">
        <w:t xml:space="preserve"> gebruikt om klantengesprekken om te zetten naar tekst met externe microfoons.</w:t>
      </w:r>
      <w:r>
        <w:t xml:space="preserve"> Er zal eerst gekeken worden of dit makkelijk te koppelen is met Pepper en aan de eisen voldoet.</w:t>
      </w:r>
    </w:p>
    <w:p w14:paraId="65A52739" w14:textId="77777777" w:rsidR="00193389" w:rsidRPr="00120FC2" w:rsidRDefault="00193389" w:rsidP="00193389"/>
    <w:p w14:paraId="00A02FE2" w14:textId="74EFEC22" w:rsidR="00193389" w:rsidRDefault="00193389" w:rsidP="00120FC2">
      <w:r w:rsidRPr="00B60F74">
        <w:t xml:space="preserve">Universiteit Twente en Nederlands Instituut voor Beeld en Geluid hebben samen gewerkt aan de open source Nederlandse spraakherkenning Kaldi-NL </w:t>
      </w:r>
      <w:sdt>
        <w:sdtPr>
          <w:id w:val="-1939434739"/>
          <w:citation/>
        </w:sdtPr>
        <w:sdtContent>
          <w:r w:rsidRPr="00B60F74">
            <w:fldChar w:fldCharType="begin"/>
          </w:r>
          <w:r w:rsidRPr="00B60F74">
            <w:rPr>
              <w:lang w:val="en-US"/>
            </w:rPr>
            <w:instrText xml:space="preserve"> CITATION Ope \l 1033 </w:instrText>
          </w:r>
          <w:r w:rsidRPr="00B60F74">
            <w:fldChar w:fldCharType="separate"/>
          </w:r>
          <w:r w:rsidR="001A29CC">
            <w:rPr>
              <w:noProof/>
              <w:lang w:val="en-US"/>
            </w:rPr>
            <w:t>(Opensource spraakherkenning, n.d.)</w:t>
          </w:r>
          <w:r w:rsidRPr="00B60F74">
            <w:fldChar w:fldCharType="end"/>
          </w:r>
        </w:sdtContent>
      </w:sdt>
      <w:r w:rsidRPr="00B60F74">
        <w:t xml:space="preserve">. Een klein audio fragment van Pepper is handmatig verstuurd naar de Kaldi-Server om het om te zetten naar tekst. Daaruit kwam naar voren dat de procestijd nogal lang en de </w:t>
      </w:r>
      <w:r>
        <w:t>Word Error Rate</w:t>
      </w:r>
      <w:r w:rsidRPr="00B60F74">
        <w:t xml:space="preserve"> nogal groot was. Dit </w:t>
      </w:r>
      <w:r>
        <w:t>heeft onder andere te maken met</w:t>
      </w:r>
      <w:r w:rsidRPr="00B60F74">
        <w:t xml:space="preserve"> de audiokwaliteit van Pepper</w:t>
      </w:r>
      <w:r>
        <w:t xml:space="preserve"> en het feit dat het systeem voor andere doeleinden getraind is</w:t>
      </w:r>
      <w:r w:rsidRPr="00B60F74">
        <w:t xml:space="preserve">. </w:t>
      </w:r>
      <w:r>
        <w:t xml:space="preserve">Het systeem moet nog verder uitgebouwd worden om real time de audio te kunnen omzetten naar tekst. Dit ontbreekt en maakt het sowieso onmogelijk voor Pepper om te gebruiken. Het kost veel tijd om dit te maken en daarom is ervoor gekozen om dit niet te gaan gebruiken binnen dit onderzoek. Nu Kaldi-NL niet bleek te voldoen, moet er een keuze gemaakt worden tussen andere spraakherkenningssystemen. </w:t>
      </w:r>
    </w:p>
    <w:p w14:paraId="407A7F7D" w14:textId="237EB450" w:rsidR="00E70FB7" w:rsidRDefault="00E70FB7" w:rsidP="00E70FB7">
      <w:pPr>
        <w:pStyle w:val="Heading3"/>
      </w:pPr>
      <w:r>
        <w:lastRenderedPageBreak/>
        <w:t>Selectie</w:t>
      </w:r>
    </w:p>
    <w:p w14:paraId="6D3BB325" w14:textId="7786614E" w:rsidR="00120FC2" w:rsidRDefault="00605858" w:rsidP="00120FC2">
      <w:r>
        <w:t>De audiodata van Pepper moet verstuurd worden naar een spraakherkenningssysteem service. Om te voldoen aan de eis dat het systeem als node in ROS met Python kan worden geschreven, is het raadzaam om een reeds bestaande Python library als uitgangspunt hiervoor te nemen. Een library is een softwarepakket met programmeer tools om software of applicaties te ontwikkelen. Voor spraakherkenning</w:t>
      </w:r>
      <w:r w:rsidR="00120FC2">
        <w:t xml:space="preserve"> is de</w:t>
      </w:r>
      <w:r>
        <w:t xml:space="preserve"> Python library</w:t>
      </w:r>
      <w:r w:rsidR="00120FC2">
        <w:t xml:space="preserve"> SpeechRecognition</w:t>
      </w:r>
      <w:r>
        <w:t xml:space="preserve"> open source beschikbaar</w:t>
      </w:r>
      <w:r w:rsidR="00120FC2">
        <w:t xml:space="preserve">. </w:t>
      </w:r>
      <w:r w:rsidR="00FE0045">
        <w:t xml:space="preserve">De services die door de </w:t>
      </w:r>
      <w:r w:rsidR="0050776F">
        <w:t>library worden ondersteund zijn: CMU sphinx, Google Cloud, Wit.ai, Microsoft Bing, H</w:t>
      </w:r>
      <w:r w:rsidR="0050776F" w:rsidRPr="0050553A">
        <w:t>oundify</w:t>
      </w:r>
      <w:r w:rsidR="0050776F">
        <w:t xml:space="preserve">, IBM Watson en </w:t>
      </w:r>
      <w:r w:rsidR="0050776F" w:rsidRPr="0050553A">
        <w:t>Snowboy Hotword Detection</w:t>
      </w:r>
      <w:r w:rsidR="0050776F">
        <w:t xml:space="preserve"> </w:t>
      </w:r>
      <w:sdt>
        <w:sdtPr>
          <w:id w:val="336966803"/>
          <w:citation/>
        </w:sdtPr>
        <w:sdtContent>
          <w:r w:rsidR="0050776F">
            <w:fldChar w:fldCharType="begin"/>
          </w:r>
          <w:r w:rsidR="0050776F">
            <w:rPr>
              <w:lang w:val="en-US"/>
            </w:rPr>
            <w:instrText xml:space="preserve"> CITATION Ant \l 1033 </w:instrText>
          </w:r>
          <w:r w:rsidR="0050776F">
            <w:fldChar w:fldCharType="separate"/>
          </w:r>
          <w:r w:rsidR="001A29CC">
            <w:rPr>
              <w:noProof/>
              <w:lang w:val="en-US"/>
            </w:rPr>
            <w:t>(Zhang, n.d.)</w:t>
          </w:r>
          <w:r w:rsidR="0050776F">
            <w:fldChar w:fldCharType="end"/>
          </w:r>
        </w:sdtContent>
      </w:sdt>
      <w:r>
        <w:t xml:space="preserve">, wat voor dit project betekent dat de keuze voor een spraakherkenningssysteem een van de bovenstaande services moet zijn. Dit aangezien de beschikbare tijd een beperkende factor is om de software om de </w:t>
      </w:r>
      <w:r w:rsidR="007677F0">
        <w:t>audiodata</w:t>
      </w:r>
      <w:r>
        <w:t xml:space="preserve"> te versturen vanaf scratch te ontwikkelen voor alle spraakherkenningssystemen. </w:t>
      </w:r>
    </w:p>
    <w:p w14:paraId="6E06B9F4" w14:textId="4E365BE9" w:rsidR="0050776F" w:rsidRDefault="0050776F" w:rsidP="00120FC2"/>
    <w:p w14:paraId="6904775C" w14:textId="3B20B019" w:rsidR="00193389" w:rsidRDefault="0050776F" w:rsidP="00120FC2">
      <w:r>
        <w:t xml:space="preserve">CMU sphinx en Snowboy Hotword Detection </w:t>
      </w:r>
      <w:r w:rsidR="00605858">
        <w:t>komen niet in aanmerking</w:t>
      </w:r>
      <w:r>
        <w:t xml:space="preserve">, omdat deze alleen </w:t>
      </w:r>
      <w:r w:rsidR="00DB2436">
        <w:t xml:space="preserve">zelf </w:t>
      </w:r>
      <w:r>
        <w:t>opgegeven woorden detecteren</w:t>
      </w:r>
      <w:r w:rsidR="00605858">
        <w:t>.</w:t>
      </w:r>
      <w:r>
        <w:t xml:space="preserve"> </w:t>
      </w:r>
      <w:r w:rsidR="00605858">
        <w:t>D</w:t>
      </w:r>
      <w:r>
        <w:t>it is niks anders dan hoe Pepper nu zelf functioneert</w:t>
      </w:r>
      <w:r w:rsidR="00193389">
        <w:t xml:space="preserve">. </w:t>
      </w:r>
      <w:r w:rsidR="00DB2436">
        <w:t xml:space="preserve">Houndify </w:t>
      </w:r>
      <w:r w:rsidR="00193389">
        <w:t xml:space="preserve">komt ook niet in </w:t>
      </w:r>
      <w:r w:rsidR="0065608F">
        <w:t>aanmerking</w:t>
      </w:r>
      <w:r w:rsidR="00193389">
        <w:t xml:space="preserve"> omdat</w:t>
      </w:r>
      <w:r w:rsidR="00DB2436">
        <w:t xml:space="preserve"> het </w:t>
      </w:r>
      <w:r w:rsidR="00193389">
        <w:t xml:space="preserve">slechts </w:t>
      </w:r>
      <w:r w:rsidR="00042272">
        <w:t>een beperkt audioformaat accepteert</w:t>
      </w:r>
      <w:r w:rsidR="008157A4">
        <w:t xml:space="preserve"> </w:t>
      </w:r>
      <w:sdt>
        <w:sdtPr>
          <w:id w:val="-1630074584"/>
          <w:citation/>
        </w:sdtPr>
        <w:sdtContent>
          <w:r w:rsidR="00F47048">
            <w:fldChar w:fldCharType="begin"/>
          </w:r>
          <w:r w:rsidR="00F47048">
            <w:rPr>
              <w:lang w:val="en-US"/>
            </w:rPr>
            <w:instrText xml:space="preserve"> CITATION Ome17 \l 1033 </w:instrText>
          </w:r>
          <w:r w:rsidR="00F47048">
            <w:fldChar w:fldCharType="separate"/>
          </w:r>
          <w:r w:rsidR="001A29CC">
            <w:rPr>
              <w:noProof/>
              <w:lang w:val="en-US"/>
            </w:rPr>
            <w:t>(Biran, 2017)</w:t>
          </w:r>
          <w:r w:rsidR="00F47048">
            <w:fldChar w:fldCharType="end"/>
          </w:r>
        </w:sdtContent>
      </w:sdt>
      <w:r w:rsidR="00193389">
        <w:t xml:space="preserve"> wat vanuit Pepper niet goed te verkrijgen is met ROS</w:t>
      </w:r>
      <w:r w:rsidR="008157A4">
        <w:t>.</w:t>
      </w:r>
      <w:r w:rsidR="00193389">
        <w:t xml:space="preserve"> </w:t>
      </w:r>
    </w:p>
    <w:p w14:paraId="22AC3D67" w14:textId="77777777" w:rsidR="00193389" w:rsidRDefault="00193389" w:rsidP="00120FC2"/>
    <w:p w14:paraId="1670E445" w14:textId="14BDFB12" w:rsidR="0050776F" w:rsidRDefault="00193389" w:rsidP="00120FC2">
      <w:r>
        <w:t>Omdat betrouwbaarheid van het systeem het belangrijkst is, moet van de overige beschikbare systemen gekeken worden naar de benchmark gegevens betreffende de performance op het gebied van Word Error Rate en snelheid.</w:t>
      </w:r>
      <w:r w:rsidR="00F47048">
        <w:t xml:space="preserve"> </w:t>
      </w:r>
      <w:r w:rsidR="008157A4">
        <w:t xml:space="preserve">Uit de recente benchmarks van </w:t>
      </w:r>
      <w:r>
        <w:t xml:space="preserve">een expert op dit </w:t>
      </w:r>
      <w:r w:rsidR="00041A66">
        <w:t>gebied,</w:t>
      </w:r>
      <w:r w:rsidR="00041A66" w:rsidRPr="008157A4">
        <w:t xml:space="preserve"> Franck</w:t>
      </w:r>
      <w:r w:rsidR="008157A4" w:rsidRPr="008157A4">
        <w:t xml:space="preserve"> Dernoncourt</w:t>
      </w:r>
      <w:r>
        <w:t>,</w:t>
      </w:r>
      <w:r w:rsidR="008157A4">
        <w:t xml:space="preserve"> is te zien dat Google Cloud en IBM Watson goed presteren</w:t>
      </w:r>
      <w:r w:rsidR="00416B2E">
        <w:t xml:space="preserve"> </w:t>
      </w:r>
      <w:sdt>
        <w:sdtPr>
          <w:id w:val="-1358581722"/>
          <w:citation/>
        </w:sdtPr>
        <w:sdtContent>
          <w:r w:rsidR="00416B2E">
            <w:fldChar w:fldCharType="begin"/>
          </w:r>
          <w:r w:rsidR="00416B2E">
            <w:rPr>
              <w:lang w:val="en-US"/>
            </w:rPr>
            <w:instrText xml:space="preserve"> CITATION Fra18 \l 1033 </w:instrText>
          </w:r>
          <w:r w:rsidR="00416B2E">
            <w:fldChar w:fldCharType="separate"/>
          </w:r>
          <w:r w:rsidR="001A29CC">
            <w:rPr>
              <w:noProof/>
              <w:lang w:val="en-US"/>
            </w:rPr>
            <w:t>(Dernoncourt, 2018)</w:t>
          </w:r>
          <w:r w:rsidR="00416B2E">
            <w:fldChar w:fldCharType="end"/>
          </w:r>
        </w:sdtContent>
      </w:sdt>
      <w:r>
        <w:t>, waardoor besloten is om een van deze twee systemen te kiezen</w:t>
      </w:r>
      <w:r w:rsidR="003717A0">
        <w:t>. De</w:t>
      </w:r>
      <w:r>
        <w:t xml:space="preserve"> door hem ontworpen</w:t>
      </w:r>
      <w:r w:rsidR="003717A0">
        <w:t xml:space="preserve"> b</w:t>
      </w:r>
      <w:r w:rsidR="008157A4">
        <w:t xml:space="preserve">enchmark tool kan </w:t>
      </w:r>
      <w:r w:rsidR="003717A0">
        <w:t xml:space="preserve">later gebruikt worden om zelf </w:t>
      </w:r>
      <w:r>
        <w:t xml:space="preserve">met de audio van Pepper </w:t>
      </w:r>
      <w:r w:rsidR="003717A0">
        <w:t xml:space="preserve">een </w:t>
      </w:r>
      <w:r w:rsidR="007677F0">
        <w:t>actueel</w:t>
      </w:r>
      <w:r>
        <w:t xml:space="preserve"> benchmark</w:t>
      </w:r>
      <w:r w:rsidR="003717A0">
        <w:t xml:space="preserve"> te verkrijgen. </w:t>
      </w:r>
    </w:p>
    <w:p w14:paraId="7AD031C1" w14:textId="4BC7FF31" w:rsidR="00A16D96" w:rsidRDefault="00A16D96" w:rsidP="00120FC2"/>
    <w:p w14:paraId="1F5C3A0A" w14:textId="2F1962CE" w:rsidR="004B58A4" w:rsidRPr="004750C4" w:rsidRDefault="00C02BAA" w:rsidP="005F45DD">
      <w:pPr>
        <w:pStyle w:val="Heading4"/>
        <w:numPr>
          <w:ilvl w:val="0"/>
          <w:numId w:val="0"/>
        </w:numPr>
      </w:pPr>
      <w:r w:rsidRPr="004750C4">
        <w:t>Google C</w:t>
      </w:r>
      <w:r w:rsidR="00C16157" w:rsidRPr="004750C4">
        <w:t>loud</w:t>
      </w:r>
    </w:p>
    <w:p w14:paraId="6C7DDEFD" w14:textId="025BE529" w:rsidR="004750C4" w:rsidRPr="004750C4" w:rsidRDefault="004750C4" w:rsidP="00110EA5">
      <w:r w:rsidRPr="004750C4">
        <w:t>Google Cloud Spe</w:t>
      </w:r>
      <w:r w:rsidR="00C31A9B">
        <w:t>ech-to-Tekst heeft een krachtig</w:t>
      </w:r>
      <w:r w:rsidRPr="004750C4">
        <w:t xml:space="preserve"> neuraal netwerk om spraak zo nauwkeurig mogelijk om te zetten naar tekst. De spraakherkenning software is</w:t>
      </w:r>
      <w:r w:rsidR="001F4186" w:rsidRPr="004750C4">
        <w:t xml:space="preserve"> terug te zien op</w:t>
      </w:r>
      <w:r w:rsidR="004E56B0" w:rsidRPr="004750C4">
        <w:t xml:space="preserve"> Android telefoons waar</w:t>
      </w:r>
      <w:r w:rsidR="00C31A9B">
        <w:t>op</w:t>
      </w:r>
      <w:r w:rsidR="001F4186" w:rsidRPr="004750C4">
        <w:t xml:space="preserve"> </w:t>
      </w:r>
      <w:r w:rsidRPr="004750C4">
        <w:t>Google</w:t>
      </w:r>
      <w:r w:rsidR="001F4186" w:rsidRPr="004750C4">
        <w:t xml:space="preserve"> </w:t>
      </w:r>
      <w:r w:rsidRPr="004750C4">
        <w:t>Voice</w:t>
      </w:r>
      <w:r w:rsidR="004E56B0" w:rsidRPr="004750C4">
        <w:t xml:space="preserve"> standaard wordt meegeleverd</w:t>
      </w:r>
      <w:r w:rsidR="001F4186" w:rsidRPr="004750C4">
        <w:t xml:space="preserve">. </w:t>
      </w:r>
      <w:r w:rsidR="00C31A9B">
        <w:t>Het fijne van G</w:t>
      </w:r>
      <w:r w:rsidR="00FA49BA" w:rsidRPr="004750C4">
        <w:t xml:space="preserve">oogle is dat het zelf al </w:t>
      </w:r>
      <w:r w:rsidR="00C31A9B">
        <w:t xml:space="preserve">over </w:t>
      </w:r>
      <w:r w:rsidR="00FA49BA" w:rsidRPr="004750C4">
        <w:t>meer dan 120 taalmodule</w:t>
      </w:r>
      <w:r w:rsidRPr="004750C4">
        <w:t>s</w:t>
      </w:r>
      <w:r w:rsidR="00FA49BA" w:rsidRPr="004750C4">
        <w:t xml:space="preserve"> beschikt</w:t>
      </w:r>
      <w:r w:rsidRPr="004750C4">
        <w:t xml:space="preserve">, </w:t>
      </w:r>
      <w:r>
        <w:t xml:space="preserve">inclusief Nederlands. Een ander pluspuntje is dat Google </w:t>
      </w:r>
      <w:r w:rsidR="00C31A9B">
        <w:t>een Noise Ro</w:t>
      </w:r>
      <w:r w:rsidR="00CF751F">
        <w:t xml:space="preserve">bustness feauture heeft die </w:t>
      </w:r>
      <w:r w:rsidR="00715B3F">
        <w:t>met ruis om kan gaan</w:t>
      </w:r>
      <w:r w:rsidR="00CF751F">
        <w:t>.</w:t>
      </w:r>
      <w:r w:rsidR="00614FAC">
        <w:t xml:space="preserve"> De prijs voor het omzetten van spraak naar tekst is </w:t>
      </w:r>
      <w:r w:rsidR="00715B3F" w:rsidRPr="00715B3F">
        <w:t>$0.006 USD</w:t>
      </w:r>
      <w:r w:rsidR="00715B3F">
        <w:t xml:space="preserve"> per 15 seconde</w:t>
      </w:r>
      <w:r w:rsidR="00C31A9B">
        <w:t>n</w:t>
      </w:r>
      <w:r w:rsidR="00DD0BF8">
        <w:t xml:space="preserve"> </w:t>
      </w:r>
      <w:sdt>
        <w:sdtPr>
          <w:id w:val="-774624160"/>
          <w:citation/>
        </w:sdtPr>
        <w:sdtContent>
          <w:r w:rsidR="00DD0BF8">
            <w:fldChar w:fldCharType="begin"/>
          </w:r>
          <w:r w:rsidR="00DD0BF8">
            <w:rPr>
              <w:lang w:val="en-US"/>
            </w:rPr>
            <w:instrText xml:space="preserve">CITATION Spe1 \l 1033 </w:instrText>
          </w:r>
          <w:r w:rsidR="00DD0BF8">
            <w:fldChar w:fldCharType="separate"/>
          </w:r>
          <w:r w:rsidR="001A29CC">
            <w:rPr>
              <w:noProof/>
              <w:lang w:val="en-US"/>
            </w:rPr>
            <w:t>(Cloud Speech-To-Text, n.d.)</w:t>
          </w:r>
          <w:r w:rsidR="00DD0BF8">
            <w:fldChar w:fldCharType="end"/>
          </w:r>
        </w:sdtContent>
      </w:sdt>
      <w:r w:rsidR="000A64F0">
        <w:t>.</w:t>
      </w:r>
    </w:p>
    <w:p w14:paraId="3E8147C1" w14:textId="765918CB" w:rsidR="008F31FA" w:rsidRPr="001042AD" w:rsidRDefault="008F31FA" w:rsidP="00A6285D">
      <w:pPr>
        <w:rPr>
          <w:highlight w:val="yellow"/>
        </w:rPr>
      </w:pPr>
    </w:p>
    <w:p w14:paraId="06941A05" w14:textId="554747FE" w:rsidR="00A6285D" w:rsidRDefault="00A6285D" w:rsidP="005F45DD">
      <w:pPr>
        <w:pStyle w:val="Heading4"/>
        <w:numPr>
          <w:ilvl w:val="0"/>
          <w:numId w:val="0"/>
        </w:numPr>
      </w:pPr>
      <w:r w:rsidRPr="00B207BF">
        <w:t>IBM Watson</w:t>
      </w:r>
    </w:p>
    <w:p w14:paraId="05C50B22" w14:textId="023D281A" w:rsidR="00733F06" w:rsidRDefault="00DA1DA6">
      <w:r w:rsidRPr="00650E7B">
        <w:t>IBM ondersteunt op het moment geen Nederlands</w:t>
      </w:r>
      <w:r w:rsidR="002632E7">
        <w:t>e</w:t>
      </w:r>
      <w:r w:rsidRPr="00650E7B">
        <w:t xml:space="preserve"> taalmodule, maar het is wel aangegeven dat er in de toekomst meer </w:t>
      </w:r>
      <w:r>
        <w:t>taalmodules</w:t>
      </w:r>
      <w:r w:rsidRPr="00650E7B">
        <w:t xml:space="preserve"> uit zullen komen.</w:t>
      </w:r>
      <w:r>
        <w:t xml:space="preserve"> </w:t>
      </w:r>
      <w:r w:rsidR="005C3314">
        <w:t xml:space="preserve">De </w:t>
      </w:r>
      <w:r w:rsidR="00B37563">
        <w:t xml:space="preserve">prijs van </w:t>
      </w:r>
      <w:r w:rsidR="00347AE3">
        <w:t>het</w:t>
      </w:r>
      <w:r w:rsidR="00B37563">
        <w:t xml:space="preserve"> </w:t>
      </w:r>
      <w:r w:rsidR="002632E7">
        <w:t>standaardpakket van IBM Watson s</w:t>
      </w:r>
      <w:r w:rsidR="00B37563">
        <w:t xml:space="preserve">peech to text is </w:t>
      </w:r>
      <w:r w:rsidR="00B37563" w:rsidRPr="00B37563">
        <w:t xml:space="preserve">$0.020 USD </w:t>
      </w:r>
      <w:r w:rsidR="002D28B0">
        <w:t>per minuut met de eerste 1000 minuten gratis</w:t>
      </w:r>
      <w:r w:rsidR="00DD0BF8">
        <w:t xml:space="preserve"> </w:t>
      </w:r>
      <w:sdt>
        <w:sdtPr>
          <w:id w:val="875204446"/>
          <w:citation/>
        </w:sdtPr>
        <w:sdtContent>
          <w:r w:rsidR="00DD0BF8">
            <w:fldChar w:fldCharType="begin"/>
          </w:r>
          <w:r w:rsidR="00DD0BF8">
            <w:rPr>
              <w:lang w:val="en-US"/>
            </w:rPr>
            <w:instrText xml:space="preserve"> CITATION Wat \l 1033 </w:instrText>
          </w:r>
          <w:r w:rsidR="00DD0BF8">
            <w:fldChar w:fldCharType="separate"/>
          </w:r>
          <w:r w:rsidR="001A29CC">
            <w:rPr>
              <w:noProof/>
              <w:lang w:val="en-US"/>
            </w:rPr>
            <w:t>(Watson Speech-To-Text, n.d.)</w:t>
          </w:r>
          <w:r w:rsidR="00DD0BF8">
            <w:fldChar w:fldCharType="end"/>
          </w:r>
        </w:sdtContent>
      </w:sdt>
      <w:r w:rsidR="002D28B0">
        <w:t xml:space="preserve">. </w:t>
      </w:r>
      <w:r w:rsidR="00300D51">
        <w:t xml:space="preserve">IBM heeft in 2016 aangekondigd dat </w:t>
      </w:r>
      <w:r w:rsidR="007953F5">
        <w:t>ze zullen werken aan een Watson versie voor Softbank Robotics</w:t>
      </w:r>
      <w:r w:rsidR="002632E7">
        <w:t>, de leverancier van Pepper</w:t>
      </w:r>
      <w:r w:rsidR="007953F5">
        <w:t xml:space="preserve"> </w:t>
      </w:r>
      <w:r w:rsidR="002F58F0">
        <w:t xml:space="preserve"> </w:t>
      </w:r>
      <w:sdt>
        <w:sdtPr>
          <w:id w:val="76257111"/>
          <w:citation/>
        </w:sdtPr>
        <w:sdtContent>
          <w:r w:rsidR="0094206B" w:rsidRPr="00650E7B">
            <w:fldChar w:fldCharType="begin"/>
          </w:r>
          <w:r w:rsidR="0094206B" w:rsidRPr="00650E7B">
            <w:rPr>
              <w:lang w:val="en-US"/>
            </w:rPr>
            <w:instrText xml:space="preserve"> CITATION Ste16 \l 1033 </w:instrText>
          </w:r>
          <w:r w:rsidR="0094206B" w:rsidRPr="00650E7B">
            <w:fldChar w:fldCharType="separate"/>
          </w:r>
          <w:r w:rsidR="001A29CC">
            <w:rPr>
              <w:noProof/>
              <w:lang w:val="en-US"/>
            </w:rPr>
            <w:t>(Crowe, 2016)</w:t>
          </w:r>
          <w:r w:rsidR="0094206B" w:rsidRPr="00650E7B">
            <w:fldChar w:fldCharType="end"/>
          </w:r>
        </w:sdtContent>
      </w:sdt>
      <w:r w:rsidR="003A64FC" w:rsidRPr="00650E7B">
        <w:t>.</w:t>
      </w:r>
      <w:r w:rsidR="002F58F0">
        <w:t xml:space="preserve"> Dit houdt in </w:t>
      </w:r>
      <w:r w:rsidR="007F54A4">
        <w:t xml:space="preserve">dat </w:t>
      </w:r>
      <w:r w:rsidR="002F58F0">
        <w:t xml:space="preserve">er meer ondersteuning komt in de toekomst </w:t>
      </w:r>
      <w:r w:rsidR="007F54A4">
        <w:t>voor Pepper.</w:t>
      </w:r>
    </w:p>
    <w:p w14:paraId="52D93F7B" w14:textId="77777777" w:rsidR="00E70FB7" w:rsidRPr="00E70FB7" w:rsidRDefault="00E70FB7"/>
    <w:p w14:paraId="16337B2A" w14:textId="2354C2E2" w:rsidR="001F342E" w:rsidRDefault="001F342E" w:rsidP="00120FC2">
      <w:pPr>
        <w:pStyle w:val="Heading3"/>
      </w:pPr>
      <w:r>
        <w:t>Databeheer</w:t>
      </w:r>
    </w:p>
    <w:p w14:paraId="7E14DDE2" w14:textId="36232407" w:rsidR="00BD6256" w:rsidRDefault="001F342E" w:rsidP="001F342E">
      <w:r>
        <w:t xml:space="preserve">Een belangrijkpunt om stil te staan bij Google en IBM is het beheer van data. </w:t>
      </w:r>
      <w:r w:rsidR="007E75E2">
        <w:t xml:space="preserve">Doordat deze diensten </w:t>
      </w:r>
      <w:r w:rsidR="00D07AC8">
        <w:t xml:space="preserve">op hun Cloud </w:t>
      </w:r>
      <w:r w:rsidR="007E75E2">
        <w:t>worden gebruikt worden de data ook bij Google en IBM beheert</w:t>
      </w:r>
      <w:r w:rsidR="00F822F8">
        <w:t xml:space="preserve">. Atos wil natuurlijk de privacy van haar medewerkers en klanten garanderen. </w:t>
      </w:r>
      <w:r w:rsidR="004A7DB6">
        <w:t>Het moet niet zo zijn dat gevoelige informatie door de spraakherkenning wordt opgenomen</w:t>
      </w:r>
      <w:r w:rsidR="00180B5A">
        <w:t xml:space="preserve"> en daar negatieve gevolgen aan zijn verbonden</w:t>
      </w:r>
      <w:r w:rsidR="004A7DB6">
        <w:t xml:space="preserve">. </w:t>
      </w:r>
    </w:p>
    <w:p w14:paraId="3C8BA661" w14:textId="77777777" w:rsidR="00BD6256" w:rsidRDefault="00BD6256" w:rsidP="001F342E"/>
    <w:p w14:paraId="69B561FF" w14:textId="1F357A2A" w:rsidR="00733F06" w:rsidRDefault="00180B5A" w:rsidP="00733F06">
      <w:r>
        <w:t>Atos is partners met Google en IBM en zouden eventueel in overleg kunnen gaan met wat er precies met data gebeurt en of ze</w:t>
      </w:r>
      <w:r w:rsidR="005A0C13">
        <w:t xml:space="preserve"> er zelf inzage </w:t>
      </w:r>
      <w:r>
        <w:t>op hebben</w:t>
      </w:r>
      <w:r w:rsidR="00BD6256">
        <w:t>. Het is ook mogelijk om de audio zelf en de tekst die wordt verkregen van Google of IBM</w:t>
      </w:r>
      <w:r w:rsidR="004642AB">
        <w:t xml:space="preserve"> op te slaan</w:t>
      </w:r>
      <w:r w:rsidR="00BD6256">
        <w:t xml:space="preserve">. Voor dit onderzoek zal bij het testen </w:t>
      </w:r>
      <w:r w:rsidR="009B6E4E">
        <w:t>van de spraakherkenning hiermee</w:t>
      </w:r>
      <w:r w:rsidR="004D0D8F">
        <w:t xml:space="preserve"> </w:t>
      </w:r>
      <w:r w:rsidR="00BD6256">
        <w:t xml:space="preserve">rekening worden </w:t>
      </w:r>
      <w:r w:rsidR="009B6E4E">
        <w:t>gehouden</w:t>
      </w:r>
      <w:r w:rsidR="00BD6256">
        <w:t>. De tester zal op de hoogte worden gebracht en</w:t>
      </w:r>
      <w:r w:rsidR="004D0D8F">
        <w:t xml:space="preserve"> om</w:t>
      </w:r>
      <w:r w:rsidR="00BD6256">
        <w:t xml:space="preserve"> </w:t>
      </w:r>
      <w:r w:rsidR="00041A66">
        <w:t>goedkeuring</w:t>
      </w:r>
      <w:r w:rsidR="00BD6256">
        <w:t xml:space="preserve"> worden gevraagd. </w:t>
      </w:r>
      <w:r w:rsidR="004D0D8F">
        <w:t xml:space="preserve">Het verzamelen van deze data geeft inzicht op de performance. Dit helpt om het prototype te verbeteren. </w:t>
      </w:r>
    </w:p>
    <w:p w14:paraId="4C4660B2" w14:textId="29E24D1F" w:rsidR="001042AD" w:rsidRDefault="00E15BEE" w:rsidP="00733F06">
      <w:pPr>
        <w:pStyle w:val="Heading3"/>
      </w:pPr>
      <w:r>
        <w:lastRenderedPageBreak/>
        <w:t>Besluit</w:t>
      </w:r>
    </w:p>
    <w:p w14:paraId="2EC8CFD5" w14:textId="0402014F" w:rsidR="00E64E40" w:rsidRDefault="00973DB8">
      <w:r>
        <w:t xml:space="preserve">Om Google en IBM met elkaar te vergelijken is </w:t>
      </w:r>
      <w:r w:rsidR="00C163E9">
        <w:t>er</w:t>
      </w:r>
      <w:r>
        <w:t xml:space="preserve"> </w:t>
      </w:r>
      <w:r w:rsidR="00C163E9">
        <w:t>een</w:t>
      </w:r>
      <w:r>
        <w:t xml:space="preserve"> benchmark gemaakt. Hiervoor is de taal Engels gekozen, omdat ze beide</w:t>
      </w:r>
      <w:r w:rsidR="00B93345">
        <w:t>n deze</w:t>
      </w:r>
      <w:r>
        <w:t xml:space="preserve"> taalmodule hebben. </w:t>
      </w:r>
    </w:p>
    <w:p w14:paraId="62271EA8" w14:textId="77777777" w:rsidR="00E64E40" w:rsidRDefault="00E64E40"/>
    <w:p w14:paraId="7335866B" w14:textId="689974EA" w:rsidR="00AE1CF0" w:rsidRDefault="00973DB8">
      <w:r>
        <w:t xml:space="preserve">In de eerste benchmark zijn er vier audiobestanden gekozen. In deze audiobestanden worden door </w:t>
      </w:r>
      <w:r w:rsidR="00C163E9">
        <w:t>vier</w:t>
      </w:r>
      <w:r>
        <w:t xml:space="preserve"> personen een zin uitgesproken.</w:t>
      </w:r>
      <w:r w:rsidR="00AE1CF0">
        <w:t xml:space="preserve"> De WER van IBM presteert beter dan Google, maar het valt op dat google een snellere </w:t>
      </w:r>
      <w:r w:rsidR="00B7572F">
        <w:t xml:space="preserve">responsetijd </w:t>
      </w:r>
      <w:r w:rsidR="00AE1CF0">
        <w:t xml:space="preserve">heeft. </w:t>
      </w:r>
    </w:p>
    <w:p w14:paraId="5BC11259" w14:textId="77777777" w:rsidR="00AE1CF0" w:rsidRDefault="00AE1CF0"/>
    <w:p w14:paraId="3A8F7261" w14:textId="3CC9CFB5" w:rsidR="00973DB8" w:rsidRDefault="00AE1CF0">
      <w:r>
        <w:t xml:space="preserve">In de tweede benchmark is het audiobestand van Pepper gebruikt. Hierin hebben drie personen dezelfde stuk tekst </w:t>
      </w:r>
      <w:r w:rsidR="00C163E9">
        <w:t xml:space="preserve">uitgesproken. De omgeving die </w:t>
      </w:r>
      <w:r w:rsidR="00EF54BA">
        <w:t>hier</w:t>
      </w:r>
      <w:r w:rsidR="00C163E9">
        <w:t xml:space="preserve">voor is gekozen is een afgeslote stille ruimte, omdat het geluidsniveau laag en constant is. Het is gebleken dat </w:t>
      </w:r>
      <w:r w:rsidR="00B175EE">
        <w:t>in deze omstandigheden G</w:t>
      </w:r>
      <w:r w:rsidR="00C163E9">
        <w:t xml:space="preserve">oogle beter presteert dan IBM. </w:t>
      </w:r>
      <w:r w:rsidR="00E95454">
        <w:t xml:space="preserve">Dit kan komen </w:t>
      </w:r>
      <w:r w:rsidR="00FC737D">
        <w:t>door de Noise Ro</w:t>
      </w:r>
      <w:r w:rsidR="00E95454">
        <w:t>bustness feature van Google</w:t>
      </w:r>
      <w:r w:rsidR="00EF54BA">
        <w:t>, die slimmer weet om te gaan met de motorgeluiden van Pepper</w:t>
      </w:r>
      <w:r w:rsidR="00C163E9">
        <w:t xml:space="preserve">. Verder is de </w:t>
      </w:r>
      <w:r w:rsidR="00B7572F">
        <w:t xml:space="preserve">responsetijd </w:t>
      </w:r>
      <w:r w:rsidR="00C163E9">
        <w:t xml:space="preserve">van IBM nog steeds langzamer dan </w:t>
      </w:r>
      <w:r w:rsidR="00AA3490">
        <w:t>die van G</w:t>
      </w:r>
      <w:r w:rsidR="00C163E9">
        <w:t xml:space="preserve">oogle.  </w:t>
      </w:r>
    </w:p>
    <w:p w14:paraId="445E8CC0" w14:textId="3373AE13" w:rsidR="001C647A" w:rsidRDefault="001C647A"/>
    <w:p w14:paraId="0764ED04" w14:textId="7D26AD84" w:rsidR="006D2F76" w:rsidRDefault="00630B40">
      <w:r>
        <w:t xml:space="preserve">Beide hebben ze een lage WER, maar waar het probleem in zit is de </w:t>
      </w:r>
      <w:r w:rsidR="00B7572F">
        <w:t>responsetijd</w:t>
      </w:r>
      <w:r>
        <w:t xml:space="preserve">. Ondanks dat </w:t>
      </w:r>
      <w:r w:rsidR="00583991">
        <w:t xml:space="preserve">Google </w:t>
      </w:r>
      <w:r w:rsidR="00E15BEE">
        <w:t>beter</w:t>
      </w:r>
      <w:r>
        <w:t xml:space="preserve"> presteert</w:t>
      </w:r>
      <w:r w:rsidR="00E15BEE">
        <w:t xml:space="preserve"> dan IBM</w:t>
      </w:r>
      <w:r>
        <w:t xml:space="preserve"> </w:t>
      </w:r>
      <w:r w:rsidR="00583991">
        <w:t xml:space="preserve">met de audio van Pepper </w:t>
      </w:r>
      <w:r>
        <w:t xml:space="preserve">is de </w:t>
      </w:r>
      <w:r w:rsidR="00B7572F">
        <w:t xml:space="preserve">responsetijd </w:t>
      </w:r>
      <w:r>
        <w:t xml:space="preserve">nog steeds </w:t>
      </w:r>
      <w:r w:rsidR="00F61857">
        <w:t>van beiden</w:t>
      </w:r>
      <w:r w:rsidR="005F3C10">
        <w:t xml:space="preserve"> te</w:t>
      </w:r>
      <w:r>
        <w:t xml:space="preserve"> </w:t>
      </w:r>
      <w:r w:rsidR="003A552E">
        <w:t>traag</w:t>
      </w:r>
      <w:r w:rsidR="00F95099">
        <w:rPr>
          <w:rStyle w:val="FootnoteReference"/>
        </w:rPr>
        <w:footnoteReference w:id="5"/>
      </w:r>
      <w:r>
        <w:t>.</w:t>
      </w:r>
    </w:p>
    <w:p w14:paraId="288CE0B2" w14:textId="5B2E1930" w:rsidR="00F95099" w:rsidRDefault="00F95099"/>
    <w:p w14:paraId="27BB74F1" w14:textId="067AC6CD" w:rsidR="00B7572F" w:rsidRDefault="00B7572F">
      <w:r>
        <w:t>Na kritisch te kijken naar het prototype is gebleken dat de responsetijd ligt in hoe de Speech</w:t>
      </w:r>
      <w:r w:rsidR="001919F9">
        <w:t xml:space="preserve"> </w:t>
      </w:r>
      <w:r>
        <w:t xml:space="preserve">Recognition Library werkt van Python. Er wordt een request gedaan naar de server, waarbij de connectie steeds wordt geopend en afgesloten. De connectie moet openblijven en real time alle audiodata </w:t>
      </w:r>
      <w:r w:rsidR="003A552E">
        <w:t>verwerken</w:t>
      </w:r>
      <w:r>
        <w:t xml:space="preserve"> via een stream. Dit kan door middel van een socket. Een socket houdt de connectie open en luistert naar de ontvangen data en geeft meteen een respons</w:t>
      </w:r>
      <w:r w:rsidR="003A552E">
        <w:t xml:space="preserve"> terug als die beschikbaar is</w:t>
      </w:r>
      <w:r>
        <w:t>.</w:t>
      </w:r>
    </w:p>
    <w:p w14:paraId="2F295F6B" w14:textId="3B31830B" w:rsidR="00E70FB7" w:rsidRDefault="00E70FB7"/>
    <w:p w14:paraId="39007046" w14:textId="2C833769" w:rsidR="00B7572F" w:rsidRDefault="00E70FB7">
      <w:r>
        <w:t xml:space="preserve">Om de issues met de responstijd op te lossen, moest er dus zelf een socket geprogrammeerd worden voor Google Cloud en IBM Watson om te bepalen welk spraakherkenningssysteem het meest geschikt is voor Pepper. Voor beiden was officiële documentatie beschikbaar, maar op basis van een andere Python library om de audio van de microfoons te verkrijgen. </w:t>
      </w:r>
      <w:r w:rsidR="003A552E">
        <w:t xml:space="preserve">In de praktijk kon deze code niet worden uitgevoerd, omdat Pepper niet </w:t>
      </w:r>
      <w:r w:rsidR="007C12A6">
        <w:t>de</w:t>
      </w:r>
      <w:r w:rsidR="003A552E">
        <w:t xml:space="preserve"> permissie geeft</w:t>
      </w:r>
      <w:r w:rsidR="007C12A6">
        <w:t xml:space="preserve"> </w:t>
      </w:r>
      <w:r>
        <w:t>aan</w:t>
      </w:r>
      <w:r w:rsidR="003A552E">
        <w:t xml:space="preserve"> </w:t>
      </w:r>
      <w:r w:rsidR="007C12A6">
        <w:t>de microfoons</w:t>
      </w:r>
      <w:r>
        <w:t xml:space="preserve"> om de </w:t>
      </w:r>
      <w:r w:rsidR="003C1459">
        <w:t>audiodata</w:t>
      </w:r>
      <w:r>
        <w:t xml:space="preserve"> te verkrijgen</w:t>
      </w:r>
      <w:r w:rsidR="007C12A6">
        <w:t xml:space="preserve">. </w:t>
      </w:r>
      <w:r>
        <w:t>Dit was</w:t>
      </w:r>
      <w:r w:rsidR="007C12A6">
        <w:t xml:space="preserve"> ook niet nodig, omdat de audiodata al wordt verkregen</w:t>
      </w:r>
      <w:r>
        <w:t xml:space="preserve"> als topic met behulp van ROS</w:t>
      </w:r>
      <w:r w:rsidR="007C12A6">
        <w:t xml:space="preserve">. De vraag was hoe dit te </w:t>
      </w:r>
      <w:r w:rsidR="00717DA4">
        <w:t>combineren</w:t>
      </w:r>
      <w:r w:rsidR="007C12A6">
        <w:t xml:space="preserve"> met de API van Google en IBM. </w:t>
      </w:r>
    </w:p>
    <w:p w14:paraId="78706FE7" w14:textId="1401D0BE" w:rsidR="00E70FB7" w:rsidRDefault="00E70FB7">
      <w:r>
        <w:t>Uiteindelijk is het gelukt om dit te maken</w:t>
      </w:r>
      <w:r w:rsidR="002A021C">
        <w:t xml:space="preserve"> voor IBM</w:t>
      </w:r>
      <w:r w:rsidR="00C67E3E">
        <w:t xml:space="preserve"> Watson</w:t>
      </w:r>
      <w:r>
        <w:t>. Mede</w:t>
      </w:r>
      <w:r w:rsidR="002A021C">
        <w:t xml:space="preserve"> omdat er </w:t>
      </w:r>
      <w:r>
        <w:t>meer informatie te vinden was betreffende de koppeling tussen ROS, IBM Watson en Pepper</w:t>
      </w:r>
      <w:r w:rsidR="002A021C">
        <w:t xml:space="preserve">. </w:t>
      </w:r>
    </w:p>
    <w:p w14:paraId="7B93881C" w14:textId="77777777" w:rsidR="00E70FB7" w:rsidRDefault="00E70FB7"/>
    <w:p w14:paraId="54F37AE7" w14:textId="0147EABA" w:rsidR="006D2F76" w:rsidRDefault="00B17ADF">
      <w:r>
        <w:t xml:space="preserve">Uit de </w:t>
      </w:r>
      <w:r w:rsidR="00796724">
        <w:t>uiteindelijke test</w:t>
      </w:r>
      <w:r>
        <w:t xml:space="preserve">resultaten is gebleken dat de </w:t>
      </w:r>
      <w:r w:rsidR="00CD3DF6">
        <w:t>responstijd van</w:t>
      </w:r>
      <w:r w:rsidR="00C67E3E">
        <w:t xml:space="preserve"> de socket implementatie </w:t>
      </w:r>
      <w:r w:rsidR="00796724">
        <w:t xml:space="preserve">inderdaad </w:t>
      </w:r>
      <w:r w:rsidR="00C67E3E">
        <w:t xml:space="preserve">sneller is dan </w:t>
      </w:r>
      <w:r w:rsidR="00796724">
        <w:t xml:space="preserve">van </w:t>
      </w:r>
      <w:r w:rsidR="00C67E3E">
        <w:t>de request implementatie.</w:t>
      </w:r>
      <w:r w:rsidR="00CD3DF6">
        <w:t xml:space="preserve"> De gemiddelde responstijd is</w:t>
      </w:r>
      <w:r w:rsidR="00796724">
        <w:t xml:space="preserve"> inmiddels</w:t>
      </w:r>
      <w:r w:rsidR="00CD3DF6">
        <w:t xml:space="preserve"> 0.2 seconde en dit is perfect om </w:t>
      </w:r>
      <w:r w:rsidR="00610C0D">
        <w:t xml:space="preserve">real time tegen Pepper te </w:t>
      </w:r>
      <w:r w:rsidR="00F44961">
        <w:t xml:space="preserve">kunnen </w:t>
      </w:r>
      <w:r w:rsidR="00610C0D">
        <w:t>praten</w:t>
      </w:r>
      <w:r w:rsidR="005E530F">
        <w:rPr>
          <w:rStyle w:val="FootnoteReference"/>
        </w:rPr>
        <w:footnoteReference w:id="6"/>
      </w:r>
      <w:r w:rsidR="00610C0D">
        <w:t>.</w:t>
      </w:r>
    </w:p>
    <w:p w14:paraId="6FB0D4CB" w14:textId="6B1E831F" w:rsidR="00E70FB7" w:rsidRDefault="00E70FB7"/>
    <w:p w14:paraId="0C993054" w14:textId="7A669520" w:rsidR="00E70FB7" w:rsidRDefault="00796724">
      <w:r>
        <w:t>D</w:t>
      </w:r>
      <w:r w:rsidR="00E70FB7">
        <w:t>e keuze</w:t>
      </w:r>
      <w:r w:rsidR="00BD58C9">
        <w:t xml:space="preserve"> is</w:t>
      </w:r>
      <w:r w:rsidR="00E70FB7">
        <w:t xml:space="preserve"> dus gevallen op het gebruik van het spraakherkenningssysteem van IBM Watson.</w:t>
      </w:r>
    </w:p>
    <w:p w14:paraId="1068E534" w14:textId="77777777" w:rsidR="00973DB8" w:rsidRDefault="00973DB8"/>
    <w:p w14:paraId="7156F599" w14:textId="6F9DE3EC" w:rsidR="00CC16CD" w:rsidRPr="00234671" w:rsidRDefault="00CC16CD"/>
    <w:p w14:paraId="4852DEDC" w14:textId="77777777" w:rsidR="00AC1494" w:rsidRDefault="00AC1494">
      <w:pPr>
        <w:rPr>
          <w:b/>
          <w:color w:val="0066A2"/>
          <w:sz w:val="24"/>
          <w:szCs w:val="26"/>
        </w:rPr>
      </w:pPr>
      <w:r>
        <w:br w:type="page"/>
      </w:r>
    </w:p>
    <w:p w14:paraId="572AED09" w14:textId="0C62E0B3" w:rsidR="006F6C63" w:rsidRPr="00EC26CD" w:rsidRDefault="00667A3F" w:rsidP="00CC16CD">
      <w:pPr>
        <w:pStyle w:val="Heading2"/>
      </w:pPr>
      <w:bookmarkStart w:id="63" w:name="_Toc521688357"/>
      <w:r w:rsidRPr="00EC26CD">
        <w:lastRenderedPageBreak/>
        <w:t>Contextbepaling</w:t>
      </w:r>
      <w:bookmarkEnd w:id="63"/>
    </w:p>
    <w:p w14:paraId="52506CA1" w14:textId="5B78552B" w:rsidR="00EC26CD" w:rsidRDefault="00CD3AB6" w:rsidP="00EC26CD">
      <w:r>
        <w:t>Zoals in hoofdstuk 4.4 al aangegeven, dient d</w:t>
      </w:r>
      <w:r w:rsidR="00EC26CD">
        <w:t xml:space="preserve">e </w:t>
      </w:r>
      <w:r w:rsidR="00EA0E97">
        <w:t xml:space="preserve">verkregen tekst van de spraakherkenning geanalyseerd </w:t>
      </w:r>
      <w:r>
        <w:t>te</w:t>
      </w:r>
      <w:r w:rsidR="00EA0E97">
        <w:t xml:space="preserve"> worden</w:t>
      </w:r>
      <w:r w:rsidR="00EC26CD">
        <w:t xml:space="preserve">. Er moet worden vastgesteld wat de context is van de zin om een </w:t>
      </w:r>
      <w:r w:rsidR="00EA0E97">
        <w:t>vervolg besluit te kunnen nemen</w:t>
      </w:r>
      <w:r w:rsidR="00EC26CD">
        <w:t xml:space="preserve">. </w:t>
      </w:r>
      <w:r w:rsidR="00727B3E">
        <w:t xml:space="preserve">De context </w:t>
      </w:r>
      <w:r w:rsidR="005845D0">
        <w:t>van een zin</w:t>
      </w:r>
      <w:r w:rsidR="00BD7A7A">
        <w:t xml:space="preserve"> is</w:t>
      </w:r>
      <w:r w:rsidR="005845D0">
        <w:t xml:space="preserve"> afh</w:t>
      </w:r>
      <w:r>
        <w:t>ankelijk v</w:t>
      </w:r>
      <w:r w:rsidR="00BD7A7A">
        <w:t xml:space="preserve">an de omgeving </w:t>
      </w:r>
      <w:r w:rsidR="002C3F44">
        <w:t>van Pepper</w:t>
      </w:r>
      <w:r w:rsidR="00BD7A7A">
        <w:t xml:space="preserve">. </w:t>
      </w:r>
      <w:r w:rsidR="00A618EF">
        <w:t xml:space="preserve">Er zullen namelijk andere vragen worden gesteld aan Pepper bij de servicedesk dan </w:t>
      </w:r>
      <w:r w:rsidR="005856E6">
        <w:t xml:space="preserve">bij </w:t>
      </w:r>
      <w:r w:rsidR="00077022">
        <w:t xml:space="preserve">bijvoorbeeld </w:t>
      </w:r>
      <w:r w:rsidR="008A367D">
        <w:t xml:space="preserve">een gemeentehuis. </w:t>
      </w:r>
      <w:r w:rsidR="000315BE">
        <w:t xml:space="preserve">Deze vragen zijn belangrijk om de context van de zin te </w:t>
      </w:r>
      <w:r w:rsidR="002335DB">
        <w:t xml:space="preserve">kunnen </w:t>
      </w:r>
      <w:r>
        <w:t>bepalen, want zonder voorbeeldvragen</w:t>
      </w:r>
      <w:r w:rsidR="002335DB">
        <w:t xml:space="preserve"> is dit lastig.</w:t>
      </w:r>
      <w:r>
        <w:t xml:space="preserve"> Hiervoor wordt gebruik gemaakt van Natural Language Processing. </w:t>
      </w:r>
    </w:p>
    <w:p w14:paraId="0A3E339C" w14:textId="318A2D36" w:rsidR="007103A4" w:rsidRDefault="007103A4" w:rsidP="00EC26CD"/>
    <w:p w14:paraId="1CF54E35" w14:textId="47CBEA4F" w:rsidR="007103A4" w:rsidRDefault="00673064" w:rsidP="00B015EE">
      <w:pPr>
        <w:pStyle w:val="Heading3"/>
      </w:pPr>
      <w:r>
        <w:t>Natural Language</w:t>
      </w:r>
      <w:r w:rsidR="009C18AB">
        <w:t xml:space="preserve"> Processing</w:t>
      </w:r>
    </w:p>
    <w:p w14:paraId="5EE09910" w14:textId="08E84309" w:rsidR="006F6247" w:rsidRDefault="008A66B9" w:rsidP="008A66B9">
      <w:r>
        <w:t xml:space="preserve">Natural Language Processing (NLP) is </w:t>
      </w:r>
      <w:r w:rsidR="00E8483E">
        <w:t xml:space="preserve">een </w:t>
      </w:r>
      <w:r w:rsidR="009F415F">
        <w:t>deel</w:t>
      </w:r>
      <w:r w:rsidR="00E8483E">
        <w:t xml:space="preserve"> van </w:t>
      </w:r>
      <w:r w:rsidR="001415D8">
        <w:t>Artificial I</w:t>
      </w:r>
      <w:r w:rsidR="00B82A97" w:rsidRPr="00B82A97">
        <w:t>ntelligence (AI)</w:t>
      </w:r>
      <w:r w:rsidR="00A36E8F">
        <w:t xml:space="preserve"> die zich</w:t>
      </w:r>
      <w:r w:rsidR="0071206E">
        <w:t xml:space="preserve"> bezighoudt met taal begrijpen, verwerken en genereren net als een persoon. </w:t>
      </w:r>
      <w:r w:rsidR="007E414E">
        <w:t>NLP</w:t>
      </w:r>
      <w:r w:rsidR="0071206E">
        <w:t xml:space="preserve"> maakt</w:t>
      </w:r>
      <w:r w:rsidR="00D962DA">
        <w:t xml:space="preserve"> gebruik van Machine</w:t>
      </w:r>
      <w:r w:rsidR="007E414E">
        <w:t xml:space="preserve"> </w:t>
      </w:r>
      <w:r w:rsidR="00075A7C">
        <w:t xml:space="preserve">Learning </w:t>
      </w:r>
      <w:r w:rsidR="007E414E">
        <w:t xml:space="preserve">(ML). ML slaat woorden op en de </w:t>
      </w:r>
      <w:r w:rsidR="00DF74CB">
        <w:t>manieren waarop</w:t>
      </w:r>
      <w:r w:rsidR="007E414E">
        <w:t xml:space="preserve"> ze samenkomen.</w:t>
      </w:r>
      <w:r w:rsidR="00DF74CB">
        <w:t xml:space="preserve"> Uitdrukkingen, zinnen en hele boeken worden in een ML-engine ingevoerd, </w:t>
      </w:r>
      <w:r w:rsidR="0045707F">
        <w:t>waarop ze worden verwerkt op basis van grammaticale regels, de taalkundige gewoonte</w:t>
      </w:r>
      <w:r w:rsidR="0067677E">
        <w:t>n</w:t>
      </w:r>
      <w:r w:rsidR="00075A7C">
        <w:t xml:space="preserve"> van mensen</w:t>
      </w:r>
      <w:r w:rsidR="0045707F">
        <w:t xml:space="preserve"> of beide. </w:t>
      </w:r>
      <w:r w:rsidR="000271E8">
        <w:t xml:space="preserve">De computer gebruikt deze gegevens vervolgens om patronen te vinden en te </w:t>
      </w:r>
      <w:r w:rsidR="009C02CB">
        <w:t>voorspellen</w:t>
      </w:r>
      <w:r w:rsidR="00B0153B">
        <w:t xml:space="preserve"> wat erna komt</w:t>
      </w:r>
      <w:r w:rsidR="009312C4">
        <w:t xml:space="preserve"> </w:t>
      </w:r>
      <w:sdt>
        <w:sdtPr>
          <w:id w:val="-2055917272"/>
          <w:citation/>
        </w:sdtPr>
        <w:sdtContent>
          <w:r w:rsidR="009312C4">
            <w:fldChar w:fldCharType="begin"/>
          </w:r>
          <w:r w:rsidR="009312C4">
            <w:rPr>
              <w:lang w:val="en-US"/>
            </w:rPr>
            <w:instrText xml:space="preserve"> CITATION Ter18 \l 1033 </w:instrText>
          </w:r>
          <w:r w:rsidR="009312C4">
            <w:fldChar w:fldCharType="separate"/>
          </w:r>
          <w:r w:rsidR="001A29CC">
            <w:rPr>
              <w:noProof/>
              <w:lang w:val="en-US"/>
            </w:rPr>
            <w:t>(Bell, 2018)</w:t>
          </w:r>
          <w:r w:rsidR="009312C4">
            <w:fldChar w:fldCharType="end"/>
          </w:r>
        </w:sdtContent>
      </w:sdt>
      <w:r w:rsidR="00B0153B">
        <w:t xml:space="preserve">. </w:t>
      </w:r>
    </w:p>
    <w:p w14:paraId="18367498" w14:textId="50C3985F" w:rsidR="00D06661" w:rsidRDefault="006F1C73" w:rsidP="008A66B9">
      <w:r>
        <w:rPr>
          <w:noProof/>
        </w:rPr>
        <mc:AlternateContent>
          <mc:Choice Requires="wps">
            <w:drawing>
              <wp:anchor distT="0" distB="0" distL="114300" distR="114300" simplePos="0" relativeHeight="251695104" behindDoc="0" locked="0" layoutInCell="1" allowOverlap="1" wp14:anchorId="7AB964C0" wp14:editId="74857164">
                <wp:simplePos x="0" y="0"/>
                <wp:positionH relativeFrom="column">
                  <wp:posOffset>3195955</wp:posOffset>
                </wp:positionH>
                <wp:positionV relativeFrom="paragraph">
                  <wp:posOffset>2373630</wp:posOffset>
                </wp:positionV>
                <wp:extent cx="266636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2666365" cy="635"/>
                        </a:xfrm>
                        <a:prstGeom prst="rect">
                          <a:avLst/>
                        </a:prstGeom>
                        <a:solidFill>
                          <a:prstClr val="white"/>
                        </a:solidFill>
                        <a:ln>
                          <a:noFill/>
                        </a:ln>
                      </wps:spPr>
                      <wps:txbx>
                        <w:txbxContent>
                          <w:p w14:paraId="7ADE71C6" w14:textId="4BBDC1E4" w:rsidR="007E306A" w:rsidRPr="0076287D" w:rsidRDefault="007E306A" w:rsidP="00251449">
                            <w:pPr>
                              <w:pStyle w:val="Caption"/>
                              <w:jc w:val="center"/>
                              <w:rPr>
                                <w:noProof/>
                                <w:szCs w:val="20"/>
                              </w:rPr>
                            </w:pPr>
                            <w:bookmarkStart w:id="64" w:name="_Toc521688394"/>
                            <w:r>
                              <w:t xml:space="preserve">Figuur </w:t>
                            </w:r>
                            <w:fldSimple w:instr=" SEQ Figuur \* ARABIC ">
                              <w:r w:rsidR="001A29CC">
                                <w:rPr>
                                  <w:noProof/>
                                </w:rPr>
                                <w:t>13</w:t>
                              </w:r>
                            </w:fldSimple>
                            <w:r>
                              <w:t xml:space="preserve">: </w:t>
                            </w:r>
                            <w:r w:rsidRPr="00683DD4">
                              <w:t>Natural Language Processing</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B964C0" id="Text Box 5" o:spid="_x0000_s1032" type="#_x0000_t202" style="position:absolute;margin-left:251.65pt;margin-top:186.9pt;width:209.9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" stroked="f">
                <v:textbox style="mso-fit-shape-to-text:t" inset="0,0,0,0">
                  <w:txbxContent>
                    <w:p w14:paraId="7ADE71C6" w14:textId="4BBDC1E4" w:rsidR="007E306A" w:rsidRPr="0076287D" w:rsidRDefault="007E306A" w:rsidP="00251449">
                      <w:pPr>
                        <w:pStyle w:val="Caption"/>
                        <w:jc w:val="center"/>
                        <w:rPr>
                          <w:noProof/>
                          <w:szCs w:val="20"/>
                        </w:rPr>
                      </w:pPr>
                      <w:bookmarkStart w:id="65" w:name="_Toc521688394"/>
                      <w:r>
                        <w:t xml:space="preserve">Figuur </w:t>
                      </w:r>
                      <w:fldSimple w:instr=" SEQ Figuur \* ARABIC ">
                        <w:r w:rsidR="001A29CC">
                          <w:rPr>
                            <w:noProof/>
                          </w:rPr>
                          <w:t>13</w:t>
                        </w:r>
                      </w:fldSimple>
                      <w:r>
                        <w:t xml:space="preserve">: </w:t>
                      </w:r>
                      <w:r w:rsidRPr="00683DD4">
                        <w:t>Natural Language Processing</w:t>
                      </w:r>
                      <w:bookmarkEnd w:id="65"/>
                    </w:p>
                  </w:txbxContent>
                </v:textbox>
                <w10:wrap type="square"/>
              </v:shape>
            </w:pict>
          </mc:Fallback>
        </mc:AlternateContent>
      </w:r>
      <w:r>
        <w:rPr>
          <w:noProof/>
        </w:rPr>
        <w:drawing>
          <wp:anchor distT="0" distB="0" distL="114300" distR="114300" simplePos="0" relativeHeight="251693056" behindDoc="0" locked="0" layoutInCell="1" allowOverlap="1" wp14:anchorId="20B4BD60" wp14:editId="19D640D1">
            <wp:simplePos x="0" y="0"/>
            <wp:positionH relativeFrom="column">
              <wp:posOffset>3195955</wp:posOffset>
            </wp:positionH>
            <wp:positionV relativeFrom="paragraph">
              <wp:posOffset>129540</wp:posOffset>
            </wp:positionV>
            <wp:extent cx="2666365" cy="2186940"/>
            <wp:effectExtent l="0" t="0" r="635" b="3810"/>
            <wp:wrapSquare wrapText="bothSides"/>
            <wp:docPr id="1192" name="Picture 1192" descr="C:\Users\A689855\Downloads\N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689855\Downloads\NLP.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66365" cy="21869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D0524D" w14:textId="45AEB432" w:rsidR="00282AD8" w:rsidRDefault="006F6247" w:rsidP="008A66B9">
      <w:r>
        <w:t>S</w:t>
      </w:r>
      <w:r w:rsidR="00DD03C5">
        <w:t xml:space="preserve">praakherkenning </w:t>
      </w:r>
      <w:r>
        <w:t>is onderdeel van NLP</w:t>
      </w:r>
      <w:r w:rsidR="00E94EFD">
        <w:t>, zie figuur 13</w:t>
      </w:r>
      <w:r w:rsidR="00D52312">
        <w:t>.</w:t>
      </w:r>
      <w:r w:rsidR="00282AD8">
        <w:t xml:space="preserve"> </w:t>
      </w:r>
      <w:r w:rsidR="00953EEC">
        <w:t xml:space="preserve">De tekst die wordt verkregen zal begrepen </w:t>
      </w:r>
      <w:r w:rsidR="00E94EFD">
        <w:t xml:space="preserve">moeten worden </w:t>
      </w:r>
      <w:r w:rsidR="00953EEC">
        <w:t>met</w:t>
      </w:r>
      <w:r w:rsidR="00E94EFD">
        <w:t xml:space="preserve"> Natural</w:t>
      </w:r>
      <w:r w:rsidR="00D06661">
        <w:t xml:space="preserve"> Language Understanding (NLU</w:t>
      </w:r>
      <w:r w:rsidR="004243DB">
        <w:t>)</w:t>
      </w:r>
      <w:r w:rsidR="00E94EFD">
        <w:t>. NLU is verantwoordelijk voor het achterhalen van de bedoeling van de tekst, de acties die daarbij moeten worden uitgevoerd om tot een antwoord te komen en h</w:t>
      </w:r>
      <w:r w:rsidR="00DB5390">
        <w:t>et teruggeven van een menselijk</w:t>
      </w:r>
      <w:r w:rsidR="00E94EFD">
        <w:t xml:space="preserve"> </w:t>
      </w:r>
      <w:r w:rsidR="00B47A5A">
        <w:t>leesbaar</w:t>
      </w:r>
      <w:r w:rsidR="00E94EFD">
        <w:t xml:space="preserve"> tekstformaat.</w:t>
      </w:r>
      <w:r w:rsidR="004243DB">
        <w:t xml:space="preserve"> </w:t>
      </w:r>
      <w:r w:rsidR="00783D12">
        <w:t xml:space="preserve">Hiervoor worden </w:t>
      </w:r>
      <w:r w:rsidR="00075A7C">
        <w:t>verschillende</w:t>
      </w:r>
      <w:r w:rsidR="00783D12">
        <w:t xml:space="preserve"> services en systemen </w:t>
      </w:r>
      <w:r w:rsidR="00075A7C">
        <w:t>met</w:t>
      </w:r>
      <w:r w:rsidR="00783D12">
        <w:t xml:space="preserve"> elkaar gebruikt</w:t>
      </w:r>
      <w:r w:rsidR="009A0F84">
        <w:t xml:space="preserve"> </w:t>
      </w:r>
      <w:sdt>
        <w:sdtPr>
          <w:id w:val="-1878003176"/>
          <w:citation/>
        </w:sdtPr>
        <w:sdtContent>
          <w:r w:rsidR="009A0F84">
            <w:fldChar w:fldCharType="begin"/>
          </w:r>
          <w:r w:rsidR="009A0F84">
            <w:rPr>
              <w:lang w:val="en-US"/>
            </w:rPr>
            <w:instrText xml:space="preserve"> CITATION Igo18 \l 1033 </w:instrText>
          </w:r>
          <w:r w:rsidR="009A0F84">
            <w:fldChar w:fldCharType="separate"/>
          </w:r>
          <w:r w:rsidR="001A29CC">
            <w:rPr>
              <w:noProof/>
              <w:lang w:val="en-US"/>
            </w:rPr>
            <w:t>(Bobriakov, 2018)</w:t>
          </w:r>
          <w:r w:rsidR="009A0F84">
            <w:fldChar w:fldCharType="end"/>
          </w:r>
        </w:sdtContent>
      </w:sdt>
      <w:r w:rsidR="00783D12">
        <w:t xml:space="preserve">. </w:t>
      </w:r>
    </w:p>
    <w:p w14:paraId="56396D16" w14:textId="77777777" w:rsidR="00282AD8" w:rsidRDefault="00282AD8" w:rsidP="008A66B9"/>
    <w:p w14:paraId="37F2502F" w14:textId="7A1C721B" w:rsidR="00A01A7D" w:rsidRDefault="00E94EFD" w:rsidP="008A66B9">
      <w:r>
        <w:t xml:space="preserve">Het laatste </w:t>
      </w:r>
      <w:r w:rsidR="000D10B9">
        <w:t xml:space="preserve">onderdeel van NLP is de </w:t>
      </w:r>
      <w:r w:rsidR="003003DF">
        <w:t>Text-T</w:t>
      </w:r>
      <w:r w:rsidR="000D10B9">
        <w:t>o-</w:t>
      </w:r>
      <w:r w:rsidR="003003DF">
        <w:t>Speech</w:t>
      </w:r>
      <w:r w:rsidR="000D10B9">
        <w:t xml:space="preserve"> (</w:t>
      </w:r>
      <w:r w:rsidR="003003DF">
        <w:t>TTS</w:t>
      </w:r>
      <w:r w:rsidR="000D10B9">
        <w:t xml:space="preserve">), waarbij de tekst door de computer </w:t>
      </w:r>
      <w:r w:rsidR="0001697E">
        <w:t xml:space="preserve">op zo natuurlijk mogelijke manier wordt uitgesproken. </w:t>
      </w:r>
      <w:r>
        <w:t>Pepper beschikt al over TSS.</w:t>
      </w:r>
    </w:p>
    <w:p w14:paraId="2AFBDB3F" w14:textId="4889C2B7" w:rsidR="00631D00" w:rsidRDefault="00631D00" w:rsidP="008A66B9"/>
    <w:p w14:paraId="24D457CD" w14:textId="1A88EF32" w:rsidR="006F6C63" w:rsidRDefault="00E10A24" w:rsidP="00975EBC">
      <w:pPr>
        <w:pStyle w:val="Heading3"/>
      </w:pPr>
      <w:r>
        <w:t xml:space="preserve">IBM </w:t>
      </w:r>
      <w:r w:rsidR="00975EBC">
        <w:t>Assistant</w:t>
      </w:r>
    </w:p>
    <w:p w14:paraId="40723AD4" w14:textId="3AD0CC0E" w:rsidR="00CE2861" w:rsidRDefault="00A54806" w:rsidP="00CA71FE">
      <w:r>
        <w:t xml:space="preserve">Een </w:t>
      </w:r>
      <w:r w:rsidR="00BD39A5">
        <w:t xml:space="preserve">belangrijk </w:t>
      </w:r>
      <w:r>
        <w:t xml:space="preserve">onderdeel van Natural Language Understand is </w:t>
      </w:r>
      <w:r w:rsidR="00BD39A5">
        <w:t>de</w:t>
      </w:r>
      <w:r>
        <w:t xml:space="preserve"> bedo</w:t>
      </w:r>
      <w:r w:rsidR="00BD39A5">
        <w:t xml:space="preserve">eling achterhalen van de tekst, zodat daarop gereageerd kan worden. </w:t>
      </w:r>
      <w:r w:rsidR="00CC0423">
        <w:t xml:space="preserve">Het systeem dat daarvoor verantwoordelijk is vereist een dataset om getraind te worden. </w:t>
      </w:r>
      <w:r w:rsidR="00064A5C">
        <w:t xml:space="preserve">Als Pepper in de toekomst in de servicedesk ingezet gaat worden </w:t>
      </w:r>
      <w:r w:rsidR="00CE2861">
        <w:t xml:space="preserve">kunnen de vragen van klanten en medewerkers als trainingsdata worden gebruikt. De scope van Pepper wordt dan ook specifiek </w:t>
      </w:r>
      <w:r w:rsidR="00075A7C">
        <w:t>gedefinieerd</w:t>
      </w:r>
      <w:r w:rsidR="00CE2861">
        <w:t xml:space="preserve"> waardoor Pepper meer gericht getraind kan worden. Het is dan mogelijk voor Pepper om klanten en medew</w:t>
      </w:r>
      <w:r w:rsidR="00075A7C">
        <w:t>erkers door processen te helpen</w:t>
      </w:r>
      <w:r w:rsidR="00CE2861">
        <w:t xml:space="preserve"> net zoals een baliemedewerker.</w:t>
      </w:r>
    </w:p>
    <w:p w14:paraId="49E27ED0" w14:textId="55A0AC1B" w:rsidR="00E11A74" w:rsidRDefault="00E11A74" w:rsidP="00CA71FE"/>
    <w:p w14:paraId="5DCE593D" w14:textId="28DE88F0" w:rsidR="003D1780" w:rsidRDefault="00CE2861" w:rsidP="00CA71FE">
      <w:r>
        <w:t>Om hieraan een begin te maken is i</w:t>
      </w:r>
      <w:r w:rsidR="00115A55">
        <w:t>n dit onderzoek gekozen voor IBM Assistant (voorheen IBM Conversation)</w:t>
      </w:r>
      <w:r w:rsidR="006A45C2">
        <w:t>, omdat b</w:t>
      </w:r>
      <w:r w:rsidR="00C054B6">
        <w:t xml:space="preserve">innen het tijdsbestek en beschikbaarheid het meest toepasselijke was. </w:t>
      </w:r>
      <w:r w:rsidR="00F57361">
        <w:t>Het wordt het meeste gekozen door bedrijven</w:t>
      </w:r>
      <w:r w:rsidR="00906B92">
        <w:t xml:space="preserve"> </w:t>
      </w:r>
      <w:sdt>
        <w:sdtPr>
          <w:id w:val="18828641"/>
          <w:citation/>
        </w:sdtPr>
        <w:sdtContent>
          <w:r w:rsidR="00906B92">
            <w:fldChar w:fldCharType="begin"/>
          </w:r>
          <w:r w:rsidR="00906B92">
            <w:rPr>
              <w:lang w:val="en-US"/>
            </w:rPr>
            <w:instrText xml:space="preserve"> CITATION Dat17 \l 1033 </w:instrText>
          </w:r>
          <w:r w:rsidR="00906B92">
            <w:fldChar w:fldCharType="separate"/>
          </w:r>
          <w:r w:rsidR="001A29CC">
            <w:rPr>
              <w:noProof/>
              <w:lang w:val="en-US"/>
            </w:rPr>
            <w:t>(Monsters, 2017)</w:t>
          </w:r>
          <w:r w:rsidR="00906B92">
            <w:fldChar w:fldCharType="end"/>
          </w:r>
        </w:sdtContent>
      </w:sdt>
      <w:r w:rsidR="002D39B7">
        <w:t>, het sluit goed aan op de IBM Watson speech-to-text, de documentatie is duidelijk en kan via een interface snel een dataset</w:t>
      </w:r>
      <w:r w:rsidR="00926CD3">
        <w:t xml:space="preserve"> importeren,</w:t>
      </w:r>
      <w:r w:rsidR="002D39B7">
        <w:t xml:space="preserve"> getraind</w:t>
      </w:r>
      <w:r w:rsidR="003D1780">
        <w:t xml:space="preserve"> en getest</w:t>
      </w:r>
      <w:r w:rsidR="00926CD3">
        <w:t xml:space="preserve"> worden</w:t>
      </w:r>
      <w:r w:rsidR="003D1780">
        <w:t xml:space="preserve">. IBM Assistant bestaat uit </w:t>
      </w:r>
      <w:r w:rsidR="00573588">
        <w:t>intents</w:t>
      </w:r>
      <w:r w:rsidR="003D1780">
        <w:t>, enitites en dialogs</w:t>
      </w:r>
      <w:r w:rsidR="00981375">
        <w:t xml:space="preserve"> </w:t>
      </w:r>
      <w:sdt>
        <w:sdtPr>
          <w:id w:val="-1720737312"/>
          <w:citation/>
        </w:sdtPr>
        <w:sdtContent>
          <w:r w:rsidR="00981375">
            <w:fldChar w:fldCharType="begin"/>
          </w:r>
          <w:r w:rsidR="00981375">
            <w:rPr>
              <w:lang w:val="en-US"/>
            </w:rPr>
            <w:instrText xml:space="preserve"> CITATION Blu18 \l 1033 </w:instrText>
          </w:r>
          <w:r w:rsidR="00981375">
            <w:fldChar w:fldCharType="separate"/>
          </w:r>
          <w:r w:rsidR="001A29CC">
            <w:rPr>
              <w:noProof/>
              <w:lang w:val="en-US"/>
            </w:rPr>
            <w:t>(Bluemix, 2018)</w:t>
          </w:r>
          <w:r w:rsidR="00981375">
            <w:fldChar w:fldCharType="end"/>
          </w:r>
        </w:sdtContent>
      </w:sdt>
      <w:r w:rsidR="003D1780">
        <w:t>.</w:t>
      </w:r>
    </w:p>
    <w:p w14:paraId="24471534" w14:textId="2E97969C" w:rsidR="00C054B6" w:rsidRPr="00CA71FE" w:rsidRDefault="00C054B6" w:rsidP="00CA71FE"/>
    <w:p w14:paraId="2612698B" w14:textId="77777777" w:rsidR="00D757C3" w:rsidRDefault="00D757C3">
      <w:pPr>
        <w:rPr>
          <w:b/>
          <w:color w:val="0066A2"/>
          <w:sz w:val="20"/>
          <w:szCs w:val="26"/>
        </w:rPr>
      </w:pPr>
      <w:r>
        <w:br w:type="page"/>
      </w:r>
    </w:p>
    <w:p w14:paraId="01390BAC" w14:textId="6AB7BE74" w:rsidR="00C16157" w:rsidRDefault="00C16157" w:rsidP="000C55D3">
      <w:pPr>
        <w:pStyle w:val="Heading4"/>
        <w:numPr>
          <w:ilvl w:val="0"/>
          <w:numId w:val="0"/>
        </w:numPr>
      </w:pPr>
      <w:r>
        <w:lastRenderedPageBreak/>
        <w:t>Intents</w:t>
      </w:r>
    </w:p>
    <w:p w14:paraId="5E6D2365" w14:textId="0636D880" w:rsidR="00FC3855" w:rsidRDefault="00B956BE" w:rsidP="00C16157">
      <w:r>
        <w:t xml:space="preserve">De bedoeling van een zin wordt een </w:t>
      </w:r>
      <w:r w:rsidR="00423A67">
        <w:t>intent</w:t>
      </w:r>
      <w:r>
        <w:t xml:space="preserve"> genoemd. </w:t>
      </w:r>
      <w:r w:rsidR="00BC2146">
        <w:t xml:space="preserve">Als een gebruiker aan Pepper vraagt </w:t>
      </w:r>
      <w:r w:rsidR="00E81521">
        <w:t xml:space="preserve">of een </w:t>
      </w:r>
      <w:r w:rsidR="000E3A1F">
        <w:t xml:space="preserve">vergaderruimte vrij is, dan is de </w:t>
      </w:r>
      <w:r w:rsidR="00423A67">
        <w:t>intent</w:t>
      </w:r>
      <w:r w:rsidR="000E3A1F">
        <w:t xml:space="preserve"> om te controleren welke vergaderruimtes vrij zijn. </w:t>
      </w:r>
      <w:r w:rsidR="00A80A87">
        <w:t xml:space="preserve">In deze voorbeeld zou </w:t>
      </w:r>
      <w:r w:rsidR="00F64DC0">
        <w:t>Check_</w:t>
      </w:r>
      <w:r w:rsidR="000E3A1F">
        <w:t xml:space="preserve">Meetingsrooms </w:t>
      </w:r>
      <w:r w:rsidR="00433B95">
        <w:t xml:space="preserve">de </w:t>
      </w:r>
      <w:r w:rsidR="00423A67">
        <w:t>intent</w:t>
      </w:r>
      <w:r w:rsidR="00A80A87">
        <w:t xml:space="preserve"> naam kunnen zijn.</w:t>
      </w:r>
    </w:p>
    <w:p w14:paraId="649F9502" w14:textId="77777777" w:rsidR="00FC3855" w:rsidRDefault="00FC3855" w:rsidP="00C16157"/>
    <w:p w14:paraId="048181CE" w14:textId="117A2F79" w:rsidR="00C16157" w:rsidRDefault="00A80A87" w:rsidP="00C16157">
      <w:r>
        <w:t xml:space="preserve">Hoe meer </w:t>
      </w:r>
      <w:r w:rsidR="00F64DC0">
        <w:t xml:space="preserve">voorbeeldzinnen worden gegeven bij </w:t>
      </w:r>
      <w:r w:rsidR="00942153">
        <w:t xml:space="preserve">de </w:t>
      </w:r>
      <w:r w:rsidR="00F64DC0">
        <w:t>Check_M</w:t>
      </w:r>
      <w:r>
        <w:t xml:space="preserve">eetingsrooms </w:t>
      </w:r>
      <w:r w:rsidR="00F64DC0">
        <w:t>intent</w:t>
      </w:r>
      <w:r>
        <w:t>, des</w:t>
      </w:r>
      <w:r w:rsidR="00926CD3">
        <w:t xml:space="preserve"> te</w:t>
      </w:r>
      <w:r>
        <w:t xml:space="preserve"> makkelijker Pepper in staat is </w:t>
      </w:r>
      <w:r w:rsidR="00F64DC0">
        <w:t>de bedoeling ervan te begrijpen</w:t>
      </w:r>
      <w:r>
        <w:t xml:space="preserve">. </w:t>
      </w:r>
      <w:r w:rsidR="00FD547B">
        <w:t>Dit is een groot verschil met hoe de spraakherkenning van Pepper werkt. Daarin wordt context bepaald aa</w:t>
      </w:r>
      <w:r w:rsidR="00B11850">
        <w:t>n de hand van de exacte wo</w:t>
      </w:r>
      <w:r w:rsidR="00F64DC0">
        <w:t>orden, terwijl in werkelijk</w:t>
      </w:r>
      <w:r w:rsidR="008037D4">
        <w:t>heid</w:t>
      </w:r>
      <w:r w:rsidR="00F64DC0">
        <w:t xml:space="preserve"> een zin op </w:t>
      </w:r>
      <w:r w:rsidR="00B11850">
        <w:t>verschillende manier gezegd kan worden.</w:t>
      </w:r>
    </w:p>
    <w:p w14:paraId="0368E5FA" w14:textId="77777777" w:rsidR="00F64DC0" w:rsidRDefault="00F64DC0" w:rsidP="00C16157"/>
    <w:p w14:paraId="257F269C" w14:textId="77777777" w:rsidR="00F64DC0" w:rsidRDefault="00F64DC0" w:rsidP="00F64DC0">
      <w:pPr>
        <w:keepNext/>
      </w:pPr>
      <w:r>
        <w:rPr>
          <w:noProof/>
        </w:rPr>
        <w:drawing>
          <wp:inline distT="0" distB="0" distL="0" distR="0" wp14:anchorId="360AE3C1" wp14:editId="5AD03FB9">
            <wp:extent cx="4754880" cy="396240"/>
            <wp:effectExtent l="0" t="0" r="7620" b="3810"/>
            <wp:docPr id="453" name="Picture 453" descr="C:\Users\A689855\OneDrive - Atos\Afstuderen\Media\robot_i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689855\OneDrive - Atos\Afstuderen\Media\robot_inten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54880" cy="396240"/>
                    </a:xfrm>
                    <a:prstGeom prst="rect">
                      <a:avLst/>
                    </a:prstGeom>
                    <a:noFill/>
                    <a:ln>
                      <a:noFill/>
                    </a:ln>
                  </pic:spPr>
                </pic:pic>
              </a:graphicData>
            </a:graphic>
          </wp:inline>
        </w:drawing>
      </w:r>
    </w:p>
    <w:p w14:paraId="6A6B89B6" w14:textId="7CC58041" w:rsidR="00942153" w:rsidRDefault="00F64DC0" w:rsidP="00D757C3">
      <w:pPr>
        <w:pStyle w:val="Caption"/>
        <w:rPr>
          <w:b/>
          <w:color w:val="0066A2"/>
          <w:sz w:val="20"/>
          <w:szCs w:val="26"/>
        </w:rPr>
      </w:pPr>
      <w:bookmarkStart w:id="66" w:name="_Toc521688395"/>
      <w:r>
        <w:t xml:space="preserve">Figuur </w:t>
      </w:r>
      <w:fldSimple w:instr=" SEQ Figuur \* ARABIC ">
        <w:r w:rsidR="001A29CC">
          <w:rPr>
            <w:noProof/>
          </w:rPr>
          <w:t>14</w:t>
        </w:r>
      </w:fldSimple>
      <w:r>
        <w:t>: Intent</w:t>
      </w:r>
      <w:bookmarkEnd w:id="66"/>
    </w:p>
    <w:p w14:paraId="775D77C7" w14:textId="35046BC2" w:rsidR="00C16157" w:rsidRDefault="00711D8C" w:rsidP="000C55D3">
      <w:pPr>
        <w:pStyle w:val="Heading4"/>
        <w:numPr>
          <w:ilvl w:val="0"/>
          <w:numId w:val="0"/>
        </w:numPr>
      </w:pPr>
      <w:r w:rsidRPr="00AD2094">
        <w:rPr>
          <w:noProof/>
        </w:rPr>
        <w:drawing>
          <wp:anchor distT="0" distB="0" distL="114300" distR="114300" simplePos="0" relativeHeight="251689984" behindDoc="0" locked="0" layoutInCell="1" allowOverlap="1" wp14:anchorId="46E0C91A" wp14:editId="13F81718">
            <wp:simplePos x="0" y="0"/>
            <wp:positionH relativeFrom="column">
              <wp:posOffset>3458845</wp:posOffset>
            </wp:positionH>
            <wp:positionV relativeFrom="paragraph">
              <wp:posOffset>148590</wp:posOffset>
            </wp:positionV>
            <wp:extent cx="2688590" cy="1600200"/>
            <wp:effectExtent l="0" t="0" r="0" b="0"/>
            <wp:wrapSquare wrapText="bothSides"/>
            <wp:docPr id="457" name="Picture 457" descr="C:\Users\A689855\OneDrive - Atos\Afstuderen\Media\En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689855\OneDrive - Atos\Afstuderen\Media\Enity.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88590" cy="1600200"/>
                    </a:xfrm>
                    <a:prstGeom prst="rect">
                      <a:avLst/>
                    </a:prstGeom>
                    <a:noFill/>
                    <a:ln>
                      <a:noFill/>
                    </a:ln>
                  </pic:spPr>
                </pic:pic>
              </a:graphicData>
            </a:graphic>
            <wp14:sizeRelH relativeFrom="page">
              <wp14:pctWidth>0</wp14:pctWidth>
            </wp14:sizeRelH>
            <wp14:sizeRelV relativeFrom="page">
              <wp14:pctHeight>0</wp14:pctHeight>
            </wp14:sizeRelV>
          </wp:anchor>
        </w:drawing>
      </w:r>
      <w:r w:rsidR="00C16157">
        <w:t>E</w:t>
      </w:r>
      <w:r w:rsidR="00C16157" w:rsidRPr="00C16157">
        <w:t>ntities</w:t>
      </w:r>
    </w:p>
    <w:p w14:paraId="2895CF0B" w14:textId="4C5487BD" w:rsidR="00741940" w:rsidRDefault="00C64DE8" w:rsidP="0060226B">
      <w:r>
        <w:t xml:space="preserve">Een entity is een term of object in de zin van de gebruiker die verduidelijking of specifiek context biedt voor de </w:t>
      </w:r>
      <w:r w:rsidR="00423A67">
        <w:t>intent</w:t>
      </w:r>
      <w:r>
        <w:t>.</w:t>
      </w:r>
      <w:r w:rsidR="002B4C10">
        <w:t xml:space="preserve"> Als intents</w:t>
      </w:r>
      <w:r w:rsidR="00135C26">
        <w:t xml:space="preserve"> werkwoorden voorstellen (ie</w:t>
      </w:r>
      <w:r w:rsidR="00926CD3">
        <w:t xml:space="preserve">ts wat een gebruiker wil doen), </w:t>
      </w:r>
      <w:r w:rsidR="00135C26">
        <w:t>vertegenwoordigen entities zelfstandige naamwoorden (zoals het object van, of de context voor, een actie).</w:t>
      </w:r>
      <w:r w:rsidR="008303FA">
        <w:t xml:space="preserve"> </w:t>
      </w:r>
    </w:p>
    <w:p w14:paraId="4E2CEBFC" w14:textId="5A45F594" w:rsidR="00AD2094" w:rsidRDefault="00AD2094" w:rsidP="0060226B"/>
    <w:p w14:paraId="3A0E6DBA" w14:textId="7EB0CE59" w:rsidR="00A34AB9" w:rsidRDefault="00611D73" w:rsidP="0060226B">
      <w:r>
        <w:rPr>
          <w:noProof/>
        </w:rPr>
        <mc:AlternateContent>
          <mc:Choice Requires="wps">
            <w:drawing>
              <wp:anchor distT="0" distB="0" distL="114300" distR="114300" simplePos="0" relativeHeight="251692032" behindDoc="0" locked="0" layoutInCell="1" allowOverlap="1" wp14:anchorId="305D51DB" wp14:editId="509569F9">
                <wp:simplePos x="0" y="0"/>
                <wp:positionH relativeFrom="column">
                  <wp:posOffset>3458845</wp:posOffset>
                </wp:positionH>
                <wp:positionV relativeFrom="paragraph">
                  <wp:posOffset>691515</wp:posOffset>
                </wp:positionV>
                <wp:extent cx="2688590" cy="635"/>
                <wp:effectExtent l="0" t="0" r="0" b="0"/>
                <wp:wrapSquare wrapText="bothSides"/>
                <wp:docPr id="458" name="Text Box 458"/>
                <wp:cNvGraphicFramePr/>
                <a:graphic xmlns:a="http://schemas.openxmlformats.org/drawingml/2006/main">
                  <a:graphicData uri="http://schemas.microsoft.com/office/word/2010/wordprocessingShape">
                    <wps:wsp>
                      <wps:cNvSpPr txBox="1"/>
                      <wps:spPr>
                        <a:xfrm>
                          <a:off x="0" y="0"/>
                          <a:ext cx="2688590" cy="635"/>
                        </a:xfrm>
                        <a:prstGeom prst="rect">
                          <a:avLst/>
                        </a:prstGeom>
                        <a:solidFill>
                          <a:prstClr val="white"/>
                        </a:solidFill>
                        <a:ln>
                          <a:noFill/>
                        </a:ln>
                      </wps:spPr>
                      <wps:txbx>
                        <w:txbxContent>
                          <w:p w14:paraId="6CB25A2D" w14:textId="590A5D28" w:rsidR="007E306A" w:rsidRPr="005D141D" w:rsidRDefault="007E306A" w:rsidP="00251449">
                            <w:pPr>
                              <w:pStyle w:val="Caption"/>
                              <w:jc w:val="center"/>
                              <w:rPr>
                                <w:noProof/>
                                <w:szCs w:val="20"/>
                              </w:rPr>
                            </w:pPr>
                            <w:bookmarkStart w:id="67" w:name="_Toc521688396"/>
                            <w:r>
                              <w:t xml:space="preserve">Figuur </w:t>
                            </w:r>
                            <w:fldSimple w:instr=" SEQ Figuur \* ARABIC ">
                              <w:r w:rsidR="001A29CC">
                                <w:rPr>
                                  <w:noProof/>
                                </w:rPr>
                                <w:t>15</w:t>
                              </w:r>
                            </w:fldSimple>
                            <w:r>
                              <w:t>: Entities</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5D51DB" id="Text Box 458" o:spid="_x0000_s1033" type="#_x0000_t202" style="position:absolute;margin-left:272.35pt;margin-top:54.45pt;width:211.7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" stroked="f">
                <v:textbox style="mso-fit-shape-to-text:t" inset="0,0,0,0">
                  <w:txbxContent>
                    <w:p w14:paraId="6CB25A2D" w14:textId="590A5D28" w:rsidR="007E306A" w:rsidRPr="005D141D" w:rsidRDefault="007E306A" w:rsidP="00251449">
                      <w:pPr>
                        <w:pStyle w:val="Caption"/>
                        <w:jc w:val="center"/>
                        <w:rPr>
                          <w:noProof/>
                          <w:szCs w:val="20"/>
                        </w:rPr>
                      </w:pPr>
                      <w:bookmarkStart w:id="68" w:name="_Toc521688396"/>
                      <w:r>
                        <w:t xml:space="preserve">Figuur </w:t>
                      </w:r>
                      <w:fldSimple w:instr=" SEQ Figuur \* ARABIC ">
                        <w:r w:rsidR="001A29CC">
                          <w:rPr>
                            <w:noProof/>
                          </w:rPr>
                          <w:t>15</w:t>
                        </w:r>
                      </w:fldSimple>
                      <w:r>
                        <w:t>: Entities</w:t>
                      </w:r>
                      <w:bookmarkEnd w:id="68"/>
                    </w:p>
                  </w:txbxContent>
                </v:textbox>
                <w10:wrap type="square"/>
              </v:shape>
            </w:pict>
          </mc:Fallback>
        </mc:AlternateContent>
      </w:r>
      <w:r w:rsidR="00A34AB9">
        <w:t xml:space="preserve">In andere woorden, entities zijn woorden die de bedoeling van een </w:t>
      </w:r>
      <w:r>
        <w:t>zin</w:t>
      </w:r>
      <w:r w:rsidR="00A34AB9">
        <w:t xml:space="preserve"> net wat specifieker maken. </w:t>
      </w:r>
      <w:r>
        <w:t xml:space="preserve">Om een voorbeeld te geven kan een klant informatie over de projecten in het Technology Lab vragen, zie figuur 15. Door Smart Robotics in de zin te zeggen, wordt specifiek informatie gevraagd over het Smart Robotics project. Deze </w:t>
      </w:r>
      <w:r w:rsidR="000E289A">
        <w:t>variabele</w:t>
      </w:r>
      <w:r>
        <w:t xml:space="preserve"> wordt dan opgeslagen als entity. </w:t>
      </w:r>
    </w:p>
    <w:p w14:paraId="40C41B58" w14:textId="66194644" w:rsidR="00667295" w:rsidRDefault="00667295" w:rsidP="00C16157"/>
    <w:p w14:paraId="54DCCE96" w14:textId="77777777" w:rsidR="001F4B81" w:rsidRDefault="00C16157" w:rsidP="000C55D3">
      <w:pPr>
        <w:pStyle w:val="Heading4"/>
        <w:numPr>
          <w:ilvl w:val="0"/>
          <w:numId w:val="0"/>
        </w:numPr>
      </w:pPr>
      <w:r>
        <w:t>Dialogs</w:t>
      </w:r>
    </w:p>
    <w:p w14:paraId="6DC232C6" w14:textId="0C8941F1" w:rsidR="009C7188" w:rsidRDefault="002E18D2" w:rsidP="0060226B">
      <w:r>
        <w:t xml:space="preserve">Dialogs geven de flow aan van een proces. </w:t>
      </w:r>
      <w:r w:rsidR="00C66949">
        <w:t>Door intents is Pepper instaat om een bepaalde bedoelin</w:t>
      </w:r>
      <w:r w:rsidR="000C77A0">
        <w:t xml:space="preserve">gen te detecteren. Als </w:t>
      </w:r>
      <w:r w:rsidR="00946D1D">
        <w:t xml:space="preserve">bijvoorbeeld </w:t>
      </w:r>
      <w:r w:rsidR="000C77A0">
        <w:t>de Check_M</w:t>
      </w:r>
      <w:r w:rsidR="00C66949">
        <w:t xml:space="preserve">eetingsrooms intent wordt gedetecteerd, dan kan Pepper daarop antwoorden. Zo kan Pepper antwoorden </w:t>
      </w:r>
      <w:r w:rsidR="00794984">
        <w:t>met</w:t>
      </w:r>
      <w:r w:rsidR="00C66949">
        <w:t>: laat me dat voor jou checken. Zo krijgt de gebruiker feedback dat Pepper bezig is met opzoeken van beschikbare vergaderruimte</w:t>
      </w:r>
      <w:r w:rsidR="003A09EE">
        <w:t>s</w:t>
      </w:r>
      <w:r w:rsidR="00C66949">
        <w:t xml:space="preserve">. </w:t>
      </w:r>
      <w:r w:rsidR="007826FB">
        <w:t xml:space="preserve">Vervolgens als de beschikbare vergaderruimtes zijn opgehaald, kan Pepper dat aan de gebruiker vertellen. </w:t>
      </w:r>
      <w:r w:rsidR="00794984">
        <w:t>Pepper kan</w:t>
      </w:r>
      <w:r w:rsidR="00512A8B">
        <w:t xml:space="preserve"> </w:t>
      </w:r>
      <w:r w:rsidR="000E289A">
        <w:t xml:space="preserve">ook </w:t>
      </w:r>
      <w:r w:rsidR="00512A8B">
        <w:t xml:space="preserve">doorvragen op specifieke entities als die ontbreken. Zo is er een controle dat een gebruiker niet bepaalde informatie </w:t>
      </w:r>
      <w:r w:rsidR="00AD6F82">
        <w:t>vergeet</w:t>
      </w:r>
      <w:r w:rsidR="003424A2">
        <w:t>.</w:t>
      </w:r>
    </w:p>
    <w:p w14:paraId="344C7307" w14:textId="0D7AE4E4" w:rsidR="005C2651" w:rsidRDefault="005C2651" w:rsidP="00960286"/>
    <w:p w14:paraId="3EABABA3" w14:textId="510F4E15" w:rsidR="005C2651" w:rsidRDefault="00251449" w:rsidP="005C2651">
      <w:pPr>
        <w:pStyle w:val="Heading3"/>
      </w:pPr>
      <w:r>
        <w:rPr>
          <w:noProof/>
        </w:rPr>
        <mc:AlternateContent>
          <mc:Choice Requires="wps">
            <w:drawing>
              <wp:anchor distT="0" distB="0" distL="114300" distR="114300" simplePos="0" relativeHeight="251698176" behindDoc="0" locked="0" layoutInCell="1" allowOverlap="1" wp14:anchorId="53335CF6" wp14:editId="76775E6F">
                <wp:simplePos x="0" y="0"/>
                <wp:positionH relativeFrom="column">
                  <wp:posOffset>2641600</wp:posOffset>
                </wp:positionH>
                <wp:positionV relativeFrom="paragraph">
                  <wp:posOffset>1552575</wp:posOffset>
                </wp:positionV>
                <wp:extent cx="335280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066E16D4" w14:textId="6848C2F8" w:rsidR="007E306A" w:rsidRPr="00FC58FF" w:rsidRDefault="007E306A" w:rsidP="00251449">
                            <w:pPr>
                              <w:pStyle w:val="Caption"/>
                              <w:jc w:val="center"/>
                              <w:rPr>
                                <w:b/>
                                <w:noProof/>
                                <w:color w:val="0066A2"/>
                                <w:sz w:val="22"/>
                                <w:szCs w:val="26"/>
                              </w:rPr>
                            </w:pPr>
                            <w:bookmarkStart w:id="69" w:name="_Toc521688397"/>
                            <w:r>
                              <w:t xml:space="preserve">Figuur </w:t>
                            </w:r>
                            <w:fldSimple w:instr=" SEQ Figuur \* ARABIC ">
                              <w:r w:rsidR="001A29CC">
                                <w:rPr>
                                  <w:noProof/>
                                </w:rPr>
                                <w:t>16</w:t>
                              </w:r>
                            </w:fldSimple>
                            <w:r>
                              <w:t>: Platform</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335CF6" id="Text Box 24" o:spid="_x0000_s1034" type="#_x0000_t202" style="position:absolute;left:0;text-align:left;margin-left:208pt;margin-top:122.25pt;width:264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" stroked="f">
                <v:textbox style="mso-fit-shape-to-text:t" inset="0,0,0,0">
                  <w:txbxContent>
                    <w:p w14:paraId="066E16D4" w14:textId="6848C2F8" w:rsidR="007E306A" w:rsidRPr="00FC58FF" w:rsidRDefault="007E306A" w:rsidP="00251449">
                      <w:pPr>
                        <w:pStyle w:val="Caption"/>
                        <w:jc w:val="center"/>
                        <w:rPr>
                          <w:b/>
                          <w:noProof/>
                          <w:color w:val="0066A2"/>
                          <w:sz w:val="22"/>
                          <w:szCs w:val="26"/>
                        </w:rPr>
                      </w:pPr>
                      <w:bookmarkStart w:id="70" w:name="_Toc521688397"/>
                      <w:r>
                        <w:t xml:space="preserve">Figuur </w:t>
                      </w:r>
                      <w:fldSimple w:instr=" SEQ Figuur \* ARABIC ">
                        <w:r w:rsidR="001A29CC">
                          <w:rPr>
                            <w:noProof/>
                          </w:rPr>
                          <w:t>16</w:t>
                        </w:r>
                      </w:fldSimple>
                      <w:r>
                        <w:t>: Platform</w:t>
                      </w:r>
                      <w:bookmarkEnd w:id="70"/>
                    </w:p>
                  </w:txbxContent>
                </v:textbox>
                <w10:wrap type="square"/>
              </v:shape>
            </w:pict>
          </mc:Fallback>
        </mc:AlternateContent>
      </w:r>
      <w:r w:rsidR="003E6927">
        <w:rPr>
          <w:noProof/>
        </w:rPr>
        <w:drawing>
          <wp:anchor distT="0" distB="0" distL="114300" distR="114300" simplePos="0" relativeHeight="251696128" behindDoc="0" locked="0" layoutInCell="1" allowOverlap="1" wp14:anchorId="70345DDE" wp14:editId="4FCD5E6A">
            <wp:simplePos x="0" y="0"/>
            <wp:positionH relativeFrom="column">
              <wp:posOffset>2641926</wp:posOffset>
            </wp:positionH>
            <wp:positionV relativeFrom="paragraph">
              <wp:posOffset>200025</wp:posOffset>
            </wp:positionV>
            <wp:extent cx="3352800" cy="1295526"/>
            <wp:effectExtent l="0" t="0" r="0" b="0"/>
            <wp:wrapSquare wrapText="bothSides"/>
            <wp:docPr id="1195" name="Picture 1195" descr="C:\Users\A689855\Downloads\NLP-Oplo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89855\Downloads\NLP-Oplossin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52800" cy="1295526"/>
                    </a:xfrm>
                    <a:prstGeom prst="rect">
                      <a:avLst/>
                    </a:prstGeom>
                    <a:noFill/>
                    <a:ln>
                      <a:noFill/>
                    </a:ln>
                  </pic:spPr>
                </pic:pic>
              </a:graphicData>
            </a:graphic>
          </wp:anchor>
        </w:drawing>
      </w:r>
      <w:r w:rsidR="003B6BE6">
        <w:t>Platform</w:t>
      </w:r>
    </w:p>
    <w:p w14:paraId="5135F6AE" w14:textId="33B37AE5" w:rsidR="006200D2" w:rsidRDefault="006200D2" w:rsidP="0060226B">
      <w:r>
        <w:t>Waar het op neer komt is dat er</w:t>
      </w:r>
      <w:r w:rsidR="00573AAE">
        <w:t xml:space="preserve"> platform nodig is waarbij allemaal services en systemen met elkaar gekoppeld </w:t>
      </w:r>
      <w:r w:rsidR="00D776E7">
        <w:t>kunnen</w:t>
      </w:r>
      <w:r w:rsidR="00573AAE">
        <w:t xml:space="preserve"> worden, zie de figuur rechts. </w:t>
      </w:r>
      <w:r w:rsidR="005153C5">
        <w:t xml:space="preserve">Pepper is een interface dat interacties heeft met de gebruiker. Het platform voorziet Pepper dan van de benodigde intelligentie. Het platform bestaat uit de applicatie, die de gebruikers input </w:t>
      </w:r>
      <w:r w:rsidR="00D776E7">
        <w:t>ophaalt en de robot aanstuurt</w:t>
      </w:r>
      <w:r w:rsidR="00A268C9">
        <w:t>, in dit onderzoek is ROS de applicatie.</w:t>
      </w:r>
      <w:r w:rsidR="00D776E7">
        <w:t xml:space="preserve"> </w:t>
      </w:r>
      <w:r w:rsidR="00A268C9">
        <w:t>Verder Cloud s</w:t>
      </w:r>
      <w:r w:rsidR="00D776E7">
        <w:t xml:space="preserve">ervices, waar Natural Language processing plaats </w:t>
      </w:r>
      <w:r w:rsidR="00A268C9">
        <w:t>vindt</w:t>
      </w:r>
      <w:r w:rsidR="00E35D74">
        <w:t>,</w:t>
      </w:r>
      <w:r w:rsidR="00D776E7">
        <w:t xml:space="preserve"> en een backend waar data opgeslagen en opgehaald kan worden. </w:t>
      </w:r>
      <w:r w:rsidR="00A268C9">
        <w:t>Dit is een oplossing om Pepper in de toekomst zo goed mogelijk te laten functioneren als zelfstandig vraagbak en assistent.</w:t>
      </w:r>
    </w:p>
    <w:p w14:paraId="0310BFFF" w14:textId="77777777" w:rsidR="0082082A" w:rsidRPr="00002AF5" w:rsidRDefault="0082082A" w:rsidP="0082082A">
      <w:pPr>
        <w:pStyle w:val="Heading1"/>
      </w:pPr>
      <w:bookmarkStart w:id="71" w:name="_Toc521688358"/>
      <w:r w:rsidRPr="00002AF5">
        <w:lastRenderedPageBreak/>
        <w:t>Realisatie</w:t>
      </w:r>
      <w:bookmarkEnd w:id="71"/>
    </w:p>
    <w:p w14:paraId="34A24313" w14:textId="341E31C5" w:rsidR="00B618CE" w:rsidRDefault="006253DE" w:rsidP="006253DE">
      <w:r w:rsidRPr="00C4749F">
        <w:t>In di</w:t>
      </w:r>
      <w:r w:rsidR="00F36B49">
        <w:t xml:space="preserve">t hoofdstuk worden wordt eerst de request realisatie uitgewerkt. Hierin wordt uitgelegd hoe de nodes en topics de audiodata versturen naar een spraakherkenning service. Daarna wordt de socket realisatie </w:t>
      </w:r>
      <w:r w:rsidR="00C1777B">
        <w:t>uitgewerkt</w:t>
      </w:r>
      <w:r w:rsidR="002E3CCA">
        <w:t>. Wat een verbeterde versie is van de eerste</w:t>
      </w:r>
      <w:r w:rsidR="00076A9C">
        <w:t xml:space="preserve"> realisatie.</w:t>
      </w:r>
    </w:p>
    <w:p w14:paraId="2181A8DD" w14:textId="48B3B975" w:rsidR="00590CA8" w:rsidRDefault="00590CA8" w:rsidP="006253DE"/>
    <w:p w14:paraId="207F5250" w14:textId="77C1BA4E" w:rsidR="00AC14C3" w:rsidRDefault="005A7F06" w:rsidP="00AC14C3">
      <w:pPr>
        <w:pStyle w:val="Heading2"/>
      </w:pPr>
      <w:bookmarkStart w:id="72" w:name="_Toc521688359"/>
      <w:r>
        <w:t>Request</w:t>
      </w:r>
      <w:bookmarkEnd w:id="72"/>
    </w:p>
    <w:p w14:paraId="5E153DD1" w14:textId="1ED73E42" w:rsidR="0080131C" w:rsidRPr="0080131C" w:rsidRDefault="0080131C" w:rsidP="00164BBB">
      <w:r>
        <w:t xml:space="preserve">In de request realisatie </w:t>
      </w:r>
      <w:r w:rsidR="002A7BC2">
        <w:t>wordt</w:t>
      </w:r>
      <w:r>
        <w:t xml:space="preserve"> de audiodata </w:t>
      </w:r>
      <w:r w:rsidR="000116E2">
        <w:t>verstuurd</w:t>
      </w:r>
      <w:r>
        <w:t xml:space="preserve"> </w:t>
      </w:r>
      <w:r w:rsidR="0020658D">
        <w:t>naar</w:t>
      </w:r>
      <w:r>
        <w:t xml:space="preserve"> </w:t>
      </w:r>
      <w:r w:rsidR="0020658D">
        <w:t>de</w:t>
      </w:r>
      <w:r>
        <w:t xml:space="preserve"> spraakherkenning service van Google Cloud of IBM Watson. </w:t>
      </w:r>
      <w:r w:rsidR="00C60F79">
        <w:t>De nodes en topics die hiervoor zijn gemaakt worden uitgelegd.</w:t>
      </w:r>
    </w:p>
    <w:p w14:paraId="02E0A5DC" w14:textId="77777777" w:rsidR="009C23DB" w:rsidRDefault="009C23DB" w:rsidP="00AC14C3"/>
    <w:p w14:paraId="4FF3F48A" w14:textId="5ED8CD9C" w:rsidR="0051771B" w:rsidRPr="00D276ED" w:rsidRDefault="00590CA8" w:rsidP="00590CA8">
      <w:pPr>
        <w:pStyle w:val="Heading3"/>
      </w:pPr>
      <w:r>
        <w:t xml:space="preserve">Channel </w:t>
      </w:r>
      <w:r w:rsidR="00D276ED">
        <w:t>splitter</w:t>
      </w:r>
    </w:p>
    <w:p w14:paraId="5CF92B4C" w14:textId="0B289911" w:rsidR="00957C48" w:rsidRPr="00C4749F" w:rsidRDefault="0080131C" w:rsidP="008507B7">
      <w:r>
        <w:rPr>
          <w:noProof/>
        </w:rPr>
        <w:drawing>
          <wp:inline distT="0" distB="0" distL="0" distR="0" wp14:anchorId="64869F7E" wp14:editId="3E426813">
            <wp:extent cx="4269105" cy="1760220"/>
            <wp:effectExtent l="0" t="0" r="0" b="0"/>
            <wp:docPr id="456" name="Picture 456" descr="C:\Users\A689855\Downloads\R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689855\Downloads\Ro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79825" cy="1764640"/>
                    </a:xfrm>
                    <a:prstGeom prst="rect">
                      <a:avLst/>
                    </a:prstGeom>
                    <a:noFill/>
                    <a:ln>
                      <a:noFill/>
                    </a:ln>
                  </pic:spPr>
                </pic:pic>
              </a:graphicData>
            </a:graphic>
          </wp:inline>
        </w:drawing>
      </w:r>
    </w:p>
    <w:p w14:paraId="5DFEE24B" w14:textId="10D2E9D7" w:rsidR="001D0E43" w:rsidRPr="00C4749F" w:rsidRDefault="00957C48" w:rsidP="00957C48">
      <w:pPr>
        <w:pStyle w:val="Caption"/>
      </w:pPr>
      <w:bookmarkStart w:id="73" w:name="_Toc521688398"/>
      <w:r w:rsidRPr="00C4749F">
        <w:t xml:space="preserve">Figuur </w:t>
      </w:r>
      <w:fldSimple w:instr=" SEQ Figuur \* ARABIC ">
        <w:r w:rsidR="001A29CC">
          <w:rPr>
            <w:noProof/>
          </w:rPr>
          <w:t>17</w:t>
        </w:r>
      </w:fldSimple>
      <w:r w:rsidRPr="00C4749F">
        <w:t>: Channel Splitter Node</w:t>
      </w:r>
      <w:bookmarkEnd w:id="73"/>
    </w:p>
    <w:p w14:paraId="163C2F5D" w14:textId="77777777" w:rsidR="001D0E43" w:rsidRPr="00C4749F" w:rsidRDefault="001D0E43" w:rsidP="00EE0E48"/>
    <w:p w14:paraId="4BF519E1" w14:textId="6B470413" w:rsidR="008D2684" w:rsidRDefault="009C23DB" w:rsidP="00EE0E48">
      <w:r>
        <w:t>De</w:t>
      </w:r>
      <w:r w:rsidR="00EE0E48" w:rsidRPr="00C4749F">
        <w:t xml:space="preserve"> Channel Splitter</w:t>
      </w:r>
      <w:r w:rsidR="008D2684">
        <w:t xml:space="preserve"> node abonneert zich op </w:t>
      </w:r>
      <w:r w:rsidR="00980BB9">
        <w:t xml:space="preserve">het </w:t>
      </w:r>
      <w:r w:rsidR="008D2684">
        <w:t xml:space="preserve">audio topic van de </w:t>
      </w:r>
      <w:r w:rsidR="002000CE">
        <w:t>/Pepper_</w:t>
      </w:r>
      <w:r w:rsidR="008D2684">
        <w:t xml:space="preserve">robot node. De audio wordt opgesplitst in aparte audiokanalen voor elke microfoon. </w:t>
      </w:r>
      <w:r w:rsidR="00CA3E95">
        <w:t>Deze worden door de c</w:t>
      </w:r>
      <w:r w:rsidR="002E1B04">
        <w:t>hannel splitter weer</w:t>
      </w:r>
      <w:r w:rsidR="00E17E7A">
        <w:t xml:space="preserve"> gepubliceerd. Het belang van deze node is</w:t>
      </w:r>
      <w:r w:rsidR="00234E65">
        <w:t xml:space="preserve"> dat</w:t>
      </w:r>
      <w:r w:rsidR="00E17E7A">
        <w:t xml:space="preserve"> de audiodata </w:t>
      </w:r>
      <w:r w:rsidR="00234E65">
        <w:t>kan worden</w:t>
      </w:r>
      <w:r w:rsidR="00E17E7A">
        <w:t xml:space="preserve"> </w:t>
      </w:r>
      <w:r w:rsidR="000C6583">
        <w:t>gebruikt</w:t>
      </w:r>
      <w:r w:rsidR="00E17E7A">
        <w:t xml:space="preserve"> van de voorste microfoons.</w:t>
      </w:r>
    </w:p>
    <w:p w14:paraId="54A02337" w14:textId="346D3926" w:rsidR="009C23DB" w:rsidRPr="00C4749F" w:rsidRDefault="009C23DB" w:rsidP="00EE0E48"/>
    <w:p w14:paraId="606AD1A9" w14:textId="4F8F8608" w:rsidR="00957C48" w:rsidRPr="00D276ED" w:rsidRDefault="00590CA8" w:rsidP="00590CA8">
      <w:pPr>
        <w:pStyle w:val="Heading3"/>
      </w:pPr>
      <w:r>
        <w:t xml:space="preserve">Noise </w:t>
      </w:r>
      <w:r w:rsidR="0080131C">
        <w:t>g</w:t>
      </w:r>
      <w:r w:rsidR="00D276ED">
        <w:t>ate</w:t>
      </w:r>
    </w:p>
    <w:p w14:paraId="7CFA2C5D" w14:textId="77777777" w:rsidR="008507B7" w:rsidRPr="00C4749F" w:rsidRDefault="00C4229A" w:rsidP="008507B7">
      <w:pPr>
        <w:keepNext/>
      </w:pPr>
      <w:r w:rsidRPr="00C4749F">
        <w:rPr>
          <w:noProof/>
        </w:rPr>
        <w:drawing>
          <wp:inline distT="0" distB="0" distL="0" distR="0" wp14:anchorId="17BA8E72" wp14:editId="6AF76315">
            <wp:extent cx="5684520" cy="464820"/>
            <wp:effectExtent l="0" t="0" r="0" b="0"/>
            <wp:docPr id="16" name="Picture 16" descr="C:\Users\A689855\Downloads\Ros-Noise 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689855\Downloads\Ros-Noise Gat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84520" cy="464820"/>
                    </a:xfrm>
                    <a:prstGeom prst="rect">
                      <a:avLst/>
                    </a:prstGeom>
                    <a:noFill/>
                    <a:ln>
                      <a:noFill/>
                    </a:ln>
                  </pic:spPr>
                </pic:pic>
              </a:graphicData>
            </a:graphic>
          </wp:inline>
        </w:drawing>
      </w:r>
    </w:p>
    <w:p w14:paraId="25ACA0B2" w14:textId="4AB31616" w:rsidR="0080131C" w:rsidRDefault="008507B7" w:rsidP="000116E2">
      <w:pPr>
        <w:pStyle w:val="Caption"/>
      </w:pPr>
      <w:bookmarkStart w:id="74" w:name="_Toc521688399"/>
      <w:r w:rsidRPr="00C4749F">
        <w:t xml:space="preserve">Figuur </w:t>
      </w:r>
      <w:fldSimple w:instr=" SEQ Figuur \* ARABIC ">
        <w:r w:rsidR="001A29CC">
          <w:rPr>
            <w:noProof/>
          </w:rPr>
          <w:t>18</w:t>
        </w:r>
      </w:fldSimple>
      <w:r w:rsidR="0080131C">
        <w:t>: Noise g</w:t>
      </w:r>
      <w:r w:rsidRPr="00C4749F">
        <w:t>ate Node</w:t>
      </w:r>
      <w:bookmarkEnd w:id="74"/>
    </w:p>
    <w:p w14:paraId="2835E65F" w14:textId="77777777" w:rsidR="000116E2" w:rsidRPr="000116E2" w:rsidRDefault="000116E2" w:rsidP="000116E2"/>
    <w:p w14:paraId="38ED63C6" w14:textId="6F202F31" w:rsidR="002267C8" w:rsidRPr="00C4749F" w:rsidRDefault="002267C8" w:rsidP="00445FFB">
      <w:r w:rsidRPr="00C4749F">
        <w:rPr>
          <w:noProof/>
        </w:rPr>
        <w:drawing>
          <wp:inline distT="0" distB="0" distL="0" distR="0" wp14:anchorId="4DFD8140" wp14:editId="131E5657">
            <wp:extent cx="4640580" cy="936831"/>
            <wp:effectExtent l="0" t="0" r="7620" b="0"/>
            <wp:docPr id="23" name="Picture 23" descr="C:\Users\A689855\OneDrive - Atos\Afstuderen\Media\Noise_gate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689855\OneDrive - Atos\Afstuderen\Media\Noise_gate_setting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97097" cy="948241"/>
                    </a:xfrm>
                    <a:prstGeom prst="rect">
                      <a:avLst/>
                    </a:prstGeom>
                    <a:noFill/>
                    <a:ln>
                      <a:noFill/>
                    </a:ln>
                  </pic:spPr>
                </pic:pic>
              </a:graphicData>
            </a:graphic>
          </wp:inline>
        </w:drawing>
      </w:r>
    </w:p>
    <w:p w14:paraId="06197CFF" w14:textId="63194DDB" w:rsidR="002267C8" w:rsidRPr="00C4749F" w:rsidRDefault="002267C8" w:rsidP="002267C8">
      <w:pPr>
        <w:pStyle w:val="Caption"/>
      </w:pPr>
      <w:bookmarkStart w:id="75" w:name="_Toc521688400"/>
      <w:r w:rsidRPr="00C4749F">
        <w:t xml:space="preserve">Figuur </w:t>
      </w:r>
      <w:fldSimple w:instr=" SEQ Figuur \* ARABIC ">
        <w:r w:rsidR="001A29CC">
          <w:rPr>
            <w:noProof/>
          </w:rPr>
          <w:t>19</w:t>
        </w:r>
      </w:fldSimple>
      <w:r w:rsidR="00FD1462">
        <w:t>: Noise gate c</w:t>
      </w:r>
      <w:r w:rsidRPr="00C4749F">
        <w:t>onfiguratie</w:t>
      </w:r>
      <w:bookmarkEnd w:id="75"/>
    </w:p>
    <w:p w14:paraId="02D87CB7" w14:textId="77777777" w:rsidR="000116E2" w:rsidRDefault="000116E2" w:rsidP="00971D1B"/>
    <w:p w14:paraId="7F560A48" w14:textId="3BF90324" w:rsidR="00FA19CB" w:rsidRPr="00924C10" w:rsidRDefault="000116E2">
      <w:r>
        <w:t xml:space="preserve">De noise gate kan zich op een van de audiokanalen topics abonneren </w:t>
      </w:r>
      <w:r w:rsidR="00924C10">
        <w:t>van de</w:t>
      </w:r>
      <w:r>
        <w:t xml:space="preserve"> Channel splitter node</w:t>
      </w:r>
      <w:r w:rsidR="00924C10">
        <w:t>. A</w:t>
      </w:r>
      <w:r>
        <w:t>udiokanaal drie is de links</w:t>
      </w:r>
      <w:r w:rsidR="00142D81">
        <w:t xml:space="preserve"> bovenste microfoon en audiokanaal vier is rechts bovenste microfoon.</w:t>
      </w:r>
      <w:r w:rsidR="00924C10">
        <w:t xml:space="preserve"> Deze </w:t>
      </w:r>
      <w:r w:rsidR="00365B24">
        <w:t>microfoons hebben de beste kwaliteit voor spraak</w:t>
      </w:r>
      <w:r w:rsidR="00924C10">
        <w:t>.</w:t>
      </w:r>
      <w:r w:rsidR="00142D81">
        <w:t xml:space="preserve"> De noise gate controleert of de spraak voldoet aan de threshold en publiceert vervolgens het audio fragment.</w:t>
      </w:r>
      <w:r w:rsidR="00EF06A0">
        <w:t xml:space="preserve"> </w:t>
      </w:r>
      <w:r w:rsidR="00B234BE">
        <w:t>Hierdoor wordt het aantal ruis verminderd.</w:t>
      </w:r>
      <w:r w:rsidR="00142D81">
        <w:t xml:space="preserve"> De waarde van de threshold en de opnamentijd kan dynamische worden aangepast.</w:t>
      </w:r>
    </w:p>
    <w:p w14:paraId="64C40F1D" w14:textId="1F5AF42C" w:rsidR="002E7333" w:rsidRDefault="00590CA8" w:rsidP="00590CA8">
      <w:pPr>
        <w:pStyle w:val="Heading3"/>
      </w:pPr>
      <w:r>
        <w:lastRenderedPageBreak/>
        <w:t xml:space="preserve">Chunk </w:t>
      </w:r>
      <w:r w:rsidR="00541B03">
        <w:t>builder</w:t>
      </w:r>
    </w:p>
    <w:p w14:paraId="517D1C8C" w14:textId="77777777" w:rsidR="005B270C" w:rsidRDefault="00D02F0C" w:rsidP="005B270C">
      <w:pPr>
        <w:keepNext/>
      </w:pPr>
      <w:r>
        <w:rPr>
          <w:noProof/>
        </w:rPr>
        <w:drawing>
          <wp:inline distT="0" distB="0" distL="0" distR="0" wp14:anchorId="678405C5" wp14:editId="2902F464">
            <wp:extent cx="5692140" cy="495300"/>
            <wp:effectExtent l="0" t="0" r="3810" b="0"/>
            <wp:docPr id="9" name="Picture 9" descr="C:\Users\A689855\Downloads\Ros-P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689855\Downloads\Ros-Page-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92140" cy="495300"/>
                    </a:xfrm>
                    <a:prstGeom prst="rect">
                      <a:avLst/>
                    </a:prstGeom>
                    <a:noFill/>
                    <a:ln>
                      <a:noFill/>
                    </a:ln>
                  </pic:spPr>
                </pic:pic>
              </a:graphicData>
            </a:graphic>
          </wp:inline>
        </w:drawing>
      </w:r>
    </w:p>
    <w:p w14:paraId="08B637D0" w14:textId="1711CD65" w:rsidR="00541B03" w:rsidRDefault="005B270C" w:rsidP="005326D4">
      <w:pPr>
        <w:pStyle w:val="Caption"/>
      </w:pPr>
      <w:bookmarkStart w:id="76" w:name="_Toc521688401"/>
      <w:r>
        <w:t xml:space="preserve">Figuur </w:t>
      </w:r>
      <w:fldSimple w:instr=" SEQ Figuur \* ARABIC ">
        <w:r w:rsidR="001A29CC">
          <w:rPr>
            <w:noProof/>
          </w:rPr>
          <w:t>20</w:t>
        </w:r>
      </w:fldSimple>
      <w:r>
        <w:t>: Chunk builder node</w:t>
      </w:r>
      <w:bookmarkEnd w:id="76"/>
    </w:p>
    <w:p w14:paraId="03719A05" w14:textId="77777777" w:rsidR="005326D4" w:rsidRPr="005326D4" w:rsidRDefault="005326D4" w:rsidP="005326D4"/>
    <w:p w14:paraId="0CEAA967" w14:textId="77777777" w:rsidR="002F40B2" w:rsidRDefault="00D02F0C" w:rsidP="002F40B2">
      <w:pPr>
        <w:keepNext/>
      </w:pPr>
      <w:r>
        <w:rPr>
          <w:noProof/>
        </w:rPr>
        <w:drawing>
          <wp:inline distT="0" distB="0" distL="0" distR="0" wp14:anchorId="2F9B9050" wp14:editId="559FE314">
            <wp:extent cx="5471160" cy="685800"/>
            <wp:effectExtent l="0" t="0" r="0" b="0"/>
            <wp:docPr id="15" name="Picture 15" descr="C:\Users\A689855\OneDrive - Atos\Afstuderen\Media\Chunk_builder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689855\OneDrive - Atos\Afstuderen\Media\Chunk_builder_setting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71160" cy="685800"/>
                    </a:xfrm>
                    <a:prstGeom prst="rect">
                      <a:avLst/>
                    </a:prstGeom>
                    <a:noFill/>
                    <a:ln>
                      <a:noFill/>
                    </a:ln>
                  </pic:spPr>
                </pic:pic>
              </a:graphicData>
            </a:graphic>
          </wp:inline>
        </w:drawing>
      </w:r>
    </w:p>
    <w:p w14:paraId="6D1816B4" w14:textId="7BAF0B29" w:rsidR="00D02F0C" w:rsidRDefault="002F40B2" w:rsidP="002F40B2">
      <w:pPr>
        <w:pStyle w:val="Caption"/>
      </w:pPr>
      <w:bookmarkStart w:id="77" w:name="_Toc521688402"/>
      <w:r>
        <w:t xml:space="preserve">Figuur </w:t>
      </w:r>
      <w:fldSimple w:instr=" SEQ Figuur \* ARABIC ">
        <w:r w:rsidR="001A29CC">
          <w:rPr>
            <w:noProof/>
          </w:rPr>
          <w:t>21</w:t>
        </w:r>
      </w:fldSimple>
      <w:r>
        <w:t>: Chunk builder configuratie</w:t>
      </w:r>
      <w:bookmarkEnd w:id="77"/>
    </w:p>
    <w:p w14:paraId="2A081DE5" w14:textId="40E25375" w:rsidR="000B0380" w:rsidRDefault="000B0380" w:rsidP="000B0380">
      <w:r>
        <w:t xml:space="preserve">De chunk builder node abonneert zich op </w:t>
      </w:r>
      <w:r w:rsidR="001950BB">
        <w:t>het</w:t>
      </w:r>
      <w:r>
        <w:t xml:space="preserve"> audio fragment topic van de noise gate node. Er wordt </w:t>
      </w:r>
      <w:r w:rsidR="006D7983">
        <w:t xml:space="preserve">van deze audio fragment </w:t>
      </w:r>
      <w:r>
        <w:t>een groter audio stuk</w:t>
      </w:r>
      <w:r w:rsidR="006D7983">
        <w:t xml:space="preserve"> gemaakt</w:t>
      </w:r>
      <w:r w:rsidR="00855A7D">
        <w:t xml:space="preserve">. </w:t>
      </w:r>
      <w:r>
        <w:t xml:space="preserve">De tijd kan zelf worden ingesteld in de configuratie. In </w:t>
      </w:r>
      <w:r w:rsidR="001F2180">
        <w:t>de</w:t>
      </w:r>
      <w:r>
        <w:t xml:space="preserve"> </w:t>
      </w:r>
      <w:r w:rsidR="001F2180">
        <w:t>praktijk</w:t>
      </w:r>
      <w:r>
        <w:t xml:space="preserve"> </w:t>
      </w:r>
      <w:r w:rsidR="0055074D">
        <w:t>was</w:t>
      </w:r>
      <w:r>
        <w:t xml:space="preserve"> het gebleken dat het direct versturen van de audiodata naar de spraakherkenning </w:t>
      </w:r>
      <w:r w:rsidR="001F2180">
        <w:t xml:space="preserve">service </w:t>
      </w:r>
      <w:r>
        <w:t>voor problemen zorgde.</w:t>
      </w:r>
      <w:r w:rsidR="007E306A">
        <w:t xml:space="preserve"> Voor elke kleine audiodata werd </w:t>
      </w:r>
      <w:r w:rsidR="00E657D0">
        <w:t xml:space="preserve">er </w:t>
      </w:r>
      <w:r w:rsidR="007E306A">
        <w:t>een request ge</w:t>
      </w:r>
      <w:r w:rsidR="00E657D0">
        <w:t>maakt</w:t>
      </w:r>
      <w:r>
        <w:t>. Het gevolg hie</w:t>
      </w:r>
      <w:r w:rsidR="00F90029">
        <w:t xml:space="preserve">rvan was een tijdelijke ban </w:t>
      </w:r>
      <w:r>
        <w:t>van de spraakherkenning</w:t>
      </w:r>
      <w:r w:rsidR="007E1C69">
        <w:t xml:space="preserve"> service</w:t>
      </w:r>
      <w:r>
        <w:t>.</w:t>
      </w:r>
    </w:p>
    <w:p w14:paraId="3DD43646" w14:textId="1C9E2526" w:rsidR="000B0380" w:rsidRDefault="000B0380" w:rsidP="00541B03"/>
    <w:p w14:paraId="22656138" w14:textId="55B79486" w:rsidR="00541B03" w:rsidRDefault="006D2F76" w:rsidP="00541B03">
      <w:pPr>
        <w:pStyle w:val="Heading3"/>
      </w:pPr>
      <w:r>
        <w:t>Speech_to_text</w:t>
      </w:r>
    </w:p>
    <w:p w14:paraId="52846461" w14:textId="77777777" w:rsidR="001F7579" w:rsidRDefault="00D02F0C" w:rsidP="001F7579">
      <w:pPr>
        <w:keepNext/>
      </w:pPr>
      <w:r>
        <w:rPr>
          <w:noProof/>
        </w:rPr>
        <w:drawing>
          <wp:inline distT="0" distB="0" distL="0" distR="0" wp14:anchorId="50DC17FF" wp14:editId="473BD53D">
            <wp:extent cx="5692140" cy="495300"/>
            <wp:effectExtent l="0" t="0" r="3810" b="0"/>
            <wp:docPr id="26" name="Picture 26" descr="C:\Users\A689855\Downloads\Ros-Page-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689855\Downloads\Ros-Page-2 (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92140" cy="495300"/>
                    </a:xfrm>
                    <a:prstGeom prst="rect">
                      <a:avLst/>
                    </a:prstGeom>
                    <a:noFill/>
                    <a:ln>
                      <a:noFill/>
                    </a:ln>
                  </pic:spPr>
                </pic:pic>
              </a:graphicData>
            </a:graphic>
          </wp:inline>
        </w:drawing>
      </w:r>
    </w:p>
    <w:p w14:paraId="5A559884" w14:textId="0B20CE84" w:rsidR="00D02F0C" w:rsidRDefault="001F7579" w:rsidP="001F7579">
      <w:pPr>
        <w:pStyle w:val="Caption"/>
      </w:pPr>
      <w:bookmarkStart w:id="78" w:name="_Toc521688403"/>
      <w:r>
        <w:t xml:space="preserve">Figuur </w:t>
      </w:r>
      <w:fldSimple w:instr=" SEQ Figuur \* ARABIC ">
        <w:r w:rsidR="001A29CC">
          <w:rPr>
            <w:noProof/>
          </w:rPr>
          <w:t>22</w:t>
        </w:r>
      </w:fldSimple>
      <w:r>
        <w:t>: Speech to text node</w:t>
      </w:r>
      <w:bookmarkEnd w:id="78"/>
    </w:p>
    <w:p w14:paraId="6B7335A4" w14:textId="7E9B45B6" w:rsidR="00922E91" w:rsidRDefault="00922E91" w:rsidP="00541B03"/>
    <w:p w14:paraId="25CE4CC2" w14:textId="468DFAFD" w:rsidR="00350F34" w:rsidRDefault="001669E6" w:rsidP="00541B03">
      <w:r>
        <w:t xml:space="preserve">De speech to text node abonneert zich op </w:t>
      </w:r>
      <w:r w:rsidR="00920110">
        <w:t>het</w:t>
      </w:r>
      <w:r>
        <w:t xml:space="preserve"> audio chunk topic van de chunk builder node. In deze node wordt de </w:t>
      </w:r>
      <w:r w:rsidR="004E3B9D">
        <w:t>Python Speech Recognition Library</w:t>
      </w:r>
      <w:r>
        <w:t xml:space="preserve"> gebruikt</w:t>
      </w:r>
      <w:r w:rsidR="004E3B9D">
        <w:t xml:space="preserve"> om de audio </w:t>
      </w:r>
      <w:r>
        <w:t>via een request op</w:t>
      </w:r>
      <w:r w:rsidR="004E3B9D">
        <w:t xml:space="preserve"> te sturen naar Google of IBM. Vervol</w:t>
      </w:r>
      <w:r w:rsidR="008D7730">
        <w:t>g</w:t>
      </w:r>
      <w:r>
        <w:t xml:space="preserve">ens wordt via een </w:t>
      </w:r>
      <w:r w:rsidR="006E1B27">
        <w:t xml:space="preserve">respons de tekst ontvangen. </w:t>
      </w:r>
      <w:r w:rsidR="000F3A69">
        <w:t>Het is bij dez</w:t>
      </w:r>
      <w:r w:rsidR="00BC43E0">
        <w:t>e node gebleken dat de responsetijd</w:t>
      </w:r>
      <w:r w:rsidR="000F3A69">
        <w:t xml:space="preserve"> te traag was en dat de audio niet goed werd omgezet naar tekst.</w:t>
      </w:r>
    </w:p>
    <w:p w14:paraId="38C5B02E" w14:textId="06F8F80A" w:rsidR="00C73BFD" w:rsidRDefault="00C73BFD" w:rsidP="00541B03"/>
    <w:p w14:paraId="185047F7" w14:textId="2E0B4F52" w:rsidR="00D16926" w:rsidRDefault="00D16926" w:rsidP="00D16926">
      <w:pPr>
        <w:pStyle w:val="Heading3"/>
      </w:pPr>
      <w:r>
        <w:t>Recorder</w:t>
      </w:r>
    </w:p>
    <w:p w14:paraId="1FF945AA" w14:textId="77777777" w:rsidR="00A5591D" w:rsidRDefault="00A5591D" w:rsidP="00A5591D">
      <w:pPr>
        <w:keepNext/>
      </w:pPr>
      <w:r>
        <w:rPr>
          <w:noProof/>
        </w:rPr>
        <w:drawing>
          <wp:inline distT="0" distB="0" distL="0" distR="0" wp14:anchorId="38C48BE0" wp14:editId="6D0154F3">
            <wp:extent cx="3268133" cy="444775"/>
            <wp:effectExtent l="0" t="0" r="0" b="0"/>
            <wp:docPr id="7" name="Picture 7" descr="C:\Users\A689855\Downloads\Ro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689855\Downloads\Ros (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50891" cy="456038"/>
                    </a:xfrm>
                    <a:prstGeom prst="rect">
                      <a:avLst/>
                    </a:prstGeom>
                    <a:noFill/>
                    <a:ln>
                      <a:noFill/>
                    </a:ln>
                  </pic:spPr>
                </pic:pic>
              </a:graphicData>
            </a:graphic>
          </wp:inline>
        </w:drawing>
      </w:r>
    </w:p>
    <w:p w14:paraId="02EEB79D" w14:textId="2B06C225" w:rsidR="00D16926" w:rsidRDefault="00A5591D" w:rsidP="00A5591D">
      <w:pPr>
        <w:pStyle w:val="Caption"/>
      </w:pPr>
      <w:bookmarkStart w:id="79" w:name="_Toc521688404"/>
      <w:r>
        <w:t xml:space="preserve">Figuur </w:t>
      </w:r>
      <w:fldSimple w:instr=" SEQ Figuur \* ARABIC ">
        <w:r w:rsidR="001A29CC">
          <w:rPr>
            <w:noProof/>
          </w:rPr>
          <w:t>23</w:t>
        </w:r>
      </w:fldSimple>
      <w:r>
        <w:t>: Recorder node</w:t>
      </w:r>
      <w:bookmarkEnd w:id="79"/>
    </w:p>
    <w:p w14:paraId="25C12919" w14:textId="77777777" w:rsidR="00A5591D" w:rsidRDefault="00A5591D" w:rsidP="00A5591D">
      <w:pPr>
        <w:keepNext/>
      </w:pPr>
      <w:r>
        <w:rPr>
          <w:noProof/>
        </w:rPr>
        <w:drawing>
          <wp:inline distT="0" distB="0" distL="0" distR="0" wp14:anchorId="0CA55FCE" wp14:editId="3F5913E3">
            <wp:extent cx="5443855" cy="694055"/>
            <wp:effectExtent l="0" t="0" r="4445" b="0"/>
            <wp:docPr id="13" name="Picture 13" descr="C:\Users\A689855\OneDrive - Atos\Afstuderen\Media\Rec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689855\OneDrive - Atos\Afstuderen\Media\Recorde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43855" cy="694055"/>
                    </a:xfrm>
                    <a:prstGeom prst="rect">
                      <a:avLst/>
                    </a:prstGeom>
                    <a:noFill/>
                    <a:ln>
                      <a:noFill/>
                    </a:ln>
                  </pic:spPr>
                </pic:pic>
              </a:graphicData>
            </a:graphic>
          </wp:inline>
        </w:drawing>
      </w:r>
    </w:p>
    <w:p w14:paraId="692807BD" w14:textId="18A8DF41" w:rsidR="00D16926" w:rsidRDefault="00A5591D" w:rsidP="00A5591D">
      <w:pPr>
        <w:pStyle w:val="Caption"/>
      </w:pPr>
      <w:bookmarkStart w:id="80" w:name="_Toc521688405"/>
      <w:r>
        <w:t xml:space="preserve">Figuur </w:t>
      </w:r>
      <w:fldSimple w:instr=" SEQ Figuur \* ARABIC ">
        <w:r w:rsidR="001A29CC">
          <w:rPr>
            <w:noProof/>
          </w:rPr>
          <w:t>24</w:t>
        </w:r>
      </w:fldSimple>
      <w:r>
        <w:t>: Recorder configuratie</w:t>
      </w:r>
      <w:bookmarkEnd w:id="80"/>
    </w:p>
    <w:p w14:paraId="70F8B1FE" w14:textId="7AD6AF11" w:rsidR="00F35C57" w:rsidRDefault="00D16926">
      <w:r>
        <w:t xml:space="preserve">De recoder node abonneert zich op </w:t>
      </w:r>
      <w:r w:rsidR="004611D1">
        <w:t>het</w:t>
      </w:r>
      <w:r>
        <w:t xml:space="preserve"> audio chunk topic van de chunk builder node. Deze node schrijft de audio weg naar een bestand. </w:t>
      </w:r>
      <w:r w:rsidR="005A2A94">
        <w:t>Het luisteren naar het bestand geeft een beeld over</w:t>
      </w:r>
      <w:r w:rsidR="00BA1D74">
        <w:t xml:space="preserve"> de</w:t>
      </w:r>
      <w:r>
        <w:t xml:space="preserve"> audio</w:t>
      </w:r>
      <w:r w:rsidR="00451680">
        <w:t>kwaliteit</w:t>
      </w:r>
      <w:r>
        <w:t>. De audio kan ook handmatig worden opgestuurd naar een</w:t>
      </w:r>
      <w:r w:rsidR="00AA0117">
        <w:t xml:space="preserve"> spraakherkenning </w:t>
      </w:r>
      <w:r w:rsidR="00796D85">
        <w:t>service om te</w:t>
      </w:r>
      <w:r w:rsidR="00AA0117">
        <w:t xml:space="preserve"> </w:t>
      </w:r>
      <w:r w:rsidR="00796D85">
        <w:t>controleren</w:t>
      </w:r>
      <w:r w:rsidR="00AA0117">
        <w:t xml:space="preserve"> </w:t>
      </w:r>
      <w:r w:rsidR="00796D85">
        <w:t xml:space="preserve">of de uitkomst hetzelfde is als </w:t>
      </w:r>
      <w:r w:rsidR="00AA0117">
        <w:t>hoe het systeem nu draait</w:t>
      </w:r>
      <w:r w:rsidR="00796D85">
        <w:t xml:space="preserve"> in ROS</w:t>
      </w:r>
      <w:r w:rsidR="00AA0117">
        <w:t xml:space="preserve">. </w:t>
      </w:r>
      <w:r w:rsidR="00796D85">
        <w:t>Hierdoor</w:t>
      </w:r>
      <w:r w:rsidR="00AA0117">
        <w:t xml:space="preserve"> kwam naar voren dat het systeem niet </w:t>
      </w:r>
      <w:r w:rsidR="0036138E">
        <w:t>dezelfde</w:t>
      </w:r>
      <w:r w:rsidR="00AA0117">
        <w:t xml:space="preserve"> uitkomst </w:t>
      </w:r>
      <w:r w:rsidR="00796D85">
        <w:t>en dit probleem opgelost moest worden.</w:t>
      </w:r>
    </w:p>
    <w:p w14:paraId="76E5F815" w14:textId="77777777" w:rsidR="00451680" w:rsidRDefault="00451680">
      <w:pPr>
        <w:rPr>
          <w:b/>
          <w:color w:val="0066A2"/>
          <w:sz w:val="22"/>
          <w:szCs w:val="26"/>
        </w:rPr>
      </w:pPr>
      <w:r>
        <w:br w:type="page"/>
      </w:r>
    </w:p>
    <w:p w14:paraId="1314299B" w14:textId="37BA0887" w:rsidR="00C73BFD" w:rsidRDefault="00AC4F3E" w:rsidP="00F35C57">
      <w:pPr>
        <w:pStyle w:val="Heading3"/>
      </w:pPr>
      <w:r>
        <w:lastRenderedPageBreak/>
        <w:t>Overzicht</w:t>
      </w:r>
    </w:p>
    <w:p w14:paraId="1AF1525D" w14:textId="163000FD" w:rsidR="00F35C57" w:rsidRDefault="00F35C57" w:rsidP="00C73BFD">
      <w:r>
        <w:t>Hieronder in de tabel is een overzicht te vinden van alle topics en nodes.</w:t>
      </w:r>
    </w:p>
    <w:p w14:paraId="69295B4B" w14:textId="77777777" w:rsidR="00F35C57" w:rsidRDefault="00F35C57" w:rsidP="00C73BF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1" w:type="dxa"/>
          <w:left w:w="85" w:type="dxa"/>
          <w:bottom w:w="11" w:type="dxa"/>
          <w:right w:w="85" w:type="dxa"/>
        </w:tblCellMar>
        <w:tblLook w:val="01E0" w:firstRow="1" w:lastRow="1" w:firstColumn="1" w:lastColumn="1" w:noHBand="0" w:noVBand="0"/>
      </w:tblPr>
      <w:tblGrid>
        <w:gridCol w:w="1953"/>
        <w:gridCol w:w="3996"/>
        <w:gridCol w:w="3000"/>
      </w:tblGrid>
      <w:tr w:rsidR="00C73BFD" w:rsidRPr="00C4749F" w14:paraId="6C1C4D4D" w14:textId="77777777" w:rsidTr="00E5144F">
        <w:trPr>
          <w:trHeight w:val="256"/>
          <w:tblHeader/>
        </w:trPr>
        <w:tc>
          <w:tcPr>
            <w:tcW w:w="1953" w:type="dxa"/>
            <w:tcBorders>
              <w:left w:val="single" w:sz="4" w:space="0" w:color="auto"/>
              <w:right w:val="single" w:sz="4" w:space="0" w:color="FFFFFF"/>
            </w:tcBorders>
            <w:shd w:val="clear" w:color="auto" w:fill="0066A2"/>
            <w:tcMar>
              <w:top w:w="57" w:type="dxa"/>
            </w:tcMar>
          </w:tcPr>
          <w:p w14:paraId="078CDD0E" w14:textId="77777777" w:rsidR="00C73BFD" w:rsidRPr="00C4749F" w:rsidRDefault="00C73BFD" w:rsidP="00E5144F">
            <w:pPr>
              <w:pStyle w:val="TableHeader"/>
            </w:pPr>
            <w:r>
              <w:t>Node</w:t>
            </w:r>
          </w:p>
        </w:tc>
        <w:tc>
          <w:tcPr>
            <w:tcW w:w="3996" w:type="dxa"/>
            <w:tcBorders>
              <w:left w:val="single" w:sz="4" w:space="0" w:color="FFFFFF"/>
              <w:right w:val="single" w:sz="4" w:space="0" w:color="FFFFFF"/>
            </w:tcBorders>
            <w:shd w:val="clear" w:color="auto" w:fill="0066A2"/>
          </w:tcPr>
          <w:p w14:paraId="420908F9" w14:textId="77777777" w:rsidR="00C73BFD" w:rsidRDefault="00C73BFD" w:rsidP="00E5144F">
            <w:pPr>
              <w:pStyle w:val="TableHeader"/>
            </w:pPr>
            <w:r>
              <w:t>Topic</w:t>
            </w:r>
          </w:p>
        </w:tc>
        <w:tc>
          <w:tcPr>
            <w:tcW w:w="3000" w:type="dxa"/>
            <w:tcBorders>
              <w:left w:val="single" w:sz="4" w:space="0" w:color="FFFFFF"/>
            </w:tcBorders>
            <w:shd w:val="clear" w:color="auto" w:fill="0066A2"/>
            <w:tcMar>
              <w:top w:w="57" w:type="dxa"/>
            </w:tcMar>
          </w:tcPr>
          <w:p w14:paraId="6FAA1CB5" w14:textId="77777777" w:rsidR="00C73BFD" w:rsidRPr="00C4749F" w:rsidRDefault="00C73BFD" w:rsidP="00E5144F">
            <w:pPr>
              <w:pStyle w:val="TableHeader"/>
            </w:pPr>
            <w:r>
              <w:t>Functionaliteit</w:t>
            </w:r>
          </w:p>
        </w:tc>
      </w:tr>
      <w:tr w:rsidR="00C73BFD" w:rsidRPr="00C4749F" w14:paraId="35730A07" w14:textId="77777777" w:rsidTr="00E5144F">
        <w:trPr>
          <w:trHeight w:val="244"/>
          <w:tblHeader/>
        </w:trPr>
        <w:tc>
          <w:tcPr>
            <w:tcW w:w="1953" w:type="dxa"/>
            <w:tcBorders>
              <w:left w:val="single" w:sz="4" w:space="0" w:color="auto"/>
            </w:tcBorders>
            <w:shd w:val="clear" w:color="auto" w:fill="auto"/>
            <w:tcMar>
              <w:top w:w="28" w:type="dxa"/>
            </w:tcMar>
          </w:tcPr>
          <w:p w14:paraId="14CE856D" w14:textId="77777777" w:rsidR="00C73BFD" w:rsidRPr="00C4749F" w:rsidRDefault="00C73BFD" w:rsidP="00E5144F">
            <w:pPr>
              <w:pStyle w:val="Table"/>
            </w:pPr>
            <w:r>
              <w:t>Channel Splitter</w:t>
            </w:r>
          </w:p>
        </w:tc>
        <w:tc>
          <w:tcPr>
            <w:tcW w:w="3996" w:type="dxa"/>
          </w:tcPr>
          <w:p w14:paraId="51E16337" w14:textId="77777777" w:rsidR="00C73BFD" w:rsidRDefault="00C73BFD" w:rsidP="00E5144F">
            <w:pPr>
              <w:pStyle w:val="Table"/>
            </w:pPr>
            <w:r w:rsidRPr="00B7450B">
              <w:rPr>
                <w:b/>
              </w:rPr>
              <w:t>Abonneert</w:t>
            </w:r>
            <w:r>
              <w:t>:</w:t>
            </w:r>
          </w:p>
          <w:p w14:paraId="4EA80CCC" w14:textId="77777777" w:rsidR="00C73BFD" w:rsidRDefault="00C73BFD" w:rsidP="00E5144F">
            <w:pPr>
              <w:pStyle w:val="Table"/>
            </w:pPr>
            <w:r>
              <w:t>audioBuffer</w:t>
            </w:r>
          </w:p>
          <w:p w14:paraId="1FFFC374" w14:textId="77777777" w:rsidR="00C73BFD" w:rsidRDefault="00C73BFD" w:rsidP="00E5144F">
            <w:pPr>
              <w:pStyle w:val="Table"/>
            </w:pPr>
            <w:r w:rsidRPr="00B7450B">
              <w:rPr>
                <w:b/>
              </w:rPr>
              <w:t>Publiceert</w:t>
            </w:r>
            <w:r>
              <w:t>:</w:t>
            </w:r>
          </w:p>
          <w:p w14:paraId="31FA0EB6" w14:textId="77777777" w:rsidR="00C73BFD" w:rsidRDefault="00C73BFD" w:rsidP="00E5144F">
            <w:pPr>
              <w:pStyle w:val="Table"/>
            </w:pPr>
            <w:r>
              <w:t>Audio_Channel_1</w:t>
            </w:r>
          </w:p>
          <w:p w14:paraId="6113203A" w14:textId="77777777" w:rsidR="00C73BFD" w:rsidRDefault="00C73BFD" w:rsidP="00E5144F">
            <w:pPr>
              <w:pStyle w:val="Table"/>
            </w:pPr>
            <w:r>
              <w:t>Audio_Channel_2</w:t>
            </w:r>
          </w:p>
          <w:p w14:paraId="35C82F2E" w14:textId="77777777" w:rsidR="00C73BFD" w:rsidRDefault="00C73BFD" w:rsidP="00E5144F">
            <w:pPr>
              <w:pStyle w:val="Table"/>
            </w:pPr>
            <w:r>
              <w:t>Audio_Channel_3</w:t>
            </w:r>
          </w:p>
          <w:p w14:paraId="5BC6D6F2" w14:textId="77777777" w:rsidR="00C73BFD" w:rsidRDefault="00C73BFD" w:rsidP="00E5144F">
            <w:pPr>
              <w:pStyle w:val="Table"/>
            </w:pPr>
            <w:r>
              <w:t>Audio_Channel_4</w:t>
            </w:r>
          </w:p>
          <w:p w14:paraId="7630D694" w14:textId="77777777" w:rsidR="00C73BFD" w:rsidRPr="00C4749F" w:rsidRDefault="00C73BFD" w:rsidP="00E5144F">
            <w:pPr>
              <w:pStyle w:val="Table"/>
            </w:pPr>
          </w:p>
        </w:tc>
        <w:tc>
          <w:tcPr>
            <w:tcW w:w="3000" w:type="dxa"/>
            <w:shd w:val="clear" w:color="auto" w:fill="auto"/>
            <w:tcMar>
              <w:top w:w="28" w:type="dxa"/>
            </w:tcMar>
          </w:tcPr>
          <w:p w14:paraId="4AA4F5B5" w14:textId="77777777" w:rsidR="00C73BFD" w:rsidRPr="00C4749F" w:rsidRDefault="00C73BFD" w:rsidP="00E5144F">
            <w:pPr>
              <w:pStyle w:val="Table"/>
            </w:pPr>
            <w:r>
              <w:t xml:space="preserve">Splits elke microfoon van Pepper in aparte audiokanalen. De audiodata wordt in een stream verstuurd. </w:t>
            </w:r>
          </w:p>
        </w:tc>
      </w:tr>
      <w:tr w:rsidR="00C73BFD" w:rsidRPr="00C4749F" w14:paraId="4250CA1C" w14:textId="77777777" w:rsidTr="00E5144F">
        <w:trPr>
          <w:trHeight w:val="244"/>
          <w:tblHeader/>
        </w:trPr>
        <w:tc>
          <w:tcPr>
            <w:tcW w:w="1953" w:type="dxa"/>
            <w:tcBorders>
              <w:left w:val="single" w:sz="4" w:space="0" w:color="auto"/>
            </w:tcBorders>
            <w:shd w:val="clear" w:color="auto" w:fill="auto"/>
            <w:tcMar>
              <w:top w:w="28" w:type="dxa"/>
            </w:tcMar>
          </w:tcPr>
          <w:p w14:paraId="19549041" w14:textId="77777777" w:rsidR="00C73BFD" w:rsidRDefault="00C73BFD" w:rsidP="00E5144F">
            <w:pPr>
              <w:pStyle w:val="Table"/>
            </w:pPr>
            <w:r>
              <w:t>Noise Gate</w:t>
            </w:r>
          </w:p>
        </w:tc>
        <w:tc>
          <w:tcPr>
            <w:tcW w:w="3996" w:type="dxa"/>
          </w:tcPr>
          <w:p w14:paraId="5C2EBBB1" w14:textId="77777777" w:rsidR="00C73BFD" w:rsidRDefault="00C73BFD" w:rsidP="00E5144F">
            <w:pPr>
              <w:pStyle w:val="Table"/>
            </w:pPr>
            <w:r w:rsidRPr="00AC14C3">
              <w:rPr>
                <w:b/>
              </w:rPr>
              <w:t>Abonneert:</w:t>
            </w:r>
            <w:r>
              <w:t xml:space="preserve"> channel_splitter/audio_channel_{}</w:t>
            </w:r>
          </w:p>
          <w:p w14:paraId="07E36A58" w14:textId="77777777" w:rsidR="00C73BFD" w:rsidRPr="00AC14C3" w:rsidRDefault="00C73BFD" w:rsidP="00E5144F">
            <w:pPr>
              <w:pStyle w:val="Table"/>
              <w:rPr>
                <w:b/>
              </w:rPr>
            </w:pPr>
            <w:r w:rsidRPr="00AC14C3">
              <w:rPr>
                <w:b/>
              </w:rPr>
              <w:t>Publiceert:</w:t>
            </w:r>
          </w:p>
          <w:p w14:paraId="3A735ACE" w14:textId="77777777" w:rsidR="00C73BFD" w:rsidRPr="00C4749F" w:rsidRDefault="00C73BFD" w:rsidP="00E5144F">
            <w:pPr>
              <w:pStyle w:val="Table"/>
            </w:pPr>
            <w:r>
              <w:t>Audio_fragment</w:t>
            </w:r>
          </w:p>
        </w:tc>
        <w:tc>
          <w:tcPr>
            <w:tcW w:w="3000" w:type="dxa"/>
            <w:shd w:val="clear" w:color="auto" w:fill="auto"/>
            <w:tcMar>
              <w:top w:w="28" w:type="dxa"/>
            </w:tcMar>
          </w:tcPr>
          <w:p w14:paraId="766F6A72" w14:textId="77777777" w:rsidR="00C73BFD" w:rsidRDefault="00C73BFD" w:rsidP="00E5144F">
            <w:pPr>
              <w:pStyle w:val="Table"/>
            </w:pPr>
            <w:r>
              <w:t>Luistert naar het geluid van een van de microfoons en laat alleen geluid door als het over een bepaald geluidsniveau (threshold) komt</w:t>
            </w:r>
          </w:p>
          <w:p w14:paraId="2B53A0E9" w14:textId="77777777" w:rsidR="00C73BFD" w:rsidRPr="00C4749F" w:rsidRDefault="00C73BFD" w:rsidP="00E5144F">
            <w:pPr>
              <w:pStyle w:val="Table"/>
            </w:pPr>
          </w:p>
        </w:tc>
      </w:tr>
      <w:tr w:rsidR="00C73BFD" w:rsidRPr="00C4749F" w14:paraId="5A5F6DC6" w14:textId="77777777" w:rsidTr="00E5144F">
        <w:trPr>
          <w:trHeight w:val="244"/>
          <w:tblHeader/>
        </w:trPr>
        <w:tc>
          <w:tcPr>
            <w:tcW w:w="1953" w:type="dxa"/>
            <w:tcBorders>
              <w:left w:val="single" w:sz="4" w:space="0" w:color="auto"/>
            </w:tcBorders>
            <w:shd w:val="clear" w:color="auto" w:fill="auto"/>
            <w:tcMar>
              <w:top w:w="28" w:type="dxa"/>
            </w:tcMar>
          </w:tcPr>
          <w:p w14:paraId="3066683E" w14:textId="77777777" w:rsidR="00C73BFD" w:rsidRDefault="00C73BFD" w:rsidP="00E5144F">
            <w:pPr>
              <w:pStyle w:val="Table"/>
            </w:pPr>
            <w:r>
              <w:t>Chunk builder</w:t>
            </w:r>
          </w:p>
        </w:tc>
        <w:tc>
          <w:tcPr>
            <w:tcW w:w="3996" w:type="dxa"/>
          </w:tcPr>
          <w:p w14:paraId="63B9E4B8" w14:textId="77777777" w:rsidR="00C73BFD" w:rsidRDefault="00C73BFD" w:rsidP="00E5144F">
            <w:pPr>
              <w:pStyle w:val="Table"/>
              <w:rPr>
                <w:b/>
              </w:rPr>
            </w:pPr>
            <w:r>
              <w:rPr>
                <w:b/>
              </w:rPr>
              <w:t>Abonneert:</w:t>
            </w:r>
          </w:p>
          <w:p w14:paraId="6D884AA5" w14:textId="77777777" w:rsidR="00C73BFD" w:rsidRPr="006D2F76" w:rsidRDefault="00C73BFD" w:rsidP="00E5144F">
            <w:pPr>
              <w:pStyle w:val="Table"/>
            </w:pPr>
            <w:r>
              <w:t>Noise_gate/audio_fragment</w:t>
            </w:r>
          </w:p>
          <w:p w14:paraId="20A49A0C" w14:textId="77777777" w:rsidR="00C73BFD" w:rsidRDefault="00C73BFD" w:rsidP="00E5144F">
            <w:pPr>
              <w:pStyle w:val="Table"/>
              <w:rPr>
                <w:b/>
              </w:rPr>
            </w:pPr>
            <w:r>
              <w:rPr>
                <w:b/>
              </w:rPr>
              <w:t xml:space="preserve">Publiceert: </w:t>
            </w:r>
          </w:p>
          <w:p w14:paraId="65B68CCF" w14:textId="77777777" w:rsidR="00C73BFD" w:rsidRDefault="00C73BFD" w:rsidP="00E5144F">
            <w:pPr>
              <w:pStyle w:val="Table"/>
            </w:pPr>
            <w:r w:rsidRPr="006D2F76">
              <w:t>audio_chunk</w:t>
            </w:r>
          </w:p>
          <w:p w14:paraId="2744C1DC" w14:textId="77777777" w:rsidR="00C73BFD" w:rsidRPr="00AC14C3" w:rsidRDefault="00C73BFD" w:rsidP="00E5144F">
            <w:pPr>
              <w:pStyle w:val="Table"/>
              <w:rPr>
                <w:b/>
              </w:rPr>
            </w:pPr>
          </w:p>
        </w:tc>
        <w:tc>
          <w:tcPr>
            <w:tcW w:w="3000" w:type="dxa"/>
            <w:shd w:val="clear" w:color="auto" w:fill="auto"/>
            <w:tcMar>
              <w:top w:w="28" w:type="dxa"/>
            </w:tcMar>
          </w:tcPr>
          <w:p w14:paraId="13CDD48A" w14:textId="77777777" w:rsidR="00C73BFD" w:rsidRDefault="00C73BFD" w:rsidP="00E5144F">
            <w:pPr>
              <w:pStyle w:val="Table"/>
            </w:pPr>
            <w:r>
              <w:t>Maakt van kleine audio stukjes een groter stuk</w:t>
            </w:r>
          </w:p>
        </w:tc>
      </w:tr>
      <w:tr w:rsidR="00321847" w:rsidRPr="00C4749F" w14:paraId="03901482" w14:textId="77777777" w:rsidTr="00E5144F">
        <w:trPr>
          <w:trHeight w:val="244"/>
          <w:tblHeader/>
        </w:trPr>
        <w:tc>
          <w:tcPr>
            <w:tcW w:w="1953" w:type="dxa"/>
            <w:tcBorders>
              <w:left w:val="single" w:sz="4" w:space="0" w:color="auto"/>
            </w:tcBorders>
            <w:shd w:val="clear" w:color="auto" w:fill="auto"/>
            <w:tcMar>
              <w:top w:w="28" w:type="dxa"/>
            </w:tcMar>
          </w:tcPr>
          <w:p w14:paraId="36B57A53" w14:textId="70A314F1" w:rsidR="00321847" w:rsidRDefault="00321847" w:rsidP="00E5144F">
            <w:pPr>
              <w:pStyle w:val="Table"/>
            </w:pPr>
            <w:r>
              <w:t>Recorder</w:t>
            </w:r>
          </w:p>
        </w:tc>
        <w:tc>
          <w:tcPr>
            <w:tcW w:w="3996" w:type="dxa"/>
          </w:tcPr>
          <w:p w14:paraId="732D7516" w14:textId="77777777" w:rsidR="00321847" w:rsidRDefault="00321847" w:rsidP="00E5144F">
            <w:pPr>
              <w:pStyle w:val="Table"/>
              <w:rPr>
                <w:b/>
              </w:rPr>
            </w:pPr>
            <w:r>
              <w:rPr>
                <w:b/>
              </w:rPr>
              <w:t>Abonneert:</w:t>
            </w:r>
          </w:p>
          <w:p w14:paraId="5651C964" w14:textId="77777777" w:rsidR="00321847" w:rsidRDefault="00321847" w:rsidP="00E5144F">
            <w:pPr>
              <w:pStyle w:val="Table"/>
            </w:pPr>
            <w:r>
              <w:t>Chunk_builder/audio_chunk</w:t>
            </w:r>
          </w:p>
          <w:p w14:paraId="72EF0B7D" w14:textId="77777777" w:rsidR="00321847" w:rsidRDefault="00321847" w:rsidP="00E5144F">
            <w:pPr>
              <w:pStyle w:val="Table"/>
              <w:rPr>
                <w:b/>
              </w:rPr>
            </w:pPr>
            <w:r>
              <w:rPr>
                <w:b/>
              </w:rPr>
              <w:t>Publiceert:</w:t>
            </w:r>
          </w:p>
          <w:p w14:paraId="6B2286B6" w14:textId="0C79AEF2" w:rsidR="00321847" w:rsidRPr="00321847" w:rsidRDefault="00321847" w:rsidP="00E5144F">
            <w:pPr>
              <w:pStyle w:val="Table"/>
            </w:pPr>
            <w:r>
              <w:t>N/A</w:t>
            </w:r>
          </w:p>
        </w:tc>
        <w:tc>
          <w:tcPr>
            <w:tcW w:w="3000" w:type="dxa"/>
            <w:shd w:val="clear" w:color="auto" w:fill="auto"/>
            <w:tcMar>
              <w:top w:w="28" w:type="dxa"/>
            </w:tcMar>
          </w:tcPr>
          <w:p w14:paraId="2696D5AD" w14:textId="4E503AB1" w:rsidR="00321847" w:rsidRDefault="00321847" w:rsidP="00E5144F">
            <w:pPr>
              <w:pStyle w:val="Table"/>
            </w:pPr>
            <w:r>
              <w:t>Schrijft de audio naar een .wav bestand</w:t>
            </w:r>
          </w:p>
        </w:tc>
      </w:tr>
      <w:tr w:rsidR="00C73BFD" w:rsidRPr="00C4749F" w14:paraId="0651A1AC" w14:textId="77777777" w:rsidTr="00E5144F">
        <w:trPr>
          <w:trHeight w:val="244"/>
          <w:tblHeader/>
        </w:trPr>
        <w:tc>
          <w:tcPr>
            <w:tcW w:w="1953" w:type="dxa"/>
            <w:tcBorders>
              <w:left w:val="single" w:sz="4" w:space="0" w:color="auto"/>
            </w:tcBorders>
            <w:shd w:val="clear" w:color="auto" w:fill="auto"/>
            <w:tcMar>
              <w:top w:w="28" w:type="dxa"/>
            </w:tcMar>
          </w:tcPr>
          <w:p w14:paraId="1A033540" w14:textId="77777777" w:rsidR="00C73BFD" w:rsidRDefault="00C73BFD" w:rsidP="00E5144F">
            <w:pPr>
              <w:pStyle w:val="Table"/>
            </w:pPr>
            <w:r w:rsidRPr="006D2F76">
              <w:t>Speech_to_text</w:t>
            </w:r>
          </w:p>
        </w:tc>
        <w:tc>
          <w:tcPr>
            <w:tcW w:w="3996" w:type="dxa"/>
          </w:tcPr>
          <w:p w14:paraId="081E9672" w14:textId="77777777" w:rsidR="00C73BFD" w:rsidRDefault="00C73BFD" w:rsidP="00E5144F">
            <w:pPr>
              <w:pStyle w:val="Table"/>
              <w:rPr>
                <w:b/>
              </w:rPr>
            </w:pPr>
            <w:r>
              <w:rPr>
                <w:b/>
              </w:rPr>
              <w:t>Abonneert:</w:t>
            </w:r>
          </w:p>
          <w:p w14:paraId="187E3DC0" w14:textId="77777777" w:rsidR="00C73BFD" w:rsidRDefault="00C73BFD" w:rsidP="00E5144F">
            <w:pPr>
              <w:pStyle w:val="Table"/>
            </w:pPr>
            <w:r>
              <w:t>Chunk_builder/audio_chunk</w:t>
            </w:r>
          </w:p>
          <w:p w14:paraId="3E13BA47" w14:textId="77777777" w:rsidR="00C73BFD" w:rsidRPr="00731F48" w:rsidRDefault="00C73BFD" w:rsidP="00E5144F">
            <w:pPr>
              <w:pStyle w:val="Table"/>
              <w:rPr>
                <w:b/>
              </w:rPr>
            </w:pPr>
            <w:r w:rsidRPr="00731F48">
              <w:rPr>
                <w:b/>
              </w:rPr>
              <w:t>Publiceert:</w:t>
            </w:r>
          </w:p>
          <w:p w14:paraId="15DE133B" w14:textId="77777777" w:rsidR="00C73BFD" w:rsidRDefault="00C73BFD" w:rsidP="00E5144F">
            <w:pPr>
              <w:pStyle w:val="Table"/>
            </w:pPr>
            <w:r>
              <w:t>transcription</w:t>
            </w:r>
          </w:p>
          <w:p w14:paraId="03948552" w14:textId="77777777" w:rsidR="00C73BFD" w:rsidRPr="006D2F76" w:rsidRDefault="00C73BFD" w:rsidP="00E5144F">
            <w:pPr>
              <w:pStyle w:val="Table"/>
            </w:pPr>
          </w:p>
        </w:tc>
        <w:tc>
          <w:tcPr>
            <w:tcW w:w="3000" w:type="dxa"/>
            <w:shd w:val="clear" w:color="auto" w:fill="auto"/>
            <w:tcMar>
              <w:top w:w="28" w:type="dxa"/>
            </w:tcMar>
          </w:tcPr>
          <w:p w14:paraId="73CB47D1" w14:textId="1D15B544" w:rsidR="00C73BFD" w:rsidRDefault="00C73BFD" w:rsidP="00E5144F">
            <w:pPr>
              <w:pStyle w:val="Table"/>
            </w:pPr>
            <w:r>
              <w:t xml:space="preserve">Gebruikt de Speech Recognition Library, </w:t>
            </w:r>
            <w:r w:rsidR="004F06F8">
              <w:t>waarmee</w:t>
            </w:r>
            <w:r>
              <w:t xml:space="preserve"> </w:t>
            </w:r>
            <w:r w:rsidR="004F06F8">
              <w:t>de</w:t>
            </w:r>
            <w:r>
              <w:t xml:space="preserve"> audio opge</w:t>
            </w:r>
            <w:r w:rsidR="00F35C57">
              <w:t>stuurd kan worden naar Google</w:t>
            </w:r>
            <w:r w:rsidR="004F06F8">
              <w:t xml:space="preserve"> Cloud</w:t>
            </w:r>
            <w:r w:rsidR="00F35C57">
              <w:t xml:space="preserve"> of IBM</w:t>
            </w:r>
            <w:r w:rsidR="004F06F8">
              <w:t xml:space="preserve"> Watson.</w:t>
            </w:r>
            <w:bookmarkStart w:id="81" w:name="_GoBack"/>
            <w:bookmarkEnd w:id="81"/>
          </w:p>
          <w:p w14:paraId="588F237F" w14:textId="77777777" w:rsidR="00C73BFD" w:rsidRDefault="00C73BFD" w:rsidP="00E5144F">
            <w:pPr>
              <w:pStyle w:val="Table"/>
              <w:keepNext/>
            </w:pPr>
          </w:p>
        </w:tc>
      </w:tr>
    </w:tbl>
    <w:p w14:paraId="04B3F17F" w14:textId="3154F0C5" w:rsidR="00C73BFD" w:rsidRDefault="00C73BFD" w:rsidP="00C73BFD">
      <w:pPr>
        <w:pStyle w:val="Caption"/>
      </w:pPr>
      <w:bookmarkStart w:id="82" w:name="_Toc521688380"/>
      <w:r>
        <w:t xml:space="preserve">Tabel </w:t>
      </w:r>
      <w:fldSimple w:instr=" SEQ Tabel \* ARABIC ">
        <w:r w:rsidR="001A29CC">
          <w:rPr>
            <w:noProof/>
          </w:rPr>
          <w:t>6</w:t>
        </w:r>
      </w:fldSimple>
      <w:r>
        <w:t>: Request realisatie</w:t>
      </w:r>
      <w:bookmarkEnd w:id="82"/>
    </w:p>
    <w:p w14:paraId="0644367C" w14:textId="77777777" w:rsidR="00C73BFD" w:rsidRPr="00C4749F" w:rsidRDefault="00C73BFD" w:rsidP="00C73BFD"/>
    <w:p w14:paraId="54D00A26" w14:textId="08201654" w:rsidR="00287349" w:rsidRPr="00C73BFD" w:rsidRDefault="00C73BFD">
      <w:pPr>
        <w:rPr>
          <w:b/>
          <w:color w:val="0066A2"/>
          <w:sz w:val="22"/>
          <w:szCs w:val="26"/>
        </w:rPr>
      </w:pPr>
      <w:r>
        <w:br w:type="page"/>
      </w:r>
    </w:p>
    <w:p w14:paraId="575B3982" w14:textId="18677A6B" w:rsidR="00287349" w:rsidRDefault="00287349" w:rsidP="00287349">
      <w:pPr>
        <w:pStyle w:val="Heading2"/>
      </w:pPr>
      <w:bookmarkStart w:id="83" w:name="_Toc521688360"/>
      <w:r>
        <w:lastRenderedPageBreak/>
        <w:t>Socket</w:t>
      </w:r>
      <w:bookmarkEnd w:id="83"/>
    </w:p>
    <w:p w14:paraId="0752421A" w14:textId="1994F983" w:rsidR="0020534E" w:rsidRPr="0080131C" w:rsidRDefault="0020534E" w:rsidP="0020534E">
      <w:r>
        <w:t xml:space="preserve">In de socket realisatie wordt </w:t>
      </w:r>
      <w:r w:rsidR="0057783A">
        <w:t>de</w:t>
      </w:r>
      <w:r>
        <w:t xml:space="preserve"> connectie </w:t>
      </w:r>
      <w:r w:rsidR="004977C8">
        <w:t>opengehouden</w:t>
      </w:r>
      <w:r>
        <w:t xml:space="preserve"> </w:t>
      </w:r>
      <w:r w:rsidR="004977C8">
        <w:t>tussen IBM Watson en Pepper</w:t>
      </w:r>
      <w:r>
        <w:t xml:space="preserve">. De </w:t>
      </w:r>
      <w:r w:rsidR="00886769">
        <w:t>audio</w:t>
      </w:r>
      <w:r>
        <w:t xml:space="preserve">data wordt </w:t>
      </w:r>
      <w:r w:rsidR="0057291F">
        <w:t xml:space="preserve">constant </w:t>
      </w:r>
      <w:r>
        <w:t xml:space="preserve">real time verstuurd </w:t>
      </w:r>
      <w:r w:rsidR="0057291F">
        <w:t>naar IBM Watson. A</w:t>
      </w:r>
      <w:r>
        <w:t>ls de</w:t>
      </w:r>
      <w:r w:rsidR="0057291F">
        <w:t xml:space="preserve"> spraak wordt omgezet naar tekst wordt</w:t>
      </w:r>
      <w:r>
        <w:t xml:space="preserve"> dit terug gestuurd </w:t>
      </w:r>
      <w:r w:rsidR="0057291F">
        <w:t>als een respons</w:t>
      </w:r>
      <w:r>
        <w:t xml:space="preserve">. Vervolgens wordt deze tekst verstuurd naar IBM Assistant om te </w:t>
      </w:r>
      <w:r w:rsidR="00F80001">
        <w:t>bepalen wat de intent</w:t>
      </w:r>
      <w:r w:rsidR="00700AD2">
        <w:t xml:space="preserve"> is</w:t>
      </w:r>
      <w:r>
        <w:t>.</w:t>
      </w:r>
    </w:p>
    <w:p w14:paraId="483DAEF2" w14:textId="359A6FF2" w:rsidR="00922E91" w:rsidRDefault="00922E91" w:rsidP="00541B03"/>
    <w:p w14:paraId="00C55EC6" w14:textId="596E87C3" w:rsidR="001F7579" w:rsidRDefault="001F7579" w:rsidP="001F7579">
      <w:pPr>
        <w:pStyle w:val="Heading3"/>
      </w:pPr>
      <w:r>
        <w:t>IBM_watson_stt</w:t>
      </w:r>
    </w:p>
    <w:p w14:paraId="501C86BC" w14:textId="77777777" w:rsidR="00B40F21" w:rsidRDefault="009353EA" w:rsidP="00B40F21">
      <w:pPr>
        <w:keepNext/>
      </w:pPr>
      <w:r>
        <w:rPr>
          <w:b/>
          <w:noProof/>
          <w:color w:val="0066A2"/>
          <w:sz w:val="22"/>
          <w:szCs w:val="26"/>
        </w:rPr>
        <w:drawing>
          <wp:inline distT="0" distB="0" distL="0" distR="0" wp14:anchorId="2953188C" wp14:editId="73E16C54">
            <wp:extent cx="5684520" cy="480060"/>
            <wp:effectExtent l="0" t="0" r="0" b="0"/>
            <wp:docPr id="451" name="Picture 451" descr="C:\Users\A689855\Downloads\Ros-Page-2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689855\Downloads\Ros-Page-2 (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84520" cy="480060"/>
                    </a:xfrm>
                    <a:prstGeom prst="rect">
                      <a:avLst/>
                    </a:prstGeom>
                    <a:noFill/>
                    <a:ln>
                      <a:noFill/>
                    </a:ln>
                  </pic:spPr>
                </pic:pic>
              </a:graphicData>
            </a:graphic>
          </wp:inline>
        </w:drawing>
      </w:r>
    </w:p>
    <w:p w14:paraId="1A07206B" w14:textId="5B2BD7FC" w:rsidR="009353EA" w:rsidRDefault="00B40F21" w:rsidP="00B40F21">
      <w:pPr>
        <w:pStyle w:val="Caption"/>
      </w:pPr>
      <w:bookmarkStart w:id="84" w:name="_Toc521688406"/>
      <w:r>
        <w:t xml:space="preserve">Figuur </w:t>
      </w:r>
      <w:fldSimple w:instr=" SEQ Figuur \* ARABIC ">
        <w:r w:rsidR="001A29CC">
          <w:rPr>
            <w:noProof/>
          </w:rPr>
          <w:t>25</w:t>
        </w:r>
      </w:fldSimple>
      <w:r>
        <w:t>: IBM watson stt node</w:t>
      </w:r>
      <w:bookmarkEnd w:id="84"/>
    </w:p>
    <w:p w14:paraId="0FF12148" w14:textId="77777777" w:rsidR="009353EA" w:rsidRPr="001F7579" w:rsidRDefault="009353EA" w:rsidP="001F7579"/>
    <w:p w14:paraId="4AA01A19" w14:textId="71FAEBF7" w:rsidR="001F7579" w:rsidRDefault="00B40F21" w:rsidP="00541B03">
      <w:r>
        <w:t xml:space="preserve">De IBM </w:t>
      </w:r>
      <w:r w:rsidR="009D69CC">
        <w:t xml:space="preserve">Watson STT node abonneert zich op </w:t>
      </w:r>
      <w:r w:rsidR="00C51C89">
        <w:t>het</w:t>
      </w:r>
      <w:r w:rsidR="009D69CC">
        <w:t xml:space="preserve"> audio topic van de Pepper robot node.</w:t>
      </w:r>
      <w:r w:rsidR="005921E3">
        <w:t xml:space="preserve"> In vergelijking tot de channel splitter node is het niet meer nodig om de audiokanalen te splitsen. In de IBM Watson STT node kan via de parameter aangegeven</w:t>
      </w:r>
      <w:r w:rsidR="009C68F3">
        <w:t xml:space="preserve"> worden</w:t>
      </w:r>
      <w:r w:rsidR="005921E3">
        <w:t xml:space="preserve"> welke </w:t>
      </w:r>
      <w:r w:rsidR="009C68F3">
        <w:t>audio</w:t>
      </w:r>
      <w:r w:rsidR="005921E3">
        <w:t xml:space="preserve">kanaal gebruikt moet worden. </w:t>
      </w:r>
      <w:r w:rsidR="00B34481">
        <w:t>De audiodata wordt op deze manier opgehaald en via een open connectie const</w:t>
      </w:r>
      <w:r w:rsidR="009C68F3">
        <w:t>ant verstuurd naar de IBM Watson service</w:t>
      </w:r>
      <w:r w:rsidR="00B34481">
        <w:t>. Als IBM</w:t>
      </w:r>
      <w:r w:rsidR="007E32C6">
        <w:t xml:space="preserve"> Watson</w:t>
      </w:r>
      <w:r w:rsidR="00B34481">
        <w:t xml:space="preserve"> </w:t>
      </w:r>
      <w:r w:rsidR="007E32C6">
        <w:t xml:space="preserve">de spraak heeft omgezet naar tekst wordt </w:t>
      </w:r>
      <w:r w:rsidR="00B34481">
        <w:t xml:space="preserve">de tekst </w:t>
      </w:r>
      <w:r w:rsidR="00B25D0C">
        <w:t>teruggestuurd</w:t>
      </w:r>
      <w:r w:rsidR="00B34481">
        <w:t xml:space="preserve"> naar de node, zodat het uiteindelijk gepubliceerd kan worden.</w:t>
      </w:r>
    </w:p>
    <w:p w14:paraId="44954FFC" w14:textId="77777777" w:rsidR="00B40F21" w:rsidRDefault="00B40F21" w:rsidP="00541B03"/>
    <w:p w14:paraId="46A9310F" w14:textId="5193B895" w:rsidR="00541B03" w:rsidRDefault="00590CA8" w:rsidP="00590CA8">
      <w:pPr>
        <w:pStyle w:val="Heading3"/>
      </w:pPr>
      <w:r>
        <w:t xml:space="preserve">IBM </w:t>
      </w:r>
      <w:r w:rsidR="00541B03">
        <w:t>Assistant</w:t>
      </w:r>
    </w:p>
    <w:p w14:paraId="4E8F5DEE" w14:textId="77777777" w:rsidR="00B40F21" w:rsidRDefault="009353EA" w:rsidP="00B40F21">
      <w:pPr>
        <w:keepNext/>
      </w:pPr>
      <w:r>
        <w:rPr>
          <w:noProof/>
        </w:rPr>
        <w:drawing>
          <wp:inline distT="0" distB="0" distL="0" distR="0" wp14:anchorId="5CF4D885" wp14:editId="6B81656A">
            <wp:extent cx="5684520" cy="480060"/>
            <wp:effectExtent l="0" t="0" r="0" b="0"/>
            <wp:docPr id="454" name="Picture 454" descr="C:\Users\A689855\Downloads\Ros-Page-2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89855\Downloads\Ros-Page-2 (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84520" cy="480060"/>
                    </a:xfrm>
                    <a:prstGeom prst="rect">
                      <a:avLst/>
                    </a:prstGeom>
                    <a:noFill/>
                    <a:ln>
                      <a:noFill/>
                    </a:ln>
                  </pic:spPr>
                </pic:pic>
              </a:graphicData>
            </a:graphic>
          </wp:inline>
        </w:drawing>
      </w:r>
    </w:p>
    <w:p w14:paraId="2B1D0CB7" w14:textId="73369884" w:rsidR="009353EA" w:rsidRPr="009353EA" w:rsidRDefault="00B40F21" w:rsidP="00B40F21">
      <w:pPr>
        <w:pStyle w:val="Caption"/>
      </w:pPr>
      <w:bookmarkStart w:id="85" w:name="_Toc521688407"/>
      <w:r>
        <w:t xml:space="preserve">Figuur </w:t>
      </w:r>
      <w:fldSimple w:instr=" SEQ Figuur \* ARABIC ">
        <w:r w:rsidR="001A29CC">
          <w:rPr>
            <w:noProof/>
          </w:rPr>
          <w:t>26</w:t>
        </w:r>
      </w:fldSimple>
      <w:r>
        <w:t>: IBM assistant node</w:t>
      </w:r>
      <w:bookmarkEnd w:id="85"/>
    </w:p>
    <w:p w14:paraId="2A534DE8" w14:textId="707B2D80" w:rsidR="00590CA8" w:rsidRDefault="008D689D" w:rsidP="00590CA8">
      <w:r>
        <w:t xml:space="preserve">De IBM </w:t>
      </w:r>
      <w:r w:rsidR="003A08C2">
        <w:t>A</w:t>
      </w:r>
      <w:r>
        <w:t xml:space="preserve">ssistent node gebruikt </w:t>
      </w:r>
      <w:r w:rsidR="00D12793">
        <w:t>het</w:t>
      </w:r>
      <w:r>
        <w:t xml:space="preserve"> heard topic van de IBM Watson STT node om </w:t>
      </w:r>
      <w:r w:rsidR="003A08C2">
        <w:t xml:space="preserve">te bepalen </w:t>
      </w:r>
      <w:r w:rsidR="00BD52BF">
        <w:t>wat de bedoeling is van de tekst</w:t>
      </w:r>
      <w:r w:rsidR="003A08C2">
        <w:t xml:space="preserve">. </w:t>
      </w:r>
      <w:r w:rsidR="00CE565B">
        <w:t>De</w:t>
      </w:r>
      <w:r w:rsidR="003A08C2">
        <w:t xml:space="preserve"> intent wordt gepubliceerd zodat andere nodes </w:t>
      </w:r>
      <w:r w:rsidR="00CE565B">
        <w:t>een actie erop kunnen uitvoeren.</w:t>
      </w:r>
    </w:p>
    <w:p w14:paraId="306A4D58" w14:textId="77777777" w:rsidR="00541B03" w:rsidRPr="00541B03" w:rsidRDefault="00541B03" w:rsidP="00541B03"/>
    <w:p w14:paraId="216569E0" w14:textId="2808EAB3" w:rsidR="00287349" w:rsidRPr="00AC4F3E" w:rsidRDefault="00AC4F3E" w:rsidP="00AC4F3E">
      <w:pPr>
        <w:pStyle w:val="Heading3"/>
      </w:pPr>
      <w:r w:rsidRPr="00AC4F3E">
        <w:t>Overzicht</w:t>
      </w:r>
    </w:p>
    <w:p w14:paraId="2BBC7418" w14:textId="77777777" w:rsidR="00AC4F3E" w:rsidRDefault="00AC4F3E" w:rsidP="00AC4F3E">
      <w:r>
        <w:t>Hieronder in de tabel is een overzicht te vinden van alle topics en nodes.</w:t>
      </w:r>
    </w:p>
    <w:p w14:paraId="44BED503" w14:textId="77777777" w:rsidR="00287349" w:rsidRDefault="00287349" w:rsidP="00287349"/>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1" w:type="dxa"/>
          <w:left w:w="85" w:type="dxa"/>
          <w:bottom w:w="11" w:type="dxa"/>
          <w:right w:w="85" w:type="dxa"/>
        </w:tblCellMar>
        <w:tblLook w:val="01E0" w:firstRow="1" w:lastRow="1" w:firstColumn="1" w:lastColumn="1" w:noHBand="0" w:noVBand="0"/>
      </w:tblPr>
      <w:tblGrid>
        <w:gridCol w:w="1953"/>
        <w:gridCol w:w="3996"/>
        <w:gridCol w:w="3000"/>
      </w:tblGrid>
      <w:tr w:rsidR="00287349" w:rsidRPr="00C4749F" w14:paraId="7E13C8B0" w14:textId="77777777" w:rsidTr="00E5144F">
        <w:trPr>
          <w:trHeight w:val="256"/>
          <w:tblHeader/>
        </w:trPr>
        <w:tc>
          <w:tcPr>
            <w:tcW w:w="1953" w:type="dxa"/>
            <w:tcBorders>
              <w:left w:val="single" w:sz="4" w:space="0" w:color="auto"/>
              <w:right w:val="single" w:sz="4" w:space="0" w:color="FFFFFF"/>
            </w:tcBorders>
            <w:shd w:val="clear" w:color="auto" w:fill="0066A2"/>
            <w:tcMar>
              <w:top w:w="57" w:type="dxa"/>
            </w:tcMar>
          </w:tcPr>
          <w:p w14:paraId="4A9B85E0" w14:textId="77777777" w:rsidR="00287349" w:rsidRPr="00C4749F" w:rsidRDefault="00287349" w:rsidP="00E5144F">
            <w:pPr>
              <w:pStyle w:val="TableHeader"/>
            </w:pPr>
            <w:r>
              <w:t>Node</w:t>
            </w:r>
          </w:p>
        </w:tc>
        <w:tc>
          <w:tcPr>
            <w:tcW w:w="3996" w:type="dxa"/>
            <w:tcBorders>
              <w:left w:val="single" w:sz="4" w:space="0" w:color="FFFFFF"/>
              <w:right w:val="single" w:sz="4" w:space="0" w:color="FFFFFF"/>
            </w:tcBorders>
            <w:shd w:val="clear" w:color="auto" w:fill="0066A2"/>
          </w:tcPr>
          <w:p w14:paraId="4B6BB180" w14:textId="77777777" w:rsidR="00287349" w:rsidRDefault="00287349" w:rsidP="00E5144F">
            <w:pPr>
              <w:pStyle w:val="TableHeader"/>
            </w:pPr>
            <w:r>
              <w:t>Topic</w:t>
            </w:r>
          </w:p>
        </w:tc>
        <w:tc>
          <w:tcPr>
            <w:tcW w:w="3000" w:type="dxa"/>
            <w:tcBorders>
              <w:left w:val="single" w:sz="4" w:space="0" w:color="FFFFFF"/>
            </w:tcBorders>
            <w:shd w:val="clear" w:color="auto" w:fill="0066A2"/>
            <w:tcMar>
              <w:top w:w="57" w:type="dxa"/>
            </w:tcMar>
          </w:tcPr>
          <w:p w14:paraId="7D854E24" w14:textId="77777777" w:rsidR="00287349" w:rsidRPr="00C4749F" w:rsidRDefault="00287349" w:rsidP="00E5144F">
            <w:pPr>
              <w:pStyle w:val="TableHeader"/>
            </w:pPr>
            <w:r>
              <w:t>Functionaliteit</w:t>
            </w:r>
          </w:p>
        </w:tc>
      </w:tr>
      <w:tr w:rsidR="00287349" w:rsidRPr="00C4749F" w14:paraId="4CA91484" w14:textId="77777777" w:rsidTr="00E5144F">
        <w:trPr>
          <w:trHeight w:val="244"/>
          <w:tblHeader/>
        </w:trPr>
        <w:tc>
          <w:tcPr>
            <w:tcW w:w="1953" w:type="dxa"/>
            <w:tcBorders>
              <w:left w:val="single" w:sz="4" w:space="0" w:color="auto"/>
            </w:tcBorders>
            <w:shd w:val="clear" w:color="auto" w:fill="auto"/>
            <w:tcMar>
              <w:top w:w="28" w:type="dxa"/>
            </w:tcMar>
          </w:tcPr>
          <w:p w14:paraId="580713D4" w14:textId="77777777" w:rsidR="00287349" w:rsidRPr="00C4749F" w:rsidRDefault="00287349" w:rsidP="00E5144F">
            <w:pPr>
              <w:pStyle w:val="Table"/>
            </w:pPr>
            <w:r>
              <w:t>Ibm_watson_stt</w:t>
            </w:r>
          </w:p>
        </w:tc>
        <w:tc>
          <w:tcPr>
            <w:tcW w:w="3996" w:type="dxa"/>
          </w:tcPr>
          <w:p w14:paraId="22908AA7" w14:textId="77777777" w:rsidR="00287349" w:rsidRDefault="00287349" w:rsidP="00E5144F">
            <w:pPr>
              <w:pStyle w:val="Table"/>
              <w:rPr>
                <w:b/>
              </w:rPr>
            </w:pPr>
            <w:r>
              <w:rPr>
                <w:b/>
              </w:rPr>
              <w:t>Abonneert:</w:t>
            </w:r>
          </w:p>
          <w:p w14:paraId="1E23EBF5" w14:textId="77777777" w:rsidR="00287349" w:rsidRPr="00C27B71" w:rsidRDefault="00287349" w:rsidP="00E5144F">
            <w:pPr>
              <w:pStyle w:val="Table"/>
            </w:pPr>
            <w:r>
              <w:t>audioBuffer</w:t>
            </w:r>
          </w:p>
          <w:p w14:paraId="631FCDD3" w14:textId="77777777" w:rsidR="00287349" w:rsidRPr="00EC694E" w:rsidRDefault="00287349" w:rsidP="00E5144F">
            <w:pPr>
              <w:pStyle w:val="Table"/>
              <w:rPr>
                <w:b/>
              </w:rPr>
            </w:pPr>
            <w:r w:rsidRPr="00EC694E">
              <w:rPr>
                <w:b/>
              </w:rPr>
              <w:t>Publiceert:</w:t>
            </w:r>
          </w:p>
          <w:p w14:paraId="5627FDDA" w14:textId="77777777" w:rsidR="00287349" w:rsidRDefault="00287349" w:rsidP="00E5144F">
            <w:pPr>
              <w:pStyle w:val="Table"/>
            </w:pPr>
            <w:r>
              <w:t>Heard</w:t>
            </w:r>
          </w:p>
          <w:p w14:paraId="57428B1B" w14:textId="77777777" w:rsidR="00287349" w:rsidRPr="00C4749F" w:rsidRDefault="00287349" w:rsidP="00E5144F">
            <w:pPr>
              <w:pStyle w:val="Table"/>
            </w:pPr>
          </w:p>
        </w:tc>
        <w:tc>
          <w:tcPr>
            <w:tcW w:w="3000" w:type="dxa"/>
            <w:shd w:val="clear" w:color="auto" w:fill="auto"/>
            <w:tcMar>
              <w:top w:w="28" w:type="dxa"/>
            </w:tcMar>
          </w:tcPr>
          <w:p w14:paraId="2EDF6EC4" w14:textId="77777777" w:rsidR="00287349" w:rsidRPr="00C4749F" w:rsidRDefault="00287349" w:rsidP="00E5144F">
            <w:pPr>
              <w:pStyle w:val="Table"/>
            </w:pPr>
            <w:r>
              <w:t>Zet de spraak om naar tekst door middel van een web socket</w:t>
            </w:r>
          </w:p>
        </w:tc>
      </w:tr>
      <w:tr w:rsidR="00287349" w:rsidRPr="00C4749F" w14:paraId="637FDDE9" w14:textId="77777777" w:rsidTr="00E5144F">
        <w:trPr>
          <w:trHeight w:val="244"/>
          <w:tblHeader/>
        </w:trPr>
        <w:tc>
          <w:tcPr>
            <w:tcW w:w="1953" w:type="dxa"/>
            <w:tcBorders>
              <w:left w:val="single" w:sz="4" w:space="0" w:color="auto"/>
            </w:tcBorders>
            <w:shd w:val="clear" w:color="auto" w:fill="auto"/>
            <w:tcMar>
              <w:top w:w="28" w:type="dxa"/>
            </w:tcMar>
          </w:tcPr>
          <w:p w14:paraId="0D84F874" w14:textId="77777777" w:rsidR="00287349" w:rsidRDefault="00287349" w:rsidP="00E5144F">
            <w:pPr>
              <w:pStyle w:val="Table"/>
            </w:pPr>
            <w:r>
              <w:t>Ibm_assistant</w:t>
            </w:r>
          </w:p>
        </w:tc>
        <w:tc>
          <w:tcPr>
            <w:tcW w:w="3996" w:type="dxa"/>
          </w:tcPr>
          <w:p w14:paraId="413C2E37" w14:textId="77777777" w:rsidR="00287349" w:rsidRPr="002B1187" w:rsidRDefault="00287349" w:rsidP="00E5144F">
            <w:pPr>
              <w:pStyle w:val="Table"/>
              <w:rPr>
                <w:b/>
              </w:rPr>
            </w:pPr>
            <w:r w:rsidRPr="002B1187">
              <w:rPr>
                <w:b/>
              </w:rPr>
              <w:t>Abonneert:</w:t>
            </w:r>
          </w:p>
          <w:p w14:paraId="3CC5D709" w14:textId="77777777" w:rsidR="00287349" w:rsidRDefault="00287349" w:rsidP="00E5144F">
            <w:pPr>
              <w:pStyle w:val="Table"/>
            </w:pPr>
            <w:r>
              <w:t>Ibm_watson_stt/heard</w:t>
            </w:r>
          </w:p>
          <w:p w14:paraId="0CD7530F" w14:textId="77777777" w:rsidR="00287349" w:rsidRPr="002B1187" w:rsidRDefault="00287349" w:rsidP="00E5144F">
            <w:pPr>
              <w:pStyle w:val="Table"/>
              <w:rPr>
                <w:b/>
              </w:rPr>
            </w:pPr>
            <w:r w:rsidRPr="002B1187">
              <w:rPr>
                <w:b/>
              </w:rPr>
              <w:t>Publiceert:</w:t>
            </w:r>
          </w:p>
          <w:p w14:paraId="3B9A114F" w14:textId="77777777" w:rsidR="00287349" w:rsidRDefault="00287349" w:rsidP="00E5144F">
            <w:pPr>
              <w:pStyle w:val="Table"/>
            </w:pPr>
            <w:r>
              <w:t>Intent</w:t>
            </w:r>
          </w:p>
          <w:p w14:paraId="2096D9A5" w14:textId="77777777" w:rsidR="00287349" w:rsidRPr="00C4749F" w:rsidRDefault="00287349" w:rsidP="00E5144F">
            <w:pPr>
              <w:pStyle w:val="Table"/>
            </w:pPr>
          </w:p>
        </w:tc>
        <w:tc>
          <w:tcPr>
            <w:tcW w:w="3000" w:type="dxa"/>
            <w:shd w:val="clear" w:color="auto" w:fill="auto"/>
            <w:tcMar>
              <w:top w:w="28" w:type="dxa"/>
            </w:tcMar>
          </w:tcPr>
          <w:p w14:paraId="6EF88FD5" w14:textId="50B56978" w:rsidR="008F65A8" w:rsidRDefault="008F65A8" w:rsidP="00E5144F">
            <w:pPr>
              <w:pStyle w:val="Table"/>
              <w:keepNext/>
            </w:pPr>
            <w:r>
              <w:t>Bepaald wat de bedoeling is van de tekst. Verstuurt de intent, entities en de dialoog terug naar de node.</w:t>
            </w:r>
          </w:p>
          <w:p w14:paraId="56284F87" w14:textId="2C2ABF26" w:rsidR="00287349" w:rsidRPr="00C4749F" w:rsidRDefault="00287349" w:rsidP="00E5144F">
            <w:pPr>
              <w:pStyle w:val="Table"/>
              <w:keepNext/>
            </w:pPr>
          </w:p>
        </w:tc>
      </w:tr>
    </w:tbl>
    <w:p w14:paraId="3B7114C1" w14:textId="6A64781D" w:rsidR="00287349" w:rsidRDefault="00287349" w:rsidP="00287349">
      <w:pPr>
        <w:pStyle w:val="Caption"/>
      </w:pPr>
      <w:bookmarkStart w:id="86" w:name="_Toc521688381"/>
      <w:r>
        <w:t xml:space="preserve">Tabel </w:t>
      </w:r>
      <w:fldSimple w:instr=" SEQ Tabel \* ARABIC ">
        <w:r w:rsidR="001A29CC">
          <w:rPr>
            <w:noProof/>
          </w:rPr>
          <w:t>7</w:t>
        </w:r>
      </w:fldSimple>
      <w:r>
        <w:t>: Socket realisatie</w:t>
      </w:r>
      <w:bookmarkEnd w:id="86"/>
    </w:p>
    <w:p w14:paraId="5084C61E" w14:textId="77777777" w:rsidR="0082082A" w:rsidRPr="00C4749F" w:rsidRDefault="0082082A">
      <w:r w:rsidRPr="00C4749F">
        <w:br w:type="page"/>
      </w:r>
    </w:p>
    <w:p w14:paraId="7D3873CC" w14:textId="77777777" w:rsidR="00541B03" w:rsidRPr="00271BFB" w:rsidRDefault="0082082A" w:rsidP="0082082A">
      <w:pPr>
        <w:pStyle w:val="Heading1"/>
      </w:pPr>
      <w:bookmarkStart w:id="87" w:name="_Toc521688361"/>
      <w:r w:rsidRPr="00271BFB">
        <w:lastRenderedPageBreak/>
        <w:t>Resultaten</w:t>
      </w:r>
      <w:bookmarkEnd w:id="87"/>
    </w:p>
    <w:p w14:paraId="6323796F" w14:textId="5C6AA409" w:rsidR="00541B03" w:rsidRDefault="00541B03" w:rsidP="00541B03">
      <w:r>
        <w:t xml:space="preserve">In dit hoofdstuk worden de resultaten van </w:t>
      </w:r>
      <w:r w:rsidR="00271BFB">
        <w:t>de</w:t>
      </w:r>
      <w:r w:rsidR="006C6769">
        <w:t xml:space="preserve"> uitgewerkte</w:t>
      </w:r>
      <w:r w:rsidR="00271BFB">
        <w:t xml:space="preserve"> realisatie</w:t>
      </w:r>
      <w:r w:rsidR="006C6769">
        <w:t>s besproken</w:t>
      </w:r>
      <w:r w:rsidR="00271BFB">
        <w:t>.</w:t>
      </w:r>
      <w:r w:rsidR="00437140">
        <w:t xml:space="preserve"> </w:t>
      </w:r>
      <w:r w:rsidR="00431A82">
        <w:t xml:space="preserve">De uitwerkingen zijn prototypes waarbij een beeld </w:t>
      </w:r>
      <w:r w:rsidR="00656E21">
        <w:t xml:space="preserve">wordt </w:t>
      </w:r>
      <w:r w:rsidR="00431A82">
        <w:t xml:space="preserve">gegeven hoe goed Pepper kan functioneren als zelfstandig vraagbak en assistent. </w:t>
      </w:r>
    </w:p>
    <w:p w14:paraId="02056076" w14:textId="4628DA34" w:rsidR="003573C2" w:rsidRDefault="003573C2" w:rsidP="00541B03"/>
    <w:p w14:paraId="0BD656CE" w14:textId="3D4FF4F6" w:rsidR="00541B03" w:rsidRDefault="001F2FEE" w:rsidP="00B46602">
      <w:pPr>
        <w:pStyle w:val="Heading2"/>
      </w:pPr>
      <w:bookmarkStart w:id="88" w:name="_Toc521688362"/>
      <w:r>
        <w:t>Prototype</w:t>
      </w:r>
      <w:r w:rsidR="00541B03">
        <w:t xml:space="preserve"> 1</w:t>
      </w:r>
      <w:r w:rsidR="00B46602">
        <w:t xml:space="preserve"> - Request</w:t>
      </w:r>
      <w:bookmarkEnd w:id="88"/>
    </w:p>
    <w:p w14:paraId="7245D9CD" w14:textId="77777777" w:rsidR="001E16DA" w:rsidRDefault="005D1332" w:rsidP="001E16DA">
      <w:pPr>
        <w:keepNext/>
      </w:pPr>
      <w:r w:rsidRPr="005D1332">
        <w:rPr>
          <w:b/>
          <w:noProof/>
          <w:color w:val="0066A2"/>
          <w:sz w:val="22"/>
          <w:szCs w:val="22"/>
        </w:rPr>
        <w:drawing>
          <wp:inline distT="0" distB="0" distL="0" distR="0" wp14:anchorId="58077660" wp14:editId="0CBF4380">
            <wp:extent cx="5691444" cy="1287780"/>
            <wp:effectExtent l="0" t="0" r="5080" b="7620"/>
            <wp:docPr id="14" name="Picture 14" descr="C:\Users\A689855\OneDrive - Atos\Afstuderen\Media\RQT_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689855\OneDrive - Atos\Afstuderen\Media\RQT_system.PNG"/>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22" t="11169" r="15341" b="29634"/>
                    <a:stretch/>
                  </pic:blipFill>
                  <pic:spPr bwMode="auto">
                    <a:xfrm>
                      <a:off x="0" y="0"/>
                      <a:ext cx="5719944" cy="1294229"/>
                    </a:xfrm>
                    <a:prstGeom prst="rect">
                      <a:avLst/>
                    </a:prstGeom>
                    <a:noFill/>
                    <a:ln>
                      <a:noFill/>
                    </a:ln>
                    <a:extLst>
                      <a:ext uri="{53640926-AAD7-44D8-BBD7-CCE9431645EC}">
                        <a14:shadowObscured xmlns:a14="http://schemas.microsoft.com/office/drawing/2010/main"/>
                      </a:ext>
                    </a:extLst>
                  </pic:spPr>
                </pic:pic>
              </a:graphicData>
            </a:graphic>
          </wp:inline>
        </w:drawing>
      </w:r>
    </w:p>
    <w:p w14:paraId="18FEB6EF" w14:textId="56919C41" w:rsidR="00541B03" w:rsidRDefault="001E16DA" w:rsidP="001E16DA">
      <w:pPr>
        <w:pStyle w:val="Caption"/>
        <w:rPr>
          <w:b/>
          <w:color w:val="0066A2"/>
          <w:sz w:val="22"/>
          <w:szCs w:val="22"/>
        </w:rPr>
      </w:pPr>
      <w:bookmarkStart w:id="89" w:name="_Toc521688408"/>
      <w:r>
        <w:t xml:space="preserve">Figuur </w:t>
      </w:r>
      <w:fldSimple w:instr=" SEQ Figuur \* ARABIC ">
        <w:r w:rsidR="001A29CC">
          <w:rPr>
            <w:noProof/>
          </w:rPr>
          <w:t>27</w:t>
        </w:r>
      </w:fldSimple>
      <w:r>
        <w:t>: Prototype 1 - Request</w:t>
      </w:r>
      <w:bookmarkEnd w:id="89"/>
    </w:p>
    <w:p w14:paraId="347F8EFF" w14:textId="534A7683" w:rsidR="001E16DA" w:rsidRDefault="001E16DA" w:rsidP="001E16DA">
      <w:r>
        <w:t>Uit de eerste prototype</w:t>
      </w:r>
      <w:r w:rsidR="00631D40">
        <w:t>, zie figuur 27</w:t>
      </w:r>
      <w:r w:rsidR="008D4FE4">
        <w:t>,</w:t>
      </w:r>
      <w:r>
        <w:t xml:space="preserve"> is gebleken dat de</w:t>
      </w:r>
      <w:r w:rsidR="002C4D71">
        <w:t xml:space="preserve"> audio</w:t>
      </w:r>
      <w:r w:rsidR="00F01599">
        <w:t>kwaliteit</w:t>
      </w:r>
      <w:r w:rsidR="002C4D71">
        <w:t xml:space="preserve"> van Pe</w:t>
      </w:r>
      <w:r w:rsidR="00F01599">
        <w:t>pper de spraakherkenning belemmert</w:t>
      </w:r>
      <w:r w:rsidR="00A50013">
        <w:t xml:space="preserve">. </w:t>
      </w:r>
      <w:r w:rsidR="008676B5">
        <w:t>De motorgeluiden en d</w:t>
      </w:r>
      <w:r w:rsidR="00A50013">
        <w:t>e</w:t>
      </w:r>
      <w:r w:rsidR="007E2EE1">
        <w:t xml:space="preserve"> stem van Pepper</w:t>
      </w:r>
      <w:r w:rsidR="002C4D71">
        <w:t xml:space="preserve"> </w:t>
      </w:r>
      <w:r w:rsidR="008676B5">
        <w:t>worden</w:t>
      </w:r>
      <w:r w:rsidR="007E2EE1">
        <w:t xml:space="preserve"> </w:t>
      </w:r>
      <w:r w:rsidR="002C4D71">
        <w:t xml:space="preserve">opgenomen </w:t>
      </w:r>
      <w:r w:rsidR="00FD688F">
        <w:t>en verstuurd</w:t>
      </w:r>
      <w:r w:rsidR="008676B5">
        <w:t xml:space="preserve"> naar de spraakherkenning. De stem van Pepper blijft een probleem, omdat deze niet naar tekst hoeft</w:t>
      </w:r>
      <w:r w:rsidR="00FD688F">
        <w:t xml:space="preserve"> te</w:t>
      </w:r>
      <w:r w:rsidR="008676B5">
        <w:t xml:space="preserve"> worden omgezet. </w:t>
      </w:r>
      <w:r w:rsidR="00A46547">
        <w:t xml:space="preserve">De tijd om de audio om te zetten naar tekst duurt te lang en </w:t>
      </w:r>
      <w:r w:rsidR="00FD688F">
        <w:t>belemmert</w:t>
      </w:r>
      <w:r w:rsidR="00A46547">
        <w:t xml:space="preserve"> de ervaring om met Pepper op een natuurlijke manier te praten.</w:t>
      </w:r>
    </w:p>
    <w:p w14:paraId="0F533A1E" w14:textId="472BE77A" w:rsidR="00CC4B85" w:rsidRDefault="00CC4B85" w:rsidP="001E16DA"/>
    <w:p w14:paraId="6A59F244" w14:textId="4B58098F" w:rsidR="00541B03" w:rsidRDefault="001F2FEE" w:rsidP="00B46602">
      <w:pPr>
        <w:pStyle w:val="Heading2"/>
      </w:pPr>
      <w:bookmarkStart w:id="90" w:name="_Toc521688363"/>
      <w:r>
        <w:t>Prototype</w:t>
      </w:r>
      <w:r w:rsidR="00541B03">
        <w:t xml:space="preserve"> 2</w:t>
      </w:r>
      <w:r w:rsidR="00B46602">
        <w:t xml:space="preserve"> - Socket</w:t>
      </w:r>
      <w:bookmarkEnd w:id="90"/>
    </w:p>
    <w:p w14:paraId="7A75CE9C" w14:textId="77777777" w:rsidR="00CD4D17" w:rsidRDefault="005D1332" w:rsidP="00CD4D17">
      <w:pPr>
        <w:keepNext/>
      </w:pPr>
      <w:r>
        <w:rPr>
          <w:b/>
          <w:noProof/>
          <w:color w:val="0066A2"/>
          <w:sz w:val="22"/>
          <w:szCs w:val="22"/>
        </w:rPr>
        <w:drawing>
          <wp:inline distT="0" distB="0" distL="0" distR="0" wp14:anchorId="3525ABD4" wp14:editId="171F9E63">
            <wp:extent cx="3450149" cy="2080260"/>
            <wp:effectExtent l="0" t="0" r="0" b="0"/>
            <wp:docPr id="17" name="Picture 17" descr="C:\Users\A689855\OneDrive - Atos\Afstuderen\Media\Wea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689855\OneDrive - Atos\Afstuderen\Media\Weather.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68341" cy="2091229"/>
                    </a:xfrm>
                    <a:prstGeom prst="rect">
                      <a:avLst/>
                    </a:prstGeom>
                    <a:noFill/>
                    <a:ln>
                      <a:noFill/>
                    </a:ln>
                  </pic:spPr>
                </pic:pic>
              </a:graphicData>
            </a:graphic>
          </wp:inline>
        </w:drawing>
      </w:r>
    </w:p>
    <w:p w14:paraId="6DC94042" w14:textId="18626DAE" w:rsidR="005D1332" w:rsidRPr="00E25988" w:rsidRDefault="00CD4D17" w:rsidP="00CD4D17">
      <w:pPr>
        <w:pStyle w:val="Caption"/>
        <w:rPr>
          <w:b/>
          <w:color w:val="0066A2"/>
          <w:sz w:val="22"/>
          <w:szCs w:val="22"/>
        </w:rPr>
      </w:pPr>
      <w:bookmarkStart w:id="91" w:name="_Toc521688409"/>
      <w:r>
        <w:t xml:space="preserve">Figuur </w:t>
      </w:r>
      <w:fldSimple w:instr=" SEQ Figuur \* ARABIC ">
        <w:r w:rsidR="001A29CC">
          <w:rPr>
            <w:noProof/>
          </w:rPr>
          <w:t>28</w:t>
        </w:r>
      </w:fldSimple>
      <w:r>
        <w:t>: Prototype 2 - Socket</w:t>
      </w:r>
      <w:bookmarkEnd w:id="91"/>
    </w:p>
    <w:p w14:paraId="7DF286DE" w14:textId="4870E2C1" w:rsidR="00541B03" w:rsidRDefault="002F6554" w:rsidP="002F6554">
      <w:r>
        <w:t>Het</w:t>
      </w:r>
      <w:r w:rsidR="0094732A">
        <w:t xml:space="preserve"> tweede prototype, zie figuur 28</w:t>
      </w:r>
      <w:r w:rsidR="008D4FE4">
        <w:t>,</w:t>
      </w:r>
      <w:r>
        <w:t xml:space="preserve"> is een verbetering van </w:t>
      </w:r>
      <w:r w:rsidR="005C30D5">
        <w:t>het</w:t>
      </w:r>
      <w:r>
        <w:t xml:space="preserve"> eerste prototype. Het is in</w:t>
      </w:r>
      <w:r w:rsidR="008D4FE4">
        <w:t xml:space="preserve"> </w:t>
      </w:r>
      <w:r>
        <w:t xml:space="preserve">staat om audio realtime om te zetten naar tekst. De tekst kan worden opgestuurd naar intelligente diensten, zoals naar IBM Watson, waar de bedoeling van de tekst wordt gecontroleerd. </w:t>
      </w:r>
      <w:r w:rsidR="006334B9">
        <w:t>Het</w:t>
      </w:r>
      <w:r w:rsidR="00925A63">
        <w:t xml:space="preserve"> topic die door de IBM Assistant </w:t>
      </w:r>
      <w:r w:rsidR="006334B9">
        <w:t xml:space="preserve">wordt gepubliceerd </w:t>
      </w:r>
      <w:r w:rsidR="00925A63">
        <w:t xml:space="preserve">kan worden gebruikt door andere </w:t>
      </w:r>
      <w:r w:rsidR="00DB4B84">
        <w:t>systemen</w:t>
      </w:r>
      <w:r w:rsidR="008D4FE4">
        <w:t>. Zoals in</w:t>
      </w:r>
      <w:r w:rsidR="00925A63">
        <w:t xml:space="preserve"> figuur </w:t>
      </w:r>
      <w:r w:rsidR="0094732A">
        <w:t>28</w:t>
      </w:r>
      <w:r w:rsidR="00675C30">
        <w:t xml:space="preserve"> </w:t>
      </w:r>
      <w:r w:rsidR="00925A63">
        <w:t xml:space="preserve">te zien is </w:t>
      </w:r>
      <w:r w:rsidR="00675C30">
        <w:t xml:space="preserve">kan een </w:t>
      </w:r>
      <w:r w:rsidR="003908AA">
        <w:t>weather</w:t>
      </w:r>
      <w:r w:rsidR="00675C30">
        <w:t xml:space="preserve"> service wor</w:t>
      </w:r>
      <w:r w:rsidR="003908AA">
        <w:t>den gekoppeld aan IBM Assistant om het weer op te vragen.</w:t>
      </w:r>
    </w:p>
    <w:p w14:paraId="6522DB51" w14:textId="0D686B7D" w:rsidR="00925A63" w:rsidRDefault="00925A63" w:rsidP="002F6554"/>
    <w:p w14:paraId="79F04A5C" w14:textId="218D9098" w:rsidR="00925A63" w:rsidRPr="00E25988" w:rsidRDefault="00533F93" w:rsidP="002F6554">
      <w:r>
        <w:t>De</w:t>
      </w:r>
      <w:r w:rsidR="00925A63">
        <w:t xml:space="preserve"> stem van Pepper </w:t>
      </w:r>
      <w:r>
        <w:t>wordt nog</w:t>
      </w:r>
      <w:r w:rsidR="00925A63">
        <w:t xml:space="preserve"> steeds opgenomen</w:t>
      </w:r>
      <w:r w:rsidR="003908AA">
        <w:t xml:space="preserve"> wat de performance belemmert</w:t>
      </w:r>
      <w:r w:rsidR="00925A63">
        <w:t>. Dit is voor een kleine deel opgelost door een tijd mee te geven wanneer de audio</w:t>
      </w:r>
      <w:r w:rsidR="003908AA">
        <w:t>data</w:t>
      </w:r>
      <w:r w:rsidR="00925A63">
        <w:t xml:space="preserve"> niet hoeft te worden ve</w:t>
      </w:r>
      <w:r w:rsidR="00502906">
        <w:t>rstuurd naar IBM Watson speech-to-text</w:t>
      </w:r>
      <w:r w:rsidR="00925A63">
        <w:t xml:space="preserve">. </w:t>
      </w:r>
      <w:r>
        <w:t xml:space="preserve">IBM Assistant </w:t>
      </w:r>
      <w:r w:rsidR="00502906">
        <w:t>heeft nog een dataset nodig wat hoort bij de servicedesk, zodat het getraind kan worden.</w:t>
      </w:r>
      <w:r w:rsidR="00704987">
        <w:t xml:space="preserve"> </w:t>
      </w:r>
    </w:p>
    <w:p w14:paraId="10B14D09" w14:textId="46C47FFB" w:rsidR="0082082A" w:rsidRPr="00C4749F" w:rsidRDefault="0082082A" w:rsidP="00541B03"/>
    <w:p w14:paraId="7CE50777" w14:textId="77777777" w:rsidR="00F62AEF" w:rsidRDefault="004E49EC" w:rsidP="004E49EC">
      <w:pPr>
        <w:pStyle w:val="Heading1"/>
      </w:pPr>
      <w:bookmarkStart w:id="92" w:name="_Toc521688364"/>
      <w:r w:rsidRPr="00C4749F">
        <w:lastRenderedPageBreak/>
        <w:t>Conclusie</w:t>
      </w:r>
      <w:bookmarkEnd w:id="92"/>
    </w:p>
    <w:p w14:paraId="30929CB8" w14:textId="60CB2373" w:rsidR="000B6C42" w:rsidRDefault="009517AD" w:rsidP="005F0B39">
      <w:r>
        <w:t xml:space="preserve">In dit onderzoek </w:t>
      </w:r>
      <w:r w:rsidR="00545BF9">
        <w:t xml:space="preserve">wordt de </w:t>
      </w:r>
      <w:r w:rsidR="001B775B">
        <w:t xml:space="preserve">volgende vraag beantwoord: </w:t>
      </w:r>
      <w:r>
        <w:t>Hoe kan er op Pepper spraak worden omgezet naar tekst en daa</w:t>
      </w:r>
      <w:r w:rsidR="001B775B">
        <w:t>rvan de context worden bepaald?</w:t>
      </w:r>
      <w:r w:rsidR="00D5792D">
        <w:t xml:space="preserve"> Het beantwoorden </w:t>
      </w:r>
      <w:r w:rsidR="0034177B">
        <w:t>van</w:t>
      </w:r>
      <w:r w:rsidR="00D5792D">
        <w:t xml:space="preserve"> deze vraag kan worden opgedeeld in drie delen: het opnemen van spraak, het omzetten van spraak naar tekst</w:t>
      </w:r>
      <w:r w:rsidR="001306F5">
        <w:t>,</w:t>
      </w:r>
      <w:r w:rsidR="00D5792D">
        <w:t xml:space="preserve"> en de context bepalen van de tekst.</w:t>
      </w:r>
    </w:p>
    <w:p w14:paraId="4577384D" w14:textId="733B1BCB" w:rsidR="00D5792D" w:rsidRDefault="00D5792D" w:rsidP="005F0B39"/>
    <w:p w14:paraId="3DA62EBC" w14:textId="752BBC7E" w:rsidR="00D5792D" w:rsidRDefault="0049464F" w:rsidP="005F0B39">
      <w:r>
        <w:t xml:space="preserve">Voor het opnemen van spraak </w:t>
      </w:r>
      <w:r w:rsidR="00E35EE3">
        <w:t>is de positie van de gebruiker en Pepper belangrijk</w:t>
      </w:r>
      <w:r w:rsidR="00FF48B3">
        <w:t xml:space="preserve">. Op het hoofd van </w:t>
      </w:r>
      <w:r w:rsidR="00FC1A2C">
        <w:t>Pepper</w:t>
      </w:r>
      <w:r w:rsidR="00FF48B3">
        <w:t xml:space="preserve"> zit er vier richtingsgevoelige microfoons die elk het geluid opnemen van de omgeving.</w:t>
      </w:r>
      <w:r w:rsidR="000A2F00">
        <w:t xml:space="preserve"> </w:t>
      </w:r>
      <w:r w:rsidR="00A85340">
        <w:t xml:space="preserve">Een gebruiker </w:t>
      </w:r>
      <w:r w:rsidR="005771F7">
        <w:t xml:space="preserve">praat </w:t>
      </w:r>
      <w:r w:rsidR="00A85340">
        <w:t>meestal</w:t>
      </w:r>
      <w:r w:rsidR="000A2F00">
        <w:t xml:space="preserve"> </w:t>
      </w:r>
      <w:r w:rsidR="00A85340">
        <w:t xml:space="preserve">voor </w:t>
      </w:r>
      <w:r w:rsidR="000A2F00">
        <w:t xml:space="preserve">het gezicht </w:t>
      </w:r>
      <w:r w:rsidR="005771F7">
        <w:t xml:space="preserve">van </w:t>
      </w:r>
      <w:r w:rsidR="000A2F00">
        <w:t>Pepper</w:t>
      </w:r>
      <w:r w:rsidR="00A85340">
        <w:t xml:space="preserve">. </w:t>
      </w:r>
      <w:r w:rsidR="00784068">
        <w:t xml:space="preserve">Spraak zal dan door de twee voorste microfoons het beste worden opgenomen. </w:t>
      </w:r>
    </w:p>
    <w:p w14:paraId="5A8ED204" w14:textId="704DB301" w:rsidR="00D70595" w:rsidRDefault="00D70595" w:rsidP="005F0B39"/>
    <w:p w14:paraId="2A90BE91" w14:textId="77777777" w:rsidR="00DC6287" w:rsidRDefault="000933B2" w:rsidP="005F0B39">
      <w:r>
        <w:t>De volgende stap</w:t>
      </w:r>
      <w:r w:rsidR="001B5B7C">
        <w:t xml:space="preserve"> is het verkrijgen van deze spraak als realtime audio</w:t>
      </w:r>
      <w:r w:rsidR="00DC6287">
        <w:t>data</w:t>
      </w:r>
      <w:r w:rsidR="001B5B7C">
        <w:t>, zodat</w:t>
      </w:r>
      <w:r w:rsidR="00FD67C7">
        <w:t xml:space="preserve"> het omgezet kan worden als tekst door</w:t>
      </w:r>
      <w:r w:rsidR="001B5B7C">
        <w:t xml:space="preserve"> een spraakherkenningssysteem</w:t>
      </w:r>
      <w:r>
        <w:t xml:space="preserve">. Hiervoor is ROS geschikt, omdat het </w:t>
      </w:r>
      <w:r w:rsidR="00FD67C7">
        <w:t xml:space="preserve">de audiodata kan ophalen van de microfoons. Door een eigen </w:t>
      </w:r>
      <w:r w:rsidR="00DC6287">
        <w:t xml:space="preserve">gemaakte </w:t>
      </w:r>
      <w:r w:rsidR="00FD67C7">
        <w:t xml:space="preserve">softwarepakket </w:t>
      </w:r>
      <w:r w:rsidR="00DC6287">
        <w:t xml:space="preserve">in </w:t>
      </w:r>
      <w:r w:rsidR="00FD67C7">
        <w:t>ROS kan door nodes en topics de audiodata worden verstuurd naar IBM Watson Speech-To-Text.</w:t>
      </w:r>
      <w:r w:rsidR="005D2981">
        <w:t xml:space="preserve"> </w:t>
      </w:r>
    </w:p>
    <w:p w14:paraId="3E11405B" w14:textId="77777777" w:rsidR="00DC6287" w:rsidRDefault="00DC6287" w:rsidP="005F0B39"/>
    <w:p w14:paraId="0F5BF597" w14:textId="28D8AD46" w:rsidR="00FD67C7" w:rsidRDefault="00DC6287" w:rsidP="005F0B39">
      <w:r>
        <w:t xml:space="preserve">De Noise gate </w:t>
      </w:r>
      <w:r w:rsidR="00F46250">
        <w:t xml:space="preserve">node </w:t>
      </w:r>
      <w:r w:rsidR="008540DD">
        <w:t xml:space="preserve">zorgt </w:t>
      </w:r>
      <w:r>
        <w:t>ervoor dat alleen geluid van een bepaald niveau kan worden opgenomen</w:t>
      </w:r>
      <w:r w:rsidR="001B775B">
        <w:t>. Er hoeft</w:t>
      </w:r>
      <w:r>
        <w:t xml:space="preserve"> niet constant overbodige ruis en ach</w:t>
      </w:r>
      <w:r w:rsidR="001B775B">
        <w:t>tergrondgeluiden</w:t>
      </w:r>
      <w:r w:rsidR="00F876C1">
        <w:t xml:space="preserve"> verstuurd</w:t>
      </w:r>
      <w:r w:rsidR="00372A42">
        <w:t xml:space="preserve"> </w:t>
      </w:r>
      <w:r w:rsidR="001B775B">
        <w:t xml:space="preserve">te worden </w:t>
      </w:r>
      <w:r w:rsidR="00372A42">
        <w:t>naar IBM Watson</w:t>
      </w:r>
      <w:r>
        <w:t>.</w:t>
      </w:r>
      <w:r w:rsidR="001B775B">
        <w:t xml:space="preserve"> </w:t>
      </w:r>
      <w:r w:rsidR="003D7F3C">
        <w:t xml:space="preserve">Er zal altijd rekening </w:t>
      </w:r>
      <w:r w:rsidR="001B775B">
        <w:t xml:space="preserve">gehouden </w:t>
      </w:r>
      <w:r w:rsidR="003D7F3C">
        <w:t>moeten worden met de omgeving waar Pepper zich bevindt. Geluiden boven</w:t>
      </w:r>
      <w:r w:rsidR="008540DD">
        <w:t xml:space="preserve"> de threshold van de noise gate </w:t>
      </w:r>
      <w:r w:rsidR="003F53D4">
        <w:t>belemmeren</w:t>
      </w:r>
      <w:r w:rsidR="008540DD">
        <w:t xml:space="preserve"> de</w:t>
      </w:r>
      <w:r w:rsidR="003F53D4">
        <w:t xml:space="preserve"> performance van de</w:t>
      </w:r>
      <w:r w:rsidR="008540DD">
        <w:t xml:space="preserve"> spraakherkenning.</w:t>
      </w:r>
      <w:r w:rsidR="001B775B">
        <w:t xml:space="preserve"> Bij</w:t>
      </w:r>
      <w:r w:rsidR="006F2CCC">
        <w:t xml:space="preserve"> de servicedesk kan </w:t>
      </w:r>
      <w:r w:rsidR="003545A1">
        <w:t>het</w:t>
      </w:r>
      <w:r w:rsidR="001B775B">
        <w:t xml:space="preserve"> geluidsniveau te </w:t>
      </w:r>
      <w:r w:rsidR="006F2CCC">
        <w:t xml:space="preserve">hoog zijn en het is goed om hier bewust </w:t>
      </w:r>
      <w:r w:rsidR="001B775B">
        <w:t xml:space="preserve">van </w:t>
      </w:r>
      <w:r w:rsidR="006F2CCC">
        <w:t xml:space="preserve">te zijn als Pepper daar gebruikt zal worden. </w:t>
      </w:r>
    </w:p>
    <w:p w14:paraId="0335F009" w14:textId="7777CF4C" w:rsidR="00F46250" w:rsidRDefault="00F46250" w:rsidP="005F0B39"/>
    <w:p w14:paraId="4A58A054" w14:textId="570723FD" w:rsidR="00F46250" w:rsidRDefault="003F53D4" w:rsidP="005F0B39">
      <w:r>
        <w:t>De IBM Watson Speech-To-Text</w:t>
      </w:r>
      <w:r w:rsidR="006F2CCC">
        <w:t xml:space="preserve"> </w:t>
      </w:r>
      <w:r w:rsidR="005E4BAC">
        <w:t xml:space="preserve">node is gemaakt als een socket die </w:t>
      </w:r>
      <w:r w:rsidR="006F2CCC">
        <w:t xml:space="preserve">de connectie </w:t>
      </w:r>
      <w:r w:rsidR="005E4BAC">
        <w:t>openhoudt tussen Pepper en IBM Watson. Hierdoor kan</w:t>
      </w:r>
      <w:r w:rsidR="006F2CCC">
        <w:t xml:space="preserve"> constant de audiodata </w:t>
      </w:r>
      <w:r w:rsidR="005E4BAC">
        <w:t xml:space="preserve">worden verstuurd naar de </w:t>
      </w:r>
      <w:r w:rsidR="00FB44B8">
        <w:t xml:space="preserve">IBM Watson </w:t>
      </w:r>
      <w:r w:rsidR="005E4BAC">
        <w:t>service.</w:t>
      </w:r>
      <w:r w:rsidR="003545A1">
        <w:t xml:space="preserve"> Dit</w:t>
      </w:r>
      <w:r w:rsidR="009C27BB">
        <w:t xml:space="preserve"> levert een snelle responsetijd</w:t>
      </w:r>
      <w:r w:rsidR="00614E30">
        <w:t xml:space="preserve"> op waardoor Pepper snel spraak om kan zetten naar tekst</w:t>
      </w:r>
      <w:r w:rsidR="003545A1">
        <w:t>.</w:t>
      </w:r>
      <w:r w:rsidR="008D562D">
        <w:t xml:space="preserve"> Een probleem wat nog opgelost moet worden is dat </w:t>
      </w:r>
      <w:r w:rsidR="008D31BD">
        <w:t>naast</w:t>
      </w:r>
      <w:r w:rsidR="008D562D">
        <w:t xml:space="preserve"> stem van</w:t>
      </w:r>
      <w:r w:rsidR="00FA7024">
        <w:t xml:space="preserve"> de gebruiker, ook de stem</w:t>
      </w:r>
      <w:r w:rsidR="008D562D">
        <w:t xml:space="preserve"> </w:t>
      </w:r>
      <w:r w:rsidR="00FA7024">
        <w:t xml:space="preserve">van </w:t>
      </w:r>
      <w:r w:rsidR="008D562D">
        <w:t xml:space="preserve">Pepper </w:t>
      </w:r>
      <w:r w:rsidR="00FA7024">
        <w:t>wordt opgenomen</w:t>
      </w:r>
      <w:r w:rsidR="008D562D">
        <w:t>. Dit belemmert de spraakherkenning, omdat de spraak van Pepper ook wordt omgezet naar tekst</w:t>
      </w:r>
      <w:r w:rsidR="00A16E44">
        <w:t xml:space="preserve"> terwijl alleen die van de gebruiker nodig is</w:t>
      </w:r>
      <w:r w:rsidR="008D562D">
        <w:t xml:space="preserve">. </w:t>
      </w:r>
    </w:p>
    <w:p w14:paraId="30CF889D" w14:textId="2B8523E3" w:rsidR="001B5B7C" w:rsidRDefault="001B5B7C" w:rsidP="005F0B39"/>
    <w:p w14:paraId="1D8C087F" w14:textId="41888E91" w:rsidR="008D562D" w:rsidRDefault="003545A1" w:rsidP="005F0B39">
      <w:r>
        <w:t xml:space="preserve">Voor het bepalen van </w:t>
      </w:r>
      <w:r w:rsidR="00A9445F">
        <w:t xml:space="preserve">de </w:t>
      </w:r>
      <w:r w:rsidR="002C72B1">
        <w:t>context</w:t>
      </w:r>
      <w:r w:rsidR="00A9445F">
        <w:t xml:space="preserve"> van de tekst</w:t>
      </w:r>
      <w:r w:rsidR="002C72B1">
        <w:t xml:space="preserve"> kan IBM Watson Assistant gebruikt worden als onderdeel van Natural Language Understanding. IBM Watson Assistant vereist een dataset om getraind te worden. Dit ontbreekt nog, omdat er geen specifieke </w:t>
      </w:r>
      <w:r w:rsidR="008D562D">
        <w:t>dataset is voor de servicedesk.</w:t>
      </w:r>
      <w:r w:rsidR="00FD309F">
        <w:t xml:space="preserve"> Het gebruiken van andere Natural Language Understanding services kan helpen om de context beter te definiëren van een tekst</w:t>
      </w:r>
      <w:r w:rsidR="00216A6D">
        <w:t>.</w:t>
      </w:r>
    </w:p>
    <w:p w14:paraId="472803B0" w14:textId="205D0424" w:rsidR="00216A6D" w:rsidRDefault="00216A6D" w:rsidP="005F0B39"/>
    <w:p w14:paraId="2B74921A" w14:textId="3006C49C" w:rsidR="00216A6D" w:rsidRDefault="00CE6B11" w:rsidP="005F0B39">
      <w:r>
        <w:t xml:space="preserve">Als de bovengenoemde problemen kunnen worden opgelost dan zal Pepper op het gebied van spraak beter kunnen </w:t>
      </w:r>
      <w:r w:rsidR="00E114A1">
        <w:t>functioneren</w:t>
      </w:r>
      <w:r>
        <w:t xml:space="preserve"> als zelfstandig vraagbak en assistent.</w:t>
      </w:r>
      <w:r w:rsidR="00E114A1">
        <w:t xml:space="preserve"> In het volgende hoofdstuk wordt hierover een aanbeveling gedaan.</w:t>
      </w:r>
    </w:p>
    <w:p w14:paraId="62B592D1" w14:textId="5DC9D8E6" w:rsidR="002C72B1" w:rsidRDefault="002C72B1" w:rsidP="005F0B39"/>
    <w:p w14:paraId="3A9C8054" w14:textId="64138758" w:rsidR="002C72B1" w:rsidRDefault="002C72B1" w:rsidP="005F0B39"/>
    <w:p w14:paraId="5C3C33D4" w14:textId="5A03F187" w:rsidR="002C72B1" w:rsidRDefault="002C72B1" w:rsidP="005F0B39"/>
    <w:p w14:paraId="6455AC5F" w14:textId="2665680E" w:rsidR="002C72B1" w:rsidRDefault="002C72B1" w:rsidP="005F0B39"/>
    <w:p w14:paraId="1B55A80C" w14:textId="37D141A4" w:rsidR="002C72B1" w:rsidRDefault="002C72B1" w:rsidP="005F0B39"/>
    <w:p w14:paraId="71CFF1D7" w14:textId="58D98EAD" w:rsidR="002C72B1" w:rsidRDefault="002C72B1" w:rsidP="005F0B39"/>
    <w:p w14:paraId="2D435A37" w14:textId="77777777" w:rsidR="002C72B1" w:rsidRDefault="002C72B1" w:rsidP="005F0B39"/>
    <w:p w14:paraId="13283474" w14:textId="77777777" w:rsidR="00B173C0" w:rsidRDefault="00B173C0" w:rsidP="005F0B39"/>
    <w:p w14:paraId="669690DB" w14:textId="28EFDCB1" w:rsidR="00F554D4" w:rsidRDefault="00F554D4" w:rsidP="005F0B39"/>
    <w:p w14:paraId="14F236B7" w14:textId="2B6CF81A" w:rsidR="00F554D4" w:rsidRDefault="00F554D4" w:rsidP="005F0B39"/>
    <w:p w14:paraId="0E76C228" w14:textId="7BE898A6" w:rsidR="00F554D4" w:rsidRDefault="00F554D4" w:rsidP="005F0B39"/>
    <w:p w14:paraId="253524CC" w14:textId="247C9C32" w:rsidR="00F554D4" w:rsidRDefault="00F554D4" w:rsidP="005F0B39"/>
    <w:p w14:paraId="5B80FF0E" w14:textId="6084DE16" w:rsidR="00F554D4" w:rsidRDefault="00F554D4" w:rsidP="005F0B39"/>
    <w:p w14:paraId="6448ECA6" w14:textId="77777777" w:rsidR="00F554D4" w:rsidRDefault="00F554D4" w:rsidP="005F0B39"/>
    <w:p w14:paraId="40D5CB26" w14:textId="479AE895" w:rsidR="00F62443" w:rsidRDefault="00F62443" w:rsidP="005F0B39"/>
    <w:p w14:paraId="74D059F8" w14:textId="5E7B69DF" w:rsidR="002A2376" w:rsidRDefault="002A2376"/>
    <w:p w14:paraId="2F6EA4F1" w14:textId="1A9647B3" w:rsidR="00F62AEF" w:rsidRDefault="00F62AEF"/>
    <w:p w14:paraId="42BA7BE1" w14:textId="7AE2C178" w:rsidR="00F62AEF" w:rsidRDefault="00F62AEF" w:rsidP="00F62AEF">
      <w:pPr>
        <w:pStyle w:val="Heading1"/>
      </w:pPr>
      <w:bookmarkStart w:id="93" w:name="_Toc521688365"/>
      <w:r>
        <w:lastRenderedPageBreak/>
        <w:t>Aanbeveling</w:t>
      </w:r>
      <w:bookmarkEnd w:id="93"/>
    </w:p>
    <w:p w14:paraId="2446344B" w14:textId="23D36DFC" w:rsidR="00FE3C0D" w:rsidRDefault="00C632E2" w:rsidP="00EC34C1">
      <w:r>
        <w:t xml:space="preserve">Zoals in de conclusie uitgelegd moet er nog </w:t>
      </w:r>
      <w:r w:rsidR="00312599">
        <w:t>veel gewerkt worden</w:t>
      </w:r>
      <w:r>
        <w:t xml:space="preserve"> aan Pepper</w:t>
      </w:r>
      <w:r w:rsidR="00312599">
        <w:t xml:space="preserve"> om </w:t>
      </w:r>
      <w:r w:rsidR="006E4E5C">
        <w:t>het</w:t>
      </w:r>
      <w:r w:rsidR="00312599">
        <w:t xml:space="preserve"> als zelfstandig vraagbak en</w:t>
      </w:r>
      <w:r w:rsidR="006E4E5C">
        <w:t xml:space="preserve"> assistent te laten functioneren. </w:t>
      </w:r>
    </w:p>
    <w:p w14:paraId="04102ECA" w14:textId="77777777" w:rsidR="00FE3C0D" w:rsidRDefault="00FE3C0D" w:rsidP="00EC34C1"/>
    <w:p w14:paraId="027E53B1" w14:textId="3177485A" w:rsidR="00FE3C0D" w:rsidRDefault="006E4E5C" w:rsidP="00EC34C1">
      <w:r>
        <w:t xml:space="preserve">Ten eerste is het verstandig </w:t>
      </w:r>
      <w:r w:rsidR="00C76434">
        <w:t xml:space="preserve">om, </w:t>
      </w:r>
      <w:r>
        <w:t>als ROS als een basis platform wordt gebruikt</w:t>
      </w:r>
      <w:r w:rsidR="00C76434">
        <w:t>,</w:t>
      </w:r>
      <w:r>
        <w:t xml:space="preserve"> de Rosbridge uit te werken. Hierdoor kunnen de andere functionaliteiten van Pepper gebruikt worden, zoals animaties afspelen tijdens het praten en de gebruiker aan kijken.</w:t>
      </w:r>
      <w:r w:rsidR="00D70AB4">
        <w:t xml:space="preserve"> </w:t>
      </w:r>
    </w:p>
    <w:p w14:paraId="7E4DE73B" w14:textId="77777777" w:rsidR="00FE3C0D" w:rsidRDefault="00FE3C0D" w:rsidP="00EC34C1"/>
    <w:p w14:paraId="3666D1BA" w14:textId="4A7DF1A2" w:rsidR="00FE3C0D" w:rsidRDefault="00D70AB4" w:rsidP="00EC34C1">
      <w:r>
        <w:t>Ten tweede is de omgeving belangrijk. Het is misschien verstandig om Pepper een speciale stand te geven waar het net iets rustiger is</w:t>
      </w:r>
      <w:r w:rsidR="00D746B1">
        <w:t xml:space="preserve"> dan</w:t>
      </w:r>
      <w:r>
        <w:t xml:space="preserve"> bij de servicedesk. Er zou nog gekeken kunnen worden naar de Google Cloud Speech-to-Text</w:t>
      </w:r>
      <w:r w:rsidR="00FE3C0D">
        <w:t xml:space="preserve"> socket implementatie, omdat Google Cloud net wat beter omgaat met ruis en ook al de Nederlandse taalmodule heeft. </w:t>
      </w:r>
    </w:p>
    <w:p w14:paraId="4CCB3C89" w14:textId="77777777" w:rsidR="00FE3C0D" w:rsidRDefault="00FE3C0D" w:rsidP="00EC34C1"/>
    <w:p w14:paraId="68250FCD" w14:textId="47680AF4" w:rsidR="00EC34C1" w:rsidRDefault="00FE3C0D" w:rsidP="00EC34C1">
      <w:r>
        <w:t>Ten derde is een dataset nodig, zodat Pepper getraind kan worden om als zelfstandig vraagbak en assistent te functioneren. Het verzamelen van vragen en processen bij de service kan als dataset worden gebruikt door IBM Assistant.</w:t>
      </w:r>
    </w:p>
    <w:p w14:paraId="7D79183D" w14:textId="4E76D904" w:rsidR="00FE3C0D" w:rsidRDefault="00FE3C0D" w:rsidP="00EC34C1"/>
    <w:p w14:paraId="40704452" w14:textId="1069128A" w:rsidR="00FE3C0D" w:rsidRDefault="00FE3C0D" w:rsidP="00EC34C1">
      <w:r>
        <w:t xml:space="preserve">Ten vierde zou het opzetten van een backend handig zijn om bepaalde informatie op te slaan en op te halen. </w:t>
      </w:r>
      <w:r w:rsidR="001B4FCE">
        <w:t xml:space="preserve">Dit zou uitstekend met </w:t>
      </w:r>
      <w:r>
        <w:t xml:space="preserve">IBM Assistant kunnen </w:t>
      </w:r>
      <w:r w:rsidR="001B4FCE">
        <w:t>worden gekoppeld</w:t>
      </w:r>
      <w:r>
        <w:t>.</w:t>
      </w:r>
    </w:p>
    <w:p w14:paraId="55DD360E" w14:textId="6C5E60B6" w:rsidR="001B431C" w:rsidRDefault="001B431C" w:rsidP="00EC34C1"/>
    <w:p w14:paraId="7BB11B87" w14:textId="03660BC3" w:rsidR="001B431C" w:rsidRPr="00EC34C1" w:rsidRDefault="001B431C" w:rsidP="00EC34C1">
      <w:r>
        <w:t xml:space="preserve">Waar het op neer komt dat een basis platform nodig is voor Pepper waar gemakkelijke andere services en diensten erop aan kunnen worden </w:t>
      </w:r>
      <w:r w:rsidR="00337635">
        <w:t xml:space="preserve">aan </w:t>
      </w:r>
      <w:r>
        <w:t>gesloten</w:t>
      </w:r>
      <w:r w:rsidR="00337635">
        <w:t>. D</w:t>
      </w:r>
      <w:r>
        <w:t xml:space="preserve">e intelligentie van Pepper </w:t>
      </w:r>
      <w:r w:rsidR="00337635">
        <w:t>wordt dan hiermee</w:t>
      </w:r>
      <w:r>
        <w:t xml:space="preserve"> vergroot.</w:t>
      </w:r>
    </w:p>
    <w:p w14:paraId="3BE13306" w14:textId="7BA23658" w:rsidR="00F10E7F" w:rsidRPr="00C4749F" w:rsidRDefault="00F10E7F" w:rsidP="001C28CA"/>
    <w:p w14:paraId="496F3A95" w14:textId="77777777" w:rsidR="00CC34E7" w:rsidRPr="00C4749F" w:rsidRDefault="00CC34E7" w:rsidP="00D637F5">
      <w:pPr>
        <w:pStyle w:val="Heading1"/>
        <w:numPr>
          <w:ilvl w:val="0"/>
          <w:numId w:val="0"/>
        </w:numPr>
      </w:pPr>
      <w:bookmarkStart w:id="94" w:name="_Toc513543113"/>
      <w:bookmarkStart w:id="95" w:name="_Toc521688366"/>
      <w:r w:rsidRPr="00C4749F">
        <w:lastRenderedPageBreak/>
        <w:t>Verklarende woordenlijst</w:t>
      </w:r>
      <w:bookmarkEnd w:id="94"/>
      <w:bookmarkEnd w:id="95"/>
    </w:p>
    <w:p w14:paraId="4B2731F5" w14:textId="77777777" w:rsidR="00CC34E7" w:rsidRPr="00C4749F" w:rsidRDefault="00CC34E7" w:rsidP="00CC34E7"/>
    <w:tbl>
      <w:tblPr>
        <w:tblStyle w:val="PlainTable5"/>
        <w:tblW w:w="0" w:type="auto"/>
        <w:tblLook w:val="04A0" w:firstRow="1" w:lastRow="0" w:firstColumn="1" w:lastColumn="0" w:noHBand="0" w:noVBand="1"/>
      </w:tblPr>
      <w:tblGrid>
        <w:gridCol w:w="4473"/>
        <w:gridCol w:w="4476"/>
      </w:tblGrid>
      <w:tr w:rsidR="003502FA" w:rsidRPr="00C4749F" w14:paraId="4FC18242" w14:textId="77777777" w:rsidTr="0067680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73" w:type="dxa"/>
          </w:tcPr>
          <w:p w14:paraId="2F542E69" w14:textId="77777777" w:rsidR="003502FA" w:rsidRPr="00C4749F" w:rsidRDefault="003502FA" w:rsidP="000D2FD2">
            <w:pPr>
              <w:rPr>
                <w:b/>
                <w:color w:val="FFFFFF" w:themeColor="background1"/>
              </w:rPr>
            </w:pPr>
            <w:r w:rsidRPr="00C4749F">
              <w:rPr>
                <w:b/>
                <w:color w:val="FFFFFF" w:themeColor="background1"/>
              </w:rPr>
              <w:t>Begrip</w:t>
            </w:r>
          </w:p>
        </w:tc>
        <w:tc>
          <w:tcPr>
            <w:tcW w:w="4476" w:type="dxa"/>
          </w:tcPr>
          <w:p w14:paraId="4B85314F" w14:textId="77777777" w:rsidR="003502FA" w:rsidRPr="00C4749F" w:rsidRDefault="003502FA" w:rsidP="000D2FD2">
            <w:pPr>
              <w:cnfStyle w:val="100000000000" w:firstRow="1" w:lastRow="0" w:firstColumn="0" w:lastColumn="0" w:oddVBand="0" w:evenVBand="0" w:oddHBand="0" w:evenHBand="0" w:firstRowFirstColumn="0" w:firstRowLastColumn="0" w:lastRowFirstColumn="0" w:lastRowLastColumn="0"/>
              <w:rPr>
                <w:b/>
                <w:color w:val="FFFFFF" w:themeColor="background1"/>
              </w:rPr>
            </w:pPr>
            <w:r w:rsidRPr="00C4749F">
              <w:rPr>
                <w:b/>
                <w:color w:val="FFFFFF" w:themeColor="background1"/>
              </w:rPr>
              <w:t>Definitie</w:t>
            </w:r>
          </w:p>
        </w:tc>
      </w:tr>
      <w:tr w:rsidR="003502FA" w:rsidRPr="00C4749F" w14:paraId="1EA3529C" w14:textId="77777777" w:rsidTr="006768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3" w:type="dxa"/>
          </w:tcPr>
          <w:p w14:paraId="4DAF00A8" w14:textId="77777777" w:rsidR="003502FA" w:rsidRPr="00C4749F" w:rsidRDefault="003502FA" w:rsidP="000D2FD2">
            <w:r w:rsidRPr="00C4749F">
              <w:t>Actuator</w:t>
            </w:r>
          </w:p>
        </w:tc>
        <w:tc>
          <w:tcPr>
            <w:tcW w:w="4476" w:type="dxa"/>
          </w:tcPr>
          <w:p w14:paraId="4DB90F56" w14:textId="77777777" w:rsidR="003502FA" w:rsidRPr="00C4749F" w:rsidRDefault="003502FA" w:rsidP="000D2FD2">
            <w:pPr>
              <w:cnfStyle w:val="000000100000" w:firstRow="0" w:lastRow="0" w:firstColumn="0" w:lastColumn="0" w:oddVBand="0" w:evenVBand="0" w:oddHBand="1" w:evenHBand="0" w:firstRowFirstColumn="0" w:firstRowLastColumn="0" w:lastRowFirstColumn="0" w:lastRowLastColumn="0"/>
            </w:pPr>
            <w:r w:rsidRPr="00C4749F">
              <w:t>Apparaat dat iets in beweging kan brengen</w:t>
            </w:r>
          </w:p>
          <w:p w14:paraId="4F8E3C12" w14:textId="77777777" w:rsidR="003502FA" w:rsidRPr="00C4749F" w:rsidRDefault="003502FA" w:rsidP="000D2FD2">
            <w:pPr>
              <w:cnfStyle w:val="000000100000" w:firstRow="0" w:lastRow="0" w:firstColumn="0" w:lastColumn="0" w:oddVBand="0" w:evenVBand="0" w:oddHBand="1" w:evenHBand="0" w:firstRowFirstColumn="0" w:firstRowLastColumn="0" w:lastRowFirstColumn="0" w:lastRowLastColumn="0"/>
            </w:pPr>
          </w:p>
        </w:tc>
      </w:tr>
      <w:tr w:rsidR="003502FA" w:rsidRPr="00C4749F" w14:paraId="72689DE1" w14:textId="77777777" w:rsidTr="00676801">
        <w:tc>
          <w:tcPr>
            <w:cnfStyle w:val="001000000000" w:firstRow="0" w:lastRow="0" w:firstColumn="1" w:lastColumn="0" w:oddVBand="0" w:evenVBand="0" w:oddHBand="0" w:evenHBand="0" w:firstRowFirstColumn="0" w:firstRowLastColumn="0" w:lastRowFirstColumn="0" w:lastRowLastColumn="0"/>
            <w:tcW w:w="4473" w:type="dxa"/>
          </w:tcPr>
          <w:p w14:paraId="7AA4FCDD" w14:textId="77777777" w:rsidR="003502FA" w:rsidRPr="00C4749F" w:rsidRDefault="003502FA" w:rsidP="000D2FD2">
            <w:r w:rsidRPr="00C4749F">
              <w:t>Compileren</w:t>
            </w:r>
          </w:p>
        </w:tc>
        <w:tc>
          <w:tcPr>
            <w:tcW w:w="4476" w:type="dxa"/>
          </w:tcPr>
          <w:p w14:paraId="2685B474" w14:textId="77777777" w:rsidR="003502FA" w:rsidRPr="00C4749F" w:rsidRDefault="003502FA" w:rsidP="000D2FD2">
            <w:pPr>
              <w:cnfStyle w:val="000000000000" w:firstRow="0" w:lastRow="0" w:firstColumn="0" w:lastColumn="0" w:oddVBand="0" w:evenVBand="0" w:oddHBand="0" w:evenHBand="0" w:firstRowFirstColumn="0" w:firstRowLastColumn="0" w:lastRowFirstColumn="0" w:lastRowLastColumn="0"/>
            </w:pPr>
            <w:r w:rsidRPr="00C4749F">
              <w:t>Software voor het omzetten van computercode geschreven in een taal naar een andere programmeertaal</w:t>
            </w:r>
          </w:p>
        </w:tc>
      </w:tr>
      <w:tr w:rsidR="003502FA" w:rsidRPr="00C4749F" w14:paraId="12C26D92" w14:textId="77777777" w:rsidTr="006768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3" w:type="dxa"/>
          </w:tcPr>
          <w:p w14:paraId="327DB57A" w14:textId="77777777" w:rsidR="003502FA" w:rsidRPr="00C4749F" w:rsidRDefault="003502FA" w:rsidP="000D2FD2">
            <w:r w:rsidRPr="00C4749F">
              <w:t>Cross compiler</w:t>
            </w:r>
          </w:p>
        </w:tc>
        <w:tc>
          <w:tcPr>
            <w:tcW w:w="4476" w:type="dxa"/>
          </w:tcPr>
          <w:p w14:paraId="1BA7E329" w14:textId="77777777" w:rsidR="003502FA" w:rsidRPr="00C4749F" w:rsidRDefault="003502FA" w:rsidP="000D2FD2">
            <w:pPr>
              <w:cnfStyle w:val="000000100000" w:firstRow="0" w:lastRow="0" w:firstColumn="0" w:lastColumn="0" w:oddVBand="0" w:evenVBand="0" w:oddHBand="1" w:evenHBand="0" w:firstRowFirstColumn="0" w:firstRowLastColumn="0" w:lastRowFirstColumn="0" w:lastRowLastColumn="0"/>
            </w:pPr>
            <w:r w:rsidRPr="00C4749F">
              <w:t>Het compileren van code voor meerdere platformen dan alleen de ontwikkeling platform</w:t>
            </w:r>
          </w:p>
        </w:tc>
      </w:tr>
      <w:tr w:rsidR="003502FA" w:rsidRPr="00C4749F" w14:paraId="11795DF7" w14:textId="77777777" w:rsidTr="00676801">
        <w:tc>
          <w:tcPr>
            <w:cnfStyle w:val="001000000000" w:firstRow="0" w:lastRow="0" w:firstColumn="1" w:lastColumn="0" w:oddVBand="0" w:evenVBand="0" w:oddHBand="0" w:evenHBand="0" w:firstRowFirstColumn="0" w:firstRowLastColumn="0" w:lastRowFirstColumn="0" w:lastRowLastColumn="0"/>
            <w:tcW w:w="4473" w:type="dxa"/>
          </w:tcPr>
          <w:p w14:paraId="47F22D11" w14:textId="77777777" w:rsidR="003502FA" w:rsidRDefault="003502FA" w:rsidP="000D2FD2">
            <w:r>
              <w:t>Fonemen</w:t>
            </w:r>
          </w:p>
        </w:tc>
        <w:tc>
          <w:tcPr>
            <w:tcW w:w="4476" w:type="dxa"/>
          </w:tcPr>
          <w:p w14:paraId="30B7B367" w14:textId="77777777" w:rsidR="003502FA" w:rsidRDefault="003502FA" w:rsidP="000D2FD2">
            <w:pPr>
              <w:cnfStyle w:val="000000000000" w:firstRow="0" w:lastRow="0" w:firstColumn="0" w:lastColumn="0" w:oddVBand="0" w:evenVBand="0" w:oddHBand="0" w:evenHBand="0" w:firstRowFirstColumn="0" w:firstRowLastColumn="0" w:lastRowFirstColumn="0" w:lastRowLastColumn="0"/>
            </w:pPr>
            <w:r>
              <w:t>De verschillende basisklanten die samen onze taal vormen</w:t>
            </w:r>
          </w:p>
          <w:p w14:paraId="126A422C" w14:textId="77777777" w:rsidR="003502FA" w:rsidRDefault="003502FA" w:rsidP="000D2FD2">
            <w:pPr>
              <w:cnfStyle w:val="000000000000" w:firstRow="0" w:lastRow="0" w:firstColumn="0" w:lastColumn="0" w:oddVBand="0" w:evenVBand="0" w:oddHBand="0" w:evenHBand="0" w:firstRowFirstColumn="0" w:firstRowLastColumn="0" w:lastRowFirstColumn="0" w:lastRowLastColumn="0"/>
            </w:pPr>
          </w:p>
        </w:tc>
      </w:tr>
      <w:tr w:rsidR="003502FA" w:rsidRPr="00C4749F" w14:paraId="207B97B3" w14:textId="77777777" w:rsidTr="006768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3" w:type="dxa"/>
          </w:tcPr>
          <w:p w14:paraId="7816873F" w14:textId="77777777" w:rsidR="003502FA" w:rsidRPr="00C4749F" w:rsidRDefault="003502FA" w:rsidP="000D2FD2">
            <w:r w:rsidRPr="00C4749F">
              <w:t>Humanoïde</w:t>
            </w:r>
          </w:p>
        </w:tc>
        <w:tc>
          <w:tcPr>
            <w:tcW w:w="4476" w:type="dxa"/>
          </w:tcPr>
          <w:p w14:paraId="134F76C6" w14:textId="77777777" w:rsidR="003502FA" w:rsidRPr="00C4749F" w:rsidRDefault="003502FA" w:rsidP="000D2FD2">
            <w:pPr>
              <w:cnfStyle w:val="000000100000" w:firstRow="0" w:lastRow="0" w:firstColumn="0" w:lastColumn="0" w:oddVBand="0" w:evenVBand="0" w:oddHBand="1" w:evenHBand="0" w:firstRowFirstColumn="0" w:firstRowLastColumn="0" w:lastRowFirstColumn="0" w:lastRowLastColumn="0"/>
            </w:pPr>
            <w:r w:rsidRPr="00C4749F">
              <w:t>Een wezen of machine waarvan de lichaamsstructuur lijkt op die van een mens.</w:t>
            </w:r>
          </w:p>
          <w:p w14:paraId="6A8C3935" w14:textId="77777777" w:rsidR="003502FA" w:rsidRPr="00C4749F" w:rsidRDefault="003502FA" w:rsidP="000D2FD2">
            <w:pPr>
              <w:cnfStyle w:val="000000100000" w:firstRow="0" w:lastRow="0" w:firstColumn="0" w:lastColumn="0" w:oddVBand="0" w:evenVBand="0" w:oddHBand="1" w:evenHBand="0" w:firstRowFirstColumn="0" w:firstRowLastColumn="0" w:lastRowFirstColumn="0" w:lastRowLastColumn="0"/>
            </w:pPr>
          </w:p>
        </w:tc>
      </w:tr>
      <w:tr w:rsidR="003502FA" w:rsidRPr="00C4749F" w14:paraId="4C9A8B86" w14:textId="77777777" w:rsidTr="00676801">
        <w:tc>
          <w:tcPr>
            <w:cnfStyle w:val="001000000000" w:firstRow="0" w:lastRow="0" w:firstColumn="1" w:lastColumn="0" w:oddVBand="0" w:evenVBand="0" w:oddHBand="0" w:evenHBand="0" w:firstRowFirstColumn="0" w:firstRowLastColumn="0" w:lastRowFirstColumn="0" w:lastRowLastColumn="0"/>
            <w:tcW w:w="4473" w:type="dxa"/>
          </w:tcPr>
          <w:p w14:paraId="407761A7" w14:textId="77777777" w:rsidR="003502FA" w:rsidRPr="00C4749F" w:rsidRDefault="003502FA" w:rsidP="000D2FD2">
            <w:r w:rsidRPr="00C4749F">
              <w:t>Node</w:t>
            </w:r>
          </w:p>
        </w:tc>
        <w:tc>
          <w:tcPr>
            <w:tcW w:w="4476" w:type="dxa"/>
          </w:tcPr>
          <w:p w14:paraId="3EEA2347" w14:textId="77777777" w:rsidR="003502FA" w:rsidRPr="00C4749F" w:rsidRDefault="003502FA" w:rsidP="000D2FD2">
            <w:pPr>
              <w:cnfStyle w:val="000000000000" w:firstRow="0" w:lastRow="0" w:firstColumn="0" w:lastColumn="0" w:oddVBand="0" w:evenVBand="0" w:oddHBand="0" w:evenHBand="0" w:firstRowFirstColumn="0" w:firstRowLastColumn="0" w:lastRowFirstColumn="0" w:lastRowLastColumn="0"/>
            </w:pPr>
            <w:r w:rsidRPr="00C4749F">
              <w:t>Een node is een proces die een berekening uitvoert</w:t>
            </w:r>
          </w:p>
          <w:p w14:paraId="37582BF1" w14:textId="77777777" w:rsidR="003502FA" w:rsidRPr="00C4749F" w:rsidRDefault="003502FA" w:rsidP="000D2FD2">
            <w:pPr>
              <w:cnfStyle w:val="000000000000" w:firstRow="0" w:lastRow="0" w:firstColumn="0" w:lastColumn="0" w:oddVBand="0" w:evenVBand="0" w:oddHBand="0" w:evenHBand="0" w:firstRowFirstColumn="0" w:firstRowLastColumn="0" w:lastRowFirstColumn="0" w:lastRowLastColumn="0"/>
              <w:rPr>
                <w:rFonts w:ascii="Open Sans" w:hAnsi="Open Sans"/>
                <w:color w:val="222233"/>
                <w:sz w:val="20"/>
                <w:shd w:val="clear" w:color="auto" w:fill="FFFFFF"/>
              </w:rPr>
            </w:pPr>
          </w:p>
        </w:tc>
      </w:tr>
      <w:tr w:rsidR="003502FA" w:rsidRPr="00C4749F" w14:paraId="7A7155D5" w14:textId="77777777" w:rsidTr="006768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3" w:type="dxa"/>
          </w:tcPr>
          <w:p w14:paraId="5FE77EC0" w14:textId="77777777" w:rsidR="003502FA" w:rsidRPr="00C4749F" w:rsidRDefault="003502FA" w:rsidP="000D2FD2">
            <w:r w:rsidRPr="00C4749F">
              <w:t>Robot</w:t>
            </w:r>
          </w:p>
        </w:tc>
        <w:tc>
          <w:tcPr>
            <w:tcW w:w="4476" w:type="dxa"/>
          </w:tcPr>
          <w:p w14:paraId="4EF67B3E" w14:textId="77777777" w:rsidR="003502FA" w:rsidRPr="00C4749F" w:rsidRDefault="003502FA" w:rsidP="004F4AD5">
            <w:pPr>
              <w:cnfStyle w:val="000000100000" w:firstRow="0" w:lastRow="0" w:firstColumn="0" w:lastColumn="0" w:oddVBand="0" w:evenVBand="0" w:oddHBand="1" w:evenHBand="0" w:firstRowFirstColumn="0" w:firstRowLastColumn="0" w:lastRowFirstColumn="0" w:lastRowLastColumn="0"/>
            </w:pPr>
            <w:r w:rsidRPr="00C4749F">
              <w:t>Een robot is een programmeerbare machine, die meerdere verschillende taken uit kan voeren.</w:t>
            </w:r>
          </w:p>
          <w:p w14:paraId="60E2DE27" w14:textId="77777777" w:rsidR="003502FA" w:rsidRPr="00C4749F" w:rsidRDefault="003502FA" w:rsidP="000D2FD2">
            <w:pPr>
              <w:cnfStyle w:val="000000100000" w:firstRow="0" w:lastRow="0" w:firstColumn="0" w:lastColumn="0" w:oddVBand="0" w:evenVBand="0" w:oddHBand="1" w:evenHBand="0" w:firstRowFirstColumn="0" w:firstRowLastColumn="0" w:lastRowFirstColumn="0" w:lastRowLastColumn="0"/>
            </w:pPr>
          </w:p>
        </w:tc>
      </w:tr>
      <w:tr w:rsidR="003502FA" w:rsidRPr="00C4749F" w14:paraId="1093FA86" w14:textId="77777777" w:rsidTr="00676801">
        <w:tc>
          <w:tcPr>
            <w:cnfStyle w:val="001000000000" w:firstRow="0" w:lastRow="0" w:firstColumn="1" w:lastColumn="0" w:oddVBand="0" w:evenVBand="0" w:oddHBand="0" w:evenHBand="0" w:firstRowFirstColumn="0" w:firstRowLastColumn="0" w:lastRowFirstColumn="0" w:lastRowLastColumn="0"/>
            <w:tcW w:w="4473" w:type="dxa"/>
          </w:tcPr>
          <w:p w14:paraId="68F6BA26" w14:textId="77777777" w:rsidR="003502FA" w:rsidRPr="00C4749F" w:rsidRDefault="003502FA" w:rsidP="000D2FD2">
            <w:r w:rsidRPr="00C4749F">
              <w:t>Robot Operating System (ROS)</w:t>
            </w:r>
          </w:p>
        </w:tc>
        <w:tc>
          <w:tcPr>
            <w:tcW w:w="4476" w:type="dxa"/>
          </w:tcPr>
          <w:p w14:paraId="5C5021B0" w14:textId="77777777" w:rsidR="003502FA" w:rsidRPr="00C4749F" w:rsidRDefault="003502FA" w:rsidP="000D2FD2">
            <w:pPr>
              <w:cnfStyle w:val="000000000000" w:firstRow="0" w:lastRow="0" w:firstColumn="0" w:lastColumn="0" w:oddVBand="0" w:evenVBand="0" w:oddHBand="0" w:evenHBand="0" w:firstRowFirstColumn="0" w:firstRowLastColumn="0" w:lastRowFirstColumn="0" w:lastRowLastColumn="0"/>
            </w:pPr>
            <w:r w:rsidRPr="00C4749F">
              <w:t>Een systeem voor het besturen van robot componenten vanaf een pc</w:t>
            </w:r>
          </w:p>
          <w:p w14:paraId="09294DA2" w14:textId="77777777" w:rsidR="003502FA" w:rsidRPr="00C4749F" w:rsidRDefault="003502FA" w:rsidP="000D2FD2">
            <w:pPr>
              <w:cnfStyle w:val="000000000000" w:firstRow="0" w:lastRow="0" w:firstColumn="0" w:lastColumn="0" w:oddVBand="0" w:evenVBand="0" w:oddHBand="0" w:evenHBand="0" w:firstRowFirstColumn="0" w:firstRowLastColumn="0" w:lastRowFirstColumn="0" w:lastRowLastColumn="0"/>
            </w:pPr>
          </w:p>
        </w:tc>
      </w:tr>
      <w:tr w:rsidR="003502FA" w:rsidRPr="00C4749F" w14:paraId="20D585B4" w14:textId="77777777" w:rsidTr="006768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3" w:type="dxa"/>
          </w:tcPr>
          <w:p w14:paraId="17FEA2C6" w14:textId="77777777" w:rsidR="003502FA" w:rsidRPr="00C4749F" w:rsidRDefault="003502FA" w:rsidP="000D2FD2">
            <w:r>
              <w:t>Sampling</w:t>
            </w:r>
          </w:p>
        </w:tc>
        <w:tc>
          <w:tcPr>
            <w:tcW w:w="4476" w:type="dxa"/>
          </w:tcPr>
          <w:p w14:paraId="1EB75355" w14:textId="77777777" w:rsidR="003502FA" w:rsidRDefault="003502FA" w:rsidP="000D2FD2">
            <w:pPr>
              <w:cnfStyle w:val="000000100000" w:firstRow="0" w:lastRow="0" w:firstColumn="0" w:lastColumn="0" w:oddVBand="0" w:evenVBand="0" w:oddHBand="1" w:evenHBand="0" w:firstRowFirstColumn="0" w:firstRowLastColumn="0" w:lastRowFirstColumn="0" w:lastRowLastColumn="0"/>
            </w:pPr>
            <w:r>
              <w:t>De hoogte van een geluidsgolf op gelijkmatige verspreide punten meten</w:t>
            </w:r>
          </w:p>
          <w:p w14:paraId="7A04AFB4" w14:textId="77777777" w:rsidR="003502FA" w:rsidRPr="00C4749F" w:rsidRDefault="003502FA" w:rsidP="000D2FD2">
            <w:pPr>
              <w:cnfStyle w:val="000000100000" w:firstRow="0" w:lastRow="0" w:firstColumn="0" w:lastColumn="0" w:oddVBand="0" w:evenVBand="0" w:oddHBand="1" w:evenHBand="0" w:firstRowFirstColumn="0" w:firstRowLastColumn="0" w:lastRowFirstColumn="0" w:lastRowLastColumn="0"/>
            </w:pPr>
          </w:p>
        </w:tc>
      </w:tr>
      <w:tr w:rsidR="003502FA" w:rsidRPr="00C4749F" w14:paraId="3F7FA0B4" w14:textId="77777777" w:rsidTr="00676801">
        <w:tc>
          <w:tcPr>
            <w:cnfStyle w:val="001000000000" w:firstRow="0" w:lastRow="0" w:firstColumn="1" w:lastColumn="0" w:oddVBand="0" w:evenVBand="0" w:oddHBand="0" w:evenHBand="0" w:firstRowFirstColumn="0" w:firstRowLastColumn="0" w:lastRowFirstColumn="0" w:lastRowLastColumn="0"/>
            <w:tcW w:w="4473" w:type="dxa"/>
          </w:tcPr>
          <w:p w14:paraId="3A7700DD" w14:textId="77777777" w:rsidR="003502FA" w:rsidRPr="00C4749F" w:rsidRDefault="003502FA" w:rsidP="000D2FD2">
            <w:r w:rsidRPr="00C4749F">
              <w:t>Service</w:t>
            </w:r>
          </w:p>
          <w:p w14:paraId="0268FA27" w14:textId="77777777" w:rsidR="003502FA" w:rsidRPr="00C4749F" w:rsidRDefault="003502FA" w:rsidP="000D2FD2"/>
        </w:tc>
        <w:tc>
          <w:tcPr>
            <w:tcW w:w="4476" w:type="dxa"/>
          </w:tcPr>
          <w:p w14:paraId="105151CF" w14:textId="77777777" w:rsidR="003502FA" w:rsidRPr="00C4749F" w:rsidRDefault="003502FA" w:rsidP="000D2FD2">
            <w:pPr>
              <w:cnfStyle w:val="000000000000" w:firstRow="0" w:lastRow="0" w:firstColumn="0" w:lastColumn="0" w:oddVBand="0" w:evenVBand="0" w:oddHBand="0" w:evenHBand="0" w:firstRowFirstColumn="0" w:firstRowLastColumn="0" w:lastRowFirstColumn="0" w:lastRowLastColumn="0"/>
            </w:pPr>
            <w:r w:rsidRPr="00C4749F">
              <w:t>Een softwarefunctionaliteit of een set van software functionaliteiten met als doel dat verschillende clients het kunnen hergebruiken voor verschillende doeleinden</w:t>
            </w:r>
          </w:p>
          <w:p w14:paraId="1ABC290D" w14:textId="77777777" w:rsidR="003502FA" w:rsidRPr="00C4749F" w:rsidRDefault="003502FA" w:rsidP="000D2FD2">
            <w:pPr>
              <w:cnfStyle w:val="000000000000" w:firstRow="0" w:lastRow="0" w:firstColumn="0" w:lastColumn="0" w:oddVBand="0" w:evenVBand="0" w:oddHBand="0" w:evenHBand="0" w:firstRowFirstColumn="0" w:firstRowLastColumn="0" w:lastRowFirstColumn="0" w:lastRowLastColumn="0"/>
            </w:pPr>
          </w:p>
        </w:tc>
      </w:tr>
      <w:tr w:rsidR="003502FA" w:rsidRPr="00C4749F" w14:paraId="7EA7EB3C" w14:textId="77777777" w:rsidTr="006768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3" w:type="dxa"/>
          </w:tcPr>
          <w:p w14:paraId="1E44F016" w14:textId="77777777" w:rsidR="003502FA" w:rsidRDefault="003502FA" w:rsidP="000D2FD2">
            <w:r>
              <w:t>Spectrogram</w:t>
            </w:r>
          </w:p>
        </w:tc>
        <w:tc>
          <w:tcPr>
            <w:tcW w:w="4476" w:type="dxa"/>
          </w:tcPr>
          <w:p w14:paraId="55BB3589" w14:textId="77777777" w:rsidR="003502FA" w:rsidRDefault="003502FA" w:rsidP="000D2FD2">
            <w:pPr>
              <w:cnfStyle w:val="000000100000" w:firstRow="0" w:lastRow="0" w:firstColumn="0" w:lastColumn="0" w:oddVBand="0" w:evenVBand="0" w:oddHBand="1" w:evenHBand="0" w:firstRowFirstColumn="0" w:firstRowLastColumn="0" w:lastRowFirstColumn="0" w:lastRowLastColumn="0"/>
            </w:pPr>
            <w:r>
              <w:t>De vingerafdruk van het geluid die wordt verkregen door na te gaan hoeveel energie elke frequentieband heeft</w:t>
            </w:r>
          </w:p>
          <w:p w14:paraId="0A01B5CB" w14:textId="77777777" w:rsidR="003502FA" w:rsidRDefault="003502FA" w:rsidP="000D2FD2">
            <w:pPr>
              <w:cnfStyle w:val="000000100000" w:firstRow="0" w:lastRow="0" w:firstColumn="0" w:lastColumn="0" w:oddVBand="0" w:evenVBand="0" w:oddHBand="1" w:evenHBand="0" w:firstRowFirstColumn="0" w:firstRowLastColumn="0" w:lastRowFirstColumn="0" w:lastRowLastColumn="0"/>
            </w:pPr>
          </w:p>
        </w:tc>
      </w:tr>
      <w:tr w:rsidR="003502FA" w:rsidRPr="00C4749F" w14:paraId="4ADB615E" w14:textId="77777777" w:rsidTr="00676801">
        <w:tc>
          <w:tcPr>
            <w:cnfStyle w:val="001000000000" w:firstRow="0" w:lastRow="0" w:firstColumn="1" w:lastColumn="0" w:oddVBand="0" w:evenVBand="0" w:oddHBand="0" w:evenHBand="0" w:firstRowFirstColumn="0" w:firstRowLastColumn="0" w:lastRowFirstColumn="0" w:lastRowLastColumn="0"/>
            <w:tcW w:w="4473" w:type="dxa"/>
          </w:tcPr>
          <w:p w14:paraId="0AF8495F" w14:textId="77777777" w:rsidR="003502FA" w:rsidRPr="00C4749F" w:rsidRDefault="003502FA" w:rsidP="000D2FD2">
            <w:r w:rsidRPr="00C4749F">
              <w:t>Spraakherkenning</w:t>
            </w:r>
          </w:p>
        </w:tc>
        <w:tc>
          <w:tcPr>
            <w:tcW w:w="4476" w:type="dxa"/>
          </w:tcPr>
          <w:p w14:paraId="72237CA1" w14:textId="77777777" w:rsidR="003502FA" w:rsidRPr="00C4749F" w:rsidRDefault="003502FA" w:rsidP="000D2FD2">
            <w:pPr>
              <w:cnfStyle w:val="000000000000" w:firstRow="0" w:lastRow="0" w:firstColumn="0" w:lastColumn="0" w:oddVBand="0" w:evenVBand="0" w:oddHBand="0" w:evenHBand="0" w:firstRowFirstColumn="0" w:firstRowLastColumn="0" w:lastRowFirstColumn="0" w:lastRowLastColumn="0"/>
            </w:pPr>
            <w:r w:rsidRPr="00C4749F">
              <w:t>Het proces van woorden en zinsdelen identificeren als iemand praat en het omzetten naar een digitaal leesbaar formaat</w:t>
            </w:r>
          </w:p>
          <w:p w14:paraId="56711264" w14:textId="77777777" w:rsidR="003502FA" w:rsidRPr="00C4749F" w:rsidRDefault="003502FA" w:rsidP="000D2FD2">
            <w:pPr>
              <w:cnfStyle w:val="000000000000" w:firstRow="0" w:lastRow="0" w:firstColumn="0" w:lastColumn="0" w:oddVBand="0" w:evenVBand="0" w:oddHBand="0" w:evenHBand="0" w:firstRowFirstColumn="0" w:firstRowLastColumn="0" w:lastRowFirstColumn="0" w:lastRowLastColumn="0"/>
            </w:pPr>
          </w:p>
        </w:tc>
      </w:tr>
      <w:tr w:rsidR="003502FA" w:rsidRPr="00C4749F" w14:paraId="0E0C94B6" w14:textId="77777777" w:rsidTr="006768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3" w:type="dxa"/>
          </w:tcPr>
          <w:p w14:paraId="5D332139" w14:textId="77777777" w:rsidR="003502FA" w:rsidRPr="00C4749F" w:rsidRDefault="003502FA" w:rsidP="000D2FD2">
            <w:r w:rsidRPr="00C4749F">
              <w:t>Stemherkenning</w:t>
            </w:r>
          </w:p>
        </w:tc>
        <w:tc>
          <w:tcPr>
            <w:tcW w:w="4476" w:type="dxa"/>
          </w:tcPr>
          <w:p w14:paraId="0D8E6BE4" w14:textId="77777777" w:rsidR="003502FA" w:rsidRPr="00C4749F" w:rsidRDefault="003502FA" w:rsidP="000D2FD2">
            <w:pPr>
              <w:cnfStyle w:val="000000100000" w:firstRow="0" w:lastRow="0" w:firstColumn="0" w:lastColumn="0" w:oddVBand="0" w:evenVBand="0" w:oddHBand="1" w:evenHBand="0" w:firstRowFirstColumn="0" w:firstRowLastColumn="0" w:lastRowFirstColumn="0" w:lastRowLastColumn="0"/>
            </w:pPr>
            <w:r w:rsidRPr="00C4749F">
              <w:t>Het identificeren van de persoon die aan het praten is</w:t>
            </w:r>
          </w:p>
          <w:p w14:paraId="2BCDB7B0" w14:textId="77777777" w:rsidR="003502FA" w:rsidRPr="00C4749F" w:rsidRDefault="003502FA" w:rsidP="000D2FD2">
            <w:pPr>
              <w:cnfStyle w:val="000000100000" w:firstRow="0" w:lastRow="0" w:firstColumn="0" w:lastColumn="0" w:oddVBand="0" w:evenVBand="0" w:oddHBand="1" w:evenHBand="0" w:firstRowFirstColumn="0" w:firstRowLastColumn="0" w:lastRowFirstColumn="0" w:lastRowLastColumn="0"/>
            </w:pPr>
          </w:p>
        </w:tc>
      </w:tr>
      <w:tr w:rsidR="003502FA" w:rsidRPr="00C4749F" w14:paraId="44E7E43C" w14:textId="77777777" w:rsidTr="00676801">
        <w:tc>
          <w:tcPr>
            <w:cnfStyle w:val="001000000000" w:firstRow="0" w:lastRow="0" w:firstColumn="1" w:lastColumn="0" w:oddVBand="0" w:evenVBand="0" w:oddHBand="0" w:evenHBand="0" w:firstRowFirstColumn="0" w:firstRowLastColumn="0" w:lastRowFirstColumn="0" w:lastRowLastColumn="0"/>
            <w:tcW w:w="4473" w:type="dxa"/>
          </w:tcPr>
          <w:p w14:paraId="13B1BF52" w14:textId="77777777" w:rsidR="003502FA" w:rsidRPr="00C4749F" w:rsidRDefault="003502FA" w:rsidP="000D2FD2">
            <w:r w:rsidRPr="00C4749F">
              <w:t>Topic</w:t>
            </w:r>
          </w:p>
        </w:tc>
        <w:tc>
          <w:tcPr>
            <w:tcW w:w="4476" w:type="dxa"/>
          </w:tcPr>
          <w:p w14:paraId="25055EEB" w14:textId="77777777" w:rsidR="003502FA" w:rsidRPr="00C4749F" w:rsidRDefault="003502FA" w:rsidP="000D2FD2">
            <w:pPr>
              <w:cnfStyle w:val="000000000000" w:firstRow="0" w:lastRow="0" w:firstColumn="0" w:lastColumn="0" w:oddVBand="0" w:evenVBand="0" w:oddHBand="0" w:evenHBand="0" w:firstRowFirstColumn="0" w:firstRowLastColumn="0" w:lastRowFirstColumn="0" w:lastRowLastColumn="0"/>
            </w:pPr>
            <w:r w:rsidRPr="00C4749F">
              <w:t>De bericht die wordt uitgewisseld door een node</w:t>
            </w:r>
          </w:p>
          <w:p w14:paraId="5A1724B4" w14:textId="77777777" w:rsidR="003502FA" w:rsidRPr="00C4749F" w:rsidRDefault="003502FA" w:rsidP="000D2FD2">
            <w:pPr>
              <w:cnfStyle w:val="000000000000" w:firstRow="0" w:lastRow="0" w:firstColumn="0" w:lastColumn="0" w:oddVBand="0" w:evenVBand="0" w:oddHBand="0" w:evenHBand="0" w:firstRowFirstColumn="0" w:firstRowLastColumn="0" w:lastRowFirstColumn="0" w:lastRowLastColumn="0"/>
            </w:pPr>
          </w:p>
        </w:tc>
      </w:tr>
    </w:tbl>
    <w:p w14:paraId="721DE5AA" w14:textId="77777777" w:rsidR="005B4328" w:rsidRPr="00C4749F" w:rsidRDefault="005B4328" w:rsidP="00246F96">
      <w:r w:rsidRPr="00C4749F">
        <w:br w:type="page"/>
      </w:r>
    </w:p>
    <w:bookmarkStart w:id="96" w:name="_Toc521688367" w:displacedByCustomXml="next"/>
    <w:sdt>
      <w:sdtPr>
        <w:rPr>
          <w:b w:val="0"/>
          <w:color w:val="auto"/>
          <w:sz w:val="18"/>
          <w:szCs w:val="20"/>
        </w:rPr>
        <w:id w:val="347540996"/>
        <w:docPartObj>
          <w:docPartGallery w:val="Bibliographies"/>
          <w:docPartUnique/>
        </w:docPartObj>
      </w:sdtPr>
      <w:sdtContent>
        <w:p w14:paraId="00009ED3" w14:textId="77777777" w:rsidR="005B4328" w:rsidRPr="00C4749F" w:rsidRDefault="005B4328" w:rsidP="00D637F5">
          <w:pPr>
            <w:pStyle w:val="Heading1"/>
            <w:numPr>
              <w:ilvl w:val="0"/>
              <w:numId w:val="0"/>
            </w:numPr>
          </w:pPr>
          <w:r w:rsidRPr="00C4749F">
            <w:t>Bronnenlijst</w:t>
          </w:r>
          <w:bookmarkEnd w:id="96"/>
        </w:p>
        <w:sdt>
          <w:sdtPr>
            <w:id w:val="-573587230"/>
            <w:bibliography/>
          </w:sdtPr>
          <w:sdtContent>
            <w:p w14:paraId="40C2DF31" w14:textId="77777777" w:rsidR="001A29CC" w:rsidRDefault="005B4328" w:rsidP="001A29CC">
              <w:pPr>
                <w:pStyle w:val="Bibliography"/>
                <w:ind w:left="720" w:hanging="720"/>
                <w:rPr>
                  <w:noProof/>
                  <w:sz w:val="24"/>
                  <w:szCs w:val="24"/>
                </w:rPr>
              </w:pPr>
              <w:r w:rsidRPr="00C4749F">
                <w:fldChar w:fldCharType="begin"/>
              </w:r>
              <w:r w:rsidRPr="00C4749F">
                <w:instrText xml:space="preserve"> BIBLIOGRAPHY </w:instrText>
              </w:r>
              <w:r w:rsidRPr="00C4749F">
                <w:fldChar w:fldCharType="separate"/>
              </w:r>
              <w:r w:rsidR="001A29CC">
                <w:rPr>
                  <w:noProof/>
                </w:rPr>
                <w:t>(sd). Opgehaald van Opensource spraakherkenning: http://www.opensource-spraakherkenning.nl/</w:t>
              </w:r>
            </w:p>
            <w:p w14:paraId="0EF9359E" w14:textId="77777777" w:rsidR="001A29CC" w:rsidRDefault="001A29CC" w:rsidP="001A29CC">
              <w:pPr>
                <w:pStyle w:val="Bibliography"/>
                <w:ind w:left="720" w:hanging="720"/>
                <w:rPr>
                  <w:noProof/>
                </w:rPr>
              </w:pPr>
              <w:r>
                <w:rPr>
                  <w:noProof/>
                </w:rPr>
                <w:t xml:space="preserve">Anderson, K. S. (sd). </w:t>
              </w:r>
              <w:r>
                <w:rPr>
                  <w:i/>
                  <w:iCs/>
                  <w:noProof/>
                </w:rPr>
                <w:t>kristen_soltis_anderson_867488</w:t>
              </w:r>
              <w:r>
                <w:rPr>
                  <w:noProof/>
                </w:rPr>
                <w:t>. Opgehaald van brainyquote.com: https://www.brainyquote.com/quotes/kristen_soltis_anderson_867488</w:t>
              </w:r>
            </w:p>
            <w:p w14:paraId="098AA793" w14:textId="77777777" w:rsidR="001A29CC" w:rsidRDefault="001A29CC" w:rsidP="001A29CC">
              <w:pPr>
                <w:pStyle w:val="Bibliography"/>
                <w:ind w:left="720" w:hanging="720"/>
                <w:rPr>
                  <w:noProof/>
                </w:rPr>
              </w:pPr>
              <w:r>
                <w:rPr>
                  <w:i/>
                  <w:iCs/>
                  <w:noProof/>
                </w:rPr>
                <w:t>AudioBuffer</w:t>
              </w:r>
              <w:r>
                <w:rPr>
                  <w:noProof/>
                </w:rPr>
                <w:t>. (2017, Januari 20). Opgehaald van ROS: http://docs.ros.org/jade/api/naoqi_bridge_msgs/html/msg/AudioBuffer.html</w:t>
              </w:r>
            </w:p>
            <w:p w14:paraId="274B5638" w14:textId="77777777" w:rsidR="001A29CC" w:rsidRDefault="001A29CC" w:rsidP="001A29CC">
              <w:pPr>
                <w:pStyle w:val="Bibliography"/>
                <w:ind w:left="720" w:hanging="720"/>
                <w:rPr>
                  <w:noProof/>
                </w:rPr>
              </w:pPr>
              <w:r>
                <w:rPr>
                  <w:i/>
                  <w:iCs/>
                  <w:noProof/>
                </w:rPr>
                <w:t>Autonomous Life</w:t>
              </w:r>
              <w:r>
                <w:rPr>
                  <w:noProof/>
                </w:rPr>
                <w:t>. (sd). Opgehaald van Aldebaran: http://doc.aldebaran.com/2-5/family/pepper_user_guide/life_pep.html</w:t>
              </w:r>
            </w:p>
            <w:p w14:paraId="10377571" w14:textId="77777777" w:rsidR="001A29CC" w:rsidRDefault="001A29CC" w:rsidP="001A29CC">
              <w:pPr>
                <w:pStyle w:val="Bibliography"/>
                <w:ind w:left="720" w:hanging="720"/>
                <w:rPr>
                  <w:noProof/>
                </w:rPr>
              </w:pPr>
              <w:r>
                <w:rPr>
                  <w:noProof/>
                </w:rPr>
                <w:t xml:space="preserve">Balideli. (2014, 8 21). </w:t>
              </w:r>
              <w:r>
                <w:rPr>
                  <w:i/>
                  <w:iCs/>
                  <w:noProof/>
                </w:rPr>
                <w:t>De huidige rol van robots in de samenleving</w:t>
              </w:r>
              <w:r>
                <w:rPr>
                  <w:noProof/>
                </w:rPr>
                <w:t>. Opgehaald van Wetenschap info nu: https://wetenschap.infonu.nl/techniek/127602-de-huidige-rol-van-robots-in-de-samenleving.html</w:t>
              </w:r>
            </w:p>
            <w:p w14:paraId="3AA13463" w14:textId="77777777" w:rsidR="001A29CC" w:rsidRDefault="001A29CC" w:rsidP="001A29CC">
              <w:pPr>
                <w:pStyle w:val="Bibliography"/>
                <w:ind w:left="720" w:hanging="720"/>
                <w:rPr>
                  <w:noProof/>
                </w:rPr>
              </w:pPr>
              <w:r>
                <w:rPr>
                  <w:i/>
                  <w:iCs/>
                  <w:noProof/>
                </w:rPr>
                <w:t>Basic Awareness</w:t>
              </w:r>
              <w:r>
                <w:rPr>
                  <w:noProof/>
                </w:rPr>
                <w:t>. (sd). Opgehaald van Aldebaran: http://doc.aldebaran.com/2-5/naoqi/interaction/autonomousabilities/albasicawareness.html#albasicawareness</w:t>
              </w:r>
            </w:p>
            <w:p w14:paraId="5563869E" w14:textId="77777777" w:rsidR="001A29CC" w:rsidRDefault="001A29CC" w:rsidP="001A29CC">
              <w:pPr>
                <w:pStyle w:val="Bibliography"/>
                <w:ind w:left="720" w:hanging="720"/>
                <w:rPr>
                  <w:noProof/>
                </w:rPr>
              </w:pPr>
              <w:r>
                <w:rPr>
                  <w:i/>
                  <w:iCs/>
                  <w:noProof/>
                </w:rPr>
                <w:t>Basic Channel</w:t>
              </w:r>
              <w:r>
                <w:rPr>
                  <w:noProof/>
                </w:rPr>
                <w:t>. (sd). Opgehaald van Aldebaran: http://doc.aldebaran.com/2-5/family/pepper_user_guide/basic_channel_conversation_pep.html</w:t>
              </w:r>
            </w:p>
            <w:p w14:paraId="66302E44" w14:textId="77777777" w:rsidR="001A29CC" w:rsidRDefault="001A29CC" w:rsidP="001A29CC">
              <w:pPr>
                <w:pStyle w:val="Bibliography"/>
                <w:ind w:left="720" w:hanging="720"/>
                <w:rPr>
                  <w:noProof/>
                </w:rPr>
              </w:pPr>
              <w:r>
                <w:rPr>
                  <w:noProof/>
                </w:rPr>
                <w:t>Bell, T. (2018, Maart 1). Opgehaald van https://www.cio.com/article/3258837/artificial-intelligence/what-is-natural-language-processing-the-business-benefits-of-nlp-explained.html</w:t>
              </w:r>
            </w:p>
            <w:p w14:paraId="616BE2DC" w14:textId="77777777" w:rsidR="001A29CC" w:rsidRDefault="001A29CC" w:rsidP="001A29CC">
              <w:pPr>
                <w:pStyle w:val="Bibliography"/>
                <w:ind w:left="720" w:hanging="720"/>
                <w:rPr>
                  <w:noProof/>
                </w:rPr>
              </w:pPr>
              <w:r>
                <w:rPr>
                  <w:noProof/>
                </w:rPr>
                <w:t xml:space="preserve">Biran, O. (2017, Augustus 24). </w:t>
              </w:r>
              <w:r>
                <w:rPr>
                  <w:i/>
                  <w:iCs/>
                  <w:noProof/>
                </w:rPr>
                <w:t>benchmarking</w:t>
              </w:r>
              <w:r>
                <w:rPr>
                  <w:noProof/>
                </w:rPr>
                <w:t>. Opgehaald van recast: https://recast.ai/blog/benchmarking-speech-recognition-api/</w:t>
              </w:r>
            </w:p>
            <w:p w14:paraId="02EAEAF1" w14:textId="77777777" w:rsidR="001A29CC" w:rsidRDefault="001A29CC" w:rsidP="001A29CC">
              <w:pPr>
                <w:pStyle w:val="Bibliography"/>
                <w:ind w:left="720" w:hanging="720"/>
                <w:rPr>
                  <w:noProof/>
                </w:rPr>
              </w:pPr>
              <w:r>
                <w:rPr>
                  <w:i/>
                  <w:iCs/>
                  <w:noProof/>
                </w:rPr>
                <w:t>Bluemix</w:t>
              </w:r>
              <w:r>
                <w:rPr>
                  <w:noProof/>
                </w:rPr>
                <w:t>. (2018, Januari 1). Opgehaald van Conversation: https://console.bluemix.net/docs/services/conversation/index.html#about</w:t>
              </w:r>
            </w:p>
            <w:p w14:paraId="0943CAF0" w14:textId="77777777" w:rsidR="001A29CC" w:rsidRDefault="001A29CC" w:rsidP="001A29CC">
              <w:pPr>
                <w:pStyle w:val="Bibliography"/>
                <w:ind w:left="720" w:hanging="720"/>
                <w:rPr>
                  <w:noProof/>
                </w:rPr>
              </w:pPr>
              <w:r>
                <w:rPr>
                  <w:noProof/>
                </w:rPr>
                <w:t xml:space="preserve">Bobriakov, I. (2018, April 7). </w:t>
              </w:r>
              <w:r>
                <w:rPr>
                  <w:i/>
                  <w:iCs/>
                  <w:noProof/>
                </w:rPr>
                <w:t>A Comparative Analysis of ChatBots APIs</w:t>
              </w:r>
              <w:r>
                <w:rPr>
                  <w:noProof/>
                </w:rPr>
                <w:t>. Opgehaald van Medium: https://medium.com/activewizards-machine-learning-company/a-comparative-analysis-of-chatbots-apis-f9d240263e1d</w:t>
              </w:r>
            </w:p>
            <w:p w14:paraId="08CD1330" w14:textId="77777777" w:rsidR="001A29CC" w:rsidRDefault="001A29CC" w:rsidP="001A29CC">
              <w:pPr>
                <w:pStyle w:val="Bibliography"/>
                <w:ind w:left="720" w:hanging="720"/>
                <w:rPr>
                  <w:noProof/>
                </w:rPr>
              </w:pPr>
              <w:r>
                <w:rPr>
                  <w:noProof/>
                </w:rPr>
                <w:t xml:space="preserve">Cellan-Jones, R. (2014, december 2). </w:t>
              </w:r>
              <w:r>
                <w:rPr>
                  <w:i/>
                  <w:iCs/>
                  <w:noProof/>
                </w:rPr>
                <w:t>technology</w:t>
              </w:r>
              <w:r>
                <w:rPr>
                  <w:noProof/>
                </w:rPr>
                <w:t>. Opgehaald van bcc: https://www.bbc.com/news/technology-30290540</w:t>
              </w:r>
            </w:p>
            <w:p w14:paraId="3E65D32C" w14:textId="77777777" w:rsidR="001A29CC" w:rsidRDefault="001A29CC" w:rsidP="001A29CC">
              <w:pPr>
                <w:pStyle w:val="Bibliography"/>
                <w:ind w:left="720" w:hanging="720"/>
                <w:rPr>
                  <w:noProof/>
                </w:rPr>
              </w:pPr>
              <w:r>
                <w:rPr>
                  <w:i/>
                  <w:iCs/>
                  <w:noProof/>
                </w:rPr>
                <w:t>Choregraphe</w:t>
              </w:r>
              <w:r>
                <w:rPr>
                  <w:noProof/>
                </w:rPr>
                <w:t>. (sd). Opgehaald van Aldebaran: http://doc.aldebaran.com/2-5/software/choregraphe/choregraphe_overview.html</w:t>
              </w:r>
            </w:p>
            <w:p w14:paraId="63631926" w14:textId="77777777" w:rsidR="001A29CC" w:rsidRDefault="001A29CC" w:rsidP="001A29CC">
              <w:pPr>
                <w:pStyle w:val="Bibliography"/>
                <w:ind w:left="720" w:hanging="720"/>
                <w:rPr>
                  <w:noProof/>
                </w:rPr>
              </w:pPr>
              <w:r>
                <w:rPr>
                  <w:i/>
                  <w:iCs/>
                  <w:noProof/>
                </w:rPr>
                <w:t>Cloud Speech-To-Text</w:t>
              </w:r>
              <w:r>
                <w:rPr>
                  <w:noProof/>
                </w:rPr>
                <w:t>. (sd). Opgehaald van Google: https://cloud.google.com/speech-to-text/</w:t>
              </w:r>
            </w:p>
            <w:p w14:paraId="6BC8BBC4" w14:textId="77777777" w:rsidR="001A29CC" w:rsidRDefault="001A29CC" w:rsidP="001A29CC">
              <w:pPr>
                <w:pStyle w:val="Bibliography"/>
                <w:ind w:left="720" w:hanging="720"/>
                <w:rPr>
                  <w:noProof/>
                </w:rPr>
              </w:pPr>
              <w:r>
                <w:rPr>
                  <w:i/>
                  <w:iCs/>
                  <w:noProof/>
                </w:rPr>
                <w:t>Company Information</w:t>
              </w:r>
              <w:r>
                <w:rPr>
                  <w:noProof/>
                </w:rPr>
                <w:t>. (sd). Opgehaald van Atos: https://salesservice.myatos.net/overall/en/index.cfm?page=about_us</w:t>
              </w:r>
            </w:p>
            <w:p w14:paraId="0ED83CCD" w14:textId="77777777" w:rsidR="001A29CC" w:rsidRDefault="001A29CC" w:rsidP="001A29CC">
              <w:pPr>
                <w:pStyle w:val="Bibliography"/>
                <w:ind w:left="720" w:hanging="720"/>
                <w:rPr>
                  <w:noProof/>
                </w:rPr>
              </w:pPr>
              <w:r>
                <w:rPr>
                  <w:noProof/>
                </w:rPr>
                <w:t xml:space="preserve">Conley, K. (2012, 2 3). </w:t>
              </w:r>
              <w:r>
                <w:rPr>
                  <w:i/>
                  <w:iCs/>
                  <w:noProof/>
                </w:rPr>
                <w:t>Nodes</w:t>
              </w:r>
              <w:r>
                <w:rPr>
                  <w:noProof/>
                </w:rPr>
                <w:t>. Opgehaald van ROS: http://wiki.ros.org/Nodes</w:t>
              </w:r>
            </w:p>
            <w:p w14:paraId="18A13BD9" w14:textId="77777777" w:rsidR="001A29CC" w:rsidRDefault="001A29CC" w:rsidP="001A29CC">
              <w:pPr>
                <w:pStyle w:val="Bibliography"/>
                <w:ind w:left="720" w:hanging="720"/>
                <w:rPr>
                  <w:noProof/>
                </w:rPr>
              </w:pPr>
              <w:r>
                <w:rPr>
                  <w:noProof/>
                </w:rPr>
                <w:t xml:space="preserve">Crowe, S. (2016, Januari 7). </w:t>
              </w:r>
              <w:r>
                <w:rPr>
                  <w:i/>
                  <w:iCs/>
                  <w:noProof/>
                </w:rPr>
                <w:t>IBM watson makes Pepper robots smarter</w:t>
              </w:r>
              <w:r>
                <w:rPr>
                  <w:noProof/>
                </w:rPr>
                <w:t>. Opgehaald van roboticsbusinessreview: https://www.roboticsbusinessreview.com/rbr/ibm_watson_makes_pepper_robots_smarter/</w:t>
              </w:r>
            </w:p>
            <w:p w14:paraId="7C81B039" w14:textId="77777777" w:rsidR="001A29CC" w:rsidRDefault="001A29CC" w:rsidP="001A29CC">
              <w:pPr>
                <w:pStyle w:val="Bibliography"/>
                <w:ind w:left="720" w:hanging="720"/>
                <w:rPr>
                  <w:noProof/>
                </w:rPr>
              </w:pPr>
              <w:r>
                <w:rPr>
                  <w:noProof/>
                </w:rPr>
                <w:t xml:space="preserve">Dernoncourt, F. (2018, Maart 30). </w:t>
              </w:r>
              <w:r>
                <w:rPr>
                  <w:i/>
                  <w:iCs/>
                  <w:noProof/>
                </w:rPr>
                <w:t>ASR benchmark</w:t>
              </w:r>
              <w:r>
                <w:rPr>
                  <w:noProof/>
                </w:rPr>
                <w:t>. Opgehaald van Github: https://github.com/Franck-Dernoncourt/ASR_benchmark</w:t>
              </w:r>
            </w:p>
            <w:p w14:paraId="165263FC" w14:textId="77777777" w:rsidR="001A29CC" w:rsidRDefault="001A29CC" w:rsidP="001A29CC">
              <w:pPr>
                <w:pStyle w:val="Bibliography"/>
                <w:ind w:left="720" w:hanging="720"/>
                <w:rPr>
                  <w:noProof/>
                </w:rPr>
              </w:pPr>
              <w:r>
                <w:rPr>
                  <w:noProof/>
                </w:rPr>
                <w:t xml:space="preserve">Forouher, D. (2014, 6 1). </w:t>
              </w:r>
              <w:r>
                <w:rPr>
                  <w:i/>
                  <w:iCs/>
                  <w:noProof/>
                </w:rPr>
                <w:t>Topics</w:t>
              </w:r>
              <w:r>
                <w:rPr>
                  <w:noProof/>
                </w:rPr>
                <w:t>. Opgehaald van ROS: http://wiki.ros.org/Topics</w:t>
              </w:r>
            </w:p>
            <w:p w14:paraId="71D275F6" w14:textId="77777777" w:rsidR="001A29CC" w:rsidRDefault="001A29CC" w:rsidP="001A29CC">
              <w:pPr>
                <w:pStyle w:val="Bibliography"/>
                <w:ind w:left="720" w:hanging="720"/>
                <w:rPr>
                  <w:noProof/>
                </w:rPr>
              </w:pPr>
              <w:r>
                <w:rPr>
                  <w:i/>
                  <w:iCs/>
                  <w:noProof/>
                </w:rPr>
                <w:t>frequentie</w:t>
              </w:r>
              <w:r>
                <w:rPr>
                  <w:noProof/>
                </w:rPr>
                <w:t>. (sd). Opgehaald van hoorzaken: https://www.hoorzaken.nl/het-oor/geluid/frequentie-van-geluid/</w:t>
              </w:r>
            </w:p>
            <w:p w14:paraId="32046025" w14:textId="77777777" w:rsidR="001A29CC" w:rsidRDefault="001A29CC" w:rsidP="001A29CC">
              <w:pPr>
                <w:pStyle w:val="Bibliography"/>
                <w:ind w:left="720" w:hanging="720"/>
                <w:rPr>
                  <w:noProof/>
                </w:rPr>
              </w:pPr>
              <w:r>
                <w:rPr>
                  <w:noProof/>
                </w:rPr>
                <w:t xml:space="preserve">Gruhn, Rainer E., Minker, Wolfgang, Nakamura, Satoshi. (2011). </w:t>
              </w:r>
              <w:r>
                <w:rPr>
                  <w:i/>
                  <w:iCs/>
                  <w:noProof/>
                </w:rPr>
                <w:t>Statistical Pronunciation Modeling for Non-Native Speech Processing.</w:t>
              </w:r>
              <w:r>
                <w:rPr>
                  <w:noProof/>
                </w:rPr>
                <w:t xml:space="preserve"> Springer-Verlag Berlin Heidelberg.</w:t>
              </w:r>
            </w:p>
            <w:p w14:paraId="6CE935FE" w14:textId="77777777" w:rsidR="001A29CC" w:rsidRDefault="001A29CC" w:rsidP="001A29CC">
              <w:pPr>
                <w:pStyle w:val="Bibliography"/>
                <w:ind w:left="720" w:hanging="720"/>
                <w:rPr>
                  <w:noProof/>
                </w:rPr>
              </w:pPr>
              <w:r>
                <w:rPr>
                  <w:noProof/>
                </w:rPr>
                <w:t xml:space="preserve">Hawkins, J. (2015, Maart 2). </w:t>
              </w:r>
              <w:r>
                <w:rPr>
                  <w:i/>
                  <w:iCs/>
                  <w:noProof/>
                </w:rPr>
                <w:t>The terminator is not coming</w:t>
              </w:r>
              <w:r>
                <w:rPr>
                  <w:noProof/>
                </w:rPr>
                <w:t>. Opgehaald van recode: https://www.recode.net/2015/3/2/11559576/the-terminator-is-not-coming-the-future-will-thank-us</w:t>
              </w:r>
            </w:p>
            <w:p w14:paraId="49C94736" w14:textId="77777777" w:rsidR="001A29CC" w:rsidRDefault="001A29CC" w:rsidP="001A29CC">
              <w:pPr>
                <w:pStyle w:val="Bibliography"/>
                <w:ind w:left="720" w:hanging="720"/>
                <w:rPr>
                  <w:noProof/>
                </w:rPr>
              </w:pPr>
              <w:r>
                <w:rPr>
                  <w:noProof/>
                </w:rPr>
                <w:t xml:space="preserve">Hope, C. (2017, 12 29). </w:t>
              </w:r>
              <w:r>
                <w:rPr>
                  <w:i/>
                  <w:iCs/>
                  <w:noProof/>
                </w:rPr>
                <w:t>Voice recognition</w:t>
              </w:r>
              <w:r>
                <w:rPr>
                  <w:noProof/>
                </w:rPr>
                <w:t>. Opgehaald van computerhope: https://www.computerhope.com/jargon/v/voicreco.htm</w:t>
              </w:r>
            </w:p>
            <w:p w14:paraId="49BDB8DC" w14:textId="77777777" w:rsidR="001A29CC" w:rsidRDefault="001A29CC" w:rsidP="001A29CC">
              <w:pPr>
                <w:pStyle w:val="Bibliography"/>
                <w:ind w:left="720" w:hanging="720"/>
                <w:rPr>
                  <w:noProof/>
                </w:rPr>
              </w:pPr>
              <w:r>
                <w:rPr>
                  <w:noProof/>
                </w:rPr>
                <w:t xml:space="preserve">Izhaki, R. (2011, Februari 3). </w:t>
              </w:r>
              <w:r>
                <w:rPr>
                  <w:i/>
                  <w:iCs/>
                  <w:noProof/>
                </w:rPr>
                <w:t>The Usage Of Gates Explained</w:t>
              </w:r>
              <w:r>
                <w:rPr>
                  <w:noProof/>
                </w:rPr>
                <w:t>. Opgehaald van prosoundweb: https://www.prosoundweb.com/topics/studio/audio_concepts_the_usage_of_gates_explained/#</w:t>
              </w:r>
            </w:p>
            <w:p w14:paraId="0E69AC63" w14:textId="77777777" w:rsidR="001A29CC" w:rsidRDefault="001A29CC" w:rsidP="001A29CC">
              <w:pPr>
                <w:pStyle w:val="Bibliography"/>
                <w:ind w:left="720" w:hanging="720"/>
                <w:rPr>
                  <w:noProof/>
                </w:rPr>
              </w:pPr>
              <w:r>
                <w:rPr>
                  <w:i/>
                  <w:iCs/>
                  <w:noProof/>
                </w:rPr>
                <w:t>Microphone</w:t>
              </w:r>
              <w:r>
                <w:rPr>
                  <w:noProof/>
                </w:rPr>
                <w:t>. (sd). Opgehaald van Aldebaran: http://doc.aldebaran.com/2-4/family/pepper_technical/microphone_pep.html</w:t>
              </w:r>
            </w:p>
            <w:p w14:paraId="07070AFD" w14:textId="77777777" w:rsidR="001A29CC" w:rsidRDefault="001A29CC" w:rsidP="001A29CC">
              <w:pPr>
                <w:pStyle w:val="Bibliography"/>
                <w:ind w:left="720" w:hanging="720"/>
                <w:rPr>
                  <w:noProof/>
                </w:rPr>
              </w:pPr>
              <w:r>
                <w:rPr>
                  <w:noProof/>
                </w:rPr>
                <w:lastRenderedPageBreak/>
                <w:t xml:space="preserve">Monsters, D. (2017, Mei 11). </w:t>
              </w:r>
              <w:r>
                <w:rPr>
                  <w:i/>
                  <w:iCs/>
                  <w:noProof/>
                </w:rPr>
                <w:t>25 Chatbot Platforms: A Comparative Table</w:t>
              </w:r>
              <w:r>
                <w:rPr>
                  <w:noProof/>
                </w:rPr>
                <w:t>. Opgehaald van Chatbotsjournal: https://chatbotsjournal.com/25-chatbot-platforms-a-comparative-table-aeefc932eaff</w:t>
              </w:r>
            </w:p>
            <w:p w14:paraId="343D4827" w14:textId="77777777" w:rsidR="001A29CC" w:rsidRDefault="001A29CC" w:rsidP="001A29CC">
              <w:pPr>
                <w:pStyle w:val="Bibliography"/>
                <w:ind w:left="720" w:hanging="720"/>
                <w:rPr>
                  <w:noProof/>
                </w:rPr>
              </w:pPr>
              <w:r>
                <w:rPr>
                  <w:noProof/>
                </w:rPr>
                <w:t>N, K. (2015, 10 10). Opgehaald van ijarcsse: http://ijarcsse.com/Before_August_2017/docs/papers/Volume_5/10_October2015/V5I10-0228.pdf</w:t>
              </w:r>
            </w:p>
            <w:p w14:paraId="2E05DB82" w14:textId="77777777" w:rsidR="001A29CC" w:rsidRDefault="001A29CC" w:rsidP="001A29CC">
              <w:pPr>
                <w:pStyle w:val="Bibliography"/>
                <w:ind w:left="720" w:hanging="720"/>
                <w:rPr>
                  <w:noProof/>
                </w:rPr>
              </w:pPr>
              <w:r>
                <w:rPr>
                  <w:i/>
                  <w:iCs/>
                  <w:noProof/>
                </w:rPr>
                <w:t>Organization</w:t>
              </w:r>
              <w:r>
                <w:rPr>
                  <w:noProof/>
                </w:rPr>
                <w:t>. (sd). Opgehaald van Atos: https://source.myatos.net/thegroup/organization/Pages/default.aspx</w:t>
              </w:r>
            </w:p>
            <w:p w14:paraId="31C2CDD0" w14:textId="77777777" w:rsidR="001A29CC" w:rsidRDefault="001A29CC" w:rsidP="001A29CC">
              <w:pPr>
                <w:pStyle w:val="Bibliography"/>
                <w:ind w:left="720" w:hanging="720"/>
                <w:rPr>
                  <w:noProof/>
                </w:rPr>
              </w:pPr>
              <w:r>
                <w:rPr>
                  <w:i/>
                  <w:iCs/>
                  <w:noProof/>
                </w:rPr>
                <w:t>Pepper</w:t>
              </w:r>
              <w:r>
                <w:rPr>
                  <w:noProof/>
                </w:rPr>
                <w:t>. (sd). Opgehaald van Softbank Robotics: https://www.softbankrobotics.com/emea/en/robots/pepper</w:t>
              </w:r>
            </w:p>
            <w:p w14:paraId="195E7843" w14:textId="77777777" w:rsidR="001A29CC" w:rsidRDefault="001A29CC" w:rsidP="001A29CC">
              <w:pPr>
                <w:pStyle w:val="Bibliography"/>
                <w:ind w:left="720" w:hanging="720"/>
                <w:rPr>
                  <w:noProof/>
                </w:rPr>
              </w:pPr>
              <w:r>
                <w:rPr>
                  <w:i/>
                  <w:iCs/>
                  <w:noProof/>
                </w:rPr>
                <w:t>Pepper Technical overview</w:t>
              </w:r>
              <w:r>
                <w:rPr>
                  <w:noProof/>
                </w:rPr>
                <w:t>. (sd). Opgehaald van Aldebaran: http://doc.aldebaran.com/2-4/family/pepper_technical/index_pep.html</w:t>
              </w:r>
            </w:p>
            <w:p w14:paraId="583851B2" w14:textId="77777777" w:rsidR="001A29CC" w:rsidRDefault="001A29CC" w:rsidP="001A29CC">
              <w:pPr>
                <w:pStyle w:val="Bibliography"/>
                <w:ind w:left="720" w:hanging="720"/>
                <w:rPr>
                  <w:noProof/>
                </w:rPr>
              </w:pPr>
              <w:r>
                <w:rPr>
                  <w:noProof/>
                </w:rPr>
                <w:t xml:space="preserve">Robotics, C. (2014, Januari 29). </w:t>
              </w:r>
              <w:r>
                <w:rPr>
                  <w:i/>
                  <w:iCs/>
                  <w:noProof/>
                </w:rPr>
                <w:t>ros-101-intro-to-the-robot-operating-system</w:t>
              </w:r>
              <w:r>
                <w:rPr>
                  <w:noProof/>
                </w:rPr>
                <w:t>. Opgehaald van http://robohub.org: http://robohub.org/ros-101-intro-to-the-robot-operating-system/</w:t>
              </w:r>
            </w:p>
            <w:p w14:paraId="03A2EBB7" w14:textId="77777777" w:rsidR="001A29CC" w:rsidRDefault="001A29CC" w:rsidP="001A29CC">
              <w:pPr>
                <w:pStyle w:val="Bibliography"/>
                <w:ind w:left="720" w:hanging="720"/>
                <w:rPr>
                  <w:noProof/>
                </w:rPr>
              </w:pPr>
              <w:r>
                <w:rPr>
                  <w:noProof/>
                </w:rPr>
                <w:t xml:space="preserve">Roeland van Oers, Eric Wesselman. (2016, Juni). </w:t>
              </w:r>
              <w:r>
                <w:rPr>
                  <w:i/>
                  <w:iCs/>
                  <w:noProof/>
                </w:rPr>
                <w:t>Social Robots.</w:t>
              </w:r>
              <w:r>
                <w:rPr>
                  <w:noProof/>
                </w:rPr>
                <w:t xml:space="preserve"> Opgehaald van KPMG: https://assets.kpmg.com/content/dam/kpmg/pdf/2016/06/social-robots.pdf</w:t>
              </w:r>
            </w:p>
            <w:p w14:paraId="1C397AFD" w14:textId="77777777" w:rsidR="001A29CC" w:rsidRDefault="001A29CC" w:rsidP="001A29CC">
              <w:pPr>
                <w:pStyle w:val="Bibliography"/>
                <w:ind w:left="720" w:hanging="720"/>
                <w:rPr>
                  <w:noProof/>
                </w:rPr>
              </w:pPr>
              <w:r>
                <w:rPr>
                  <w:noProof/>
                </w:rPr>
                <w:t xml:space="preserve">Rouse, M. (2016, December). </w:t>
              </w:r>
              <w:r>
                <w:rPr>
                  <w:i/>
                  <w:iCs/>
                  <w:noProof/>
                </w:rPr>
                <w:t>Speech recognition</w:t>
              </w:r>
              <w:r>
                <w:rPr>
                  <w:noProof/>
                </w:rPr>
                <w:t>. Opgehaald van techtarget: https://searchcrm.techtarget.com/definition/speech-recognition</w:t>
              </w:r>
            </w:p>
            <w:p w14:paraId="642FF587" w14:textId="77777777" w:rsidR="001A29CC" w:rsidRDefault="001A29CC" w:rsidP="001A29CC">
              <w:pPr>
                <w:pStyle w:val="Bibliography"/>
                <w:ind w:left="720" w:hanging="720"/>
                <w:rPr>
                  <w:noProof/>
                </w:rPr>
              </w:pPr>
              <w:r>
                <w:rPr>
                  <w:noProof/>
                </w:rPr>
                <w:t xml:space="preserve">Soledad, Clément, Sandrine. (2017, September). </w:t>
              </w:r>
              <w:r>
                <w:rPr>
                  <w:i/>
                  <w:iCs/>
                  <w:noProof/>
                </w:rPr>
                <w:t>Pepper guidelines.</w:t>
              </w:r>
              <w:r>
                <w:rPr>
                  <w:noProof/>
                </w:rPr>
                <w:t xml:space="preserve"> Opgehaald van aldebaran: http://doc.aldebaran.com/download/Pepper_B2BD_guidelines_Sept_V1.5.pdf</w:t>
              </w:r>
            </w:p>
            <w:p w14:paraId="1EEB3009" w14:textId="77777777" w:rsidR="001A29CC" w:rsidRDefault="001A29CC" w:rsidP="001A29CC">
              <w:pPr>
                <w:pStyle w:val="Bibliography"/>
                <w:ind w:left="720" w:hanging="720"/>
                <w:rPr>
                  <w:noProof/>
                </w:rPr>
              </w:pPr>
              <w:r>
                <w:rPr>
                  <w:i/>
                  <w:iCs/>
                  <w:noProof/>
                </w:rPr>
                <w:t>Sophia</w:t>
              </w:r>
              <w:r>
                <w:rPr>
                  <w:noProof/>
                </w:rPr>
                <w:t>. (2017, oktober 25). Opgehaald van CNBC: https://www.cnbc.com/video/2017/10/25/watch-cnbcs-andrew-ross-sorkin-interview-a-lifelike-robot-named-sophia.html</w:t>
              </w:r>
            </w:p>
            <w:p w14:paraId="3F9E83A4" w14:textId="77777777" w:rsidR="001A29CC" w:rsidRDefault="001A29CC" w:rsidP="001A29CC">
              <w:pPr>
                <w:pStyle w:val="Bibliography"/>
                <w:ind w:left="720" w:hanging="720"/>
                <w:rPr>
                  <w:noProof/>
                </w:rPr>
              </w:pPr>
              <w:r>
                <w:rPr>
                  <w:noProof/>
                </w:rPr>
                <w:t xml:space="preserve">Vervoort, D. (2017, September 27). </w:t>
              </w:r>
              <w:r>
                <w:rPr>
                  <w:i/>
                  <w:iCs/>
                  <w:noProof/>
                </w:rPr>
                <w:t>Spraakherkenning</w:t>
              </w:r>
              <w:r>
                <w:rPr>
                  <w:noProof/>
                </w:rPr>
                <w:t>. Opgehaald van techpulse: https://www.techpulse.be/achtergrond/218906/hoe-werkt-spraakherkenningstechnologie/</w:t>
              </w:r>
            </w:p>
            <w:p w14:paraId="3F2CF129" w14:textId="77777777" w:rsidR="001A29CC" w:rsidRDefault="001A29CC" w:rsidP="001A29CC">
              <w:pPr>
                <w:pStyle w:val="Bibliography"/>
                <w:ind w:left="720" w:hanging="720"/>
                <w:rPr>
                  <w:noProof/>
                </w:rPr>
              </w:pPr>
              <w:r>
                <w:rPr>
                  <w:i/>
                  <w:iCs/>
                  <w:noProof/>
                </w:rPr>
                <w:t>Watson Speech-To-Text</w:t>
              </w:r>
              <w:r>
                <w:rPr>
                  <w:noProof/>
                </w:rPr>
                <w:t>. (sd). Opgehaald van IBM: https://www.ibm.com/watson/services/speech-to-text/</w:t>
              </w:r>
            </w:p>
            <w:p w14:paraId="3A2C8FC8" w14:textId="77777777" w:rsidR="001A29CC" w:rsidRDefault="001A29CC" w:rsidP="001A29CC">
              <w:pPr>
                <w:pStyle w:val="Bibliography"/>
                <w:ind w:left="720" w:hanging="720"/>
                <w:rPr>
                  <w:noProof/>
                </w:rPr>
              </w:pPr>
              <w:r>
                <w:rPr>
                  <w:noProof/>
                </w:rPr>
                <w:t xml:space="preserve">Zhang, A. (sd). </w:t>
              </w:r>
              <w:r>
                <w:rPr>
                  <w:i/>
                  <w:iCs/>
                  <w:noProof/>
                </w:rPr>
                <w:t>SpeechRecognition</w:t>
              </w:r>
              <w:r>
                <w:rPr>
                  <w:noProof/>
                </w:rPr>
                <w:t>. Opgehaald van pypi: https://pypi.org/project/SpeechRecognition/</w:t>
              </w:r>
            </w:p>
            <w:p w14:paraId="39C82B20" w14:textId="77777777" w:rsidR="005B4328" w:rsidRPr="00C4749F" w:rsidRDefault="005B4328" w:rsidP="001A29CC">
              <w:pPr>
                <w:spacing w:after="240"/>
              </w:pPr>
              <w:r w:rsidRPr="00C4749F">
                <w:rPr>
                  <w:b/>
                  <w:bCs/>
                </w:rPr>
                <w:fldChar w:fldCharType="end"/>
              </w:r>
            </w:p>
          </w:sdtContent>
        </w:sdt>
      </w:sdtContent>
    </w:sdt>
    <w:p w14:paraId="4F2B36E7" w14:textId="77777777" w:rsidR="005B4328" w:rsidRPr="00C4749F" w:rsidRDefault="005B4328"/>
    <w:p w14:paraId="47E6124F" w14:textId="77777777" w:rsidR="005B4328" w:rsidRPr="00C4749F" w:rsidRDefault="005B4328" w:rsidP="00074CC1"/>
    <w:p w14:paraId="60594B19" w14:textId="77777777" w:rsidR="004333B3" w:rsidRPr="00C4749F" w:rsidRDefault="004333B3">
      <w:r w:rsidRPr="00C4749F">
        <w:br w:type="page"/>
      </w:r>
    </w:p>
    <w:p w14:paraId="5CA2D539" w14:textId="77777777" w:rsidR="006E147C" w:rsidRPr="00C4749F" w:rsidRDefault="004333B3" w:rsidP="00D637F5">
      <w:pPr>
        <w:pStyle w:val="Heading1"/>
        <w:numPr>
          <w:ilvl w:val="0"/>
          <w:numId w:val="0"/>
        </w:numPr>
      </w:pPr>
      <w:bookmarkStart w:id="97" w:name="_Toc521688368"/>
      <w:r w:rsidRPr="00C4749F">
        <w:lastRenderedPageBreak/>
        <w:t>Figurenlijst</w:t>
      </w:r>
      <w:bookmarkEnd w:id="97"/>
    </w:p>
    <w:p w14:paraId="7593C768" w14:textId="4EA9E87E" w:rsidR="001A29CC" w:rsidRDefault="00D57D97">
      <w:pPr>
        <w:pStyle w:val="TableofFigures"/>
        <w:tabs>
          <w:tab w:val="right" w:leader="dot" w:pos="8949"/>
        </w:tabs>
        <w:rPr>
          <w:rFonts w:asciiTheme="minorHAnsi" w:eastAsiaTheme="minorEastAsia" w:hAnsiTheme="minorHAnsi" w:cstheme="minorBidi"/>
          <w:noProof/>
          <w:sz w:val="22"/>
          <w:szCs w:val="22"/>
          <w:lang w:eastAsia="nl-NL"/>
        </w:rPr>
      </w:pPr>
      <w:r w:rsidRPr="00C4749F">
        <w:fldChar w:fldCharType="begin"/>
      </w:r>
      <w:r w:rsidRPr="00C4749F">
        <w:instrText xml:space="preserve"> TOC \h \z \c "Tabel" </w:instrText>
      </w:r>
      <w:r w:rsidRPr="00C4749F">
        <w:fldChar w:fldCharType="separate"/>
      </w:r>
      <w:hyperlink w:anchor="_Toc521688375" w:history="1">
        <w:r w:rsidR="001A29CC" w:rsidRPr="00426657">
          <w:rPr>
            <w:rStyle w:val="Hyperlink"/>
            <w:noProof/>
          </w:rPr>
          <w:t>Tabel 1: Versiebeheer</w:t>
        </w:r>
        <w:r w:rsidR="001A29CC">
          <w:rPr>
            <w:noProof/>
            <w:webHidden/>
          </w:rPr>
          <w:tab/>
        </w:r>
        <w:r w:rsidR="001A29CC">
          <w:rPr>
            <w:noProof/>
            <w:webHidden/>
          </w:rPr>
          <w:fldChar w:fldCharType="begin"/>
        </w:r>
        <w:r w:rsidR="001A29CC">
          <w:rPr>
            <w:noProof/>
            <w:webHidden/>
          </w:rPr>
          <w:instrText xml:space="preserve"> PAGEREF _Toc521688375 \h </w:instrText>
        </w:r>
        <w:r w:rsidR="001A29CC">
          <w:rPr>
            <w:noProof/>
            <w:webHidden/>
          </w:rPr>
        </w:r>
        <w:r w:rsidR="001A29CC">
          <w:rPr>
            <w:noProof/>
            <w:webHidden/>
          </w:rPr>
          <w:fldChar w:fldCharType="separate"/>
        </w:r>
        <w:r w:rsidR="001A29CC">
          <w:rPr>
            <w:noProof/>
            <w:webHidden/>
          </w:rPr>
          <w:t>6</w:t>
        </w:r>
        <w:r w:rsidR="001A29CC">
          <w:rPr>
            <w:noProof/>
            <w:webHidden/>
          </w:rPr>
          <w:fldChar w:fldCharType="end"/>
        </w:r>
      </w:hyperlink>
    </w:p>
    <w:p w14:paraId="4155EA5A" w14:textId="63A0ABBB" w:rsidR="001A29CC" w:rsidRDefault="001A29CC">
      <w:pPr>
        <w:pStyle w:val="TableofFigures"/>
        <w:tabs>
          <w:tab w:val="right" w:leader="dot" w:pos="8949"/>
        </w:tabs>
        <w:rPr>
          <w:rFonts w:asciiTheme="minorHAnsi" w:eastAsiaTheme="minorEastAsia" w:hAnsiTheme="minorHAnsi" w:cstheme="minorBidi"/>
          <w:noProof/>
          <w:sz w:val="22"/>
          <w:szCs w:val="22"/>
          <w:lang w:eastAsia="nl-NL"/>
        </w:rPr>
      </w:pPr>
      <w:hyperlink w:anchor="_Toc521688376" w:history="1">
        <w:r w:rsidRPr="00426657">
          <w:rPr>
            <w:rStyle w:val="Hyperlink"/>
            <w:noProof/>
          </w:rPr>
          <w:t>Tabel 2: Databronnen</w:t>
        </w:r>
        <w:r>
          <w:rPr>
            <w:noProof/>
            <w:webHidden/>
          </w:rPr>
          <w:tab/>
        </w:r>
        <w:r>
          <w:rPr>
            <w:noProof/>
            <w:webHidden/>
          </w:rPr>
          <w:fldChar w:fldCharType="begin"/>
        </w:r>
        <w:r>
          <w:rPr>
            <w:noProof/>
            <w:webHidden/>
          </w:rPr>
          <w:instrText xml:space="preserve"> PAGEREF _Toc521688376 \h </w:instrText>
        </w:r>
        <w:r>
          <w:rPr>
            <w:noProof/>
            <w:webHidden/>
          </w:rPr>
        </w:r>
        <w:r>
          <w:rPr>
            <w:noProof/>
            <w:webHidden/>
          </w:rPr>
          <w:fldChar w:fldCharType="separate"/>
        </w:r>
        <w:r>
          <w:rPr>
            <w:noProof/>
            <w:webHidden/>
          </w:rPr>
          <w:t>11</w:t>
        </w:r>
        <w:r>
          <w:rPr>
            <w:noProof/>
            <w:webHidden/>
          </w:rPr>
          <w:fldChar w:fldCharType="end"/>
        </w:r>
      </w:hyperlink>
    </w:p>
    <w:p w14:paraId="180C450E" w14:textId="3EADC5EE" w:rsidR="001A29CC" w:rsidRDefault="001A29CC">
      <w:pPr>
        <w:pStyle w:val="TableofFigures"/>
        <w:tabs>
          <w:tab w:val="right" w:leader="dot" w:pos="8949"/>
        </w:tabs>
        <w:rPr>
          <w:rFonts w:asciiTheme="minorHAnsi" w:eastAsiaTheme="minorEastAsia" w:hAnsiTheme="minorHAnsi" w:cstheme="minorBidi"/>
          <w:noProof/>
          <w:sz w:val="22"/>
          <w:szCs w:val="22"/>
          <w:lang w:eastAsia="nl-NL"/>
        </w:rPr>
      </w:pPr>
      <w:hyperlink w:anchor="_Toc521688377" w:history="1">
        <w:r w:rsidRPr="00426657">
          <w:rPr>
            <w:rStyle w:val="Hyperlink"/>
            <w:noProof/>
          </w:rPr>
          <w:t>Tabel 3: AudioBuffer</w:t>
        </w:r>
        <w:r>
          <w:rPr>
            <w:noProof/>
            <w:webHidden/>
          </w:rPr>
          <w:tab/>
        </w:r>
        <w:r>
          <w:rPr>
            <w:noProof/>
            <w:webHidden/>
          </w:rPr>
          <w:fldChar w:fldCharType="begin"/>
        </w:r>
        <w:r>
          <w:rPr>
            <w:noProof/>
            <w:webHidden/>
          </w:rPr>
          <w:instrText xml:space="preserve"> PAGEREF _Toc521688377 \h </w:instrText>
        </w:r>
        <w:r>
          <w:rPr>
            <w:noProof/>
            <w:webHidden/>
          </w:rPr>
        </w:r>
        <w:r>
          <w:rPr>
            <w:noProof/>
            <w:webHidden/>
          </w:rPr>
          <w:fldChar w:fldCharType="separate"/>
        </w:r>
        <w:r>
          <w:rPr>
            <w:noProof/>
            <w:webHidden/>
          </w:rPr>
          <w:t>19</w:t>
        </w:r>
        <w:r>
          <w:rPr>
            <w:noProof/>
            <w:webHidden/>
          </w:rPr>
          <w:fldChar w:fldCharType="end"/>
        </w:r>
      </w:hyperlink>
    </w:p>
    <w:p w14:paraId="29C1F311" w14:textId="044FD2B3" w:rsidR="001A29CC" w:rsidRDefault="001A29CC">
      <w:pPr>
        <w:pStyle w:val="TableofFigures"/>
        <w:tabs>
          <w:tab w:val="right" w:leader="dot" w:pos="8949"/>
        </w:tabs>
        <w:rPr>
          <w:rFonts w:asciiTheme="minorHAnsi" w:eastAsiaTheme="minorEastAsia" w:hAnsiTheme="minorHAnsi" w:cstheme="minorBidi"/>
          <w:noProof/>
          <w:sz w:val="22"/>
          <w:szCs w:val="22"/>
          <w:lang w:eastAsia="nl-NL"/>
        </w:rPr>
      </w:pPr>
      <w:hyperlink w:anchor="_Toc521688378" w:history="1">
        <w:r w:rsidRPr="00426657">
          <w:rPr>
            <w:rStyle w:val="Hyperlink"/>
            <w:noProof/>
          </w:rPr>
          <w:t>Tabel 4: Soorten spraakherkenningssystemen</w:t>
        </w:r>
        <w:r>
          <w:rPr>
            <w:noProof/>
            <w:webHidden/>
          </w:rPr>
          <w:tab/>
        </w:r>
        <w:r>
          <w:rPr>
            <w:noProof/>
            <w:webHidden/>
          </w:rPr>
          <w:fldChar w:fldCharType="begin"/>
        </w:r>
        <w:r>
          <w:rPr>
            <w:noProof/>
            <w:webHidden/>
          </w:rPr>
          <w:instrText xml:space="preserve"> PAGEREF _Toc521688378 \h </w:instrText>
        </w:r>
        <w:r>
          <w:rPr>
            <w:noProof/>
            <w:webHidden/>
          </w:rPr>
        </w:r>
        <w:r>
          <w:rPr>
            <w:noProof/>
            <w:webHidden/>
          </w:rPr>
          <w:fldChar w:fldCharType="separate"/>
        </w:r>
        <w:r>
          <w:rPr>
            <w:noProof/>
            <w:webHidden/>
          </w:rPr>
          <w:t>20</w:t>
        </w:r>
        <w:r>
          <w:rPr>
            <w:noProof/>
            <w:webHidden/>
          </w:rPr>
          <w:fldChar w:fldCharType="end"/>
        </w:r>
      </w:hyperlink>
    </w:p>
    <w:p w14:paraId="1096A9DF" w14:textId="22F44F1B" w:rsidR="001A29CC" w:rsidRDefault="001A29CC">
      <w:pPr>
        <w:pStyle w:val="TableofFigures"/>
        <w:tabs>
          <w:tab w:val="right" w:leader="dot" w:pos="8949"/>
        </w:tabs>
        <w:rPr>
          <w:rFonts w:asciiTheme="minorHAnsi" w:eastAsiaTheme="minorEastAsia" w:hAnsiTheme="minorHAnsi" w:cstheme="minorBidi"/>
          <w:noProof/>
          <w:sz w:val="22"/>
          <w:szCs w:val="22"/>
          <w:lang w:eastAsia="nl-NL"/>
        </w:rPr>
      </w:pPr>
      <w:hyperlink w:anchor="_Toc521688379" w:history="1">
        <w:r w:rsidRPr="00426657">
          <w:rPr>
            <w:rStyle w:val="Hyperlink"/>
            <w:noProof/>
          </w:rPr>
          <w:t>Tabel 5: Word Error Rate</w:t>
        </w:r>
        <w:r>
          <w:rPr>
            <w:noProof/>
            <w:webHidden/>
          </w:rPr>
          <w:tab/>
        </w:r>
        <w:r>
          <w:rPr>
            <w:noProof/>
            <w:webHidden/>
          </w:rPr>
          <w:fldChar w:fldCharType="begin"/>
        </w:r>
        <w:r>
          <w:rPr>
            <w:noProof/>
            <w:webHidden/>
          </w:rPr>
          <w:instrText xml:space="preserve"> PAGEREF _Toc521688379 \h </w:instrText>
        </w:r>
        <w:r>
          <w:rPr>
            <w:noProof/>
            <w:webHidden/>
          </w:rPr>
        </w:r>
        <w:r>
          <w:rPr>
            <w:noProof/>
            <w:webHidden/>
          </w:rPr>
          <w:fldChar w:fldCharType="separate"/>
        </w:r>
        <w:r>
          <w:rPr>
            <w:noProof/>
            <w:webHidden/>
          </w:rPr>
          <w:t>22</w:t>
        </w:r>
        <w:r>
          <w:rPr>
            <w:noProof/>
            <w:webHidden/>
          </w:rPr>
          <w:fldChar w:fldCharType="end"/>
        </w:r>
      </w:hyperlink>
    </w:p>
    <w:p w14:paraId="7EFF898E" w14:textId="53C7FB4B" w:rsidR="001A29CC" w:rsidRDefault="001A29CC">
      <w:pPr>
        <w:pStyle w:val="TableofFigures"/>
        <w:tabs>
          <w:tab w:val="right" w:leader="dot" w:pos="8949"/>
        </w:tabs>
        <w:rPr>
          <w:rFonts w:asciiTheme="minorHAnsi" w:eastAsiaTheme="minorEastAsia" w:hAnsiTheme="minorHAnsi" w:cstheme="minorBidi"/>
          <w:noProof/>
          <w:sz w:val="22"/>
          <w:szCs w:val="22"/>
          <w:lang w:eastAsia="nl-NL"/>
        </w:rPr>
      </w:pPr>
      <w:hyperlink w:anchor="_Toc521688380" w:history="1">
        <w:r w:rsidRPr="00426657">
          <w:rPr>
            <w:rStyle w:val="Hyperlink"/>
            <w:noProof/>
          </w:rPr>
          <w:t>Tabel 6: Request realisatie</w:t>
        </w:r>
        <w:r>
          <w:rPr>
            <w:noProof/>
            <w:webHidden/>
          </w:rPr>
          <w:tab/>
        </w:r>
        <w:r>
          <w:rPr>
            <w:noProof/>
            <w:webHidden/>
          </w:rPr>
          <w:fldChar w:fldCharType="begin"/>
        </w:r>
        <w:r>
          <w:rPr>
            <w:noProof/>
            <w:webHidden/>
          </w:rPr>
          <w:instrText xml:space="preserve"> PAGEREF _Toc521688380 \h </w:instrText>
        </w:r>
        <w:r>
          <w:rPr>
            <w:noProof/>
            <w:webHidden/>
          </w:rPr>
        </w:r>
        <w:r>
          <w:rPr>
            <w:noProof/>
            <w:webHidden/>
          </w:rPr>
          <w:fldChar w:fldCharType="separate"/>
        </w:r>
        <w:r>
          <w:rPr>
            <w:noProof/>
            <w:webHidden/>
          </w:rPr>
          <w:t>31</w:t>
        </w:r>
        <w:r>
          <w:rPr>
            <w:noProof/>
            <w:webHidden/>
          </w:rPr>
          <w:fldChar w:fldCharType="end"/>
        </w:r>
      </w:hyperlink>
    </w:p>
    <w:p w14:paraId="2C4CF99C" w14:textId="6BF37A51" w:rsidR="001A29CC" w:rsidRDefault="001A29CC">
      <w:pPr>
        <w:pStyle w:val="TableofFigures"/>
        <w:tabs>
          <w:tab w:val="right" w:leader="dot" w:pos="8949"/>
        </w:tabs>
        <w:rPr>
          <w:rFonts w:asciiTheme="minorHAnsi" w:eastAsiaTheme="minorEastAsia" w:hAnsiTheme="minorHAnsi" w:cstheme="minorBidi"/>
          <w:noProof/>
          <w:sz w:val="22"/>
          <w:szCs w:val="22"/>
          <w:lang w:eastAsia="nl-NL"/>
        </w:rPr>
      </w:pPr>
      <w:hyperlink w:anchor="_Toc521688381" w:history="1">
        <w:r w:rsidRPr="00426657">
          <w:rPr>
            <w:rStyle w:val="Hyperlink"/>
            <w:noProof/>
          </w:rPr>
          <w:t>Tabel 7: Socket realisatie</w:t>
        </w:r>
        <w:r>
          <w:rPr>
            <w:noProof/>
            <w:webHidden/>
          </w:rPr>
          <w:tab/>
        </w:r>
        <w:r>
          <w:rPr>
            <w:noProof/>
            <w:webHidden/>
          </w:rPr>
          <w:fldChar w:fldCharType="begin"/>
        </w:r>
        <w:r>
          <w:rPr>
            <w:noProof/>
            <w:webHidden/>
          </w:rPr>
          <w:instrText xml:space="preserve"> PAGEREF _Toc521688381 \h </w:instrText>
        </w:r>
        <w:r>
          <w:rPr>
            <w:noProof/>
            <w:webHidden/>
          </w:rPr>
        </w:r>
        <w:r>
          <w:rPr>
            <w:noProof/>
            <w:webHidden/>
          </w:rPr>
          <w:fldChar w:fldCharType="separate"/>
        </w:r>
        <w:r>
          <w:rPr>
            <w:noProof/>
            <w:webHidden/>
          </w:rPr>
          <w:t>32</w:t>
        </w:r>
        <w:r>
          <w:rPr>
            <w:noProof/>
            <w:webHidden/>
          </w:rPr>
          <w:fldChar w:fldCharType="end"/>
        </w:r>
      </w:hyperlink>
    </w:p>
    <w:p w14:paraId="6B0B2107" w14:textId="65E0A12A" w:rsidR="00D57D97" w:rsidRPr="00C4749F" w:rsidRDefault="00D57D97" w:rsidP="006207C5">
      <w:r w:rsidRPr="00C4749F">
        <w:fldChar w:fldCharType="end"/>
      </w:r>
    </w:p>
    <w:p w14:paraId="21E31D0E" w14:textId="513DCF67" w:rsidR="001A29CC" w:rsidRDefault="00D57D97">
      <w:pPr>
        <w:pStyle w:val="TableofFigures"/>
        <w:tabs>
          <w:tab w:val="right" w:leader="dot" w:pos="8949"/>
        </w:tabs>
        <w:rPr>
          <w:rFonts w:asciiTheme="minorHAnsi" w:eastAsiaTheme="minorEastAsia" w:hAnsiTheme="minorHAnsi" w:cstheme="minorBidi"/>
          <w:noProof/>
          <w:sz w:val="22"/>
          <w:szCs w:val="22"/>
          <w:lang w:eastAsia="nl-NL"/>
        </w:rPr>
      </w:pPr>
      <w:r w:rsidRPr="00C4749F">
        <w:fldChar w:fldCharType="begin"/>
      </w:r>
      <w:r w:rsidRPr="00C4749F">
        <w:instrText xml:space="preserve"> TOC \h \z \c "Figuur" </w:instrText>
      </w:r>
      <w:r w:rsidRPr="00C4749F">
        <w:fldChar w:fldCharType="separate"/>
      </w:r>
      <w:hyperlink w:anchor="_Toc521688382" w:history="1">
        <w:r w:rsidR="001A29CC" w:rsidRPr="009F37F1">
          <w:rPr>
            <w:rStyle w:val="Hyperlink"/>
            <w:noProof/>
          </w:rPr>
          <w:t>Figuur 1: Organogram Atos Nederland</w:t>
        </w:r>
        <w:r w:rsidR="001A29CC">
          <w:rPr>
            <w:noProof/>
            <w:webHidden/>
          </w:rPr>
          <w:tab/>
        </w:r>
        <w:r w:rsidR="001A29CC">
          <w:rPr>
            <w:noProof/>
            <w:webHidden/>
          </w:rPr>
          <w:fldChar w:fldCharType="begin"/>
        </w:r>
        <w:r w:rsidR="001A29CC">
          <w:rPr>
            <w:noProof/>
            <w:webHidden/>
          </w:rPr>
          <w:instrText xml:space="preserve"> PAGEREF _Toc521688382 \h </w:instrText>
        </w:r>
        <w:r w:rsidR="001A29CC">
          <w:rPr>
            <w:noProof/>
            <w:webHidden/>
          </w:rPr>
        </w:r>
        <w:r w:rsidR="001A29CC">
          <w:rPr>
            <w:noProof/>
            <w:webHidden/>
          </w:rPr>
          <w:fldChar w:fldCharType="separate"/>
        </w:r>
        <w:r w:rsidR="001A29CC">
          <w:rPr>
            <w:noProof/>
            <w:webHidden/>
          </w:rPr>
          <w:t>8</w:t>
        </w:r>
        <w:r w:rsidR="001A29CC">
          <w:rPr>
            <w:noProof/>
            <w:webHidden/>
          </w:rPr>
          <w:fldChar w:fldCharType="end"/>
        </w:r>
      </w:hyperlink>
    </w:p>
    <w:p w14:paraId="20DE64D9" w14:textId="0ECA806D" w:rsidR="001A29CC" w:rsidRDefault="001A29CC">
      <w:pPr>
        <w:pStyle w:val="TableofFigures"/>
        <w:tabs>
          <w:tab w:val="right" w:leader="dot" w:pos="8949"/>
        </w:tabs>
        <w:rPr>
          <w:rFonts w:asciiTheme="minorHAnsi" w:eastAsiaTheme="minorEastAsia" w:hAnsiTheme="minorHAnsi" w:cstheme="minorBidi"/>
          <w:noProof/>
          <w:sz w:val="22"/>
          <w:szCs w:val="22"/>
          <w:lang w:eastAsia="nl-NL"/>
        </w:rPr>
      </w:pPr>
      <w:hyperlink r:id="rId52" w:anchor="_Toc521688383" w:history="1">
        <w:r w:rsidRPr="009F37F1">
          <w:rPr>
            <w:rStyle w:val="Hyperlink"/>
            <w:noProof/>
          </w:rPr>
          <w:t>Figuur 2: hardware overzicht</w:t>
        </w:r>
        <w:r>
          <w:rPr>
            <w:noProof/>
            <w:webHidden/>
          </w:rPr>
          <w:tab/>
        </w:r>
        <w:r>
          <w:rPr>
            <w:noProof/>
            <w:webHidden/>
          </w:rPr>
          <w:fldChar w:fldCharType="begin"/>
        </w:r>
        <w:r>
          <w:rPr>
            <w:noProof/>
            <w:webHidden/>
          </w:rPr>
          <w:instrText xml:space="preserve"> PAGEREF _Toc521688383 \h </w:instrText>
        </w:r>
        <w:r>
          <w:rPr>
            <w:noProof/>
            <w:webHidden/>
          </w:rPr>
        </w:r>
        <w:r>
          <w:rPr>
            <w:noProof/>
            <w:webHidden/>
          </w:rPr>
          <w:fldChar w:fldCharType="separate"/>
        </w:r>
        <w:r>
          <w:rPr>
            <w:noProof/>
            <w:webHidden/>
          </w:rPr>
          <w:t>12</w:t>
        </w:r>
        <w:r>
          <w:rPr>
            <w:noProof/>
            <w:webHidden/>
          </w:rPr>
          <w:fldChar w:fldCharType="end"/>
        </w:r>
      </w:hyperlink>
    </w:p>
    <w:p w14:paraId="0ECFAC9B" w14:textId="0E92A41E" w:rsidR="001A29CC" w:rsidRDefault="001A29CC">
      <w:pPr>
        <w:pStyle w:val="TableofFigures"/>
        <w:tabs>
          <w:tab w:val="right" w:leader="dot" w:pos="8949"/>
        </w:tabs>
        <w:rPr>
          <w:rFonts w:asciiTheme="minorHAnsi" w:eastAsiaTheme="minorEastAsia" w:hAnsiTheme="minorHAnsi" w:cstheme="minorBidi"/>
          <w:noProof/>
          <w:sz w:val="22"/>
          <w:szCs w:val="22"/>
          <w:lang w:eastAsia="nl-NL"/>
        </w:rPr>
      </w:pPr>
      <w:hyperlink r:id="rId53" w:anchor="_Toc521688384" w:history="1">
        <w:r w:rsidRPr="009F37F1">
          <w:rPr>
            <w:rStyle w:val="Hyperlink"/>
            <w:noProof/>
          </w:rPr>
          <w:t>Figuur 3: Microfoons</w:t>
        </w:r>
        <w:r>
          <w:rPr>
            <w:noProof/>
            <w:webHidden/>
          </w:rPr>
          <w:tab/>
        </w:r>
        <w:r>
          <w:rPr>
            <w:noProof/>
            <w:webHidden/>
          </w:rPr>
          <w:fldChar w:fldCharType="begin"/>
        </w:r>
        <w:r>
          <w:rPr>
            <w:noProof/>
            <w:webHidden/>
          </w:rPr>
          <w:instrText xml:space="preserve"> PAGEREF _Toc521688384 \h </w:instrText>
        </w:r>
        <w:r>
          <w:rPr>
            <w:noProof/>
            <w:webHidden/>
          </w:rPr>
        </w:r>
        <w:r>
          <w:rPr>
            <w:noProof/>
            <w:webHidden/>
          </w:rPr>
          <w:fldChar w:fldCharType="separate"/>
        </w:r>
        <w:r>
          <w:rPr>
            <w:noProof/>
            <w:webHidden/>
          </w:rPr>
          <w:t>13</w:t>
        </w:r>
        <w:r>
          <w:rPr>
            <w:noProof/>
            <w:webHidden/>
          </w:rPr>
          <w:fldChar w:fldCharType="end"/>
        </w:r>
      </w:hyperlink>
    </w:p>
    <w:p w14:paraId="501D6CA2" w14:textId="4D99AF76" w:rsidR="001A29CC" w:rsidRDefault="001A29CC">
      <w:pPr>
        <w:pStyle w:val="TableofFigures"/>
        <w:tabs>
          <w:tab w:val="right" w:leader="dot" w:pos="8949"/>
        </w:tabs>
        <w:rPr>
          <w:rFonts w:asciiTheme="minorHAnsi" w:eastAsiaTheme="minorEastAsia" w:hAnsiTheme="minorHAnsi" w:cstheme="minorBidi"/>
          <w:noProof/>
          <w:sz w:val="22"/>
          <w:szCs w:val="22"/>
          <w:lang w:eastAsia="nl-NL"/>
        </w:rPr>
      </w:pPr>
      <w:hyperlink w:anchor="_Toc521688385" w:history="1">
        <w:r w:rsidRPr="009F37F1">
          <w:rPr>
            <w:rStyle w:val="Hyperlink"/>
            <w:noProof/>
          </w:rPr>
          <w:t>Figuur 4: Choregraphe</w:t>
        </w:r>
        <w:r>
          <w:rPr>
            <w:noProof/>
            <w:webHidden/>
          </w:rPr>
          <w:tab/>
        </w:r>
        <w:r>
          <w:rPr>
            <w:noProof/>
            <w:webHidden/>
          </w:rPr>
          <w:fldChar w:fldCharType="begin"/>
        </w:r>
        <w:r>
          <w:rPr>
            <w:noProof/>
            <w:webHidden/>
          </w:rPr>
          <w:instrText xml:space="preserve"> PAGEREF _Toc521688385 \h </w:instrText>
        </w:r>
        <w:r>
          <w:rPr>
            <w:noProof/>
            <w:webHidden/>
          </w:rPr>
        </w:r>
        <w:r>
          <w:rPr>
            <w:noProof/>
            <w:webHidden/>
          </w:rPr>
          <w:fldChar w:fldCharType="separate"/>
        </w:r>
        <w:r>
          <w:rPr>
            <w:noProof/>
            <w:webHidden/>
          </w:rPr>
          <w:t>14</w:t>
        </w:r>
        <w:r>
          <w:rPr>
            <w:noProof/>
            <w:webHidden/>
          </w:rPr>
          <w:fldChar w:fldCharType="end"/>
        </w:r>
      </w:hyperlink>
    </w:p>
    <w:p w14:paraId="13DD50C8" w14:textId="658D8CAB" w:rsidR="001A29CC" w:rsidRDefault="001A29CC">
      <w:pPr>
        <w:pStyle w:val="TableofFigures"/>
        <w:tabs>
          <w:tab w:val="right" w:leader="dot" w:pos="8949"/>
        </w:tabs>
        <w:rPr>
          <w:rFonts w:asciiTheme="minorHAnsi" w:eastAsiaTheme="minorEastAsia" w:hAnsiTheme="minorHAnsi" w:cstheme="minorBidi"/>
          <w:noProof/>
          <w:sz w:val="22"/>
          <w:szCs w:val="22"/>
          <w:lang w:eastAsia="nl-NL"/>
        </w:rPr>
      </w:pPr>
      <w:hyperlink w:anchor="_Toc521688386" w:history="1">
        <w:r w:rsidRPr="009F37F1">
          <w:rPr>
            <w:rStyle w:val="Hyperlink"/>
            <w:noProof/>
          </w:rPr>
          <w:t>Figuur 5: Architectuur</w:t>
        </w:r>
        <w:r>
          <w:rPr>
            <w:noProof/>
            <w:webHidden/>
          </w:rPr>
          <w:tab/>
        </w:r>
        <w:r>
          <w:rPr>
            <w:noProof/>
            <w:webHidden/>
          </w:rPr>
          <w:fldChar w:fldCharType="begin"/>
        </w:r>
        <w:r>
          <w:rPr>
            <w:noProof/>
            <w:webHidden/>
          </w:rPr>
          <w:instrText xml:space="preserve"> PAGEREF _Toc521688386 \h </w:instrText>
        </w:r>
        <w:r>
          <w:rPr>
            <w:noProof/>
            <w:webHidden/>
          </w:rPr>
        </w:r>
        <w:r>
          <w:rPr>
            <w:noProof/>
            <w:webHidden/>
          </w:rPr>
          <w:fldChar w:fldCharType="separate"/>
        </w:r>
        <w:r>
          <w:rPr>
            <w:noProof/>
            <w:webHidden/>
          </w:rPr>
          <w:t>16</w:t>
        </w:r>
        <w:r>
          <w:rPr>
            <w:noProof/>
            <w:webHidden/>
          </w:rPr>
          <w:fldChar w:fldCharType="end"/>
        </w:r>
      </w:hyperlink>
    </w:p>
    <w:p w14:paraId="2C70B889" w14:textId="02B9698B" w:rsidR="001A29CC" w:rsidRDefault="001A29CC">
      <w:pPr>
        <w:pStyle w:val="TableofFigures"/>
        <w:tabs>
          <w:tab w:val="right" w:leader="dot" w:pos="8949"/>
        </w:tabs>
        <w:rPr>
          <w:rFonts w:asciiTheme="minorHAnsi" w:eastAsiaTheme="minorEastAsia" w:hAnsiTheme="minorHAnsi" w:cstheme="minorBidi"/>
          <w:noProof/>
          <w:sz w:val="22"/>
          <w:szCs w:val="22"/>
          <w:lang w:eastAsia="nl-NL"/>
        </w:rPr>
      </w:pPr>
      <w:hyperlink w:anchor="_Toc521688387" w:history="1">
        <w:r w:rsidRPr="009F37F1">
          <w:rPr>
            <w:rStyle w:val="Hyperlink"/>
            <w:noProof/>
          </w:rPr>
          <w:t>Figuur 6: ROS</w:t>
        </w:r>
        <w:r>
          <w:rPr>
            <w:noProof/>
            <w:webHidden/>
          </w:rPr>
          <w:tab/>
        </w:r>
        <w:r>
          <w:rPr>
            <w:noProof/>
            <w:webHidden/>
          </w:rPr>
          <w:fldChar w:fldCharType="begin"/>
        </w:r>
        <w:r>
          <w:rPr>
            <w:noProof/>
            <w:webHidden/>
          </w:rPr>
          <w:instrText xml:space="preserve"> PAGEREF _Toc521688387 \h </w:instrText>
        </w:r>
        <w:r>
          <w:rPr>
            <w:noProof/>
            <w:webHidden/>
          </w:rPr>
        </w:r>
        <w:r>
          <w:rPr>
            <w:noProof/>
            <w:webHidden/>
          </w:rPr>
          <w:fldChar w:fldCharType="separate"/>
        </w:r>
        <w:r>
          <w:rPr>
            <w:noProof/>
            <w:webHidden/>
          </w:rPr>
          <w:t>17</w:t>
        </w:r>
        <w:r>
          <w:rPr>
            <w:noProof/>
            <w:webHidden/>
          </w:rPr>
          <w:fldChar w:fldCharType="end"/>
        </w:r>
      </w:hyperlink>
    </w:p>
    <w:p w14:paraId="7B643C3A" w14:textId="15C29CFB" w:rsidR="001A29CC" w:rsidRDefault="001A29CC">
      <w:pPr>
        <w:pStyle w:val="TableofFigures"/>
        <w:tabs>
          <w:tab w:val="right" w:leader="dot" w:pos="8949"/>
        </w:tabs>
        <w:rPr>
          <w:rFonts w:asciiTheme="minorHAnsi" w:eastAsiaTheme="minorEastAsia" w:hAnsiTheme="minorHAnsi" w:cstheme="minorBidi"/>
          <w:noProof/>
          <w:sz w:val="22"/>
          <w:szCs w:val="22"/>
          <w:lang w:eastAsia="nl-NL"/>
        </w:rPr>
      </w:pPr>
      <w:hyperlink w:anchor="_Toc521688388" w:history="1">
        <w:r w:rsidRPr="009F37F1">
          <w:rPr>
            <w:rStyle w:val="Hyperlink"/>
            <w:noProof/>
          </w:rPr>
          <w:t>Figuur 7: Audio topic</w:t>
        </w:r>
        <w:r>
          <w:rPr>
            <w:noProof/>
            <w:webHidden/>
          </w:rPr>
          <w:tab/>
        </w:r>
        <w:r>
          <w:rPr>
            <w:noProof/>
            <w:webHidden/>
          </w:rPr>
          <w:fldChar w:fldCharType="begin"/>
        </w:r>
        <w:r>
          <w:rPr>
            <w:noProof/>
            <w:webHidden/>
          </w:rPr>
          <w:instrText xml:space="preserve"> PAGEREF _Toc521688388 \h </w:instrText>
        </w:r>
        <w:r>
          <w:rPr>
            <w:noProof/>
            <w:webHidden/>
          </w:rPr>
        </w:r>
        <w:r>
          <w:rPr>
            <w:noProof/>
            <w:webHidden/>
          </w:rPr>
          <w:fldChar w:fldCharType="separate"/>
        </w:r>
        <w:r>
          <w:rPr>
            <w:noProof/>
            <w:webHidden/>
          </w:rPr>
          <w:t>18</w:t>
        </w:r>
        <w:r>
          <w:rPr>
            <w:noProof/>
            <w:webHidden/>
          </w:rPr>
          <w:fldChar w:fldCharType="end"/>
        </w:r>
      </w:hyperlink>
    </w:p>
    <w:p w14:paraId="4F6782D1" w14:textId="3A923EEA" w:rsidR="001A29CC" w:rsidRDefault="001A29CC">
      <w:pPr>
        <w:pStyle w:val="TableofFigures"/>
        <w:tabs>
          <w:tab w:val="right" w:leader="dot" w:pos="8949"/>
        </w:tabs>
        <w:rPr>
          <w:rFonts w:asciiTheme="minorHAnsi" w:eastAsiaTheme="minorEastAsia" w:hAnsiTheme="minorHAnsi" w:cstheme="minorBidi"/>
          <w:noProof/>
          <w:sz w:val="22"/>
          <w:szCs w:val="22"/>
          <w:lang w:eastAsia="nl-NL"/>
        </w:rPr>
      </w:pPr>
      <w:hyperlink w:anchor="_Toc521688389" w:history="1">
        <w:r w:rsidRPr="009F37F1">
          <w:rPr>
            <w:rStyle w:val="Hyperlink"/>
            <w:noProof/>
          </w:rPr>
          <w:t>Figuur 8: Pepper Robot</w:t>
        </w:r>
        <w:r>
          <w:rPr>
            <w:noProof/>
            <w:webHidden/>
          </w:rPr>
          <w:tab/>
        </w:r>
        <w:r>
          <w:rPr>
            <w:noProof/>
            <w:webHidden/>
          </w:rPr>
          <w:fldChar w:fldCharType="begin"/>
        </w:r>
        <w:r>
          <w:rPr>
            <w:noProof/>
            <w:webHidden/>
          </w:rPr>
          <w:instrText xml:space="preserve"> PAGEREF _Toc521688389 \h </w:instrText>
        </w:r>
        <w:r>
          <w:rPr>
            <w:noProof/>
            <w:webHidden/>
          </w:rPr>
        </w:r>
        <w:r>
          <w:rPr>
            <w:noProof/>
            <w:webHidden/>
          </w:rPr>
          <w:fldChar w:fldCharType="separate"/>
        </w:r>
        <w:r>
          <w:rPr>
            <w:noProof/>
            <w:webHidden/>
          </w:rPr>
          <w:t>19</w:t>
        </w:r>
        <w:r>
          <w:rPr>
            <w:noProof/>
            <w:webHidden/>
          </w:rPr>
          <w:fldChar w:fldCharType="end"/>
        </w:r>
      </w:hyperlink>
    </w:p>
    <w:p w14:paraId="51126E9B" w14:textId="4AB37515" w:rsidR="001A29CC" w:rsidRDefault="001A29CC">
      <w:pPr>
        <w:pStyle w:val="TableofFigures"/>
        <w:tabs>
          <w:tab w:val="right" w:leader="dot" w:pos="8949"/>
        </w:tabs>
        <w:rPr>
          <w:rFonts w:asciiTheme="minorHAnsi" w:eastAsiaTheme="minorEastAsia" w:hAnsiTheme="minorHAnsi" w:cstheme="minorBidi"/>
          <w:noProof/>
          <w:sz w:val="22"/>
          <w:szCs w:val="22"/>
          <w:lang w:eastAsia="nl-NL"/>
        </w:rPr>
      </w:pPr>
      <w:hyperlink r:id="rId54" w:anchor="_Toc521688390" w:history="1">
        <w:r w:rsidRPr="009F37F1">
          <w:rPr>
            <w:rStyle w:val="Hyperlink"/>
            <w:noProof/>
          </w:rPr>
          <w:t>Figuur 9: Sampling</w:t>
        </w:r>
        <w:r>
          <w:rPr>
            <w:noProof/>
            <w:webHidden/>
          </w:rPr>
          <w:tab/>
        </w:r>
        <w:r>
          <w:rPr>
            <w:noProof/>
            <w:webHidden/>
          </w:rPr>
          <w:fldChar w:fldCharType="begin"/>
        </w:r>
        <w:r>
          <w:rPr>
            <w:noProof/>
            <w:webHidden/>
          </w:rPr>
          <w:instrText xml:space="preserve"> PAGEREF _Toc521688390 \h </w:instrText>
        </w:r>
        <w:r>
          <w:rPr>
            <w:noProof/>
            <w:webHidden/>
          </w:rPr>
        </w:r>
        <w:r>
          <w:rPr>
            <w:noProof/>
            <w:webHidden/>
          </w:rPr>
          <w:fldChar w:fldCharType="separate"/>
        </w:r>
        <w:r>
          <w:rPr>
            <w:noProof/>
            <w:webHidden/>
          </w:rPr>
          <w:t>21</w:t>
        </w:r>
        <w:r>
          <w:rPr>
            <w:noProof/>
            <w:webHidden/>
          </w:rPr>
          <w:fldChar w:fldCharType="end"/>
        </w:r>
      </w:hyperlink>
    </w:p>
    <w:p w14:paraId="4B2A129D" w14:textId="68C5E19D" w:rsidR="001A29CC" w:rsidRDefault="001A29CC">
      <w:pPr>
        <w:pStyle w:val="TableofFigures"/>
        <w:tabs>
          <w:tab w:val="right" w:leader="dot" w:pos="8949"/>
        </w:tabs>
        <w:rPr>
          <w:rFonts w:asciiTheme="minorHAnsi" w:eastAsiaTheme="minorEastAsia" w:hAnsiTheme="minorHAnsi" w:cstheme="minorBidi"/>
          <w:noProof/>
          <w:sz w:val="22"/>
          <w:szCs w:val="22"/>
          <w:lang w:eastAsia="nl-NL"/>
        </w:rPr>
      </w:pPr>
      <w:hyperlink r:id="rId55" w:anchor="_Toc521688391" w:history="1">
        <w:r w:rsidRPr="009F37F1">
          <w:rPr>
            <w:rStyle w:val="Hyperlink"/>
            <w:noProof/>
          </w:rPr>
          <w:t>Figuur 10: Spectrogram</w:t>
        </w:r>
        <w:r>
          <w:rPr>
            <w:noProof/>
            <w:webHidden/>
          </w:rPr>
          <w:tab/>
        </w:r>
        <w:r>
          <w:rPr>
            <w:noProof/>
            <w:webHidden/>
          </w:rPr>
          <w:fldChar w:fldCharType="begin"/>
        </w:r>
        <w:r>
          <w:rPr>
            <w:noProof/>
            <w:webHidden/>
          </w:rPr>
          <w:instrText xml:space="preserve"> PAGEREF _Toc521688391 \h </w:instrText>
        </w:r>
        <w:r>
          <w:rPr>
            <w:noProof/>
            <w:webHidden/>
          </w:rPr>
        </w:r>
        <w:r>
          <w:rPr>
            <w:noProof/>
            <w:webHidden/>
          </w:rPr>
          <w:fldChar w:fldCharType="separate"/>
        </w:r>
        <w:r>
          <w:rPr>
            <w:noProof/>
            <w:webHidden/>
          </w:rPr>
          <w:t>21</w:t>
        </w:r>
        <w:r>
          <w:rPr>
            <w:noProof/>
            <w:webHidden/>
          </w:rPr>
          <w:fldChar w:fldCharType="end"/>
        </w:r>
      </w:hyperlink>
    </w:p>
    <w:p w14:paraId="2818F6DD" w14:textId="11BF562D" w:rsidR="001A29CC" w:rsidRDefault="001A29CC">
      <w:pPr>
        <w:pStyle w:val="TableofFigures"/>
        <w:tabs>
          <w:tab w:val="right" w:leader="dot" w:pos="8949"/>
        </w:tabs>
        <w:rPr>
          <w:rFonts w:asciiTheme="minorHAnsi" w:eastAsiaTheme="minorEastAsia" w:hAnsiTheme="minorHAnsi" w:cstheme="minorBidi"/>
          <w:noProof/>
          <w:sz w:val="22"/>
          <w:szCs w:val="22"/>
          <w:lang w:eastAsia="nl-NL"/>
        </w:rPr>
      </w:pPr>
      <w:hyperlink r:id="rId56" w:anchor="_Toc521688392" w:history="1">
        <w:r w:rsidRPr="009F37F1">
          <w:rPr>
            <w:rStyle w:val="Hyperlink"/>
            <w:noProof/>
          </w:rPr>
          <w:t>Figuur 11: Neuraal netwerk</w:t>
        </w:r>
        <w:r>
          <w:rPr>
            <w:noProof/>
            <w:webHidden/>
          </w:rPr>
          <w:tab/>
        </w:r>
        <w:r>
          <w:rPr>
            <w:noProof/>
            <w:webHidden/>
          </w:rPr>
          <w:fldChar w:fldCharType="begin"/>
        </w:r>
        <w:r>
          <w:rPr>
            <w:noProof/>
            <w:webHidden/>
          </w:rPr>
          <w:instrText xml:space="preserve"> PAGEREF _Toc521688392 \h </w:instrText>
        </w:r>
        <w:r>
          <w:rPr>
            <w:noProof/>
            <w:webHidden/>
          </w:rPr>
        </w:r>
        <w:r>
          <w:rPr>
            <w:noProof/>
            <w:webHidden/>
          </w:rPr>
          <w:fldChar w:fldCharType="separate"/>
        </w:r>
        <w:r>
          <w:rPr>
            <w:noProof/>
            <w:webHidden/>
          </w:rPr>
          <w:t>21</w:t>
        </w:r>
        <w:r>
          <w:rPr>
            <w:noProof/>
            <w:webHidden/>
          </w:rPr>
          <w:fldChar w:fldCharType="end"/>
        </w:r>
      </w:hyperlink>
    </w:p>
    <w:p w14:paraId="60C3505A" w14:textId="1578D31C" w:rsidR="001A29CC" w:rsidRDefault="001A29CC">
      <w:pPr>
        <w:pStyle w:val="TableofFigures"/>
        <w:tabs>
          <w:tab w:val="right" w:leader="dot" w:pos="8949"/>
        </w:tabs>
        <w:rPr>
          <w:rFonts w:asciiTheme="minorHAnsi" w:eastAsiaTheme="minorEastAsia" w:hAnsiTheme="minorHAnsi" w:cstheme="minorBidi"/>
          <w:noProof/>
          <w:sz w:val="22"/>
          <w:szCs w:val="22"/>
          <w:lang w:eastAsia="nl-NL"/>
        </w:rPr>
      </w:pPr>
      <w:hyperlink w:anchor="_Toc521688393" w:history="1">
        <w:r w:rsidRPr="009F37F1">
          <w:rPr>
            <w:rStyle w:val="Hyperlink"/>
            <w:noProof/>
          </w:rPr>
          <w:t>Figuur 12: Noise Gate</w:t>
        </w:r>
        <w:r>
          <w:rPr>
            <w:noProof/>
            <w:webHidden/>
          </w:rPr>
          <w:tab/>
        </w:r>
        <w:r>
          <w:rPr>
            <w:noProof/>
            <w:webHidden/>
          </w:rPr>
          <w:fldChar w:fldCharType="begin"/>
        </w:r>
        <w:r>
          <w:rPr>
            <w:noProof/>
            <w:webHidden/>
          </w:rPr>
          <w:instrText xml:space="preserve"> PAGEREF _Toc521688393 \h </w:instrText>
        </w:r>
        <w:r>
          <w:rPr>
            <w:noProof/>
            <w:webHidden/>
          </w:rPr>
        </w:r>
        <w:r>
          <w:rPr>
            <w:noProof/>
            <w:webHidden/>
          </w:rPr>
          <w:fldChar w:fldCharType="separate"/>
        </w:r>
        <w:r>
          <w:rPr>
            <w:noProof/>
            <w:webHidden/>
          </w:rPr>
          <w:t>23</w:t>
        </w:r>
        <w:r>
          <w:rPr>
            <w:noProof/>
            <w:webHidden/>
          </w:rPr>
          <w:fldChar w:fldCharType="end"/>
        </w:r>
      </w:hyperlink>
    </w:p>
    <w:p w14:paraId="3FEE8541" w14:textId="3B8845B5" w:rsidR="001A29CC" w:rsidRDefault="001A29CC">
      <w:pPr>
        <w:pStyle w:val="TableofFigures"/>
        <w:tabs>
          <w:tab w:val="right" w:leader="dot" w:pos="8949"/>
        </w:tabs>
        <w:rPr>
          <w:rFonts w:asciiTheme="minorHAnsi" w:eastAsiaTheme="minorEastAsia" w:hAnsiTheme="minorHAnsi" w:cstheme="minorBidi"/>
          <w:noProof/>
          <w:sz w:val="22"/>
          <w:szCs w:val="22"/>
          <w:lang w:eastAsia="nl-NL"/>
        </w:rPr>
      </w:pPr>
      <w:hyperlink r:id="rId57" w:anchor="_Toc521688394" w:history="1">
        <w:r w:rsidRPr="009F37F1">
          <w:rPr>
            <w:rStyle w:val="Hyperlink"/>
            <w:noProof/>
          </w:rPr>
          <w:t>Figuur 13: Natural Language Processing</w:t>
        </w:r>
        <w:r>
          <w:rPr>
            <w:noProof/>
            <w:webHidden/>
          </w:rPr>
          <w:tab/>
        </w:r>
        <w:r>
          <w:rPr>
            <w:noProof/>
            <w:webHidden/>
          </w:rPr>
          <w:fldChar w:fldCharType="begin"/>
        </w:r>
        <w:r>
          <w:rPr>
            <w:noProof/>
            <w:webHidden/>
          </w:rPr>
          <w:instrText xml:space="preserve"> PAGEREF _Toc521688394 \h </w:instrText>
        </w:r>
        <w:r>
          <w:rPr>
            <w:noProof/>
            <w:webHidden/>
          </w:rPr>
        </w:r>
        <w:r>
          <w:rPr>
            <w:noProof/>
            <w:webHidden/>
          </w:rPr>
          <w:fldChar w:fldCharType="separate"/>
        </w:r>
        <w:r>
          <w:rPr>
            <w:noProof/>
            <w:webHidden/>
          </w:rPr>
          <w:t>27</w:t>
        </w:r>
        <w:r>
          <w:rPr>
            <w:noProof/>
            <w:webHidden/>
          </w:rPr>
          <w:fldChar w:fldCharType="end"/>
        </w:r>
      </w:hyperlink>
    </w:p>
    <w:p w14:paraId="3C7AF26B" w14:textId="67C0732F" w:rsidR="001A29CC" w:rsidRDefault="001A29CC">
      <w:pPr>
        <w:pStyle w:val="TableofFigures"/>
        <w:tabs>
          <w:tab w:val="right" w:leader="dot" w:pos="8949"/>
        </w:tabs>
        <w:rPr>
          <w:rFonts w:asciiTheme="minorHAnsi" w:eastAsiaTheme="minorEastAsia" w:hAnsiTheme="minorHAnsi" w:cstheme="minorBidi"/>
          <w:noProof/>
          <w:sz w:val="22"/>
          <w:szCs w:val="22"/>
          <w:lang w:eastAsia="nl-NL"/>
        </w:rPr>
      </w:pPr>
      <w:hyperlink w:anchor="_Toc521688395" w:history="1">
        <w:r w:rsidRPr="009F37F1">
          <w:rPr>
            <w:rStyle w:val="Hyperlink"/>
            <w:noProof/>
          </w:rPr>
          <w:t>Figuur 14: Intent</w:t>
        </w:r>
        <w:r>
          <w:rPr>
            <w:noProof/>
            <w:webHidden/>
          </w:rPr>
          <w:tab/>
        </w:r>
        <w:r>
          <w:rPr>
            <w:noProof/>
            <w:webHidden/>
          </w:rPr>
          <w:fldChar w:fldCharType="begin"/>
        </w:r>
        <w:r>
          <w:rPr>
            <w:noProof/>
            <w:webHidden/>
          </w:rPr>
          <w:instrText xml:space="preserve"> PAGEREF _Toc521688395 \h </w:instrText>
        </w:r>
        <w:r>
          <w:rPr>
            <w:noProof/>
            <w:webHidden/>
          </w:rPr>
        </w:r>
        <w:r>
          <w:rPr>
            <w:noProof/>
            <w:webHidden/>
          </w:rPr>
          <w:fldChar w:fldCharType="separate"/>
        </w:r>
        <w:r>
          <w:rPr>
            <w:noProof/>
            <w:webHidden/>
          </w:rPr>
          <w:t>28</w:t>
        </w:r>
        <w:r>
          <w:rPr>
            <w:noProof/>
            <w:webHidden/>
          </w:rPr>
          <w:fldChar w:fldCharType="end"/>
        </w:r>
      </w:hyperlink>
    </w:p>
    <w:p w14:paraId="53B2CA9C" w14:textId="7DF2512C" w:rsidR="001A29CC" w:rsidRDefault="001A29CC">
      <w:pPr>
        <w:pStyle w:val="TableofFigures"/>
        <w:tabs>
          <w:tab w:val="right" w:leader="dot" w:pos="8949"/>
        </w:tabs>
        <w:rPr>
          <w:rFonts w:asciiTheme="minorHAnsi" w:eastAsiaTheme="minorEastAsia" w:hAnsiTheme="minorHAnsi" w:cstheme="minorBidi"/>
          <w:noProof/>
          <w:sz w:val="22"/>
          <w:szCs w:val="22"/>
          <w:lang w:eastAsia="nl-NL"/>
        </w:rPr>
      </w:pPr>
      <w:hyperlink r:id="rId58" w:anchor="_Toc521688396" w:history="1">
        <w:r w:rsidRPr="009F37F1">
          <w:rPr>
            <w:rStyle w:val="Hyperlink"/>
            <w:noProof/>
          </w:rPr>
          <w:t>Figuur 15: Entities</w:t>
        </w:r>
        <w:r>
          <w:rPr>
            <w:noProof/>
            <w:webHidden/>
          </w:rPr>
          <w:tab/>
        </w:r>
        <w:r>
          <w:rPr>
            <w:noProof/>
            <w:webHidden/>
          </w:rPr>
          <w:fldChar w:fldCharType="begin"/>
        </w:r>
        <w:r>
          <w:rPr>
            <w:noProof/>
            <w:webHidden/>
          </w:rPr>
          <w:instrText xml:space="preserve"> PAGEREF _Toc521688396 \h </w:instrText>
        </w:r>
        <w:r>
          <w:rPr>
            <w:noProof/>
            <w:webHidden/>
          </w:rPr>
        </w:r>
        <w:r>
          <w:rPr>
            <w:noProof/>
            <w:webHidden/>
          </w:rPr>
          <w:fldChar w:fldCharType="separate"/>
        </w:r>
        <w:r>
          <w:rPr>
            <w:noProof/>
            <w:webHidden/>
          </w:rPr>
          <w:t>28</w:t>
        </w:r>
        <w:r>
          <w:rPr>
            <w:noProof/>
            <w:webHidden/>
          </w:rPr>
          <w:fldChar w:fldCharType="end"/>
        </w:r>
      </w:hyperlink>
    </w:p>
    <w:p w14:paraId="0D13B76A" w14:textId="09C75D41" w:rsidR="001A29CC" w:rsidRDefault="001A29CC">
      <w:pPr>
        <w:pStyle w:val="TableofFigures"/>
        <w:tabs>
          <w:tab w:val="right" w:leader="dot" w:pos="8949"/>
        </w:tabs>
        <w:rPr>
          <w:rFonts w:asciiTheme="minorHAnsi" w:eastAsiaTheme="minorEastAsia" w:hAnsiTheme="minorHAnsi" w:cstheme="minorBidi"/>
          <w:noProof/>
          <w:sz w:val="22"/>
          <w:szCs w:val="22"/>
          <w:lang w:eastAsia="nl-NL"/>
        </w:rPr>
      </w:pPr>
      <w:hyperlink r:id="rId59" w:anchor="_Toc521688397" w:history="1">
        <w:r w:rsidRPr="009F37F1">
          <w:rPr>
            <w:rStyle w:val="Hyperlink"/>
            <w:noProof/>
          </w:rPr>
          <w:t>Figuur 16: Platform</w:t>
        </w:r>
        <w:r>
          <w:rPr>
            <w:noProof/>
            <w:webHidden/>
          </w:rPr>
          <w:tab/>
        </w:r>
        <w:r>
          <w:rPr>
            <w:noProof/>
            <w:webHidden/>
          </w:rPr>
          <w:fldChar w:fldCharType="begin"/>
        </w:r>
        <w:r>
          <w:rPr>
            <w:noProof/>
            <w:webHidden/>
          </w:rPr>
          <w:instrText xml:space="preserve"> PAGEREF _Toc521688397 \h </w:instrText>
        </w:r>
        <w:r>
          <w:rPr>
            <w:noProof/>
            <w:webHidden/>
          </w:rPr>
        </w:r>
        <w:r>
          <w:rPr>
            <w:noProof/>
            <w:webHidden/>
          </w:rPr>
          <w:fldChar w:fldCharType="separate"/>
        </w:r>
        <w:r>
          <w:rPr>
            <w:noProof/>
            <w:webHidden/>
          </w:rPr>
          <w:t>28</w:t>
        </w:r>
        <w:r>
          <w:rPr>
            <w:noProof/>
            <w:webHidden/>
          </w:rPr>
          <w:fldChar w:fldCharType="end"/>
        </w:r>
      </w:hyperlink>
    </w:p>
    <w:p w14:paraId="487010D5" w14:textId="125D4187" w:rsidR="001A29CC" w:rsidRDefault="001A29CC">
      <w:pPr>
        <w:pStyle w:val="TableofFigures"/>
        <w:tabs>
          <w:tab w:val="right" w:leader="dot" w:pos="8949"/>
        </w:tabs>
        <w:rPr>
          <w:rFonts w:asciiTheme="minorHAnsi" w:eastAsiaTheme="minorEastAsia" w:hAnsiTheme="minorHAnsi" w:cstheme="minorBidi"/>
          <w:noProof/>
          <w:sz w:val="22"/>
          <w:szCs w:val="22"/>
          <w:lang w:eastAsia="nl-NL"/>
        </w:rPr>
      </w:pPr>
      <w:hyperlink w:anchor="_Toc521688398" w:history="1">
        <w:r w:rsidRPr="009F37F1">
          <w:rPr>
            <w:rStyle w:val="Hyperlink"/>
            <w:noProof/>
          </w:rPr>
          <w:t>Figuur 17: Channel Splitter Node</w:t>
        </w:r>
        <w:r>
          <w:rPr>
            <w:noProof/>
            <w:webHidden/>
          </w:rPr>
          <w:tab/>
        </w:r>
        <w:r>
          <w:rPr>
            <w:noProof/>
            <w:webHidden/>
          </w:rPr>
          <w:fldChar w:fldCharType="begin"/>
        </w:r>
        <w:r>
          <w:rPr>
            <w:noProof/>
            <w:webHidden/>
          </w:rPr>
          <w:instrText xml:space="preserve"> PAGEREF _Toc521688398 \h </w:instrText>
        </w:r>
        <w:r>
          <w:rPr>
            <w:noProof/>
            <w:webHidden/>
          </w:rPr>
        </w:r>
        <w:r>
          <w:rPr>
            <w:noProof/>
            <w:webHidden/>
          </w:rPr>
          <w:fldChar w:fldCharType="separate"/>
        </w:r>
        <w:r>
          <w:rPr>
            <w:noProof/>
            <w:webHidden/>
          </w:rPr>
          <w:t>29</w:t>
        </w:r>
        <w:r>
          <w:rPr>
            <w:noProof/>
            <w:webHidden/>
          </w:rPr>
          <w:fldChar w:fldCharType="end"/>
        </w:r>
      </w:hyperlink>
    </w:p>
    <w:p w14:paraId="0E42A57B" w14:textId="60A3F61A" w:rsidR="001A29CC" w:rsidRDefault="001A29CC">
      <w:pPr>
        <w:pStyle w:val="TableofFigures"/>
        <w:tabs>
          <w:tab w:val="right" w:leader="dot" w:pos="8949"/>
        </w:tabs>
        <w:rPr>
          <w:rFonts w:asciiTheme="minorHAnsi" w:eastAsiaTheme="minorEastAsia" w:hAnsiTheme="minorHAnsi" w:cstheme="minorBidi"/>
          <w:noProof/>
          <w:sz w:val="22"/>
          <w:szCs w:val="22"/>
          <w:lang w:eastAsia="nl-NL"/>
        </w:rPr>
      </w:pPr>
      <w:hyperlink w:anchor="_Toc521688399" w:history="1">
        <w:r w:rsidRPr="009F37F1">
          <w:rPr>
            <w:rStyle w:val="Hyperlink"/>
            <w:noProof/>
          </w:rPr>
          <w:t>Figuur 18: Noise gate Node</w:t>
        </w:r>
        <w:r>
          <w:rPr>
            <w:noProof/>
            <w:webHidden/>
          </w:rPr>
          <w:tab/>
        </w:r>
        <w:r>
          <w:rPr>
            <w:noProof/>
            <w:webHidden/>
          </w:rPr>
          <w:fldChar w:fldCharType="begin"/>
        </w:r>
        <w:r>
          <w:rPr>
            <w:noProof/>
            <w:webHidden/>
          </w:rPr>
          <w:instrText xml:space="preserve"> PAGEREF _Toc521688399 \h </w:instrText>
        </w:r>
        <w:r>
          <w:rPr>
            <w:noProof/>
            <w:webHidden/>
          </w:rPr>
        </w:r>
        <w:r>
          <w:rPr>
            <w:noProof/>
            <w:webHidden/>
          </w:rPr>
          <w:fldChar w:fldCharType="separate"/>
        </w:r>
        <w:r>
          <w:rPr>
            <w:noProof/>
            <w:webHidden/>
          </w:rPr>
          <w:t>29</w:t>
        </w:r>
        <w:r>
          <w:rPr>
            <w:noProof/>
            <w:webHidden/>
          </w:rPr>
          <w:fldChar w:fldCharType="end"/>
        </w:r>
      </w:hyperlink>
    </w:p>
    <w:p w14:paraId="2DD31AF4" w14:textId="40E61114" w:rsidR="001A29CC" w:rsidRDefault="001A29CC">
      <w:pPr>
        <w:pStyle w:val="TableofFigures"/>
        <w:tabs>
          <w:tab w:val="right" w:leader="dot" w:pos="8949"/>
        </w:tabs>
        <w:rPr>
          <w:rFonts w:asciiTheme="minorHAnsi" w:eastAsiaTheme="minorEastAsia" w:hAnsiTheme="minorHAnsi" w:cstheme="minorBidi"/>
          <w:noProof/>
          <w:sz w:val="22"/>
          <w:szCs w:val="22"/>
          <w:lang w:eastAsia="nl-NL"/>
        </w:rPr>
      </w:pPr>
      <w:hyperlink w:anchor="_Toc521688400" w:history="1">
        <w:r w:rsidRPr="009F37F1">
          <w:rPr>
            <w:rStyle w:val="Hyperlink"/>
            <w:noProof/>
          </w:rPr>
          <w:t>Figuur 19: Noise gate configuratie</w:t>
        </w:r>
        <w:r>
          <w:rPr>
            <w:noProof/>
            <w:webHidden/>
          </w:rPr>
          <w:tab/>
        </w:r>
        <w:r>
          <w:rPr>
            <w:noProof/>
            <w:webHidden/>
          </w:rPr>
          <w:fldChar w:fldCharType="begin"/>
        </w:r>
        <w:r>
          <w:rPr>
            <w:noProof/>
            <w:webHidden/>
          </w:rPr>
          <w:instrText xml:space="preserve"> PAGEREF _Toc521688400 \h </w:instrText>
        </w:r>
        <w:r>
          <w:rPr>
            <w:noProof/>
            <w:webHidden/>
          </w:rPr>
        </w:r>
        <w:r>
          <w:rPr>
            <w:noProof/>
            <w:webHidden/>
          </w:rPr>
          <w:fldChar w:fldCharType="separate"/>
        </w:r>
        <w:r>
          <w:rPr>
            <w:noProof/>
            <w:webHidden/>
          </w:rPr>
          <w:t>29</w:t>
        </w:r>
        <w:r>
          <w:rPr>
            <w:noProof/>
            <w:webHidden/>
          </w:rPr>
          <w:fldChar w:fldCharType="end"/>
        </w:r>
      </w:hyperlink>
    </w:p>
    <w:p w14:paraId="16BDD01F" w14:textId="3B030F8F" w:rsidR="001A29CC" w:rsidRDefault="001A29CC">
      <w:pPr>
        <w:pStyle w:val="TableofFigures"/>
        <w:tabs>
          <w:tab w:val="right" w:leader="dot" w:pos="8949"/>
        </w:tabs>
        <w:rPr>
          <w:rFonts w:asciiTheme="minorHAnsi" w:eastAsiaTheme="minorEastAsia" w:hAnsiTheme="minorHAnsi" w:cstheme="minorBidi"/>
          <w:noProof/>
          <w:sz w:val="22"/>
          <w:szCs w:val="22"/>
          <w:lang w:eastAsia="nl-NL"/>
        </w:rPr>
      </w:pPr>
      <w:hyperlink w:anchor="_Toc521688401" w:history="1">
        <w:r w:rsidRPr="009F37F1">
          <w:rPr>
            <w:rStyle w:val="Hyperlink"/>
            <w:noProof/>
          </w:rPr>
          <w:t>Figuur 20: Chunk builder node</w:t>
        </w:r>
        <w:r>
          <w:rPr>
            <w:noProof/>
            <w:webHidden/>
          </w:rPr>
          <w:tab/>
        </w:r>
        <w:r>
          <w:rPr>
            <w:noProof/>
            <w:webHidden/>
          </w:rPr>
          <w:fldChar w:fldCharType="begin"/>
        </w:r>
        <w:r>
          <w:rPr>
            <w:noProof/>
            <w:webHidden/>
          </w:rPr>
          <w:instrText xml:space="preserve"> PAGEREF _Toc521688401 \h </w:instrText>
        </w:r>
        <w:r>
          <w:rPr>
            <w:noProof/>
            <w:webHidden/>
          </w:rPr>
        </w:r>
        <w:r>
          <w:rPr>
            <w:noProof/>
            <w:webHidden/>
          </w:rPr>
          <w:fldChar w:fldCharType="separate"/>
        </w:r>
        <w:r>
          <w:rPr>
            <w:noProof/>
            <w:webHidden/>
          </w:rPr>
          <w:t>30</w:t>
        </w:r>
        <w:r>
          <w:rPr>
            <w:noProof/>
            <w:webHidden/>
          </w:rPr>
          <w:fldChar w:fldCharType="end"/>
        </w:r>
      </w:hyperlink>
    </w:p>
    <w:p w14:paraId="0AE5E1B3" w14:textId="3676141B" w:rsidR="001A29CC" w:rsidRDefault="001A29CC">
      <w:pPr>
        <w:pStyle w:val="TableofFigures"/>
        <w:tabs>
          <w:tab w:val="right" w:leader="dot" w:pos="8949"/>
        </w:tabs>
        <w:rPr>
          <w:rFonts w:asciiTheme="minorHAnsi" w:eastAsiaTheme="minorEastAsia" w:hAnsiTheme="minorHAnsi" w:cstheme="minorBidi"/>
          <w:noProof/>
          <w:sz w:val="22"/>
          <w:szCs w:val="22"/>
          <w:lang w:eastAsia="nl-NL"/>
        </w:rPr>
      </w:pPr>
      <w:hyperlink w:anchor="_Toc521688402" w:history="1">
        <w:r w:rsidRPr="009F37F1">
          <w:rPr>
            <w:rStyle w:val="Hyperlink"/>
            <w:noProof/>
          </w:rPr>
          <w:t>Figuur 21: Chunk builder configuratie</w:t>
        </w:r>
        <w:r>
          <w:rPr>
            <w:noProof/>
            <w:webHidden/>
          </w:rPr>
          <w:tab/>
        </w:r>
        <w:r>
          <w:rPr>
            <w:noProof/>
            <w:webHidden/>
          </w:rPr>
          <w:fldChar w:fldCharType="begin"/>
        </w:r>
        <w:r>
          <w:rPr>
            <w:noProof/>
            <w:webHidden/>
          </w:rPr>
          <w:instrText xml:space="preserve"> PAGEREF _Toc521688402 \h </w:instrText>
        </w:r>
        <w:r>
          <w:rPr>
            <w:noProof/>
            <w:webHidden/>
          </w:rPr>
        </w:r>
        <w:r>
          <w:rPr>
            <w:noProof/>
            <w:webHidden/>
          </w:rPr>
          <w:fldChar w:fldCharType="separate"/>
        </w:r>
        <w:r>
          <w:rPr>
            <w:noProof/>
            <w:webHidden/>
          </w:rPr>
          <w:t>30</w:t>
        </w:r>
        <w:r>
          <w:rPr>
            <w:noProof/>
            <w:webHidden/>
          </w:rPr>
          <w:fldChar w:fldCharType="end"/>
        </w:r>
      </w:hyperlink>
    </w:p>
    <w:p w14:paraId="3010387D" w14:textId="479C871A" w:rsidR="001A29CC" w:rsidRDefault="001A29CC">
      <w:pPr>
        <w:pStyle w:val="TableofFigures"/>
        <w:tabs>
          <w:tab w:val="right" w:leader="dot" w:pos="8949"/>
        </w:tabs>
        <w:rPr>
          <w:rFonts w:asciiTheme="minorHAnsi" w:eastAsiaTheme="minorEastAsia" w:hAnsiTheme="minorHAnsi" w:cstheme="minorBidi"/>
          <w:noProof/>
          <w:sz w:val="22"/>
          <w:szCs w:val="22"/>
          <w:lang w:eastAsia="nl-NL"/>
        </w:rPr>
      </w:pPr>
      <w:hyperlink w:anchor="_Toc521688403" w:history="1">
        <w:r w:rsidRPr="009F37F1">
          <w:rPr>
            <w:rStyle w:val="Hyperlink"/>
            <w:noProof/>
          </w:rPr>
          <w:t>Figuur 22: Speech to text node</w:t>
        </w:r>
        <w:r>
          <w:rPr>
            <w:noProof/>
            <w:webHidden/>
          </w:rPr>
          <w:tab/>
        </w:r>
        <w:r>
          <w:rPr>
            <w:noProof/>
            <w:webHidden/>
          </w:rPr>
          <w:fldChar w:fldCharType="begin"/>
        </w:r>
        <w:r>
          <w:rPr>
            <w:noProof/>
            <w:webHidden/>
          </w:rPr>
          <w:instrText xml:space="preserve"> PAGEREF _Toc521688403 \h </w:instrText>
        </w:r>
        <w:r>
          <w:rPr>
            <w:noProof/>
            <w:webHidden/>
          </w:rPr>
        </w:r>
        <w:r>
          <w:rPr>
            <w:noProof/>
            <w:webHidden/>
          </w:rPr>
          <w:fldChar w:fldCharType="separate"/>
        </w:r>
        <w:r>
          <w:rPr>
            <w:noProof/>
            <w:webHidden/>
          </w:rPr>
          <w:t>30</w:t>
        </w:r>
        <w:r>
          <w:rPr>
            <w:noProof/>
            <w:webHidden/>
          </w:rPr>
          <w:fldChar w:fldCharType="end"/>
        </w:r>
      </w:hyperlink>
    </w:p>
    <w:p w14:paraId="7953F08B" w14:textId="6B8A7A5C" w:rsidR="001A29CC" w:rsidRDefault="001A29CC">
      <w:pPr>
        <w:pStyle w:val="TableofFigures"/>
        <w:tabs>
          <w:tab w:val="right" w:leader="dot" w:pos="8949"/>
        </w:tabs>
        <w:rPr>
          <w:rFonts w:asciiTheme="minorHAnsi" w:eastAsiaTheme="minorEastAsia" w:hAnsiTheme="minorHAnsi" w:cstheme="minorBidi"/>
          <w:noProof/>
          <w:sz w:val="22"/>
          <w:szCs w:val="22"/>
          <w:lang w:eastAsia="nl-NL"/>
        </w:rPr>
      </w:pPr>
      <w:hyperlink w:anchor="_Toc521688404" w:history="1">
        <w:r w:rsidRPr="009F37F1">
          <w:rPr>
            <w:rStyle w:val="Hyperlink"/>
            <w:noProof/>
          </w:rPr>
          <w:t>Figuur 23: Recorder node</w:t>
        </w:r>
        <w:r>
          <w:rPr>
            <w:noProof/>
            <w:webHidden/>
          </w:rPr>
          <w:tab/>
        </w:r>
        <w:r>
          <w:rPr>
            <w:noProof/>
            <w:webHidden/>
          </w:rPr>
          <w:fldChar w:fldCharType="begin"/>
        </w:r>
        <w:r>
          <w:rPr>
            <w:noProof/>
            <w:webHidden/>
          </w:rPr>
          <w:instrText xml:space="preserve"> PAGEREF _Toc521688404 \h </w:instrText>
        </w:r>
        <w:r>
          <w:rPr>
            <w:noProof/>
            <w:webHidden/>
          </w:rPr>
        </w:r>
        <w:r>
          <w:rPr>
            <w:noProof/>
            <w:webHidden/>
          </w:rPr>
          <w:fldChar w:fldCharType="separate"/>
        </w:r>
        <w:r>
          <w:rPr>
            <w:noProof/>
            <w:webHidden/>
          </w:rPr>
          <w:t>30</w:t>
        </w:r>
        <w:r>
          <w:rPr>
            <w:noProof/>
            <w:webHidden/>
          </w:rPr>
          <w:fldChar w:fldCharType="end"/>
        </w:r>
      </w:hyperlink>
    </w:p>
    <w:p w14:paraId="243FFC3C" w14:textId="5A2B5B2D" w:rsidR="001A29CC" w:rsidRDefault="001A29CC">
      <w:pPr>
        <w:pStyle w:val="TableofFigures"/>
        <w:tabs>
          <w:tab w:val="right" w:leader="dot" w:pos="8949"/>
        </w:tabs>
        <w:rPr>
          <w:rFonts w:asciiTheme="minorHAnsi" w:eastAsiaTheme="minorEastAsia" w:hAnsiTheme="minorHAnsi" w:cstheme="minorBidi"/>
          <w:noProof/>
          <w:sz w:val="22"/>
          <w:szCs w:val="22"/>
          <w:lang w:eastAsia="nl-NL"/>
        </w:rPr>
      </w:pPr>
      <w:hyperlink w:anchor="_Toc521688405" w:history="1">
        <w:r w:rsidRPr="009F37F1">
          <w:rPr>
            <w:rStyle w:val="Hyperlink"/>
            <w:noProof/>
          </w:rPr>
          <w:t>Figuur 24: Recorder configuratie</w:t>
        </w:r>
        <w:r>
          <w:rPr>
            <w:noProof/>
            <w:webHidden/>
          </w:rPr>
          <w:tab/>
        </w:r>
        <w:r>
          <w:rPr>
            <w:noProof/>
            <w:webHidden/>
          </w:rPr>
          <w:fldChar w:fldCharType="begin"/>
        </w:r>
        <w:r>
          <w:rPr>
            <w:noProof/>
            <w:webHidden/>
          </w:rPr>
          <w:instrText xml:space="preserve"> PAGEREF _Toc521688405 \h </w:instrText>
        </w:r>
        <w:r>
          <w:rPr>
            <w:noProof/>
            <w:webHidden/>
          </w:rPr>
        </w:r>
        <w:r>
          <w:rPr>
            <w:noProof/>
            <w:webHidden/>
          </w:rPr>
          <w:fldChar w:fldCharType="separate"/>
        </w:r>
        <w:r>
          <w:rPr>
            <w:noProof/>
            <w:webHidden/>
          </w:rPr>
          <w:t>30</w:t>
        </w:r>
        <w:r>
          <w:rPr>
            <w:noProof/>
            <w:webHidden/>
          </w:rPr>
          <w:fldChar w:fldCharType="end"/>
        </w:r>
      </w:hyperlink>
    </w:p>
    <w:p w14:paraId="45BC4776" w14:textId="66F6E849" w:rsidR="001A29CC" w:rsidRDefault="001A29CC">
      <w:pPr>
        <w:pStyle w:val="TableofFigures"/>
        <w:tabs>
          <w:tab w:val="right" w:leader="dot" w:pos="8949"/>
        </w:tabs>
        <w:rPr>
          <w:rFonts w:asciiTheme="minorHAnsi" w:eastAsiaTheme="minorEastAsia" w:hAnsiTheme="minorHAnsi" w:cstheme="minorBidi"/>
          <w:noProof/>
          <w:sz w:val="22"/>
          <w:szCs w:val="22"/>
          <w:lang w:eastAsia="nl-NL"/>
        </w:rPr>
      </w:pPr>
      <w:hyperlink w:anchor="_Toc521688406" w:history="1">
        <w:r w:rsidRPr="009F37F1">
          <w:rPr>
            <w:rStyle w:val="Hyperlink"/>
            <w:noProof/>
          </w:rPr>
          <w:t>Figuur 25: IBM watson stt node</w:t>
        </w:r>
        <w:r>
          <w:rPr>
            <w:noProof/>
            <w:webHidden/>
          </w:rPr>
          <w:tab/>
        </w:r>
        <w:r>
          <w:rPr>
            <w:noProof/>
            <w:webHidden/>
          </w:rPr>
          <w:fldChar w:fldCharType="begin"/>
        </w:r>
        <w:r>
          <w:rPr>
            <w:noProof/>
            <w:webHidden/>
          </w:rPr>
          <w:instrText xml:space="preserve"> PAGEREF _Toc521688406 \h </w:instrText>
        </w:r>
        <w:r>
          <w:rPr>
            <w:noProof/>
            <w:webHidden/>
          </w:rPr>
        </w:r>
        <w:r>
          <w:rPr>
            <w:noProof/>
            <w:webHidden/>
          </w:rPr>
          <w:fldChar w:fldCharType="separate"/>
        </w:r>
        <w:r>
          <w:rPr>
            <w:noProof/>
            <w:webHidden/>
          </w:rPr>
          <w:t>32</w:t>
        </w:r>
        <w:r>
          <w:rPr>
            <w:noProof/>
            <w:webHidden/>
          </w:rPr>
          <w:fldChar w:fldCharType="end"/>
        </w:r>
      </w:hyperlink>
    </w:p>
    <w:p w14:paraId="630E6683" w14:textId="3211CAB0" w:rsidR="001A29CC" w:rsidRDefault="001A29CC">
      <w:pPr>
        <w:pStyle w:val="TableofFigures"/>
        <w:tabs>
          <w:tab w:val="right" w:leader="dot" w:pos="8949"/>
        </w:tabs>
        <w:rPr>
          <w:rFonts w:asciiTheme="minorHAnsi" w:eastAsiaTheme="minorEastAsia" w:hAnsiTheme="minorHAnsi" w:cstheme="minorBidi"/>
          <w:noProof/>
          <w:sz w:val="22"/>
          <w:szCs w:val="22"/>
          <w:lang w:eastAsia="nl-NL"/>
        </w:rPr>
      </w:pPr>
      <w:hyperlink w:anchor="_Toc521688407" w:history="1">
        <w:r w:rsidRPr="009F37F1">
          <w:rPr>
            <w:rStyle w:val="Hyperlink"/>
            <w:noProof/>
          </w:rPr>
          <w:t>Figuur 26: IBM assistant node</w:t>
        </w:r>
        <w:r>
          <w:rPr>
            <w:noProof/>
            <w:webHidden/>
          </w:rPr>
          <w:tab/>
        </w:r>
        <w:r>
          <w:rPr>
            <w:noProof/>
            <w:webHidden/>
          </w:rPr>
          <w:fldChar w:fldCharType="begin"/>
        </w:r>
        <w:r>
          <w:rPr>
            <w:noProof/>
            <w:webHidden/>
          </w:rPr>
          <w:instrText xml:space="preserve"> PAGEREF _Toc521688407 \h </w:instrText>
        </w:r>
        <w:r>
          <w:rPr>
            <w:noProof/>
            <w:webHidden/>
          </w:rPr>
        </w:r>
        <w:r>
          <w:rPr>
            <w:noProof/>
            <w:webHidden/>
          </w:rPr>
          <w:fldChar w:fldCharType="separate"/>
        </w:r>
        <w:r>
          <w:rPr>
            <w:noProof/>
            <w:webHidden/>
          </w:rPr>
          <w:t>32</w:t>
        </w:r>
        <w:r>
          <w:rPr>
            <w:noProof/>
            <w:webHidden/>
          </w:rPr>
          <w:fldChar w:fldCharType="end"/>
        </w:r>
      </w:hyperlink>
    </w:p>
    <w:p w14:paraId="3A7F97F7" w14:textId="12AD81A1" w:rsidR="001A29CC" w:rsidRDefault="001A29CC">
      <w:pPr>
        <w:pStyle w:val="TableofFigures"/>
        <w:tabs>
          <w:tab w:val="right" w:leader="dot" w:pos="8949"/>
        </w:tabs>
        <w:rPr>
          <w:rFonts w:asciiTheme="minorHAnsi" w:eastAsiaTheme="minorEastAsia" w:hAnsiTheme="minorHAnsi" w:cstheme="minorBidi"/>
          <w:noProof/>
          <w:sz w:val="22"/>
          <w:szCs w:val="22"/>
          <w:lang w:eastAsia="nl-NL"/>
        </w:rPr>
      </w:pPr>
      <w:hyperlink w:anchor="_Toc521688408" w:history="1">
        <w:r w:rsidRPr="009F37F1">
          <w:rPr>
            <w:rStyle w:val="Hyperlink"/>
            <w:noProof/>
          </w:rPr>
          <w:t>Figuur 27: Prototype 1 - Request</w:t>
        </w:r>
        <w:r>
          <w:rPr>
            <w:noProof/>
            <w:webHidden/>
          </w:rPr>
          <w:tab/>
        </w:r>
        <w:r>
          <w:rPr>
            <w:noProof/>
            <w:webHidden/>
          </w:rPr>
          <w:fldChar w:fldCharType="begin"/>
        </w:r>
        <w:r>
          <w:rPr>
            <w:noProof/>
            <w:webHidden/>
          </w:rPr>
          <w:instrText xml:space="preserve"> PAGEREF _Toc521688408 \h </w:instrText>
        </w:r>
        <w:r>
          <w:rPr>
            <w:noProof/>
            <w:webHidden/>
          </w:rPr>
        </w:r>
        <w:r>
          <w:rPr>
            <w:noProof/>
            <w:webHidden/>
          </w:rPr>
          <w:fldChar w:fldCharType="separate"/>
        </w:r>
        <w:r>
          <w:rPr>
            <w:noProof/>
            <w:webHidden/>
          </w:rPr>
          <w:t>33</w:t>
        </w:r>
        <w:r>
          <w:rPr>
            <w:noProof/>
            <w:webHidden/>
          </w:rPr>
          <w:fldChar w:fldCharType="end"/>
        </w:r>
      </w:hyperlink>
    </w:p>
    <w:p w14:paraId="4BF5B98B" w14:textId="7EFBFDFE" w:rsidR="001A29CC" w:rsidRDefault="001A29CC">
      <w:pPr>
        <w:pStyle w:val="TableofFigures"/>
        <w:tabs>
          <w:tab w:val="right" w:leader="dot" w:pos="8949"/>
        </w:tabs>
        <w:rPr>
          <w:rFonts w:asciiTheme="minorHAnsi" w:eastAsiaTheme="minorEastAsia" w:hAnsiTheme="minorHAnsi" w:cstheme="minorBidi"/>
          <w:noProof/>
          <w:sz w:val="22"/>
          <w:szCs w:val="22"/>
          <w:lang w:eastAsia="nl-NL"/>
        </w:rPr>
      </w:pPr>
      <w:hyperlink w:anchor="_Toc521688409" w:history="1">
        <w:r w:rsidRPr="009F37F1">
          <w:rPr>
            <w:rStyle w:val="Hyperlink"/>
            <w:noProof/>
          </w:rPr>
          <w:t>Figuur 28: Prototype 2 - Socket</w:t>
        </w:r>
        <w:r>
          <w:rPr>
            <w:noProof/>
            <w:webHidden/>
          </w:rPr>
          <w:tab/>
        </w:r>
        <w:r>
          <w:rPr>
            <w:noProof/>
            <w:webHidden/>
          </w:rPr>
          <w:fldChar w:fldCharType="begin"/>
        </w:r>
        <w:r>
          <w:rPr>
            <w:noProof/>
            <w:webHidden/>
          </w:rPr>
          <w:instrText xml:space="preserve"> PAGEREF _Toc521688409 \h </w:instrText>
        </w:r>
        <w:r>
          <w:rPr>
            <w:noProof/>
            <w:webHidden/>
          </w:rPr>
        </w:r>
        <w:r>
          <w:rPr>
            <w:noProof/>
            <w:webHidden/>
          </w:rPr>
          <w:fldChar w:fldCharType="separate"/>
        </w:r>
        <w:r>
          <w:rPr>
            <w:noProof/>
            <w:webHidden/>
          </w:rPr>
          <w:t>33</w:t>
        </w:r>
        <w:r>
          <w:rPr>
            <w:noProof/>
            <w:webHidden/>
          </w:rPr>
          <w:fldChar w:fldCharType="end"/>
        </w:r>
      </w:hyperlink>
    </w:p>
    <w:p w14:paraId="27AEB316" w14:textId="72A793EF" w:rsidR="001049FE" w:rsidRPr="00C4749F" w:rsidRDefault="00D57D97" w:rsidP="006207C5">
      <w:r w:rsidRPr="00C4749F">
        <w:fldChar w:fldCharType="end"/>
      </w:r>
    </w:p>
    <w:p w14:paraId="74191B4C" w14:textId="77777777" w:rsidR="007730F7" w:rsidRPr="00C4749F" w:rsidRDefault="007730F7">
      <w:r w:rsidRPr="00C4749F">
        <w:br w:type="page"/>
      </w:r>
    </w:p>
    <w:p w14:paraId="023922D2" w14:textId="649C3930" w:rsidR="000E0B6E" w:rsidRPr="00C4749F" w:rsidRDefault="007730F7" w:rsidP="00D637F5">
      <w:pPr>
        <w:pStyle w:val="Heading1"/>
        <w:numPr>
          <w:ilvl w:val="0"/>
          <w:numId w:val="0"/>
        </w:numPr>
      </w:pPr>
      <w:bookmarkStart w:id="98" w:name="_Ref516042570"/>
      <w:bookmarkStart w:id="99" w:name="_Toc521688369"/>
      <w:r w:rsidRPr="00C4749F">
        <w:lastRenderedPageBreak/>
        <w:t xml:space="preserve">Bijlage </w:t>
      </w:r>
      <w:r w:rsidR="00164A88">
        <w:t xml:space="preserve">A: </w:t>
      </w:r>
      <w:r w:rsidR="00D2658F" w:rsidRPr="00C4749F">
        <w:t>Smart R</w:t>
      </w:r>
      <w:r w:rsidR="000E0B6E" w:rsidRPr="00C4749F">
        <w:t>obotics Project</w:t>
      </w:r>
      <w:bookmarkEnd w:id="98"/>
      <w:bookmarkEnd w:id="99"/>
    </w:p>
    <w:p w14:paraId="64F972E2" w14:textId="77777777" w:rsidR="000E0B6E" w:rsidRPr="00C4749F" w:rsidRDefault="000E0B6E" w:rsidP="000E0B6E"/>
    <w:p w14:paraId="50B92277" w14:textId="77777777" w:rsidR="000E0B6E" w:rsidRPr="00C4749F" w:rsidRDefault="000E0B6E" w:rsidP="000E0B6E">
      <w:pPr>
        <w:autoSpaceDE w:val="0"/>
        <w:autoSpaceDN w:val="0"/>
        <w:rPr>
          <w:rFonts w:ascii="Verdana-Bold" w:hAnsi="Verdana-Bold"/>
          <w:b/>
          <w:bCs/>
          <w:sz w:val="13"/>
          <w:szCs w:val="13"/>
          <w:lang w:eastAsia="nl-NL"/>
        </w:rPr>
      </w:pPr>
      <w:r w:rsidRPr="00C4749F">
        <w:rPr>
          <w:rFonts w:ascii="Verdana-Bold" w:hAnsi="Verdana-Bold"/>
          <w:b/>
          <w:bCs/>
          <w:sz w:val="13"/>
          <w:szCs w:val="13"/>
          <w:lang w:eastAsia="nl-NL"/>
        </w:rPr>
        <w:t>Project</w:t>
      </w:r>
    </w:p>
    <w:p w14:paraId="696C2251" w14:textId="77777777" w:rsidR="000E0B6E" w:rsidRPr="00C4749F" w:rsidRDefault="000E0B6E" w:rsidP="000E0B6E">
      <w:pPr>
        <w:autoSpaceDE w:val="0"/>
        <w:autoSpaceDN w:val="0"/>
        <w:rPr>
          <w:sz w:val="13"/>
          <w:szCs w:val="13"/>
          <w:lang w:eastAsia="nl-NL"/>
        </w:rPr>
      </w:pPr>
      <w:r w:rsidRPr="00C4749F">
        <w:rPr>
          <w:sz w:val="13"/>
          <w:szCs w:val="13"/>
          <w:lang w:eastAsia="nl-NL"/>
        </w:rPr>
        <w:t>Projectnummer Projecttitel</w:t>
      </w:r>
    </w:p>
    <w:p w14:paraId="746D7DA0" w14:textId="77777777" w:rsidR="000E0B6E" w:rsidRPr="00C4749F" w:rsidRDefault="000E0B6E" w:rsidP="000E0B6E">
      <w:pPr>
        <w:autoSpaceDE w:val="0"/>
        <w:autoSpaceDN w:val="0"/>
        <w:rPr>
          <w:sz w:val="13"/>
          <w:szCs w:val="13"/>
          <w:lang w:eastAsia="nl-NL"/>
        </w:rPr>
      </w:pPr>
      <w:r w:rsidRPr="00C4749F">
        <w:rPr>
          <w:sz w:val="13"/>
          <w:szCs w:val="13"/>
          <w:lang w:eastAsia="nl-NL"/>
        </w:rPr>
        <w:t>1601 Ontwikkeling Smart Robotics</w:t>
      </w:r>
    </w:p>
    <w:p w14:paraId="27795B29" w14:textId="77777777" w:rsidR="00B07B68" w:rsidRPr="00C4749F" w:rsidRDefault="00B07B68" w:rsidP="000E0B6E">
      <w:pPr>
        <w:autoSpaceDE w:val="0"/>
        <w:autoSpaceDN w:val="0"/>
        <w:rPr>
          <w:sz w:val="13"/>
          <w:szCs w:val="13"/>
          <w:lang w:eastAsia="nl-NL"/>
        </w:rPr>
      </w:pPr>
    </w:p>
    <w:p w14:paraId="75AB0D6E" w14:textId="77777777" w:rsidR="000E0B6E" w:rsidRPr="00C4749F" w:rsidRDefault="000E0B6E" w:rsidP="000E0B6E">
      <w:pPr>
        <w:autoSpaceDE w:val="0"/>
        <w:autoSpaceDN w:val="0"/>
        <w:rPr>
          <w:rFonts w:ascii="Verdana-Bold" w:hAnsi="Verdana-Bold"/>
          <w:b/>
          <w:bCs/>
          <w:sz w:val="13"/>
          <w:szCs w:val="13"/>
          <w:lang w:eastAsia="nl-NL"/>
        </w:rPr>
      </w:pPr>
      <w:r w:rsidRPr="00C4749F">
        <w:rPr>
          <w:rFonts w:ascii="Verdana-Bold" w:hAnsi="Verdana-Bold"/>
          <w:b/>
          <w:bCs/>
          <w:sz w:val="13"/>
          <w:szCs w:val="13"/>
          <w:lang w:eastAsia="nl-NL"/>
        </w:rPr>
        <w:t>Project</w:t>
      </w:r>
      <w:r w:rsidR="009E5358" w:rsidRPr="00C4749F">
        <w:rPr>
          <w:rFonts w:ascii="Verdana-Bold" w:hAnsi="Verdana-Bold"/>
          <w:b/>
          <w:bCs/>
          <w:sz w:val="13"/>
          <w:szCs w:val="13"/>
          <w:lang w:eastAsia="nl-NL"/>
        </w:rPr>
        <w:t>gegevens</w:t>
      </w:r>
    </w:p>
    <w:p w14:paraId="3E2F377D" w14:textId="77777777" w:rsidR="000E0B6E" w:rsidRPr="00C4749F" w:rsidRDefault="000E0B6E" w:rsidP="000E0B6E">
      <w:pPr>
        <w:autoSpaceDE w:val="0"/>
        <w:autoSpaceDN w:val="0"/>
        <w:rPr>
          <w:sz w:val="13"/>
          <w:szCs w:val="13"/>
          <w:lang w:eastAsia="nl-NL"/>
        </w:rPr>
      </w:pPr>
      <w:r w:rsidRPr="00C4749F">
        <w:rPr>
          <w:sz w:val="13"/>
          <w:szCs w:val="13"/>
          <w:lang w:eastAsia="nl-NL"/>
        </w:rPr>
        <w:t>Projecttitel * Ontwikkeling Smart Robotics</w:t>
      </w:r>
    </w:p>
    <w:p w14:paraId="34707A12" w14:textId="77777777" w:rsidR="000E0B6E" w:rsidRPr="00C4749F" w:rsidRDefault="000E0B6E" w:rsidP="000E0B6E">
      <w:pPr>
        <w:autoSpaceDE w:val="0"/>
        <w:autoSpaceDN w:val="0"/>
        <w:rPr>
          <w:sz w:val="13"/>
          <w:szCs w:val="13"/>
          <w:lang w:eastAsia="nl-NL"/>
        </w:rPr>
      </w:pPr>
      <w:r w:rsidRPr="00C4749F">
        <w:rPr>
          <w:sz w:val="13"/>
          <w:szCs w:val="13"/>
          <w:lang w:eastAsia="nl-NL"/>
        </w:rPr>
        <w:t>Type project * Ontwikkelingsproject</w:t>
      </w:r>
    </w:p>
    <w:p w14:paraId="5A07DF33" w14:textId="77777777" w:rsidR="000E0B6E" w:rsidRPr="00C4749F" w:rsidRDefault="000E0B6E" w:rsidP="000E0B6E">
      <w:pPr>
        <w:autoSpaceDE w:val="0"/>
        <w:autoSpaceDN w:val="0"/>
        <w:rPr>
          <w:sz w:val="13"/>
          <w:szCs w:val="13"/>
          <w:lang w:eastAsia="nl-NL"/>
        </w:rPr>
      </w:pPr>
      <w:r w:rsidRPr="00C4749F">
        <w:rPr>
          <w:sz w:val="13"/>
          <w:szCs w:val="13"/>
          <w:lang w:eastAsia="nl-NL"/>
        </w:rPr>
        <w:t>Zwaartepunt * Programmatuur</w:t>
      </w:r>
    </w:p>
    <w:p w14:paraId="7B0A9F7C" w14:textId="77777777" w:rsidR="000E0B6E" w:rsidRPr="00C4749F" w:rsidRDefault="000E0B6E" w:rsidP="000E0B6E">
      <w:pPr>
        <w:autoSpaceDE w:val="0"/>
        <w:autoSpaceDN w:val="0"/>
        <w:rPr>
          <w:sz w:val="13"/>
          <w:szCs w:val="13"/>
          <w:lang w:eastAsia="nl-NL"/>
        </w:rPr>
      </w:pPr>
      <w:r w:rsidRPr="00C4749F">
        <w:rPr>
          <w:sz w:val="13"/>
          <w:szCs w:val="13"/>
          <w:lang w:eastAsia="nl-NL"/>
        </w:rPr>
        <w:t>Het project wordt/is gestart op * 01-05-2016</w:t>
      </w:r>
    </w:p>
    <w:p w14:paraId="619550D4" w14:textId="77777777" w:rsidR="009E5358" w:rsidRPr="00C4749F" w:rsidRDefault="009E5358" w:rsidP="000E0B6E">
      <w:pPr>
        <w:autoSpaceDE w:val="0"/>
        <w:autoSpaceDN w:val="0"/>
        <w:rPr>
          <w:sz w:val="13"/>
          <w:szCs w:val="13"/>
          <w:lang w:eastAsia="nl-NL"/>
        </w:rPr>
      </w:pPr>
    </w:p>
    <w:p w14:paraId="384ACDBA" w14:textId="77777777" w:rsidR="000E0B6E" w:rsidRPr="00C4749F" w:rsidRDefault="000E0B6E" w:rsidP="000E0B6E">
      <w:pPr>
        <w:autoSpaceDE w:val="0"/>
        <w:autoSpaceDN w:val="0"/>
        <w:rPr>
          <w:sz w:val="13"/>
          <w:szCs w:val="13"/>
          <w:lang w:eastAsia="nl-NL"/>
        </w:rPr>
      </w:pPr>
      <w:r w:rsidRPr="00C4749F">
        <w:rPr>
          <w:sz w:val="13"/>
          <w:szCs w:val="13"/>
          <w:lang w:eastAsia="nl-NL"/>
        </w:rPr>
        <w:t>Geef een algemene omschrijving van het project. Heeft u eerder WBSO aangevraagd voor dit</w:t>
      </w:r>
    </w:p>
    <w:p w14:paraId="28C323F3" w14:textId="77777777" w:rsidR="000E0B6E" w:rsidRPr="00C4749F" w:rsidRDefault="009E5358" w:rsidP="000E0B6E">
      <w:pPr>
        <w:autoSpaceDE w:val="0"/>
        <w:autoSpaceDN w:val="0"/>
        <w:rPr>
          <w:sz w:val="13"/>
          <w:szCs w:val="13"/>
          <w:lang w:eastAsia="nl-NL"/>
        </w:rPr>
      </w:pPr>
      <w:r w:rsidRPr="00C4749F">
        <w:rPr>
          <w:sz w:val="13"/>
          <w:szCs w:val="13"/>
          <w:lang w:eastAsia="nl-NL"/>
        </w:rPr>
        <w:t>Project</w:t>
      </w:r>
      <w:r w:rsidR="000E0B6E" w:rsidRPr="00C4749F">
        <w:rPr>
          <w:sz w:val="13"/>
          <w:szCs w:val="13"/>
          <w:lang w:eastAsia="nl-NL"/>
        </w:rPr>
        <w:t>? Beschrijf dan de stand van zaken bij de vraag “</w:t>
      </w:r>
      <w:r w:rsidRPr="00C4749F">
        <w:rPr>
          <w:sz w:val="13"/>
          <w:szCs w:val="13"/>
          <w:lang w:eastAsia="nl-NL"/>
        </w:rPr>
        <w:t>Updateproject”. *</w:t>
      </w:r>
    </w:p>
    <w:p w14:paraId="6146F0C6" w14:textId="77777777" w:rsidR="000E0B6E" w:rsidRPr="00C4749F" w:rsidRDefault="000E0B6E" w:rsidP="000E0B6E">
      <w:pPr>
        <w:autoSpaceDE w:val="0"/>
        <w:autoSpaceDN w:val="0"/>
        <w:rPr>
          <w:sz w:val="13"/>
          <w:szCs w:val="13"/>
          <w:lang w:eastAsia="nl-NL"/>
        </w:rPr>
      </w:pPr>
      <w:r w:rsidRPr="00C4749F">
        <w:rPr>
          <w:sz w:val="13"/>
          <w:szCs w:val="13"/>
          <w:lang w:eastAsia="nl-NL"/>
        </w:rPr>
        <w:t>(</w:t>
      </w:r>
      <w:r w:rsidR="009E5358" w:rsidRPr="00C4749F">
        <w:rPr>
          <w:sz w:val="13"/>
          <w:szCs w:val="13"/>
          <w:lang w:eastAsia="nl-NL"/>
        </w:rPr>
        <w:t>Maximaal</w:t>
      </w:r>
      <w:r w:rsidRPr="00C4749F">
        <w:rPr>
          <w:sz w:val="13"/>
          <w:szCs w:val="13"/>
          <w:lang w:eastAsia="nl-NL"/>
        </w:rPr>
        <w:t xml:space="preserve"> 1.500 tekens)</w:t>
      </w:r>
    </w:p>
    <w:p w14:paraId="798FD16A" w14:textId="77777777" w:rsidR="009E5358" w:rsidRPr="00C4749F" w:rsidRDefault="009E5358" w:rsidP="000E0B6E">
      <w:pPr>
        <w:autoSpaceDE w:val="0"/>
        <w:autoSpaceDN w:val="0"/>
        <w:rPr>
          <w:sz w:val="13"/>
          <w:szCs w:val="13"/>
          <w:lang w:eastAsia="nl-NL"/>
        </w:rPr>
      </w:pPr>
    </w:p>
    <w:p w14:paraId="1D61C885" w14:textId="77777777" w:rsidR="000E0B6E" w:rsidRPr="00C4749F" w:rsidRDefault="000E0B6E" w:rsidP="000E0B6E">
      <w:pPr>
        <w:autoSpaceDE w:val="0"/>
        <w:autoSpaceDN w:val="0"/>
        <w:rPr>
          <w:sz w:val="13"/>
          <w:szCs w:val="13"/>
          <w:lang w:eastAsia="nl-NL"/>
        </w:rPr>
      </w:pPr>
      <w:r w:rsidRPr="00C4749F">
        <w:rPr>
          <w:sz w:val="13"/>
          <w:szCs w:val="13"/>
          <w:lang w:eastAsia="nl-NL"/>
        </w:rPr>
        <w:t xml:space="preserve">Robotica ontw. </w:t>
      </w:r>
      <w:r w:rsidR="009E5358" w:rsidRPr="00C4749F">
        <w:rPr>
          <w:sz w:val="13"/>
          <w:szCs w:val="13"/>
          <w:lang w:eastAsia="nl-NL"/>
        </w:rPr>
        <w:t>Zich</w:t>
      </w:r>
      <w:r w:rsidRPr="00C4749F">
        <w:rPr>
          <w:sz w:val="13"/>
          <w:szCs w:val="13"/>
          <w:lang w:eastAsia="nl-NL"/>
        </w:rPr>
        <w:t xml:space="preserve"> sterk de laatste jaren. Atos heeft 2 kleine robots (type Aldebaran Robotics Nao H25 humanoïde robot) aangeschaft om klanten op</w:t>
      </w:r>
      <w:r w:rsidR="009E5358" w:rsidRPr="00C4749F">
        <w:rPr>
          <w:sz w:val="13"/>
          <w:szCs w:val="13"/>
          <w:lang w:eastAsia="nl-NL"/>
        </w:rPr>
        <w:t xml:space="preserve"> </w:t>
      </w:r>
      <w:r w:rsidRPr="00C4749F">
        <w:rPr>
          <w:sz w:val="13"/>
          <w:szCs w:val="13"/>
          <w:lang w:eastAsia="nl-NL"/>
        </w:rPr>
        <w:t>een innovatieve manier te verrassen. Zij zijn voorzien van lichaam motie controles, spraakherkenning, geluid lokalisatie, gezicht en</w:t>
      </w:r>
      <w:r w:rsidR="009E5358" w:rsidRPr="00C4749F">
        <w:rPr>
          <w:sz w:val="13"/>
          <w:szCs w:val="13"/>
          <w:lang w:eastAsia="nl-NL"/>
        </w:rPr>
        <w:t xml:space="preserve"> </w:t>
      </w:r>
      <w:r w:rsidRPr="00C4749F">
        <w:rPr>
          <w:sz w:val="13"/>
          <w:szCs w:val="13"/>
          <w:lang w:eastAsia="nl-NL"/>
        </w:rPr>
        <w:t>beeldherkenning.</w:t>
      </w:r>
      <w:r w:rsidR="009E5358" w:rsidRPr="00C4749F">
        <w:rPr>
          <w:sz w:val="13"/>
          <w:szCs w:val="13"/>
          <w:lang w:eastAsia="nl-NL"/>
        </w:rPr>
        <w:t xml:space="preserve"> </w:t>
      </w:r>
      <w:r w:rsidRPr="00C4749F">
        <w:rPr>
          <w:sz w:val="13"/>
          <w:szCs w:val="13"/>
          <w:lang w:eastAsia="nl-NL"/>
        </w:rPr>
        <w:t xml:space="preserve">Zij hebben beperkte processorcapaciteit, waardoor mogelijkh. </w:t>
      </w:r>
      <w:r w:rsidR="009E5358" w:rsidRPr="00C4749F">
        <w:rPr>
          <w:sz w:val="13"/>
          <w:szCs w:val="13"/>
          <w:lang w:eastAsia="nl-NL"/>
        </w:rPr>
        <w:t>En</w:t>
      </w:r>
      <w:r w:rsidRPr="00C4749F">
        <w:rPr>
          <w:sz w:val="13"/>
          <w:szCs w:val="13"/>
          <w:lang w:eastAsia="nl-NL"/>
        </w:rPr>
        <w:t xml:space="preserve"> interactie met mens beperkt mogelijk is. Dmv additionele</w:t>
      </w:r>
      <w:r w:rsidR="009E5358" w:rsidRPr="00C4749F">
        <w:rPr>
          <w:sz w:val="13"/>
          <w:szCs w:val="13"/>
          <w:lang w:eastAsia="nl-NL"/>
        </w:rPr>
        <w:t xml:space="preserve"> </w:t>
      </w:r>
      <w:r w:rsidRPr="00C4749F">
        <w:rPr>
          <w:sz w:val="13"/>
          <w:szCs w:val="13"/>
          <w:lang w:eastAsia="nl-NL"/>
        </w:rPr>
        <w:t>progr.ontw. wil Atos funct. v/d robots aanzienlijk uit breiden. In dit project ontw. Atos een ‘Smart Robotics’ opl., waarbij robots taken en aanwezigheid</w:t>
      </w:r>
      <w:r w:rsidR="009E5358" w:rsidRPr="00C4749F">
        <w:rPr>
          <w:sz w:val="13"/>
          <w:szCs w:val="13"/>
          <w:lang w:eastAsia="nl-NL"/>
        </w:rPr>
        <w:t xml:space="preserve"> </w:t>
      </w:r>
      <w:r w:rsidRPr="00C4749F">
        <w:rPr>
          <w:sz w:val="13"/>
          <w:szCs w:val="13"/>
          <w:lang w:eastAsia="nl-NL"/>
        </w:rPr>
        <w:t xml:space="preserve">v/d mens over kunnen nemen. Deze opl. zijn techn. </w:t>
      </w:r>
      <w:r w:rsidR="009E5358" w:rsidRPr="00C4749F">
        <w:rPr>
          <w:sz w:val="13"/>
          <w:szCs w:val="13"/>
          <w:lang w:eastAsia="nl-NL"/>
        </w:rPr>
        <w:t>Volledig</w:t>
      </w:r>
      <w:r w:rsidRPr="00C4749F">
        <w:rPr>
          <w:sz w:val="13"/>
          <w:szCs w:val="13"/>
          <w:lang w:eastAsia="nl-NL"/>
        </w:rPr>
        <w:t xml:space="preserve"> nieuw voor Atos en de wereld.</w:t>
      </w:r>
    </w:p>
    <w:p w14:paraId="4B565747" w14:textId="77777777" w:rsidR="009E5358" w:rsidRPr="00C4749F" w:rsidRDefault="000E0B6E" w:rsidP="000E0B6E">
      <w:pPr>
        <w:autoSpaceDE w:val="0"/>
        <w:autoSpaceDN w:val="0"/>
        <w:rPr>
          <w:sz w:val="13"/>
          <w:szCs w:val="13"/>
          <w:lang w:eastAsia="nl-NL"/>
        </w:rPr>
      </w:pPr>
      <w:r w:rsidRPr="00C4749F">
        <w:rPr>
          <w:sz w:val="13"/>
          <w:szCs w:val="13"/>
          <w:lang w:eastAsia="nl-NL"/>
        </w:rPr>
        <w:t>In het project wordt gefaseerd toe gewerkt naar de volgende doelst. Robot als:</w:t>
      </w:r>
    </w:p>
    <w:p w14:paraId="4A5F2B24" w14:textId="77777777" w:rsidR="000E0B6E" w:rsidRPr="00C4749F" w:rsidRDefault="000E0B6E" w:rsidP="000E0B6E">
      <w:pPr>
        <w:autoSpaceDE w:val="0"/>
        <w:autoSpaceDN w:val="0"/>
        <w:rPr>
          <w:sz w:val="13"/>
          <w:szCs w:val="13"/>
          <w:lang w:eastAsia="nl-NL"/>
        </w:rPr>
      </w:pPr>
      <w:r w:rsidRPr="00C4749F">
        <w:rPr>
          <w:sz w:val="13"/>
          <w:szCs w:val="13"/>
          <w:lang w:eastAsia="nl-NL"/>
        </w:rPr>
        <w:t>1. Volwaardige vraagbaak met fysieke vaste locatie incl. echte conversatievoering (Q&amp;A en vervolg antwoorden door daadwerkelijke</w:t>
      </w:r>
    </w:p>
    <w:p w14:paraId="4006D095" w14:textId="77777777" w:rsidR="000E0B6E" w:rsidRPr="00C4749F" w:rsidRDefault="000E0B6E" w:rsidP="000E0B6E">
      <w:pPr>
        <w:autoSpaceDE w:val="0"/>
        <w:autoSpaceDN w:val="0"/>
        <w:rPr>
          <w:sz w:val="13"/>
          <w:szCs w:val="13"/>
          <w:lang w:eastAsia="nl-NL"/>
        </w:rPr>
      </w:pPr>
      <w:r w:rsidRPr="00C4749F">
        <w:rPr>
          <w:sz w:val="13"/>
          <w:szCs w:val="13"/>
          <w:lang w:eastAsia="nl-NL"/>
        </w:rPr>
        <w:t>conversatieherkenning);</w:t>
      </w:r>
    </w:p>
    <w:p w14:paraId="607CA910" w14:textId="77777777" w:rsidR="000E0B6E" w:rsidRPr="00C4749F" w:rsidRDefault="000E0B6E" w:rsidP="000E0B6E">
      <w:pPr>
        <w:autoSpaceDE w:val="0"/>
        <w:autoSpaceDN w:val="0"/>
        <w:rPr>
          <w:sz w:val="13"/>
          <w:szCs w:val="13"/>
          <w:lang w:eastAsia="nl-NL"/>
        </w:rPr>
      </w:pPr>
      <w:r w:rsidRPr="00C4749F">
        <w:rPr>
          <w:sz w:val="13"/>
          <w:szCs w:val="13"/>
          <w:lang w:eastAsia="nl-NL"/>
        </w:rPr>
        <w:t>2. ‘Pick up’ assistant waarbij de robot obv beschikbare gegevens kan constateren of een medewerker van Atos aanwezig is, verstand heeft van</w:t>
      </w:r>
    </w:p>
    <w:p w14:paraId="296EA8D9" w14:textId="77777777" w:rsidR="000E0B6E" w:rsidRPr="00C4749F" w:rsidRDefault="000E0B6E" w:rsidP="000E0B6E">
      <w:pPr>
        <w:autoSpaceDE w:val="0"/>
        <w:autoSpaceDN w:val="0"/>
        <w:rPr>
          <w:sz w:val="13"/>
          <w:szCs w:val="13"/>
          <w:lang w:eastAsia="nl-NL"/>
        </w:rPr>
      </w:pPr>
      <w:r w:rsidRPr="00C4749F">
        <w:rPr>
          <w:sz w:val="13"/>
          <w:szCs w:val="13"/>
          <w:lang w:eastAsia="nl-NL"/>
        </w:rPr>
        <w:t>gevraagde zaken en in staat is de bezoekende personen te begeleiden naar de betreffende Atos medewerker/gespreklocatie en afspraken maken;</w:t>
      </w:r>
    </w:p>
    <w:p w14:paraId="1550651A" w14:textId="77777777" w:rsidR="000E0B6E" w:rsidRPr="00C4749F" w:rsidRDefault="000E0B6E" w:rsidP="000E0B6E">
      <w:pPr>
        <w:autoSpaceDE w:val="0"/>
        <w:autoSpaceDN w:val="0"/>
        <w:rPr>
          <w:sz w:val="13"/>
          <w:szCs w:val="13"/>
          <w:lang w:eastAsia="nl-NL"/>
        </w:rPr>
      </w:pPr>
      <w:r w:rsidRPr="00C4749F">
        <w:rPr>
          <w:sz w:val="13"/>
          <w:szCs w:val="13"/>
          <w:lang w:eastAsia="nl-NL"/>
        </w:rPr>
        <w:t>3. Co-presence opl. bijv. tijdens meetings. Idee is dat de robot de persoon in kwestie (die op afstand zit) letterlijk kan vervangen dmv robot met 360</w:t>
      </w:r>
    </w:p>
    <w:p w14:paraId="484348DF" w14:textId="77777777" w:rsidR="000E0B6E" w:rsidRPr="00C4749F" w:rsidRDefault="000E0B6E" w:rsidP="000E0B6E">
      <w:pPr>
        <w:autoSpaceDE w:val="0"/>
        <w:autoSpaceDN w:val="0"/>
        <w:rPr>
          <w:sz w:val="13"/>
          <w:szCs w:val="13"/>
          <w:lang w:eastAsia="nl-NL"/>
        </w:rPr>
      </w:pPr>
      <w:r w:rsidRPr="00C4749F">
        <w:rPr>
          <w:sz w:val="13"/>
          <w:szCs w:val="13"/>
          <w:lang w:eastAsia="nl-NL"/>
        </w:rPr>
        <w:t>graden camera, VR en nabootsing van de positie van het lichaam (bijv. obv Kinect).</w:t>
      </w:r>
    </w:p>
    <w:p w14:paraId="584F7637" w14:textId="77777777" w:rsidR="000E0B6E" w:rsidRPr="00C4749F" w:rsidRDefault="000E0B6E" w:rsidP="000E0B6E">
      <w:pPr>
        <w:autoSpaceDE w:val="0"/>
        <w:autoSpaceDN w:val="0"/>
        <w:rPr>
          <w:sz w:val="13"/>
          <w:szCs w:val="13"/>
          <w:lang w:eastAsia="nl-NL"/>
        </w:rPr>
      </w:pPr>
      <w:r w:rsidRPr="00C4749F">
        <w:rPr>
          <w:sz w:val="13"/>
          <w:szCs w:val="13"/>
          <w:lang w:eastAsia="nl-NL"/>
        </w:rPr>
        <w:t>In 2017 wordt in eigen beheer gecontinueerd met doelst. 1 en gestart met doelst. 2.</w:t>
      </w:r>
    </w:p>
    <w:p w14:paraId="7B7708B3" w14:textId="77777777" w:rsidR="009E5358" w:rsidRPr="00C4749F" w:rsidRDefault="009E5358" w:rsidP="000E0B6E">
      <w:pPr>
        <w:autoSpaceDE w:val="0"/>
        <w:autoSpaceDN w:val="0"/>
        <w:rPr>
          <w:sz w:val="13"/>
          <w:szCs w:val="13"/>
          <w:lang w:eastAsia="nl-NL"/>
        </w:rPr>
      </w:pPr>
    </w:p>
    <w:p w14:paraId="2095AA5F" w14:textId="77777777" w:rsidR="000E0B6E" w:rsidRPr="00C4749F" w:rsidRDefault="000E0B6E" w:rsidP="000E0B6E">
      <w:pPr>
        <w:autoSpaceDE w:val="0"/>
        <w:autoSpaceDN w:val="0"/>
        <w:rPr>
          <w:rFonts w:ascii="Verdana-Bold" w:hAnsi="Verdana-Bold"/>
          <w:b/>
          <w:bCs/>
          <w:sz w:val="13"/>
          <w:szCs w:val="13"/>
          <w:lang w:eastAsia="nl-NL"/>
        </w:rPr>
      </w:pPr>
      <w:r w:rsidRPr="00C4749F">
        <w:rPr>
          <w:rFonts w:ascii="Verdana-Bold" w:hAnsi="Verdana-Bold"/>
          <w:b/>
          <w:bCs/>
          <w:sz w:val="13"/>
          <w:szCs w:val="13"/>
          <w:lang w:eastAsia="nl-NL"/>
        </w:rPr>
        <w:t>Samenwerking</w:t>
      </w:r>
    </w:p>
    <w:p w14:paraId="28B5D55B" w14:textId="77777777" w:rsidR="000E0B6E" w:rsidRPr="00C4749F" w:rsidRDefault="000E0B6E" w:rsidP="000E0B6E">
      <w:pPr>
        <w:autoSpaceDE w:val="0"/>
        <w:autoSpaceDN w:val="0"/>
        <w:rPr>
          <w:sz w:val="13"/>
          <w:szCs w:val="13"/>
          <w:lang w:eastAsia="nl-NL"/>
        </w:rPr>
      </w:pPr>
      <w:r w:rsidRPr="00C4749F">
        <w:rPr>
          <w:sz w:val="13"/>
          <w:szCs w:val="13"/>
          <w:lang w:eastAsia="nl-NL"/>
        </w:rPr>
        <w:t>Levert een of meer partijen (buiten uw fiscale eenheid) een bijdrage</w:t>
      </w:r>
      <w:r w:rsidR="009E5358" w:rsidRPr="00C4749F">
        <w:rPr>
          <w:sz w:val="13"/>
          <w:szCs w:val="13"/>
          <w:lang w:eastAsia="nl-NL"/>
        </w:rPr>
        <w:t xml:space="preserve"> </w:t>
      </w:r>
      <w:r w:rsidRPr="00C4749F">
        <w:rPr>
          <w:sz w:val="13"/>
          <w:szCs w:val="13"/>
          <w:lang w:eastAsia="nl-NL"/>
        </w:rPr>
        <w:t>aan het project? *</w:t>
      </w:r>
    </w:p>
    <w:p w14:paraId="62C6CB8A" w14:textId="77777777" w:rsidR="000E0B6E" w:rsidRPr="00C4749F" w:rsidRDefault="000E0B6E" w:rsidP="000E0B6E">
      <w:pPr>
        <w:autoSpaceDE w:val="0"/>
        <w:autoSpaceDN w:val="0"/>
        <w:rPr>
          <w:sz w:val="13"/>
          <w:szCs w:val="13"/>
          <w:lang w:eastAsia="nl-NL"/>
        </w:rPr>
      </w:pPr>
      <w:r w:rsidRPr="00C4749F">
        <w:rPr>
          <w:sz w:val="13"/>
          <w:szCs w:val="13"/>
          <w:lang w:eastAsia="nl-NL"/>
        </w:rPr>
        <w:t>Ja</w:t>
      </w:r>
    </w:p>
    <w:p w14:paraId="7F7B51E8" w14:textId="77777777" w:rsidR="000E0B6E" w:rsidRPr="00C4749F" w:rsidRDefault="000E0B6E" w:rsidP="000E0B6E">
      <w:pPr>
        <w:autoSpaceDE w:val="0"/>
        <w:autoSpaceDN w:val="0"/>
        <w:rPr>
          <w:sz w:val="13"/>
          <w:szCs w:val="13"/>
          <w:lang w:eastAsia="nl-NL"/>
        </w:rPr>
      </w:pPr>
      <w:r w:rsidRPr="00C4749F">
        <w:rPr>
          <w:sz w:val="13"/>
          <w:szCs w:val="13"/>
          <w:lang w:eastAsia="nl-NL"/>
        </w:rPr>
        <w:t>Nee</w:t>
      </w:r>
    </w:p>
    <w:p w14:paraId="39023D3F" w14:textId="77777777" w:rsidR="009E5358" w:rsidRPr="00C4749F" w:rsidRDefault="009E5358" w:rsidP="000E0B6E">
      <w:pPr>
        <w:autoSpaceDE w:val="0"/>
        <w:autoSpaceDN w:val="0"/>
        <w:rPr>
          <w:sz w:val="13"/>
          <w:szCs w:val="13"/>
          <w:lang w:eastAsia="nl-NL"/>
        </w:rPr>
      </w:pPr>
    </w:p>
    <w:p w14:paraId="25F47F6B" w14:textId="77777777" w:rsidR="000E0B6E" w:rsidRPr="00C4749F" w:rsidRDefault="000E0B6E" w:rsidP="000E0B6E">
      <w:pPr>
        <w:autoSpaceDE w:val="0"/>
        <w:autoSpaceDN w:val="0"/>
        <w:rPr>
          <w:rFonts w:ascii="Verdana-Bold" w:hAnsi="Verdana-Bold"/>
          <w:b/>
          <w:bCs/>
          <w:sz w:val="13"/>
          <w:szCs w:val="13"/>
          <w:lang w:eastAsia="nl-NL"/>
        </w:rPr>
      </w:pPr>
      <w:r w:rsidRPr="00C4749F">
        <w:rPr>
          <w:rFonts w:ascii="Verdana-Bold" w:hAnsi="Verdana-Bold"/>
          <w:b/>
          <w:bCs/>
          <w:sz w:val="13"/>
          <w:szCs w:val="13"/>
          <w:lang w:eastAsia="nl-NL"/>
        </w:rPr>
        <w:t>Fasering werkzaamheden</w:t>
      </w:r>
    </w:p>
    <w:p w14:paraId="2FC8E412" w14:textId="77777777" w:rsidR="000E0B6E" w:rsidRPr="00C4749F" w:rsidRDefault="000E0B6E" w:rsidP="000E0B6E">
      <w:pPr>
        <w:autoSpaceDE w:val="0"/>
        <w:autoSpaceDN w:val="0"/>
        <w:rPr>
          <w:sz w:val="13"/>
          <w:szCs w:val="13"/>
          <w:lang w:eastAsia="nl-NL"/>
        </w:rPr>
      </w:pPr>
      <w:r w:rsidRPr="00C4749F">
        <w:rPr>
          <w:sz w:val="13"/>
          <w:szCs w:val="13"/>
          <w:lang w:eastAsia="nl-NL"/>
        </w:rPr>
        <w:t>Ontwikkelings</w:t>
      </w:r>
      <w:r w:rsidR="009E5358" w:rsidRPr="00C4749F">
        <w:rPr>
          <w:sz w:val="13"/>
          <w:szCs w:val="13"/>
          <w:lang w:eastAsia="nl-NL"/>
        </w:rPr>
        <w:t>-/</w:t>
      </w:r>
      <w:r w:rsidRPr="00C4749F">
        <w:rPr>
          <w:sz w:val="13"/>
          <w:szCs w:val="13"/>
          <w:lang w:eastAsia="nl-NL"/>
        </w:rPr>
        <w:t xml:space="preserve"> onderzoeksactiviteit * Datum gereed *</w:t>
      </w:r>
    </w:p>
    <w:p w14:paraId="48E242DB" w14:textId="77777777" w:rsidR="000E0B6E" w:rsidRPr="00C4749F" w:rsidRDefault="000E0B6E" w:rsidP="000E0B6E">
      <w:pPr>
        <w:autoSpaceDE w:val="0"/>
        <w:autoSpaceDN w:val="0"/>
        <w:rPr>
          <w:sz w:val="13"/>
          <w:szCs w:val="13"/>
          <w:lang w:eastAsia="nl-NL"/>
        </w:rPr>
      </w:pPr>
      <w:r w:rsidRPr="00C4749F">
        <w:rPr>
          <w:sz w:val="13"/>
          <w:szCs w:val="13"/>
          <w:lang w:eastAsia="nl-NL"/>
        </w:rPr>
        <w:t>Omschrijf per fase uw eigen S&amp;O-werkzaamheden (S&amp;O-werkzaamheden van het bedrijf waarvoor u</w:t>
      </w:r>
    </w:p>
    <w:p w14:paraId="2B2BADDE" w14:textId="77777777" w:rsidR="000E0B6E" w:rsidRPr="00C4749F" w:rsidRDefault="000E0B6E" w:rsidP="000E0B6E">
      <w:pPr>
        <w:autoSpaceDE w:val="0"/>
        <w:autoSpaceDN w:val="0"/>
        <w:rPr>
          <w:sz w:val="13"/>
          <w:szCs w:val="13"/>
          <w:lang w:eastAsia="nl-NL"/>
        </w:rPr>
      </w:pPr>
      <w:r w:rsidRPr="00C4749F">
        <w:rPr>
          <w:sz w:val="13"/>
          <w:szCs w:val="13"/>
          <w:lang w:eastAsia="nl-NL"/>
        </w:rPr>
        <w:t>deze WBSO-aanvraag indient). Uit de fasering moet ook de vermoedelijke einddatum van het S&amp;Oproject</w:t>
      </w:r>
    </w:p>
    <w:p w14:paraId="45B9DD1D" w14:textId="77777777" w:rsidR="000E0B6E" w:rsidRPr="00C4749F" w:rsidRDefault="000E0B6E" w:rsidP="000E0B6E">
      <w:pPr>
        <w:autoSpaceDE w:val="0"/>
        <w:autoSpaceDN w:val="0"/>
        <w:rPr>
          <w:sz w:val="13"/>
          <w:szCs w:val="13"/>
          <w:lang w:eastAsia="nl-NL"/>
        </w:rPr>
      </w:pPr>
      <w:r w:rsidRPr="00C4749F">
        <w:rPr>
          <w:sz w:val="13"/>
          <w:szCs w:val="13"/>
          <w:lang w:eastAsia="nl-NL"/>
        </w:rPr>
        <w:t>blijken.</w:t>
      </w:r>
    </w:p>
    <w:p w14:paraId="0664759C" w14:textId="77777777" w:rsidR="009E5358" w:rsidRPr="00C4749F" w:rsidRDefault="009E5358" w:rsidP="000E0B6E">
      <w:pPr>
        <w:autoSpaceDE w:val="0"/>
        <w:autoSpaceDN w:val="0"/>
        <w:rPr>
          <w:sz w:val="13"/>
          <w:szCs w:val="13"/>
          <w:lang w:eastAsia="nl-NL"/>
        </w:rPr>
      </w:pPr>
    </w:p>
    <w:p w14:paraId="57008D81" w14:textId="77777777" w:rsidR="000E0B6E" w:rsidRPr="00C4749F" w:rsidRDefault="000E0B6E" w:rsidP="000E0B6E">
      <w:pPr>
        <w:autoSpaceDE w:val="0"/>
        <w:autoSpaceDN w:val="0"/>
        <w:rPr>
          <w:rFonts w:ascii="ArialMT" w:hAnsi="ArialMT"/>
          <w:szCs w:val="18"/>
          <w:lang w:eastAsia="nl-NL"/>
        </w:rPr>
      </w:pPr>
      <w:r w:rsidRPr="00C4749F">
        <w:rPr>
          <w:sz w:val="26"/>
          <w:szCs w:val="26"/>
          <w:lang w:eastAsia="nl-NL"/>
        </w:rPr>
        <w:t xml:space="preserve">WBSO 2018 </w:t>
      </w:r>
      <w:r w:rsidRPr="00C4749F">
        <w:rPr>
          <w:rFonts w:ascii="ArialMT" w:hAnsi="ArialMT"/>
          <w:szCs w:val="18"/>
          <w:lang w:eastAsia="nl-NL"/>
        </w:rPr>
        <w:t>6 / 40</w:t>
      </w:r>
    </w:p>
    <w:p w14:paraId="4B4171AB" w14:textId="77777777" w:rsidR="000E0B6E" w:rsidRPr="00C4749F" w:rsidRDefault="000E0B6E" w:rsidP="000E0B6E">
      <w:pPr>
        <w:autoSpaceDE w:val="0"/>
        <w:autoSpaceDN w:val="0"/>
        <w:rPr>
          <w:sz w:val="13"/>
          <w:szCs w:val="13"/>
          <w:lang w:eastAsia="nl-NL"/>
        </w:rPr>
      </w:pPr>
      <w:r w:rsidRPr="00C4749F">
        <w:rPr>
          <w:sz w:val="13"/>
          <w:szCs w:val="13"/>
          <w:lang w:eastAsia="nl-NL"/>
        </w:rPr>
        <w:t>Opstellen techn. specs Doorlopend</w:t>
      </w:r>
    </w:p>
    <w:p w14:paraId="28B284DD" w14:textId="77777777" w:rsidR="000E0B6E" w:rsidRPr="00C4749F" w:rsidRDefault="000E0B6E" w:rsidP="000E0B6E">
      <w:pPr>
        <w:autoSpaceDE w:val="0"/>
        <w:autoSpaceDN w:val="0"/>
        <w:rPr>
          <w:sz w:val="13"/>
          <w:szCs w:val="13"/>
          <w:lang w:eastAsia="nl-NL"/>
        </w:rPr>
      </w:pPr>
      <w:r w:rsidRPr="00C4749F">
        <w:rPr>
          <w:sz w:val="13"/>
          <w:szCs w:val="13"/>
          <w:lang w:eastAsia="nl-NL"/>
        </w:rPr>
        <w:t>Technisch ontwerp Doorlopend</w:t>
      </w:r>
    </w:p>
    <w:p w14:paraId="639FE0A9" w14:textId="77777777" w:rsidR="000E0B6E" w:rsidRPr="00C4749F" w:rsidRDefault="000E0B6E" w:rsidP="000E0B6E">
      <w:pPr>
        <w:autoSpaceDE w:val="0"/>
        <w:autoSpaceDN w:val="0"/>
        <w:rPr>
          <w:sz w:val="13"/>
          <w:szCs w:val="13"/>
          <w:lang w:eastAsia="nl-NL"/>
        </w:rPr>
      </w:pPr>
      <w:r w:rsidRPr="00C4749F">
        <w:rPr>
          <w:sz w:val="13"/>
          <w:szCs w:val="13"/>
          <w:lang w:eastAsia="nl-NL"/>
        </w:rPr>
        <w:t>Ontwikkelen proto's Gereed</w:t>
      </w:r>
    </w:p>
    <w:p w14:paraId="077A8D16" w14:textId="77777777" w:rsidR="000E0B6E" w:rsidRPr="00C4749F" w:rsidRDefault="000E0B6E" w:rsidP="000E0B6E">
      <w:pPr>
        <w:autoSpaceDE w:val="0"/>
        <w:autoSpaceDN w:val="0"/>
        <w:rPr>
          <w:sz w:val="13"/>
          <w:szCs w:val="13"/>
          <w:lang w:eastAsia="nl-NL"/>
        </w:rPr>
      </w:pPr>
      <w:r w:rsidRPr="00C4749F">
        <w:rPr>
          <w:sz w:val="13"/>
          <w:szCs w:val="13"/>
          <w:lang w:eastAsia="nl-NL"/>
        </w:rPr>
        <w:t>Testen proto's 31-12-2017</w:t>
      </w:r>
    </w:p>
    <w:p w14:paraId="038348BB" w14:textId="77777777" w:rsidR="000E0B6E" w:rsidRPr="00C4749F" w:rsidRDefault="000E0B6E" w:rsidP="000E0B6E">
      <w:pPr>
        <w:autoSpaceDE w:val="0"/>
        <w:autoSpaceDN w:val="0"/>
        <w:rPr>
          <w:sz w:val="13"/>
          <w:szCs w:val="13"/>
          <w:lang w:eastAsia="nl-NL"/>
        </w:rPr>
      </w:pPr>
      <w:r w:rsidRPr="00C4749F">
        <w:rPr>
          <w:sz w:val="13"/>
          <w:szCs w:val="13"/>
          <w:lang w:eastAsia="nl-NL"/>
        </w:rPr>
        <w:t>Herontwikkelingen 31-03-2018</w:t>
      </w:r>
    </w:p>
    <w:p w14:paraId="5E89E933" w14:textId="77777777" w:rsidR="000E0B6E" w:rsidRPr="00C4749F" w:rsidRDefault="000E0B6E" w:rsidP="000E0B6E">
      <w:pPr>
        <w:autoSpaceDE w:val="0"/>
        <w:autoSpaceDN w:val="0"/>
        <w:rPr>
          <w:sz w:val="13"/>
          <w:szCs w:val="13"/>
          <w:lang w:eastAsia="nl-NL"/>
        </w:rPr>
      </w:pPr>
      <w:r w:rsidRPr="00C4749F">
        <w:rPr>
          <w:sz w:val="13"/>
          <w:szCs w:val="13"/>
          <w:lang w:eastAsia="nl-NL"/>
        </w:rPr>
        <w:t>Testen proto's 30-06-2018</w:t>
      </w:r>
    </w:p>
    <w:p w14:paraId="6BC43D5D" w14:textId="77777777" w:rsidR="000E0B6E" w:rsidRPr="00C4749F" w:rsidRDefault="000E0B6E" w:rsidP="000E0B6E">
      <w:pPr>
        <w:autoSpaceDE w:val="0"/>
        <w:autoSpaceDN w:val="0"/>
        <w:rPr>
          <w:sz w:val="13"/>
          <w:szCs w:val="13"/>
          <w:lang w:eastAsia="nl-NL"/>
        </w:rPr>
      </w:pPr>
      <w:r w:rsidRPr="00C4749F">
        <w:rPr>
          <w:sz w:val="13"/>
          <w:szCs w:val="13"/>
          <w:lang w:eastAsia="nl-NL"/>
        </w:rPr>
        <w:t>Eindontwikkeling 31-08-2018</w:t>
      </w:r>
    </w:p>
    <w:p w14:paraId="627311F1" w14:textId="77777777" w:rsidR="000E0B6E" w:rsidRPr="00C4749F" w:rsidRDefault="000E0B6E" w:rsidP="000E0B6E">
      <w:pPr>
        <w:autoSpaceDE w:val="0"/>
        <w:autoSpaceDN w:val="0"/>
        <w:rPr>
          <w:rFonts w:ascii="Verdana-Bold" w:hAnsi="Verdana-Bold"/>
          <w:b/>
          <w:bCs/>
          <w:sz w:val="13"/>
          <w:szCs w:val="13"/>
          <w:lang w:eastAsia="nl-NL"/>
        </w:rPr>
      </w:pPr>
      <w:r w:rsidRPr="00C4749F">
        <w:rPr>
          <w:rFonts w:ascii="Verdana-Bold" w:hAnsi="Verdana-Bold"/>
          <w:b/>
          <w:bCs/>
          <w:sz w:val="13"/>
          <w:szCs w:val="13"/>
          <w:lang w:eastAsia="nl-NL"/>
        </w:rPr>
        <w:t>Update project</w:t>
      </w:r>
    </w:p>
    <w:p w14:paraId="73843FD0" w14:textId="77777777" w:rsidR="000E0B6E" w:rsidRPr="00C4749F" w:rsidRDefault="000E0B6E" w:rsidP="000E0B6E">
      <w:pPr>
        <w:autoSpaceDE w:val="0"/>
        <w:autoSpaceDN w:val="0"/>
        <w:rPr>
          <w:sz w:val="13"/>
          <w:szCs w:val="13"/>
          <w:lang w:eastAsia="nl-NL"/>
        </w:rPr>
      </w:pPr>
      <w:r w:rsidRPr="00C4749F">
        <w:rPr>
          <w:sz w:val="13"/>
          <w:szCs w:val="13"/>
          <w:lang w:eastAsia="nl-NL"/>
        </w:rPr>
        <w:t>Vermeld de voortgang van uw S&amp;O-werkzaamheden. Zijn er wijzigingen in de oorspronkelijke</w:t>
      </w:r>
    </w:p>
    <w:p w14:paraId="3390F2AB" w14:textId="77777777" w:rsidR="000E0B6E" w:rsidRPr="00C4749F" w:rsidRDefault="000E0B6E" w:rsidP="000E0B6E">
      <w:pPr>
        <w:autoSpaceDE w:val="0"/>
        <w:autoSpaceDN w:val="0"/>
        <w:rPr>
          <w:sz w:val="13"/>
          <w:szCs w:val="13"/>
          <w:lang w:eastAsia="nl-NL"/>
        </w:rPr>
      </w:pPr>
      <w:r w:rsidRPr="00C4749F">
        <w:rPr>
          <w:sz w:val="13"/>
          <w:szCs w:val="13"/>
          <w:lang w:eastAsia="nl-NL"/>
        </w:rPr>
        <w:t>projectopzet of -planning? Geef dan aan waarom dit het geval is.</w:t>
      </w:r>
    </w:p>
    <w:p w14:paraId="5ABA575F" w14:textId="77777777" w:rsidR="000E0B6E" w:rsidRPr="00C4749F" w:rsidRDefault="000E0B6E" w:rsidP="000E0B6E">
      <w:pPr>
        <w:autoSpaceDE w:val="0"/>
        <w:autoSpaceDN w:val="0"/>
        <w:rPr>
          <w:sz w:val="13"/>
          <w:szCs w:val="13"/>
          <w:lang w:eastAsia="nl-NL"/>
        </w:rPr>
      </w:pPr>
      <w:r w:rsidRPr="00C4749F">
        <w:rPr>
          <w:sz w:val="13"/>
          <w:szCs w:val="13"/>
          <w:lang w:eastAsia="nl-NL"/>
        </w:rPr>
        <w:t>(maximaal 1.500 tekens)</w:t>
      </w:r>
    </w:p>
    <w:p w14:paraId="39B6BBC4" w14:textId="77777777" w:rsidR="000E0B6E" w:rsidRPr="00C4749F" w:rsidRDefault="000E0B6E" w:rsidP="000E0B6E">
      <w:pPr>
        <w:autoSpaceDE w:val="0"/>
        <w:autoSpaceDN w:val="0"/>
        <w:rPr>
          <w:sz w:val="13"/>
          <w:szCs w:val="13"/>
          <w:lang w:eastAsia="nl-NL"/>
        </w:rPr>
      </w:pPr>
      <w:r w:rsidRPr="00C4749F">
        <w:rPr>
          <w:sz w:val="13"/>
          <w:szCs w:val="13"/>
          <w:lang w:eastAsia="nl-NL"/>
        </w:rPr>
        <w:t>Project loopt conform planning. Status per deelontwikkeling:</w:t>
      </w:r>
    </w:p>
    <w:p w14:paraId="324E2964" w14:textId="77777777" w:rsidR="000E0B6E" w:rsidRPr="00C4749F" w:rsidRDefault="000E0B6E" w:rsidP="000E0B6E">
      <w:pPr>
        <w:autoSpaceDE w:val="0"/>
        <w:autoSpaceDN w:val="0"/>
        <w:rPr>
          <w:sz w:val="13"/>
          <w:szCs w:val="13"/>
          <w:lang w:eastAsia="nl-NL"/>
        </w:rPr>
      </w:pPr>
      <w:r w:rsidRPr="00C4749F">
        <w:rPr>
          <w:sz w:val="13"/>
          <w:szCs w:val="13"/>
          <w:lang w:eastAsia="nl-NL"/>
        </w:rPr>
        <w:t>1) Informatievoorziening: Atos heeft een Pepper robot aangeschaft en haar 1e basisscripten geprogrammeerd voor het aanhoren, interpreteren en</w:t>
      </w:r>
    </w:p>
    <w:p w14:paraId="7B96BD56" w14:textId="77777777" w:rsidR="000E0B6E" w:rsidRPr="00C4749F" w:rsidRDefault="000E0B6E" w:rsidP="000E0B6E">
      <w:pPr>
        <w:autoSpaceDE w:val="0"/>
        <w:autoSpaceDN w:val="0"/>
        <w:rPr>
          <w:sz w:val="13"/>
          <w:szCs w:val="13"/>
          <w:lang w:eastAsia="nl-NL"/>
        </w:rPr>
      </w:pPr>
      <w:r w:rsidRPr="00C4749F">
        <w:rPr>
          <w:sz w:val="13"/>
          <w:szCs w:val="13"/>
          <w:lang w:eastAsia="nl-NL"/>
        </w:rPr>
        <w:t>beantwoorden van vragen. Technische werking hiervan is dmv testen aangetoond. Vervolgstap is ontwikkeling obv Natural Language. Hierbij moet de</w:t>
      </w:r>
    </w:p>
    <w:p w14:paraId="60EA8E8A" w14:textId="77777777" w:rsidR="000E0B6E" w:rsidRPr="00C4749F" w:rsidRDefault="000E0B6E" w:rsidP="000E0B6E">
      <w:pPr>
        <w:autoSpaceDE w:val="0"/>
        <w:autoSpaceDN w:val="0"/>
        <w:rPr>
          <w:sz w:val="13"/>
          <w:szCs w:val="13"/>
          <w:lang w:eastAsia="nl-NL"/>
        </w:rPr>
      </w:pPr>
      <w:r w:rsidRPr="00C4749F">
        <w:rPr>
          <w:sz w:val="13"/>
          <w:szCs w:val="13"/>
          <w:lang w:eastAsia="nl-NL"/>
        </w:rPr>
        <w:t>robot mbv AI leren verschillende vragen aan te horen, te interpreteren en te beantwoorden. Gebruik v/d tablet v/d robot is op dit moment nog de</w:t>
      </w:r>
    </w:p>
    <w:p w14:paraId="216B3F8B" w14:textId="77777777" w:rsidR="000E0B6E" w:rsidRPr="00C4749F" w:rsidRDefault="000E0B6E" w:rsidP="000E0B6E">
      <w:pPr>
        <w:autoSpaceDE w:val="0"/>
        <w:autoSpaceDN w:val="0"/>
        <w:rPr>
          <w:sz w:val="13"/>
          <w:szCs w:val="13"/>
          <w:lang w:eastAsia="nl-NL"/>
        </w:rPr>
      </w:pPr>
      <w:r w:rsidRPr="00C4749F">
        <w:rPr>
          <w:sz w:val="13"/>
          <w:szCs w:val="13"/>
          <w:lang w:eastAsia="nl-NL"/>
        </w:rPr>
        <w:t>centrale functie. Het is technisch lastig om de robot verschillende dialecten te laten herkennen. Ruis en omgevingsgeluiden bemoeilijken ook het</w:t>
      </w:r>
    </w:p>
    <w:p w14:paraId="2A717131" w14:textId="77777777" w:rsidR="000E0B6E" w:rsidRPr="00C4749F" w:rsidRDefault="000E0B6E" w:rsidP="000E0B6E">
      <w:pPr>
        <w:autoSpaceDE w:val="0"/>
        <w:autoSpaceDN w:val="0"/>
        <w:rPr>
          <w:sz w:val="13"/>
          <w:szCs w:val="13"/>
          <w:lang w:eastAsia="nl-NL"/>
        </w:rPr>
      </w:pPr>
      <w:r w:rsidRPr="00C4749F">
        <w:rPr>
          <w:sz w:val="13"/>
          <w:szCs w:val="13"/>
          <w:lang w:eastAsia="nl-NL"/>
        </w:rPr>
        <w:t>opnemen en interpreteren v/d vraag. Bijkomend TK is de vraag opnemen, naar de cloud sturen, antwoord vanuit de cloud naar de robot sturen,</w:t>
      </w:r>
    </w:p>
    <w:p w14:paraId="5D103965" w14:textId="77777777" w:rsidR="000E0B6E" w:rsidRPr="00C4749F" w:rsidRDefault="000E0B6E" w:rsidP="000E0B6E">
      <w:pPr>
        <w:autoSpaceDE w:val="0"/>
        <w:autoSpaceDN w:val="0"/>
        <w:rPr>
          <w:sz w:val="13"/>
          <w:szCs w:val="13"/>
          <w:lang w:eastAsia="nl-NL"/>
        </w:rPr>
      </w:pPr>
      <w:r w:rsidRPr="00C4749F">
        <w:rPr>
          <w:sz w:val="13"/>
          <w:szCs w:val="13"/>
          <w:lang w:eastAsia="nl-NL"/>
        </w:rPr>
        <w:t>waarbij het proces snel verloopt en tegelijk natuurlijk overkomt.</w:t>
      </w:r>
    </w:p>
    <w:p w14:paraId="5276B44D" w14:textId="77777777" w:rsidR="000E0B6E" w:rsidRPr="00C4749F" w:rsidRDefault="000E0B6E" w:rsidP="000E0B6E">
      <w:pPr>
        <w:autoSpaceDE w:val="0"/>
        <w:autoSpaceDN w:val="0"/>
        <w:rPr>
          <w:sz w:val="13"/>
          <w:szCs w:val="13"/>
          <w:lang w:eastAsia="nl-NL"/>
        </w:rPr>
      </w:pPr>
      <w:r w:rsidRPr="00C4749F">
        <w:rPr>
          <w:sz w:val="13"/>
          <w:szCs w:val="13"/>
          <w:lang w:eastAsia="nl-NL"/>
        </w:rPr>
        <w:t>In Q1 2018 ligt de focus op de ontwikkeling v/h platform waarmee de robot (later meerdere robots) kan communiceren.</w:t>
      </w:r>
    </w:p>
    <w:p w14:paraId="2EEFDB4B" w14:textId="77777777" w:rsidR="000E0B6E" w:rsidRPr="00C4749F" w:rsidRDefault="000E0B6E" w:rsidP="000E0B6E">
      <w:pPr>
        <w:autoSpaceDE w:val="0"/>
        <w:autoSpaceDN w:val="0"/>
        <w:rPr>
          <w:sz w:val="13"/>
          <w:szCs w:val="13"/>
          <w:lang w:eastAsia="nl-NL"/>
        </w:rPr>
      </w:pPr>
      <w:r w:rsidRPr="00C4749F">
        <w:rPr>
          <w:sz w:val="13"/>
          <w:szCs w:val="13"/>
          <w:lang w:eastAsia="nl-NL"/>
        </w:rPr>
        <w:t>2) Pick-up assistent: Eind 2017 heeft Atos een koppeling ontwikkeld tussen de robot en Exchange server zodat de robot een afspraak kan verifiëren</w:t>
      </w:r>
    </w:p>
    <w:p w14:paraId="42BCA69C" w14:textId="77777777" w:rsidR="000E0B6E" w:rsidRPr="00C4749F" w:rsidRDefault="000E0B6E" w:rsidP="000E0B6E">
      <w:pPr>
        <w:autoSpaceDE w:val="0"/>
        <w:autoSpaceDN w:val="0"/>
        <w:rPr>
          <w:sz w:val="13"/>
          <w:szCs w:val="13"/>
          <w:lang w:eastAsia="nl-NL"/>
        </w:rPr>
      </w:pPr>
      <w:r w:rsidRPr="00C4749F">
        <w:rPr>
          <w:sz w:val="13"/>
          <w:szCs w:val="13"/>
          <w:lang w:eastAsia="nl-NL"/>
        </w:rPr>
        <w:t>tijdens ontvangst van gasten. Daarnaast wil Atos de robot indoor kunnen laten navigeren en gasten dmv handgebaren de weg kunnen wijzen. TK</w:t>
      </w:r>
    </w:p>
    <w:p w14:paraId="5A508AC2" w14:textId="77777777" w:rsidR="000E0B6E" w:rsidRPr="00C4749F" w:rsidRDefault="000E0B6E" w:rsidP="000E0B6E">
      <w:pPr>
        <w:autoSpaceDE w:val="0"/>
        <w:autoSpaceDN w:val="0"/>
        <w:rPr>
          <w:sz w:val="13"/>
          <w:szCs w:val="13"/>
          <w:lang w:eastAsia="nl-NL"/>
        </w:rPr>
      </w:pPr>
      <w:r w:rsidRPr="00C4749F">
        <w:rPr>
          <w:sz w:val="13"/>
          <w:szCs w:val="13"/>
          <w:lang w:eastAsia="nl-NL"/>
        </w:rPr>
        <w:t>hierbij is het veilig indoor manoeuvreren v/d robot waarbij oa rekening moet worden gehouden met div. mate van lichtintensiteit (zonlicht, kunstlicht,</w:t>
      </w:r>
    </w:p>
    <w:p w14:paraId="5EE81761" w14:textId="77777777" w:rsidR="000E0B6E" w:rsidRPr="00C4749F" w:rsidRDefault="000E0B6E" w:rsidP="000E0B6E">
      <w:pPr>
        <w:autoSpaceDE w:val="0"/>
        <w:autoSpaceDN w:val="0"/>
        <w:rPr>
          <w:sz w:val="13"/>
          <w:szCs w:val="13"/>
          <w:lang w:eastAsia="nl-NL"/>
        </w:rPr>
      </w:pPr>
      <w:r w:rsidRPr="00C4749F">
        <w:rPr>
          <w:sz w:val="13"/>
          <w:szCs w:val="13"/>
          <w:lang w:eastAsia="nl-NL"/>
        </w:rPr>
        <w:lastRenderedPageBreak/>
        <w:t>schaduw). Voor Q1 2018 is een aantal onderwerpen geselecteerd voor pilottesten, zoals indoor navigation.</w:t>
      </w:r>
    </w:p>
    <w:p w14:paraId="08D5DB74" w14:textId="77777777" w:rsidR="000E0B6E" w:rsidRPr="00C4749F" w:rsidRDefault="000E0B6E" w:rsidP="000E0B6E">
      <w:pPr>
        <w:autoSpaceDE w:val="0"/>
        <w:autoSpaceDN w:val="0"/>
        <w:rPr>
          <w:sz w:val="13"/>
          <w:szCs w:val="13"/>
          <w:lang w:eastAsia="nl-NL"/>
        </w:rPr>
      </w:pPr>
      <w:r w:rsidRPr="00C4749F">
        <w:rPr>
          <w:sz w:val="13"/>
          <w:szCs w:val="13"/>
          <w:lang w:eastAsia="nl-NL"/>
        </w:rPr>
        <w:t>1. Technische knelpunten programmatuur</w:t>
      </w:r>
    </w:p>
    <w:p w14:paraId="0F50A43F" w14:textId="77777777" w:rsidR="000E0B6E" w:rsidRPr="00C4749F" w:rsidRDefault="000E0B6E" w:rsidP="000E0B6E">
      <w:pPr>
        <w:autoSpaceDE w:val="0"/>
        <w:autoSpaceDN w:val="0"/>
        <w:rPr>
          <w:sz w:val="13"/>
          <w:szCs w:val="13"/>
          <w:lang w:eastAsia="nl-NL"/>
        </w:rPr>
      </w:pPr>
      <w:r w:rsidRPr="00C4749F">
        <w:rPr>
          <w:sz w:val="13"/>
          <w:szCs w:val="13"/>
          <w:lang w:eastAsia="nl-NL"/>
        </w:rPr>
        <w:t>Geef aan welke concrete technische knelpunten u zelf tijdens het ontwikkelen van de</w:t>
      </w:r>
    </w:p>
    <w:p w14:paraId="23B9B3B8" w14:textId="77777777" w:rsidR="000E0B6E" w:rsidRPr="00C4749F" w:rsidRDefault="000E0B6E" w:rsidP="000E0B6E">
      <w:pPr>
        <w:autoSpaceDE w:val="0"/>
        <w:autoSpaceDN w:val="0"/>
        <w:rPr>
          <w:sz w:val="13"/>
          <w:szCs w:val="13"/>
          <w:lang w:eastAsia="nl-NL"/>
        </w:rPr>
      </w:pPr>
      <w:r w:rsidRPr="00C4749F">
        <w:rPr>
          <w:sz w:val="13"/>
          <w:szCs w:val="13"/>
          <w:lang w:eastAsia="nl-NL"/>
        </w:rPr>
        <w:t>programmatuur moet oplossen om het gewenste projectresultaat te bereiken. Vermeld geen</w:t>
      </w:r>
    </w:p>
    <w:p w14:paraId="2630617A" w14:textId="77777777" w:rsidR="000E0B6E" w:rsidRPr="00C4749F" w:rsidRDefault="000E0B6E" w:rsidP="000E0B6E">
      <w:pPr>
        <w:autoSpaceDE w:val="0"/>
        <w:autoSpaceDN w:val="0"/>
        <w:rPr>
          <w:sz w:val="13"/>
          <w:szCs w:val="13"/>
          <w:lang w:eastAsia="nl-NL"/>
        </w:rPr>
      </w:pPr>
      <w:r w:rsidRPr="00C4749F">
        <w:rPr>
          <w:sz w:val="13"/>
          <w:szCs w:val="13"/>
          <w:lang w:eastAsia="nl-NL"/>
        </w:rPr>
        <w:t>aanleidingen, algemene randvoorwaarden of functionele eisen van de programmatuur.*</w:t>
      </w:r>
    </w:p>
    <w:p w14:paraId="291851AD" w14:textId="77777777" w:rsidR="000E0B6E" w:rsidRPr="00C4749F" w:rsidRDefault="000E0B6E" w:rsidP="000E0B6E">
      <w:pPr>
        <w:autoSpaceDE w:val="0"/>
        <w:autoSpaceDN w:val="0"/>
        <w:rPr>
          <w:sz w:val="13"/>
          <w:szCs w:val="13"/>
          <w:lang w:eastAsia="nl-NL"/>
        </w:rPr>
      </w:pPr>
      <w:r w:rsidRPr="00C4749F">
        <w:rPr>
          <w:sz w:val="13"/>
          <w:szCs w:val="13"/>
          <w:lang w:eastAsia="nl-NL"/>
        </w:rPr>
        <w:t>(max 1.500 tekens)</w:t>
      </w:r>
    </w:p>
    <w:p w14:paraId="250210D9" w14:textId="77777777" w:rsidR="000E0B6E" w:rsidRPr="00C4749F" w:rsidRDefault="000E0B6E" w:rsidP="000E0B6E">
      <w:pPr>
        <w:autoSpaceDE w:val="0"/>
        <w:autoSpaceDN w:val="0"/>
        <w:rPr>
          <w:sz w:val="13"/>
          <w:szCs w:val="13"/>
          <w:lang w:eastAsia="nl-NL"/>
        </w:rPr>
      </w:pPr>
      <w:r w:rsidRPr="00C4749F">
        <w:rPr>
          <w:sz w:val="13"/>
          <w:szCs w:val="13"/>
          <w:lang w:eastAsia="nl-NL"/>
        </w:rPr>
        <w:t>Te ontw. SW-componenten:</w:t>
      </w:r>
    </w:p>
    <w:p w14:paraId="5B4D14BF" w14:textId="77777777" w:rsidR="000E0B6E" w:rsidRPr="00C4749F" w:rsidRDefault="000E0B6E" w:rsidP="000E0B6E">
      <w:pPr>
        <w:autoSpaceDE w:val="0"/>
        <w:autoSpaceDN w:val="0"/>
        <w:rPr>
          <w:sz w:val="13"/>
          <w:szCs w:val="13"/>
          <w:lang w:eastAsia="nl-NL"/>
        </w:rPr>
      </w:pPr>
      <w:r w:rsidRPr="00C4749F">
        <w:rPr>
          <w:sz w:val="13"/>
          <w:szCs w:val="13"/>
          <w:lang w:eastAsia="nl-NL"/>
        </w:rPr>
        <w:t>1. Geintegr. spraak systeem &amp; vraagbaak SW en conversatie parameter manager tool</w:t>
      </w:r>
    </w:p>
    <w:p w14:paraId="3721BAE7" w14:textId="77777777" w:rsidR="000E0B6E" w:rsidRPr="00C4749F" w:rsidRDefault="000E0B6E" w:rsidP="000E0B6E">
      <w:pPr>
        <w:autoSpaceDE w:val="0"/>
        <w:autoSpaceDN w:val="0"/>
        <w:rPr>
          <w:sz w:val="13"/>
          <w:szCs w:val="13"/>
          <w:lang w:eastAsia="nl-NL"/>
        </w:rPr>
      </w:pPr>
      <w:r w:rsidRPr="00C4749F">
        <w:rPr>
          <w:sz w:val="13"/>
          <w:szCs w:val="13"/>
          <w:lang w:eastAsia="nl-NL"/>
        </w:rPr>
        <w:t>2. Indoor navigatie en locatie mapping en configuratie opl. tbv behee “aflever” punten</w:t>
      </w:r>
    </w:p>
    <w:p w14:paraId="240C0FC1" w14:textId="77777777" w:rsidR="000E0B6E" w:rsidRPr="00C4749F" w:rsidRDefault="000E0B6E" w:rsidP="000E0B6E">
      <w:pPr>
        <w:autoSpaceDE w:val="0"/>
        <w:autoSpaceDN w:val="0"/>
        <w:rPr>
          <w:sz w:val="13"/>
          <w:szCs w:val="13"/>
          <w:lang w:eastAsia="nl-NL"/>
        </w:rPr>
      </w:pPr>
      <w:r w:rsidRPr="00C4749F">
        <w:rPr>
          <w:sz w:val="13"/>
          <w:szCs w:val="13"/>
          <w:lang w:eastAsia="nl-NL"/>
        </w:rPr>
        <w:t>3. Receiver SW; Video en audio streaming for robots en remote aansturing van ledematen en scharnietpunten. Controller SW: walking dmv Virtuix</w:t>
      </w:r>
    </w:p>
    <w:p w14:paraId="7DC51ECD" w14:textId="77777777" w:rsidR="000E0B6E" w:rsidRPr="00C4749F" w:rsidRDefault="000E0B6E" w:rsidP="000E0B6E">
      <w:pPr>
        <w:autoSpaceDE w:val="0"/>
        <w:autoSpaceDN w:val="0"/>
        <w:rPr>
          <w:sz w:val="13"/>
          <w:szCs w:val="13"/>
          <w:lang w:eastAsia="nl-NL"/>
        </w:rPr>
      </w:pPr>
      <w:r w:rsidRPr="00C4749F">
        <w:rPr>
          <w:sz w:val="13"/>
          <w:szCs w:val="13"/>
          <w:lang w:eastAsia="nl-NL"/>
        </w:rPr>
        <w:t>Omni en lichaamstaal dmv Kinect.</w:t>
      </w:r>
    </w:p>
    <w:p w14:paraId="0E3B8773" w14:textId="77777777" w:rsidR="000E0B6E" w:rsidRPr="00C4749F" w:rsidRDefault="000E0B6E" w:rsidP="000E0B6E">
      <w:pPr>
        <w:autoSpaceDE w:val="0"/>
        <w:autoSpaceDN w:val="0"/>
        <w:rPr>
          <w:sz w:val="13"/>
          <w:szCs w:val="13"/>
          <w:lang w:eastAsia="nl-NL"/>
        </w:rPr>
      </w:pPr>
      <w:r w:rsidRPr="00C4749F">
        <w:rPr>
          <w:sz w:val="13"/>
          <w:szCs w:val="13"/>
          <w:lang w:eastAsia="nl-NL"/>
        </w:rPr>
        <w:t>Techn. problemen bij de ontw. v/d componenten zijn:</w:t>
      </w:r>
    </w:p>
    <w:p w14:paraId="1CC80CB0" w14:textId="77777777" w:rsidR="000E0B6E" w:rsidRPr="00C4749F" w:rsidRDefault="000E0B6E" w:rsidP="000E0B6E">
      <w:pPr>
        <w:autoSpaceDE w:val="0"/>
        <w:autoSpaceDN w:val="0"/>
        <w:rPr>
          <w:sz w:val="13"/>
          <w:szCs w:val="13"/>
          <w:lang w:eastAsia="nl-NL"/>
        </w:rPr>
      </w:pPr>
      <w:r w:rsidRPr="00C4749F">
        <w:rPr>
          <w:sz w:val="13"/>
          <w:szCs w:val="13"/>
          <w:lang w:eastAsia="nl-NL"/>
        </w:rPr>
        <w:t>1. Conversatieherkenning (stemherkenning en vervolgvraagherkenning). Conversatie voeren (groep vragen die op elkaar door bouwen) boom</w:t>
      </w:r>
    </w:p>
    <w:p w14:paraId="419B8179" w14:textId="77777777" w:rsidR="000E0B6E" w:rsidRPr="00C4749F" w:rsidRDefault="000E0B6E" w:rsidP="000E0B6E">
      <w:pPr>
        <w:autoSpaceDE w:val="0"/>
        <w:autoSpaceDN w:val="0"/>
        <w:rPr>
          <w:sz w:val="13"/>
          <w:szCs w:val="13"/>
          <w:lang w:eastAsia="nl-NL"/>
        </w:rPr>
      </w:pPr>
      <w:r w:rsidRPr="00C4749F">
        <w:rPr>
          <w:sz w:val="13"/>
          <w:szCs w:val="13"/>
          <w:lang w:eastAsia="nl-NL"/>
        </w:rPr>
        <w:t>structuur versus vrije vorm? Hoe kan één specifiek antwoord worden gegeven met een enorme hoeveelheid beschikbare data? Hoe om te gaan met</w:t>
      </w:r>
    </w:p>
    <w:p w14:paraId="05C2C804" w14:textId="77777777" w:rsidR="000E0B6E" w:rsidRPr="00C4749F" w:rsidRDefault="000E0B6E" w:rsidP="000E0B6E">
      <w:pPr>
        <w:autoSpaceDE w:val="0"/>
        <w:autoSpaceDN w:val="0"/>
        <w:rPr>
          <w:sz w:val="13"/>
          <w:szCs w:val="13"/>
          <w:lang w:eastAsia="nl-NL"/>
        </w:rPr>
      </w:pPr>
      <w:r w:rsidRPr="00C4749F">
        <w:rPr>
          <w:sz w:val="13"/>
          <w:szCs w:val="13"/>
          <w:lang w:eastAsia="nl-NL"/>
        </w:rPr>
        <w:t>ruis doordat meerdere door elkaar praten? Hoe om te gaan met meerdere personen (stem herkenning/gezichtsherkenning)?</w:t>
      </w:r>
    </w:p>
    <w:p w14:paraId="1C7FF8C1" w14:textId="77777777" w:rsidR="000E0B6E" w:rsidRPr="00C4749F" w:rsidRDefault="000E0B6E" w:rsidP="000E0B6E">
      <w:pPr>
        <w:autoSpaceDE w:val="0"/>
        <w:autoSpaceDN w:val="0"/>
        <w:rPr>
          <w:sz w:val="13"/>
          <w:szCs w:val="13"/>
          <w:lang w:eastAsia="nl-NL"/>
        </w:rPr>
      </w:pPr>
      <w:r w:rsidRPr="00C4749F">
        <w:rPr>
          <w:sz w:val="13"/>
          <w:szCs w:val="13"/>
          <w:lang w:eastAsia="nl-NL"/>
        </w:rPr>
        <w:t>2. Constante positie bepaling en positionering in een pand icm ontwijken van obstakels en andere personen.</w:t>
      </w:r>
    </w:p>
    <w:p w14:paraId="7476B989" w14:textId="77777777" w:rsidR="000E0B6E" w:rsidRPr="00C4749F" w:rsidRDefault="000E0B6E" w:rsidP="000E0B6E">
      <w:pPr>
        <w:autoSpaceDE w:val="0"/>
        <w:autoSpaceDN w:val="0"/>
        <w:rPr>
          <w:sz w:val="13"/>
          <w:szCs w:val="13"/>
          <w:lang w:eastAsia="nl-NL"/>
        </w:rPr>
      </w:pPr>
      <w:r w:rsidRPr="00C4749F">
        <w:rPr>
          <w:sz w:val="13"/>
          <w:szCs w:val="13"/>
          <w:lang w:eastAsia="nl-NL"/>
        </w:rPr>
        <w:t>3. Schaalbaarheid/performance/latency problemen ivm de grote hoeveelheid data bij 360 graden videobeelden en VR icm nabootsing</w:t>
      </w:r>
    </w:p>
    <w:p w14:paraId="09B8AA2B" w14:textId="77777777" w:rsidR="000E0B6E" w:rsidRPr="00C4749F" w:rsidRDefault="000E0B6E" w:rsidP="000E0B6E">
      <w:pPr>
        <w:autoSpaceDE w:val="0"/>
        <w:autoSpaceDN w:val="0"/>
        <w:rPr>
          <w:sz w:val="13"/>
          <w:szCs w:val="13"/>
          <w:lang w:eastAsia="nl-NL"/>
        </w:rPr>
      </w:pPr>
      <w:r w:rsidRPr="00C4749F">
        <w:rPr>
          <w:sz w:val="13"/>
          <w:szCs w:val="13"/>
          <w:lang w:eastAsia="nl-NL"/>
        </w:rPr>
        <w:t>lichaamsbewegingen. Belangrijke factoren daarbij zijn: bandbreedte, kwaliteit en snelheid. Locatie bepaling en omgevings mapping; hoe weet het</w:t>
      </w:r>
    </w:p>
    <w:p w14:paraId="0C64EE98" w14:textId="77777777" w:rsidR="000E0B6E" w:rsidRPr="00C4749F" w:rsidRDefault="000E0B6E" w:rsidP="000E0B6E">
      <w:pPr>
        <w:autoSpaceDE w:val="0"/>
        <w:autoSpaceDN w:val="0"/>
        <w:rPr>
          <w:sz w:val="13"/>
          <w:szCs w:val="13"/>
          <w:lang w:eastAsia="nl-NL"/>
        </w:rPr>
      </w:pPr>
      <w:r w:rsidRPr="00C4749F">
        <w:rPr>
          <w:sz w:val="13"/>
          <w:szCs w:val="13"/>
          <w:lang w:eastAsia="nl-NL"/>
        </w:rPr>
        <w:t>systeem in de robot zijn eigen locatie te bepalen in een indoor situatie?</w:t>
      </w:r>
    </w:p>
    <w:p w14:paraId="1721EED3" w14:textId="77777777" w:rsidR="000E0B6E" w:rsidRPr="00C4749F" w:rsidRDefault="000E0B6E" w:rsidP="000E0B6E">
      <w:pPr>
        <w:autoSpaceDE w:val="0"/>
        <w:autoSpaceDN w:val="0"/>
        <w:rPr>
          <w:sz w:val="13"/>
          <w:szCs w:val="13"/>
          <w:lang w:eastAsia="nl-NL"/>
        </w:rPr>
      </w:pPr>
      <w:r w:rsidRPr="00C4749F">
        <w:rPr>
          <w:sz w:val="13"/>
          <w:szCs w:val="13"/>
          <w:lang w:eastAsia="nl-NL"/>
        </w:rPr>
        <w:t>Integratie en performance diverse hardware componenten; gaat de afhandeling van de verschillende hardware leiden tot comprissen in performance</w:t>
      </w:r>
    </w:p>
    <w:p w14:paraId="0BD3D193" w14:textId="77777777" w:rsidR="000E0B6E" w:rsidRPr="00C4749F" w:rsidRDefault="000E0B6E" w:rsidP="000E0B6E">
      <w:pPr>
        <w:autoSpaceDE w:val="0"/>
        <w:autoSpaceDN w:val="0"/>
        <w:rPr>
          <w:sz w:val="13"/>
          <w:szCs w:val="13"/>
          <w:lang w:eastAsia="nl-NL"/>
        </w:rPr>
      </w:pPr>
      <w:r w:rsidRPr="00C4749F">
        <w:rPr>
          <w:sz w:val="13"/>
          <w:szCs w:val="13"/>
          <w:lang w:eastAsia="nl-NL"/>
        </w:rPr>
        <w:t>en hoe groot is de impact op performance en bruikbaarheid.</w:t>
      </w:r>
    </w:p>
    <w:p w14:paraId="581B9B5D" w14:textId="77777777" w:rsidR="009E5358" w:rsidRPr="00C4749F" w:rsidRDefault="009E5358" w:rsidP="000E0B6E">
      <w:pPr>
        <w:autoSpaceDE w:val="0"/>
        <w:autoSpaceDN w:val="0"/>
        <w:rPr>
          <w:sz w:val="13"/>
          <w:szCs w:val="13"/>
          <w:lang w:eastAsia="nl-NL"/>
        </w:rPr>
      </w:pPr>
    </w:p>
    <w:p w14:paraId="36242A02" w14:textId="77777777" w:rsidR="000E0B6E" w:rsidRPr="00C4749F" w:rsidRDefault="000E0B6E" w:rsidP="000E0B6E">
      <w:pPr>
        <w:autoSpaceDE w:val="0"/>
        <w:autoSpaceDN w:val="0"/>
        <w:rPr>
          <w:rFonts w:ascii="Verdana-Bold" w:hAnsi="Verdana-Bold"/>
          <w:b/>
          <w:bCs/>
          <w:sz w:val="13"/>
          <w:szCs w:val="13"/>
          <w:lang w:eastAsia="nl-NL"/>
        </w:rPr>
      </w:pPr>
      <w:r w:rsidRPr="00C4749F">
        <w:rPr>
          <w:rFonts w:ascii="Verdana-Bold" w:hAnsi="Verdana-Bold"/>
          <w:b/>
          <w:bCs/>
          <w:sz w:val="13"/>
          <w:szCs w:val="13"/>
          <w:lang w:eastAsia="nl-NL"/>
        </w:rPr>
        <w:t>Probleemstelling en oplossingsrichting</w:t>
      </w:r>
    </w:p>
    <w:p w14:paraId="246C65CC" w14:textId="77777777" w:rsidR="000E0B6E" w:rsidRPr="00C4749F" w:rsidRDefault="000E0B6E" w:rsidP="000E0B6E">
      <w:pPr>
        <w:autoSpaceDE w:val="0"/>
        <w:autoSpaceDN w:val="0"/>
        <w:rPr>
          <w:sz w:val="13"/>
          <w:szCs w:val="13"/>
          <w:lang w:eastAsia="nl-NL"/>
        </w:rPr>
      </w:pPr>
      <w:r w:rsidRPr="00C4749F">
        <w:rPr>
          <w:sz w:val="13"/>
          <w:szCs w:val="13"/>
          <w:lang w:eastAsia="nl-NL"/>
        </w:rPr>
        <w:t>2. Oplossingsrichtingen programmatuur</w:t>
      </w:r>
    </w:p>
    <w:p w14:paraId="6D89F921" w14:textId="77777777" w:rsidR="000E0B6E" w:rsidRPr="00C4749F" w:rsidRDefault="000E0B6E" w:rsidP="000E0B6E">
      <w:pPr>
        <w:autoSpaceDE w:val="0"/>
        <w:autoSpaceDN w:val="0"/>
        <w:rPr>
          <w:sz w:val="13"/>
          <w:szCs w:val="13"/>
          <w:lang w:eastAsia="nl-NL"/>
        </w:rPr>
      </w:pPr>
      <w:r w:rsidRPr="00C4749F">
        <w:rPr>
          <w:sz w:val="13"/>
          <w:szCs w:val="13"/>
          <w:lang w:eastAsia="nl-NL"/>
        </w:rPr>
        <w:t>Geef voor ieder genoemd technisch knelpunt aan wat u specifiek zelf gaat ontwikkelen om het</w:t>
      </w:r>
    </w:p>
    <w:p w14:paraId="612765C4" w14:textId="77777777" w:rsidR="000E0B6E" w:rsidRPr="00C4749F" w:rsidRDefault="000E0B6E" w:rsidP="000E0B6E">
      <w:pPr>
        <w:autoSpaceDE w:val="0"/>
        <w:autoSpaceDN w:val="0"/>
        <w:rPr>
          <w:sz w:val="13"/>
          <w:szCs w:val="13"/>
          <w:lang w:eastAsia="nl-NL"/>
        </w:rPr>
      </w:pPr>
      <w:r w:rsidRPr="00C4749F">
        <w:rPr>
          <w:sz w:val="13"/>
          <w:szCs w:val="13"/>
          <w:lang w:eastAsia="nl-NL"/>
        </w:rPr>
        <w:t>knelpunt op te lossen. * (maximaal 1.500 tekens)</w:t>
      </w:r>
    </w:p>
    <w:p w14:paraId="3F77F6EE" w14:textId="77777777" w:rsidR="000E0B6E" w:rsidRPr="00C4749F" w:rsidRDefault="000E0B6E" w:rsidP="000E0B6E">
      <w:pPr>
        <w:autoSpaceDE w:val="0"/>
        <w:autoSpaceDN w:val="0"/>
        <w:rPr>
          <w:sz w:val="13"/>
          <w:szCs w:val="13"/>
          <w:lang w:eastAsia="nl-NL"/>
        </w:rPr>
      </w:pPr>
      <w:r w:rsidRPr="00C4749F">
        <w:rPr>
          <w:sz w:val="13"/>
          <w:szCs w:val="13"/>
          <w:lang w:eastAsia="nl-NL"/>
        </w:rPr>
        <w:t>1.Ontw. opl. waarbij spraak herkend wordt en omgezet wordt in tekst. Deze tekst vormt het uitganspunt voor conversatie herkenning. Idee is ontw.</w:t>
      </w:r>
    </w:p>
    <w:p w14:paraId="7848E36C" w14:textId="77777777" w:rsidR="000E0B6E" w:rsidRPr="00C4749F" w:rsidRDefault="000E0B6E" w:rsidP="000E0B6E">
      <w:pPr>
        <w:autoSpaceDE w:val="0"/>
        <w:autoSpaceDN w:val="0"/>
        <w:rPr>
          <w:sz w:val="13"/>
          <w:szCs w:val="13"/>
          <w:lang w:eastAsia="nl-NL"/>
        </w:rPr>
      </w:pPr>
      <w:r w:rsidRPr="00C4749F">
        <w:rPr>
          <w:sz w:val="13"/>
          <w:szCs w:val="13"/>
          <w:lang w:eastAsia="nl-NL"/>
        </w:rPr>
        <w:t>van patroonherkenning en conversatie algoritmes, verrijkt met een kennisbasis van mogelijke onderwerpen om zo een doorlopende conversatie tussen</w:t>
      </w:r>
    </w:p>
    <w:p w14:paraId="1F4993B5" w14:textId="77777777" w:rsidR="000E0B6E" w:rsidRPr="00C4749F" w:rsidRDefault="000E0B6E" w:rsidP="000E0B6E">
      <w:pPr>
        <w:autoSpaceDE w:val="0"/>
        <w:autoSpaceDN w:val="0"/>
        <w:rPr>
          <w:sz w:val="13"/>
          <w:szCs w:val="13"/>
          <w:lang w:eastAsia="nl-NL"/>
        </w:rPr>
      </w:pPr>
      <w:r w:rsidRPr="00C4749F">
        <w:rPr>
          <w:sz w:val="13"/>
          <w:szCs w:val="13"/>
          <w:lang w:eastAsia="nl-NL"/>
        </w:rPr>
        <w:t>mens en robot te faciliteren.</w:t>
      </w:r>
    </w:p>
    <w:p w14:paraId="64B448C4" w14:textId="77777777" w:rsidR="000E0B6E" w:rsidRPr="00C4749F" w:rsidRDefault="000E0B6E" w:rsidP="000E0B6E">
      <w:pPr>
        <w:autoSpaceDE w:val="0"/>
        <w:autoSpaceDN w:val="0"/>
        <w:rPr>
          <w:sz w:val="13"/>
          <w:szCs w:val="13"/>
          <w:lang w:eastAsia="nl-NL"/>
        </w:rPr>
      </w:pPr>
      <w:r w:rsidRPr="00C4749F">
        <w:rPr>
          <w:sz w:val="13"/>
          <w:szCs w:val="13"/>
          <w:lang w:eastAsia="nl-NL"/>
        </w:rPr>
        <w:t>2.Positioneren in pand, beacons, WiFi spot voor plaatsbepaling. Robot dient zijn eigen positie ten opzichte van verschillende ruimtes in een kantoor</w:t>
      </w:r>
    </w:p>
    <w:p w14:paraId="73586203" w14:textId="77777777" w:rsidR="000E0B6E" w:rsidRPr="00C4749F" w:rsidRDefault="000E0B6E" w:rsidP="000E0B6E">
      <w:pPr>
        <w:autoSpaceDE w:val="0"/>
        <w:autoSpaceDN w:val="0"/>
        <w:rPr>
          <w:sz w:val="13"/>
          <w:szCs w:val="13"/>
          <w:lang w:eastAsia="nl-NL"/>
        </w:rPr>
      </w:pPr>
      <w:r w:rsidRPr="00C4749F">
        <w:rPr>
          <w:sz w:val="13"/>
          <w:szCs w:val="13"/>
          <w:lang w:eastAsia="nl-NL"/>
        </w:rPr>
        <w:t>pand bepalen. Idee is opl. te ontwikkelen met een triangulatie opzet, gefaciliteerd door iBeacon, ultrasoon of WiFi technologie. Deze locatie punten</w:t>
      </w:r>
    </w:p>
    <w:p w14:paraId="20B512FD" w14:textId="77777777" w:rsidR="000E0B6E" w:rsidRPr="00C4749F" w:rsidRDefault="000E0B6E" w:rsidP="000E0B6E">
      <w:pPr>
        <w:autoSpaceDE w:val="0"/>
        <w:autoSpaceDN w:val="0"/>
        <w:rPr>
          <w:sz w:val="13"/>
          <w:szCs w:val="13"/>
          <w:lang w:eastAsia="nl-NL"/>
        </w:rPr>
      </w:pPr>
      <w:r w:rsidRPr="00C4749F">
        <w:rPr>
          <w:sz w:val="13"/>
          <w:szCs w:val="13"/>
          <w:lang w:eastAsia="nl-NL"/>
        </w:rPr>
        <w:t>worden aangekoppeld op een virtuele kaart van een pand zodat de robot “weet” waar hij is en waar hij een bezoeker heen zou moeten leiden. Hiertoe</w:t>
      </w:r>
    </w:p>
    <w:p w14:paraId="5DA63E2A" w14:textId="77777777" w:rsidR="000E0B6E" w:rsidRPr="00C4749F" w:rsidRDefault="000E0B6E" w:rsidP="000E0B6E">
      <w:pPr>
        <w:autoSpaceDE w:val="0"/>
        <w:autoSpaceDN w:val="0"/>
        <w:rPr>
          <w:sz w:val="13"/>
          <w:szCs w:val="13"/>
          <w:lang w:eastAsia="nl-NL"/>
        </w:rPr>
      </w:pPr>
      <w:r w:rsidRPr="00C4749F">
        <w:rPr>
          <w:sz w:val="13"/>
          <w:szCs w:val="13"/>
          <w:lang w:eastAsia="nl-NL"/>
        </w:rPr>
        <w:t>ontw. van een appl. welke autom. beacon punten op een CAD tekening van een kantoor omgeving kan mappen.</w:t>
      </w:r>
    </w:p>
    <w:p w14:paraId="4DABAB52" w14:textId="77777777" w:rsidR="000E0B6E" w:rsidRPr="00C4749F" w:rsidRDefault="000E0B6E" w:rsidP="000E0B6E">
      <w:pPr>
        <w:autoSpaceDE w:val="0"/>
        <w:autoSpaceDN w:val="0"/>
        <w:rPr>
          <w:sz w:val="13"/>
          <w:szCs w:val="13"/>
          <w:lang w:eastAsia="nl-NL"/>
        </w:rPr>
      </w:pPr>
      <w:r w:rsidRPr="00C4749F">
        <w:rPr>
          <w:sz w:val="13"/>
          <w:szCs w:val="13"/>
          <w:lang w:eastAsia="nl-NL"/>
        </w:rPr>
        <w:t>3. Schaalbaarheid/performance/latency: User experience is leidend in de opl. niet zozeer het meest effectief uitbaten v/d hardware (ivm VR is user</w:t>
      </w:r>
    </w:p>
    <w:p w14:paraId="4DD84F5E" w14:textId="77777777" w:rsidR="000E0B6E" w:rsidRPr="00C4749F" w:rsidRDefault="000E0B6E" w:rsidP="000E0B6E">
      <w:pPr>
        <w:autoSpaceDE w:val="0"/>
        <w:autoSpaceDN w:val="0"/>
        <w:rPr>
          <w:sz w:val="13"/>
          <w:szCs w:val="13"/>
          <w:lang w:eastAsia="nl-NL"/>
        </w:rPr>
      </w:pPr>
      <w:r w:rsidRPr="00C4749F">
        <w:rPr>
          <w:sz w:val="13"/>
          <w:szCs w:val="13"/>
          <w:lang w:eastAsia="nl-NL"/>
        </w:rPr>
        <w:t>experience meest belangrijk ivm bijeffect als misselijkheid). Idee is de opl. in optimale schaalbaarheid/performance en te ontw. door perfecte balans</w:t>
      </w:r>
    </w:p>
    <w:p w14:paraId="7E69962C" w14:textId="77777777" w:rsidR="000E0B6E" w:rsidRPr="00C4749F" w:rsidRDefault="000E0B6E" w:rsidP="000E0B6E">
      <w:pPr>
        <w:autoSpaceDE w:val="0"/>
        <w:autoSpaceDN w:val="0"/>
        <w:rPr>
          <w:sz w:val="13"/>
          <w:szCs w:val="13"/>
          <w:lang w:eastAsia="nl-NL"/>
        </w:rPr>
      </w:pPr>
      <w:r w:rsidRPr="00C4749F">
        <w:rPr>
          <w:sz w:val="13"/>
          <w:szCs w:val="13"/>
          <w:lang w:eastAsia="nl-NL"/>
        </w:rPr>
        <w:t>tussen netwerk bandbreedte, optimalisatie data laod en performance verbetering distribueren van reken taken, ie. berekeningen aan server side of</w:t>
      </w:r>
    </w:p>
    <w:p w14:paraId="33B30BB3" w14:textId="77777777" w:rsidR="000E0B6E" w:rsidRPr="00C4749F" w:rsidRDefault="000E0B6E" w:rsidP="000E0B6E">
      <w:pPr>
        <w:autoSpaceDE w:val="0"/>
        <w:autoSpaceDN w:val="0"/>
        <w:rPr>
          <w:sz w:val="13"/>
          <w:szCs w:val="13"/>
          <w:lang w:eastAsia="nl-NL"/>
        </w:rPr>
      </w:pPr>
      <w:r w:rsidRPr="00C4749F">
        <w:rPr>
          <w:sz w:val="13"/>
          <w:szCs w:val="13"/>
          <w:lang w:eastAsia="nl-NL"/>
        </w:rPr>
        <w:t>client side uitvoeren. Dit zal constant getest moeten worden. Idee is hiertoe een log analyse tool te ontw. welke automatisch HW en SW test, maar</w:t>
      </w:r>
    </w:p>
    <w:p w14:paraId="76D49349" w14:textId="77777777" w:rsidR="000E0B6E" w:rsidRPr="00C4749F" w:rsidRDefault="000E0B6E" w:rsidP="000E0B6E">
      <w:pPr>
        <w:autoSpaceDE w:val="0"/>
        <w:autoSpaceDN w:val="0"/>
        <w:rPr>
          <w:sz w:val="13"/>
          <w:szCs w:val="13"/>
          <w:lang w:eastAsia="nl-NL"/>
        </w:rPr>
      </w:pPr>
      <w:r w:rsidRPr="00C4749F">
        <w:rPr>
          <w:sz w:val="13"/>
          <w:szCs w:val="13"/>
          <w:lang w:eastAsia="nl-NL"/>
        </w:rPr>
        <w:t>ook direct benchmarkt/vergelijkt.</w:t>
      </w:r>
    </w:p>
    <w:p w14:paraId="54235FBD" w14:textId="77777777" w:rsidR="009E5358" w:rsidRPr="00C4749F" w:rsidRDefault="009E5358" w:rsidP="000E0B6E">
      <w:pPr>
        <w:autoSpaceDE w:val="0"/>
        <w:autoSpaceDN w:val="0"/>
        <w:rPr>
          <w:sz w:val="13"/>
          <w:szCs w:val="13"/>
          <w:lang w:eastAsia="nl-NL"/>
        </w:rPr>
      </w:pPr>
    </w:p>
    <w:p w14:paraId="6C1CB830" w14:textId="77777777" w:rsidR="000E0B6E" w:rsidRPr="00C4749F" w:rsidRDefault="000E0B6E" w:rsidP="000E0B6E">
      <w:pPr>
        <w:autoSpaceDE w:val="0"/>
        <w:autoSpaceDN w:val="0"/>
        <w:rPr>
          <w:rFonts w:ascii="ArialMT" w:hAnsi="ArialMT"/>
          <w:szCs w:val="18"/>
          <w:lang w:eastAsia="nl-NL"/>
        </w:rPr>
      </w:pPr>
      <w:r w:rsidRPr="00C4749F">
        <w:rPr>
          <w:sz w:val="26"/>
          <w:szCs w:val="26"/>
          <w:lang w:eastAsia="nl-NL"/>
        </w:rPr>
        <w:t xml:space="preserve">WBSO 2018 </w:t>
      </w:r>
      <w:r w:rsidRPr="00C4749F">
        <w:rPr>
          <w:rFonts w:ascii="ArialMT" w:hAnsi="ArialMT"/>
          <w:szCs w:val="18"/>
          <w:lang w:eastAsia="nl-NL"/>
        </w:rPr>
        <w:t>7 / 40</w:t>
      </w:r>
    </w:p>
    <w:p w14:paraId="24D3042C" w14:textId="77777777" w:rsidR="000E0B6E" w:rsidRPr="00C4749F" w:rsidRDefault="000E0B6E" w:rsidP="000E0B6E">
      <w:pPr>
        <w:autoSpaceDE w:val="0"/>
        <w:autoSpaceDN w:val="0"/>
        <w:rPr>
          <w:sz w:val="13"/>
          <w:szCs w:val="13"/>
          <w:lang w:eastAsia="nl-NL"/>
        </w:rPr>
      </w:pPr>
      <w:r w:rsidRPr="00C4749F">
        <w:rPr>
          <w:sz w:val="13"/>
          <w:szCs w:val="13"/>
          <w:lang w:eastAsia="nl-NL"/>
        </w:rPr>
        <w:t>3. Programmeertalen, ontwikkelomgevingen en tools</w:t>
      </w:r>
    </w:p>
    <w:p w14:paraId="4E53D3D7" w14:textId="77777777" w:rsidR="000E0B6E" w:rsidRPr="00C4749F" w:rsidRDefault="000E0B6E" w:rsidP="000E0B6E">
      <w:pPr>
        <w:autoSpaceDE w:val="0"/>
        <w:autoSpaceDN w:val="0"/>
        <w:rPr>
          <w:sz w:val="13"/>
          <w:szCs w:val="13"/>
          <w:lang w:eastAsia="nl-NL"/>
        </w:rPr>
      </w:pPr>
      <w:r w:rsidRPr="00C4749F">
        <w:rPr>
          <w:sz w:val="13"/>
          <w:szCs w:val="13"/>
          <w:lang w:eastAsia="nl-NL"/>
        </w:rPr>
        <w:t>Geef aan welke programmeertalen, ontwikkelomgevingen en tools u gebruikt bij de ontwikkeling</w:t>
      </w:r>
    </w:p>
    <w:p w14:paraId="00F2C05E" w14:textId="77777777" w:rsidR="000E0B6E" w:rsidRPr="00C4749F" w:rsidRDefault="000E0B6E" w:rsidP="000E0B6E">
      <w:pPr>
        <w:autoSpaceDE w:val="0"/>
        <w:autoSpaceDN w:val="0"/>
        <w:rPr>
          <w:sz w:val="13"/>
          <w:szCs w:val="13"/>
          <w:lang w:eastAsia="nl-NL"/>
        </w:rPr>
      </w:pPr>
      <w:r w:rsidRPr="00C4749F">
        <w:rPr>
          <w:sz w:val="13"/>
          <w:szCs w:val="13"/>
          <w:lang w:eastAsia="nl-NL"/>
        </w:rPr>
        <w:t>van technisch nieuwe programmatuur. * (maximaal 1.500 tekens)</w:t>
      </w:r>
    </w:p>
    <w:p w14:paraId="7BCA80C8" w14:textId="77777777" w:rsidR="000E0B6E" w:rsidRPr="00C4749F" w:rsidRDefault="000E0B6E" w:rsidP="000E0B6E">
      <w:pPr>
        <w:autoSpaceDE w:val="0"/>
        <w:autoSpaceDN w:val="0"/>
        <w:rPr>
          <w:rFonts w:ascii="Verdana-Bold" w:hAnsi="Verdana-Bold"/>
          <w:b/>
          <w:bCs/>
          <w:sz w:val="13"/>
          <w:szCs w:val="13"/>
          <w:lang w:eastAsia="nl-NL"/>
        </w:rPr>
      </w:pPr>
      <w:r w:rsidRPr="00C4749F">
        <w:rPr>
          <w:rFonts w:ascii="Verdana-Bold" w:hAnsi="Verdana-Bold"/>
          <w:b/>
          <w:bCs/>
          <w:sz w:val="13"/>
          <w:szCs w:val="13"/>
          <w:lang w:eastAsia="nl-NL"/>
        </w:rPr>
        <w:t>Technische nieuwheid programmatuur</w:t>
      </w:r>
    </w:p>
    <w:p w14:paraId="22BB6010" w14:textId="77777777" w:rsidR="000E0B6E" w:rsidRPr="00C4749F" w:rsidRDefault="000E0B6E" w:rsidP="000E0B6E">
      <w:pPr>
        <w:autoSpaceDE w:val="0"/>
        <w:autoSpaceDN w:val="0"/>
        <w:rPr>
          <w:sz w:val="13"/>
          <w:szCs w:val="13"/>
          <w:lang w:eastAsia="nl-NL"/>
        </w:rPr>
      </w:pPr>
      <w:r w:rsidRPr="00C4749F">
        <w:rPr>
          <w:sz w:val="13"/>
          <w:szCs w:val="13"/>
          <w:lang w:eastAsia="nl-NL"/>
        </w:rPr>
        <w:t>Programmeer talen &amp; software pakketten: C# / Virtual Studio, Unity, Naoqi / Choreograph, Python</w:t>
      </w:r>
    </w:p>
    <w:p w14:paraId="0960F7F1" w14:textId="77777777" w:rsidR="000E0B6E" w:rsidRPr="00C4749F" w:rsidRDefault="000E0B6E" w:rsidP="000E0B6E">
      <w:pPr>
        <w:autoSpaceDE w:val="0"/>
        <w:autoSpaceDN w:val="0"/>
        <w:rPr>
          <w:sz w:val="13"/>
          <w:szCs w:val="13"/>
          <w:lang w:eastAsia="nl-NL"/>
        </w:rPr>
      </w:pPr>
      <w:r w:rsidRPr="00C4749F">
        <w:rPr>
          <w:sz w:val="13"/>
          <w:szCs w:val="13"/>
          <w:lang w:eastAsia="nl-NL"/>
        </w:rPr>
        <w:t>Hardware: Aldebaran Nao, Virtuix Omni, Oculus Rift, Microsoft Kinect</w:t>
      </w:r>
    </w:p>
    <w:p w14:paraId="68149FE1" w14:textId="77777777" w:rsidR="000E0B6E" w:rsidRPr="00C4749F" w:rsidRDefault="000E0B6E" w:rsidP="000E0B6E">
      <w:pPr>
        <w:autoSpaceDE w:val="0"/>
        <w:autoSpaceDN w:val="0"/>
        <w:rPr>
          <w:sz w:val="13"/>
          <w:szCs w:val="13"/>
          <w:lang w:eastAsia="nl-NL"/>
        </w:rPr>
      </w:pPr>
      <w:r w:rsidRPr="00C4749F">
        <w:rPr>
          <w:sz w:val="13"/>
          <w:szCs w:val="13"/>
          <w:lang w:eastAsia="nl-NL"/>
        </w:rPr>
        <w:t>4. Technische nieuwheid</w:t>
      </w:r>
    </w:p>
    <w:p w14:paraId="7A4677F1" w14:textId="77777777" w:rsidR="000E0B6E" w:rsidRPr="00C4749F" w:rsidRDefault="000E0B6E" w:rsidP="000E0B6E">
      <w:pPr>
        <w:autoSpaceDE w:val="0"/>
        <w:autoSpaceDN w:val="0"/>
        <w:rPr>
          <w:sz w:val="13"/>
          <w:szCs w:val="13"/>
          <w:lang w:eastAsia="nl-NL"/>
        </w:rPr>
      </w:pPr>
      <w:r w:rsidRPr="00C4749F">
        <w:rPr>
          <w:sz w:val="13"/>
          <w:szCs w:val="13"/>
          <w:lang w:eastAsia="nl-NL"/>
        </w:rPr>
        <w:t>Geef aan waarom de hiervoor genoemde oplossingsrichtingen technisch nieuw voor u zijn.</w:t>
      </w:r>
    </w:p>
    <w:p w14:paraId="7C744664" w14:textId="77777777" w:rsidR="000E0B6E" w:rsidRPr="00C4749F" w:rsidRDefault="000E0B6E" w:rsidP="000E0B6E">
      <w:pPr>
        <w:autoSpaceDE w:val="0"/>
        <w:autoSpaceDN w:val="0"/>
        <w:rPr>
          <w:sz w:val="13"/>
          <w:szCs w:val="13"/>
          <w:lang w:eastAsia="nl-NL"/>
        </w:rPr>
      </w:pPr>
      <w:r w:rsidRPr="00C4749F">
        <w:rPr>
          <w:sz w:val="13"/>
          <w:szCs w:val="13"/>
          <w:lang w:eastAsia="nl-NL"/>
        </w:rPr>
        <w:t>Oftewel beschrijf waarom het project technisch vernieuwend en uitdagend is en geef aan welke</w:t>
      </w:r>
    </w:p>
    <w:p w14:paraId="13BD759F" w14:textId="77777777" w:rsidR="000E0B6E" w:rsidRPr="00C4749F" w:rsidRDefault="000E0B6E" w:rsidP="000E0B6E">
      <w:pPr>
        <w:autoSpaceDE w:val="0"/>
        <w:autoSpaceDN w:val="0"/>
        <w:rPr>
          <w:sz w:val="13"/>
          <w:szCs w:val="13"/>
          <w:lang w:eastAsia="nl-NL"/>
        </w:rPr>
      </w:pPr>
      <w:r w:rsidRPr="00C4749F">
        <w:rPr>
          <w:sz w:val="13"/>
          <w:szCs w:val="13"/>
          <w:lang w:eastAsia="nl-NL"/>
        </w:rPr>
        <w:t>technische risico’s en onzekerheden u hierbij verwacht. Om technische risico’s en onzekerheden</w:t>
      </w:r>
    </w:p>
    <w:p w14:paraId="66562203" w14:textId="77777777" w:rsidR="000E0B6E" w:rsidRPr="00C4749F" w:rsidRDefault="000E0B6E" w:rsidP="000E0B6E">
      <w:pPr>
        <w:autoSpaceDE w:val="0"/>
        <w:autoSpaceDN w:val="0"/>
        <w:rPr>
          <w:sz w:val="13"/>
          <w:szCs w:val="13"/>
          <w:lang w:eastAsia="nl-NL"/>
        </w:rPr>
      </w:pPr>
      <w:r w:rsidRPr="00C4749F">
        <w:rPr>
          <w:sz w:val="13"/>
          <w:szCs w:val="13"/>
          <w:lang w:eastAsia="nl-NL"/>
        </w:rPr>
        <w:t>in te schatten kijkt RVO.nl naar de stand van de technologie. * (maximaal 1.500 tekens)</w:t>
      </w:r>
    </w:p>
    <w:p w14:paraId="1163B159" w14:textId="77777777" w:rsidR="000E0B6E" w:rsidRPr="00C4749F" w:rsidRDefault="000E0B6E" w:rsidP="000E0B6E">
      <w:pPr>
        <w:autoSpaceDE w:val="0"/>
        <w:autoSpaceDN w:val="0"/>
        <w:rPr>
          <w:sz w:val="13"/>
          <w:szCs w:val="13"/>
          <w:lang w:eastAsia="nl-NL"/>
        </w:rPr>
      </w:pPr>
      <w:r w:rsidRPr="00C4749F">
        <w:rPr>
          <w:sz w:val="13"/>
          <w:szCs w:val="13"/>
          <w:lang w:eastAsia="nl-NL"/>
        </w:rPr>
        <w:t>Speech-to-tekst conversaties, locatie bepaling en human gesture bepaling.</w:t>
      </w:r>
    </w:p>
    <w:p w14:paraId="38975828" w14:textId="77777777" w:rsidR="00986C80" w:rsidRPr="00C4749F" w:rsidRDefault="00986C80" w:rsidP="006207C5"/>
    <w:p w14:paraId="211DD28C" w14:textId="77777777" w:rsidR="00574D7B" w:rsidRPr="00C4749F" w:rsidRDefault="00574D7B">
      <w:r w:rsidRPr="00C4749F">
        <w:br w:type="page"/>
      </w:r>
    </w:p>
    <w:p w14:paraId="1022FA70" w14:textId="6557BCDA" w:rsidR="00574D7B" w:rsidRDefault="00D2658F" w:rsidP="00D637F5">
      <w:pPr>
        <w:pStyle w:val="Heading1"/>
        <w:numPr>
          <w:ilvl w:val="0"/>
          <w:numId w:val="0"/>
        </w:numPr>
      </w:pPr>
      <w:bookmarkStart w:id="100" w:name="_Ref516052829"/>
      <w:bookmarkStart w:id="101" w:name="_Ref518140828"/>
      <w:bookmarkStart w:id="102" w:name="_Toc521688370"/>
      <w:r w:rsidRPr="00C4749F">
        <w:lastRenderedPageBreak/>
        <w:t>Bijlage B</w:t>
      </w:r>
      <w:bookmarkEnd w:id="100"/>
      <w:r w:rsidR="00164A88">
        <w:t xml:space="preserve">: </w:t>
      </w:r>
      <w:r w:rsidR="00AF51E6">
        <w:t>Interview</w:t>
      </w:r>
      <w:bookmarkEnd w:id="101"/>
      <w:bookmarkEnd w:id="102"/>
    </w:p>
    <w:p w14:paraId="33E1D62C" w14:textId="77777777" w:rsidR="00E90DF1" w:rsidRPr="00E90DF1" w:rsidRDefault="00E90DF1" w:rsidP="00E90DF1"/>
    <w:tbl>
      <w:tblPr>
        <w:tblStyle w:val="TableGrid"/>
        <w:tblW w:w="0" w:type="auto"/>
        <w:tblLook w:val="04A0" w:firstRow="1" w:lastRow="0" w:firstColumn="1" w:lastColumn="0" w:noHBand="0" w:noVBand="1"/>
      </w:tblPr>
      <w:tblGrid>
        <w:gridCol w:w="4474"/>
        <w:gridCol w:w="4475"/>
      </w:tblGrid>
      <w:tr w:rsidR="00E90DF1" w14:paraId="7D4CF2CE" w14:textId="77777777" w:rsidTr="00E90DF1">
        <w:tc>
          <w:tcPr>
            <w:tcW w:w="4474" w:type="dxa"/>
          </w:tcPr>
          <w:p w14:paraId="2D5E6300" w14:textId="72E94B19" w:rsidR="00E90DF1" w:rsidRDefault="00E90DF1" w:rsidP="00E90DF1">
            <w:r>
              <w:t>Interviewer</w:t>
            </w:r>
          </w:p>
        </w:tc>
        <w:tc>
          <w:tcPr>
            <w:tcW w:w="4475" w:type="dxa"/>
          </w:tcPr>
          <w:p w14:paraId="1908AFCC" w14:textId="388E82AE" w:rsidR="00E90DF1" w:rsidRDefault="00E90DF1" w:rsidP="00E90DF1">
            <w:r>
              <w:t>Ahmed Tyghri</w:t>
            </w:r>
          </w:p>
        </w:tc>
      </w:tr>
      <w:tr w:rsidR="00E90DF1" w14:paraId="6D756DD8" w14:textId="77777777" w:rsidTr="00E90DF1">
        <w:tc>
          <w:tcPr>
            <w:tcW w:w="4474" w:type="dxa"/>
          </w:tcPr>
          <w:p w14:paraId="1DF36B02" w14:textId="261B08CC" w:rsidR="00E90DF1" w:rsidRDefault="00E90DF1" w:rsidP="00E90DF1">
            <w:r>
              <w:t>Omschrijving opname</w:t>
            </w:r>
          </w:p>
        </w:tc>
        <w:tc>
          <w:tcPr>
            <w:tcW w:w="4475" w:type="dxa"/>
          </w:tcPr>
          <w:p w14:paraId="1E5CE978" w14:textId="70784C5D" w:rsidR="00E90DF1" w:rsidRDefault="00E90DF1" w:rsidP="00E90DF1">
            <w:r>
              <w:t>Interview</w:t>
            </w:r>
          </w:p>
        </w:tc>
      </w:tr>
      <w:tr w:rsidR="00E90DF1" w14:paraId="402B1DF5" w14:textId="77777777" w:rsidTr="00E90DF1">
        <w:tc>
          <w:tcPr>
            <w:tcW w:w="4474" w:type="dxa"/>
          </w:tcPr>
          <w:p w14:paraId="21A0949E" w14:textId="44067785" w:rsidR="00E90DF1" w:rsidRDefault="00E90DF1" w:rsidP="00E90DF1">
            <w:r>
              <w:t>Tijdsduur</w:t>
            </w:r>
          </w:p>
        </w:tc>
        <w:tc>
          <w:tcPr>
            <w:tcW w:w="4475" w:type="dxa"/>
          </w:tcPr>
          <w:p w14:paraId="28723369" w14:textId="539D0EB9" w:rsidR="00E90DF1" w:rsidRDefault="00B901A8" w:rsidP="00E90DF1">
            <w:r>
              <w:t>10</w:t>
            </w:r>
            <w:r w:rsidR="00E90DF1">
              <w:t xml:space="preserve"> minute</w:t>
            </w:r>
          </w:p>
        </w:tc>
      </w:tr>
      <w:tr w:rsidR="00E90DF1" w14:paraId="42DFB752" w14:textId="77777777" w:rsidTr="00E90DF1">
        <w:tc>
          <w:tcPr>
            <w:tcW w:w="4474" w:type="dxa"/>
          </w:tcPr>
          <w:p w14:paraId="368A791A" w14:textId="05E190AF" w:rsidR="00E90DF1" w:rsidRDefault="00E90DF1" w:rsidP="00E90DF1">
            <w:r>
              <w:t>Bestandnaam</w:t>
            </w:r>
          </w:p>
        </w:tc>
        <w:tc>
          <w:tcPr>
            <w:tcW w:w="4475" w:type="dxa"/>
          </w:tcPr>
          <w:p w14:paraId="7954BCE6" w14:textId="0AE89239" w:rsidR="00E90DF1" w:rsidRDefault="00AF51E6" w:rsidP="00E90DF1">
            <w:r>
              <w:t>Interview_Tom_Verloop_2018_06_29</w:t>
            </w:r>
          </w:p>
        </w:tc>
      </w:tr>
      <w:tr w:rsidR="00AF51E6" w14:paraId="5148297D" w14:textId="77777777" w:rsidTr="00E90DF1">
        <w:tc>
          <w:tcPr>
            <w:tcW w:w="4474" w:type="dxa"/>
          </w:tcPr>
          <w:p w14:paraId="63219D4B" w14:textId="0894D94A" w:rsidR="00AF51E6" w:rsidRDefault="00AF51E6" w:rsidP="00E90DF1">
            <w:r>
              <w:t>Soort transcriptie</w:t>
            </w:r>
          </w:p>
        </w:tc>
        <w:tc>
          <w:tcPr>
            <w:tcW w:w="4475" w:type="dxa"/>
          </w:tcPr>
          <w:p w14:paraId="5E18F603" w14:textId="77777777" w:rsidR="00AF51E6" w:rsidRPr="00AF51E6" w:rsidRDefault="00AF51E6" w:rsidP="00E90DF1">
            <w:pPr>
              <w:rPr>
                <w:b/>
              </w:rPr>
            </w:pPr>
            <w:r w:rsidRPr="00AF51E6">
              <w:rPr>
                <w:b/>
              </w:rPr>
              <w:t>Globale transcriptie</w:t>
            </w:r>
          </w:p>
          <w:p w14:paraId="1B9C2BC7" w14:textId="43F654CE" w:rsidR="00AF51E6" w:rsidRPr="000C0A2C" w:rsidRDefault="00AF51E6" w:rsidP="00E90DF1">
            <w:r>
              <w:t xml:space="preserve">De transcriptieschrijver heeft de opname eenmalig beluisterd en tijdens het belasteren de hoorbare tekst zo goed mogelijk uitgetypt. </w:t>
            </w:r>
            <w:r w:rsidR="000C0A2C">
              <w:t xml:space="preserve">Er is </w:t>
            </w:r>
            <w:r w:rsidR="000C0A2C">
              <w:rPr>
                <w:i/>
              </w:rPr>
              <w:t xml:space="preserve">niet </w:t>
            </w:r>
            <w:r w:rsidR="000C0A2C">
              <w:t>gestreefd naar volledigheid. Passages die net meteen goed verstaanbaar waren, zijn overgeslagen. Niet-relevante tekst (zoals tussenwerpsels, gestotter, herhalingen) is weggelaten.</w:t>
            </w:r>
          </w:p>
        </w:tc>
      </w:tr>
      <w:tr w:rsidR="00E90DF1" w14:paraId="5AFEA471" w14:textId="77777777" w:rsidTr="00E90DF1">
        <w:tc>
          <w:tcPr>
            <w:tcW w:w="4474" w:type="dxa"/>
          </w:tcPr>
          <w:p w14:paraId="38AD0E93" w14:textId="4E6BB957" w:rsidR="00E90DF1" w:rsidRDefault="00E90DF1" w:rsidP="00E90DF1">
            <w:r>
              <w:t>Uitvoering</w:t>
            </w:r>
          </w:p>
        </w:tc>
        <w:tc>
          <w:tcPr>
            <w:tcW w:w="4475" w:type="dxa"/>
          </w:tcPr>
          <w:p w14:paraId="6215021B" w14:textId="43FADAF9" w:rsidR="00E90DF1" w:rsidRDefault="00E90DF1" w:rsidP="00E90DF1">
            <w:r>
              <w:t>Atos Amstelveen</w:t>
            </w:r>
          </w:p>
        </w:tc>
      </w:tr>
      <w:tr w:rsidR="00E90DF1" w14:paraId="0DFF540E" w14:textId="77777777" w:rsidTr="00E90DF1">
        <w:tc>
          <w:tcPr>
            <w:tcW w:w="4474" w:type="dxa"/>
          </w:tcPr>
          <w:p w14:paraId="279F9CAD" w14:textId="7DD000EB" w:rsidR="00E90DF1" w:rsidRDefault="00E90DF1" w:rsidP="00E90DF1">
            <w:r>
              <w:t>Geïnterviewde</w:t>
            </w:r>
          </w:p>
        </w:tc>
        <w:tc>
          <w:tcPr>
            <w:tcW w:w="4475" w:type="dxa"/>
          </w:tcPr>
          <w:p w14:paraId="314A6487" w14:textId="6B2C0272" w:rsidR="00E90DF1" w:rsidRDefault="00E90DF1" w:rsidP="00E90DF1">
            <w:r>
              <w:t>Tom Verloop</w:t>
            </w:r>
          </w:p>
        </w:tc>
      </w:tr>
    </w:tbl>
    <w:p w14:paraId="59BA93A7" w14:textId="16A19306" w:rsidR="00E90DF1" w:rsidRDefault="00E90DF1" w:rsidP="00E90DF1"/>
    <w:p w14:paraId="4F920094" w14:textId="4C57180D" w:rsidR="00E90DF1" w:rsidRDefault="00E90DF1" w:rsidP="0040757D"/>
    <w:p w14:paraId="4442828A" w14:textId="1C6BF7EA" w:rsidR="0040757D" w:rsidRDefault="00CA65B4" w:rsidP="00AE21FC">
      <w:r>
        <w:t xml:space="preserve">Vraag 1: </w:t>
      </w:r>
      <w:r w:rsidRPr="00CA65B4">
        <w:rPr>
          <w:b/>
        </w:rPr>
        <w:t>Wie bent u en wat is uw functie binnen Atos?</w:t>
      </w:r>
    </w:p>
    <w:p w14:paraId="75128985" w14:textId="03363192" w:rsidR="00CA65B4" w:rsidRDefault="00CA65B4" w:rsidP="00AE21FC"/>
    <w:p w14:paraId="51186051" w14:textId="63B51589" w:rsidR="00CA65B4" w:rsidRPr="00E90DF1" w:rsidRDefault="00CA65B4" w:rsidP="00AE21FC">
      <w:r>
        <w:t>Mijn naam is Tom</w:t>
      </w:r>
      <w:r w:rsidR="0009691B">
        <w:t xml:space="preserve"> Verloop</w:t>
      </w:r>
      <w:r>
        <w:t>, ik ben de laatste maanden bezig geweest met</w:t>
      </w:r>
      <w:r w:rsidR="0009691B">
        <w:t xml:space="preserve"> mijn</w:t>
      </w:r>
      <w:r>
        <w:t xml:space="preserve"> afstuderen. Vandaag is ook mijn laatste dag en ik heb sinds november gewerkt aan de Pepper robot in combinatie met ROS. </w:t>
      </w:r>
    </w:p>
    <w:p w14:paraId="7EF31ABA" w14:textId="77777777" w:rsidR="00341E1F" w:rsidRDefault="00341E1F" w:rsidP="00DF2F98"/>
    <w:p w14:paraId="16924FBE" w14:textId="77777777" w:rsidR="00341E1F" w:rsidRDefault="00341E1F" w:rsidP="00DF2F98">
      <w:r>
        <w:t xml:space="preserve">Vraag 2: </w:t>
      </w:r>
      <w:r w:rsidRPr="00341E1F">
        <w:rPr>
          <w:b/>
        </w:rPr>
        <w:t>Waarom is gekozen om in combinatie met ROS te werken?</w:t>
      </w:r>
    </w:p>
    <w:p w14:paraId="2C264B95" w14:textId="77777777" w:rsidR="00341E1F" w:rsidRDefault="00341E1F" w:rsidP="00DF2F98"/>
    <w:p w14:paraId="1E28004F" w14:textId="7ECCD592" w:rsidR="00143876" w:rsidRDefault="00341E1F" w:rsidP="00DF2F98">
      <w:r>
        <w:t xml:space="preserve">ROS is gekozen </w:t>
      </w:r>
      <w:r w:rsidR="0093389D">
        <w:t>om een aantal redenen. De b</w:t>
      </w:r>
      <w:r w:rsidR="003652B2">
        <w:t>elangrijkste rede</w:t>
      </w:r>
      <w:r w:rsidR="0093389D">
        <w:t xml:space="preserve"> is dat alle functionaliteiten die we voor de robot willen schrijven niet gelinkt is aan de robot. ROS is niet afhankelijk aan de soort robot. ROS is geschreven voor alle softwar</w:t>
      </w:r>
      <w:r w:rsidR="0009691B">
        <w:t>eontwikkeling voor robots en</w:t>
      </w:r>
      <w:r w:rsidR="0093389D">
        <w:t xml:space="preserve"> </w:t>
      </w:r>
      <w:r w:rsidR="0009691B">
        <w:t xml:space="preserve">dat zijn de pakketten van de Pepper robot niet. </w:t>
      </w:r>
      <w:r w:rsidR="00990381">
        <w:t xml:space="preserve">Daarom wilde we het gebruiken van die pakketten zo min mogelijk houden. </w:t>
      </w:r>
    </w:p>
    <w:p w14:paraId="4CA2DB48" w14:textId="365EB59D" w:rsidR="00990381" w:rsidRDefault="00990381" w:rsidP="00DF2F98"/>
    <w:p w14:paraId="6A6A235F" w14:textId="5C50EE4E" w:rsidR="00990381" w:rsidRDefault="00990381" w:rsidP="00DF2F98">
      <w:pPr>
        <w:rPr>
          <w:b/>
        </w:rPr>
      </w:pPr>
      <w:r>
        <w:t xml:space="preserve">Vraag 3: </w:t>
      </w:r>
      <w:r w:rsidRPr="00990381">
        <w:rPr>
          <w:b/>
        </w:rPr>
        <w:t>Is deze opdracht vanuit Atos gekomen</w:t>
      </w:r>
      <w:r w:rsidR="00CB0E71">
        <w:rPr>
          <w:b/>
        </w:rPr>
        <w:t xml:space="preserve"> of vanuit u zelf?</w:t>
      </w:r>
    </w:p>
    <w:p w14:paraId="27D318FA" w14:textId="1982FAE7" w:rsidR="00CB0E71" w:rsidRDefault="00CB0E71" w:rsidP="00DF2F98">
      <w:pPr>
        <w:rPr>
          <w:b/>
        </w:rPr>
      </w:pPr>
    </w:p>
    <w:p w14:paraId="50E03B4C" w14:textId="6F7B4D32" w:rsidR="00CB0E71" w:rsidRDefault="00C66313" w:rsidP="00DF2F98">
      <w:r>
        <w:t xml:space="preserve">Toen ik hier begon was het idee </w:t>
      </w:r>
      <w:r w:rsidR="00392AC0">
        <w:t>om</w:t>
      </w:r>
      <w:r>
        <w:t xml:space="preserve"> verder </w:t>
      </w:r>
      <w:r w:rsidR="00392AC0">
        <w:t xml:space="preserve">te </w:t>
      </w:r>
      <w:r>
        <w:t xml:space="preserve">werken aan wat we </w:t>
      </w:r>
      <w:r w:rsidR="005A2278">
        <w:t>al hebben</w:t>
      </w:r>
      <w:r>
        <w:t xml:space="preserve">. Ik heb in twee weken tijd alle documentaties over de Pepper robot doorgelezen. Ook de ontwikkelsoftware geanalyseerd en mijn conclusie was dat het beter was om een nieuw platform/ basis te beginnen waarbij ROS aan het daglicht kwam. Dit was niet het idee van Atos, dit heb ik zelf bedacht en daarop is ingestemd. </w:t>
      </w:r>
    </w:p>
    <w:p w14:paraId="0670E49A" w14:textId="24C27E78" w:rsidR="00C66313" w:rsidRDefault="00C66313" w:rsidP="00DF2F98"/>
    <w:p w14:paraId="547A8301" w14:textId="6B994029" w:rsidR="00C66313" w:rsidRDefault="006C3E59" w:rsidP="00DF2F98">
      <w:pPr>
        <w:rPr>
          <w:b/>
        </w:rPr>
      </w:pPr>
      <w:r>
        <w:t xml:space="preserve">Vraag 4: </w:t>
      </w:r>
      <w:r w:rsidRPr="006C3E59">
        <w:rPr>
          <w:b/>
        </w:rPr>
        <w:t>Kan u wat problemen opnoemen waar u tegen aanliep voor dit besluit?</w:t>
      </w:r>
    </w:p>
    <w:p w14:paraId="713F5D87" w14:textId="71F64BE5" w:rsidR="006C3E59" w:rsidRDefault="006C3E59" w:rsidP="00DF2F98">
      <w:pPr>
        <w:rPr>
          <w:b/>
        </w:rPr>
      </w:pPr>
    </w:p>
    <w:p w14:paraId="10CA805D" w14:textId="524E66E8" w:rsidR="006C3E59" w:rsidRDefault="00BC4A8D" w:rsidP="00DF2F98">
      <w:r>
        <w:t>Heel veel functionaliteiten van Pepper, ik weet even geen een te bedenken, maar veel dingen worden in de documentatie van Pepper beschreven dat het van alles kan, maar als je het dan gaat proberen en uiteindelijk de bug logs door kijkt</w:t>
      </w:r>
      <w:r w:rsidR="005C6E15">
        <w:t>,</w:t>
      </w:r>
      <w:r>
        <w:t xml:space="preserve"> kom je erachter dat heel veel eigenlijk niet werkt. Dat is ten eerste jammer</w:t>
      </w:r>
    </w:p>
    <w:p w14:paraId="46E00877" w14:textId="7A320DB4" w:rsidR="00BC4A8D" w:rsidRDefault="00BC4A8D" w:rsidP="00DF2F98"/>
    <w:p w14:paraId="385E1DFA" w14:textId="77777777" w:rsidR="002E7563" w:rsidRDefault="002E7563">
      <w:r>
        <w:br w:type="page"/>
      </w:r>
    </w:p>
    <w:p w14:paraId="6D44A39B" w14:textId="51E77AC8" w:rsidR="00BC4A8D" w:rsidRDefault="00BC4A8D" w:rsidP="00DF2F98">
      <w:pPr>
        <w:rPr>
          <w:b/>
        </w:rPr>
      </w:pPr>
      <w:r>
        <w:lastRenderedPageBreak/>
        <w:t xml:space="preserve">Vraag 5: </w:t>
      </w:r>
      <w:r w:rsidRPr="00BC4A8D">
        <w:rPr>
          <w:b/>
        </w:rPr>
        <w:t>ROS staat dus nu geïnstalleerd op een server. Wat kan vanaf nu ermee verder worden gedaan?</w:t>
      </w:r>
    </w:p>
    <w:p w14:paraId="18B9C528" w14:textId="7D504ED5" w:rsidR="00DC75E2" w:rsidRDefault="00DC75E2" w:rsidP="00DF2F98">
      <w:pPr>
        <w:rPr>
          <w:b/>
        </w:rPr>
      </w:pPr>
    </w:p>
    <w:p w14:paraId="0CED3F1D" w14:textId="0B4D7AA0" w:rsidR="00DC75E2" w:rsidRDefault="00DC75E2" w:rsidP="00DF2F98">
      <w:r>
        <w:t>Door ROS te gebruiken kunnen we abstracte functionaliteiten voor de robot schrijven. Wat niet direct gelinkt is aan de robot. Stel je wil de robot iets laten doen, iets iemand laten weten</w:t>
      </w:r>
      <w:r w:rsidR="002B7857">
        <w:t>.</w:t>
      </w:r>
      <w:r>
        <w:t xml:space="preserve"> Afhangend van het soort robot kan het op </w:t>
      </w:r>
      <w:r w:rsidR="002B7857">
        <w:t>vele manieren. H</w:t>
      </w:r>
      <w:r>
        <w:t xml:space="preserve">et idee is dat aan de </w:t>
      </w:r>
      <w:r w:rsidR="002B7857">
        <w:t>hoogste</w:t>
      </w:r>
      <w:r>
        <w:t xml:space="preserve"> laag gezegd wordt</w:t>
      </w:r>
      <w:r w:rsidR="002B7857">
        <w:t>,</w:t>
      </w:r>
      <w:r>
        <w:t xml:space="preserve"> laat iets weten en de robot interpreteert dat in zijn eigen manier.  Kan de robot geluid afspelen, iets uitspreken, heeft die alleen een scherm en zo </w:t>
      </w:r>
      <w:r w:rsidR="002B7857">
        <w:t>voort</w:t>
      </w:r>
      <w:r>
        <w:t xml:space="preserve">. Je probeert zo min mogelijk vast te zitten aan de robot die je hebt. Daarnaast komt </w:t>
      </w:r>
      <w:r w:rsidR="002B7857">
        <w:t>ROS</w:t>
      </w:r>
      <w:r>
        <w:t xml:space="preserve"> nog met paar andere voordelen. Ten eerste is er met ROS heel veel van dit soort functionaliteiten al gemaakt. Zoals remote control, mapping, object detection doormiddel van de camera, ook geeft het een </w:t>
      </w:r>
      <w:r w:rsidR="00976227">
        <w:t>gedistribueerd</w:t>
      </w:r>
      <w:r>
        <w:t xml:space="preserve"> model, waarbij </w:t>
      </w:r>
      <w:r w:rsidR="00976227">
        <w:t>rekenintensieve</w:t>
      </w:r>
      <w:r>
        <w:t xml:space="preserve"> functionaliteit buiten de robot kan worden geplaats. Ergens waar rekenkracht is, in</w:t>
      </w:r>
      <w:r w:rsidR="00976227">
        <w:t xml:space="preserve"> </w:t>
      </w:r>
      <w:r>
        <w:t xml:space="preserve">plaats van dat kleine </w:t>
      </w:r>
      <w:r w:rsidR="001B460B">
        <w:t xml:space="preserve">CPU van de robot. </w:t>
      </w:r>
    </w:p>
    <w:p w14:paraId="44916CBA" w14:textId="2A4E49D3" w:rsidR="001B460B" w:rsidRDefault="001B460B" w:rsidP="00DF2F98"/>
    <w:p w14:paraId="1872EF08" w14:textId="1A5E7B28" w:rsidR="001B460B" w:rsidRDefault="00760F85" w:rsidP="00DF2F98">
      <w:r>
        <w:t>Vraag 6</w:t>
      </w:r>
      <w:r w:rsidR="001B460B">
        <w:t xml:space="preserve">: </w:t>
      </w:r>
      <w:r w:rsidR="001B460B" w:rsidRPr="001B460B">
        <w:rPr>
          <w:b/>
        </w:rPr>
        <w:t>U bent er dus helemaal voor om door te gaan met ROS voor Pepper?</w:t>
      </w:r>
    </w:p>
    <w:p w14:paraId="02B0F7B7" w14:textId="701EE6F8" w:rsidR="001B460B" w:rsidRDefault="001B460B" w:rsidP="00DF2F98"/>
    <w:p w14:paraId="6C8FA749" w14:textId="216DEA97" w:rsidR="001B460B" w:rsidRPr="00BC4A8D" w:rsidRDefault="001B460B" w:rsidP="00DF2F98">
      <w:r>
        <w:t xml:space="preserve">Dat licht vooral aan wat je wil bereiken ermee. Wat het probleem is dat er een tussen laag nodig is die de </w:t>
      </w:r>
      <w:r w:rsidR="00976227">
        <w:t>softwarepakketten</w:t>
      </w:r>
      <w:r>
        <w:t xml:space="preserve"> van Pepper vertaalt naar ROS en terug. Om dit goed te doen, moet ROS op de Pepper robot draaien, waardoor we dus ROS moeten cross compile</w:t>
      </w:r>
      <w:r w:rsidR="00976227">
        <w:t>re</w:t>
      </w:r>
      <w:r>
        <w:t>n voor de architectuur van de robot</w:t>
      </w:r>
    </w:p>
    <w:p w14:paraId="057CFF26" w14:textId="53CC44F0" w:rsidR="00F02538" w:rsidRDefault="00F02538" w:rsidP="00D637F5">
      <w:pPr>
        <w:pStyle w:val="Heading1"/>
        <w:numPr>
          <w:ilvl w:val="0"/>
          <w:numId w:val="0"/>
        </w:numPr>
      </w:pPr>
      <w:bookmarkStart w:id="103" w:name="_Ref517686301"/>
      <w:bookmarkStart w:id="104" w:name="_Ref520456450"/>
      <w:bookmarkStart w:id="105" w:name="_Toc521688371"/>
      <w:r>
        <w:lastRenderedPageBreak/>
        <w:t>Bijlage C</w:t>
      </w:r>
      <w:bookmarkEnd w:id="103"/>
      <w:r w:rsidR="00164A88">
        <w:t xml:space="preserve">: </w:t>
      </w:r>
      <w:r w:rsidR="00DC3FBC">
        <w:t>Nodes &amp; Topics</w:t>
      </w:r>
      <w:bookmarkEnd w:id="104"/>
      <w:bookmarkEnd w:id="105"/>
    </w:p>
    <w:p w14:paraId="1DE0A48D" w14:textId="36EC6171" w:rsidR="00875787" w:rsidRDefault="00875787" w:rsidP="00875787"/>
    <w:p w14:paraId="25630704" w14:textId="32A07E57" w:rsidR="00875787" w:rsidRPr="00C236C1" w:rsidRDefault="00C236C1" w:rsidP="00875787">
      <w:pPr>
        <w:rPr>
          <w:b/>
          <w:u w:val="single"/>
        </w:rPr>
      </w:pPr>
      <w:r w:rsidRPr="00C236C1">
        <w:rPr>
          <w:b/>
          <w:u w:val="single"/>
        </w:rPr>
        <w:t>Pepper Node</w:t>
      </w:r>
      <w:r>
        <w:rPr>
          <w:b/>
          <w:u w:val="single"/>
        </w:rPr>
        <w:t>:</w:t>
      </w:r>
    </w:p>
    <w:p w14:paraId="6362846E" w14:textId="15430CEF" w:rsidR="005915A9" w:rsidRPr="00C4749F" w:rsidRDefault="00875787" w:rsidP="005915A9">
      <w:r w:rsidRPr="00875787">
        <w:rPr>
          <w:noProof/>
        </w:rPr>
        <w:drawing>
          <wp:inline distT="0" distB="0" distL="0" distR="0" wp14:anchorId="0B95317A" wp14:editId="54B2413E">
            <wp:extent cx="5440680" cy="4838700"/>
            <wp:effectExtent l="0" t="0" r="7620" b="0"/>
            <wp:docPr id="27" name="Picture 27" descr="C:\Users\A689855\OneDrive - Atos\Afstuderen\Media\RQT_Pe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689855\OneDrive - Atos\Afstuderen\Media\RQT_Pepper.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40680" cy="4838700"/>
                    </a:xfrm>
                    <a:prstGeom prst="rect">
                      <a:avLst/>
                    </a:prstGeom>
                    <a:noFill/>
                    <a:ln>
                      <a:noFill/>
                    </a:ln>
                  </pic:spPr>
                </pic:pic>
              </a:graphicData>
            </a:graphic>
          </wp:inline>
        </w:drawing>
      </w:r>
    </w:p>
    <w:p w14:paraId="5186E13E" w14:textId="77777777" w:rsidR="009B6DBB" w:rsidRDefault="009B6DBB">
      <w:pPr>
        <w:rPr>
          <w:b/>
          <w:u w:val="single"/>
        </w:rPr>
      </w:pPr>
      <w:r>
        <w:rPr>
          <w:b/>
          <w:u w:val="single"/>
        </w:rPr>
        <w:br w:type="page"/>
      </w:r>
    </w:p>
    <w:p w14:paraId="557F5E67" w14:textId="35DBEFAF" w:rsidR="005915A9" w:rsidRPr="009B6DBB" w:rsidRDefault="009B6DBB" w:rsidP="005915A9">
      <w:pPr>
        <w:rPr>
          <w:b/>
          <w:u w:val="single"/>
        </w:rPr>
      </w:pPr>
      <w:r w:rsidRPr="009B6DBB">
        <w:rPr>
          <w:b/>
          <w:u w:val="single"/>
        </w:rPr>
        <w:lastRenderedPageBreak/>
        <w:t>Pepper Topics</w:t>
      </w:r>
      <w:r>
        <w:rPr>
          <w:b/>
          <w:u w:val="single"/>
        </w:rPr>
        <w:t>:</w:t>
      </w:r>
    </w:p>
    <w:p w14:paraId="12558B95" w14:textId="77777777" w:rsidR="005915A9" w:rsidRPr="00C4749F" w:rsidRDefault="005915A9" w:rsidP="005915A9"/>
    <w:p w14:paraId="76D897C3" w14:textId="25F0164C" w:rsidR="00F02538" w:rsidRDefault="009B6DBB">
      <w:r>
        <w:rPr>
          <w:noProof/>
        </w:rPr>
        <w:drawing>
          <wp:inline distT="0" distB="0" distL="0" distR="0" wp14:anchorId="06941C48" wp14:editId="7B0DB23F">
            <wp:extent cx="5015395" cy="6835140"/>
            <wp:effectExtent l="0" t="0" r="0" b="3810"/>
            <wp:docPr id="3" name="Picture 3" descr="C:\Users\A689855\OneDrive - Atos\Afstuderen\Media\Ros_topic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689855\OneDrive - Atos\Afstuderen\Media\Ros_topic_list.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17452" cy="6837943"/>
                    </a:xfrm>
                    <a:prstGeom prst="rect">
                      <a:avLst/>
                    </a:prstGeom>
                    <a:noFill/>
                    <a:ln>
                      <a:noFill/>
                    </a:ln>
                  </pic:spPr>
                </pic:pic>
              </a:graphicData>
            </a:graphic>
          </wp:inline>
        </w:drawing>
      </w:r>
      <w:r w:rsidR="00F02538">
        <w:br w:type="page"/>
      </w:r>
    </w:p>
    <w:p w14:paraId="0E07B3D4" w14:textId="1D43005B" w:rsidR="00CA19BF" w:rsidRDefault="00DC3FBC" w:rsidP="003D2B38">
      <w:pPr>
        <w:pStyle w:val="Heading1"/>
        <w:numPr>
          <w:ilvl w:val="0"/>
          <w:numId w:val="0"/>
        </w:numPr>
      </w:pPr>
      <w:bookmarkStart w:id="106" w:name="_Ref519251750"/>
      <w:bookmarkStart w:id="107" w:name="_Toc521688372"/>
      <w:r>
        <w:lastRenderedPageBreak/>
        <w:t>Bijlage D</w:t>
      </w:r>
      <w:r w:rsidR="00164A88">
        <w:t xml:space="preserve">: </w:t>
      </w:r>
      <w:r>
        <w:t>Omgevingsfactoren</w:t>
      </w:r>
      <w:bookmarkEnd w:id="106"/>
      <w:bookmarkEnd w:id="107"/>
    </w:p>
    <w:p w14:paraId="37CDA59B" w14:textId="25CCE63F" w:rsidR="00E54AC9" w:rsidRPr="00E54AC9" w:rsidRDefault="00E54AC9" w:rsidP="00E54AC9">
      <w:pPr>
        <w:rPr>
          <w:b/>
        </w:rPr>
      </w:pPr>
      <w:r w:rsidRPr="00E54AC9">
        <w:rPr>
          <w:b/>
        </w:rPr>
        <w:t>Toelichting:</w:t>
      </w:r>
    </w:p>
    <w:p w14:paraId="40A9C552" w14:textId="3D76ADB3" w:rsidR="00E54AC9" w:rsidRDefault="00E54AC9" w:rsidP="00E54AC9"/>
    <w:p w14:paraId="0CF26F17" w14:textId="0F530B69" w:rsidR="00E54AC9" w:rsidRDefault="00E54AC9" w:rsidP="00E54AC9">
      <w:r>
        <w:t xml:space="preserve">Het geluidsniveau is </w:t>
      </w:r>
      <w:r w:rsidR="000549A4">
        <w:t>gemeten met de microfoons van Pepper in drie verschillende omgevingen</w:t>
      </w:r>
      <w:r w:rsidR="00B648A0">
        <w:t xml:space="preserve">. Voor het uitrekenen van het geluidsniveau </w:t>
      </w:r>
      <w:r w:rsidR="008835E4">
        <w:t>is de RMS-formule gebruikt.</w:t>
      </w:r>
    </w:p>
    <w:p w14:paraId="3A6FC662" w14:textId="0C7A1726" w:rsidR="00047596" w:rsidRDefault="00047596" w:rsidP="00047596"/>
    <w:p w14:paraId="14BE1AA0" w14:textId="2A067EC9" w:rsidR="00B04C13" w:rsidRPr="00B04C13" w:rsidRDefault="00B04C13" w:rsidP="00047596">
      <w:pPr>
        <w:rPr>
          <w:b/>
        </w:rPr>
      </w:pPr>
      <w:r w:rsidRPr="00B04C13">
        <w:rPr>
          <w:b/>
        </w:rPr>
        <w:t>Metingresultaten</w:t>
      </w:r>
      <w:r>
        <w:rPr>
          <w:b/>
        </w:rPr>
        <w:t>:</w:t>
      </w:r>
    </w:p>
    <w:p w14:paraId="0820E1EF" w14:textId="77777777" w:rsidR="00047596" w:rsidRPr="00047596" w:rsidRDefault="00047596" w:rsidP="00047596"/>
    <w:tbl>
      <w:tblPr>
        <w:tblStyle w:val="TableGrid"/>
        <w:tblW w:w="8948" w:type="dxa"/>
        <w:tblLook w:val="04A0" w:firstRow="1" w:lastRow="0" w:firstColumn="1" w:lastColumn="0" w:noHBand="0" w:noVBand="1"/>
      </w:tblPr>
      <w:tblGrid>
        <w:gridCol w:w="2237"/>
        <w:gridCol w:w="2237"/>
        <w:gridCol w:w="2237"/>
        <w:gridCol w:w="2237"/>
      </w:tblGrid>
      <w:tr w:rsidR="003F4470" w14:paraId="16688D65" w14:textId="77777777" w:rsidTr="00B648A0">
        <w:tc>
          <w:tcPr>
            <w:tcW w:w="2237" w:type="dxa"/>
            <w:shd w:val="clear" w:color="auto" w:fill="9CC2E5" w:themeFill="accent1" w:themeFillTint="99"/>
          </w:tcPr>
          <w:p w14:paraId="0BCFECB4" w14:textId="37D8A7F8" w:rsidR="003F4470" w:rsidRDefault="003F4470" w:rsidP="003F4470">
            <w:r>
              <w:rPr>
                <w:rFonts w:ascii="Calibri" w:hAnsi="Calibri"/>
                <w:color w:val="000000"/>
                <w:sz w:val="22"/>
                <w:szCs w:val="22"/>
                <w:lang w:eastAsia="nl-NL"/>
              </w:rPr>
              <w:t>Tijd(min)</w:t>
            </w:r>
          </w:p>
        </w:tc>
        <w:tc>
          <w:tcPr>
            <w:tcW w:w="2237" w:type="dxa"/>
            <w:shd w:val="clear" w:color="auto" w:fill="C5E0B3" w:themeFill="accent6" w:themeFillTint="66"/>
          </w:tcPr>
          <w:p w14:paraId="42B85E00" w14:textId="0DB0B6BB" w:rsidR="003F4470" w:rsidRDefault="003F4470" w:rsidP="003F4470">
            <w:r w:rsidRPr="003F4470">
              <w:rPr>
                <w:rFonts w:ascii="Calibri" w:hAnsi="Calibri"/>
                <w:color w:val="000000"/>
                <w:sz w:val="22"/>
                <w:szCs w:val="22"/>
                <w:lang w:eastAsia="nl-NL"/>
              </w:rPr>
              <w:t>Meetingroom</w:t>
            </w:r>
          </w:p>
        </w:tc>
        <w:tc>
          <w:tcPr>
            <w:tcW w:w="2237" w:type="dxa"/>
            <w:shd w:val="clear" w:color="auto" w:fill="C5E0B3" w:themeFill="accent6" w:themeFillTint="66"/>
          </w:tcPr>
          <w:p w14:paraId="35FB1113" w14:textId="4F5ECB0C" w:rsidR="003F4470" w:rsidRDefault="003F4470" w:rsidP="003F4470">
            <w:r w:rsidRPr="003F4470">
              <w:rPr>
                <w:rFonts w:ascii="Calibri" w:hAnsi="Calibri"/>
                <w:color w:val="000000"/>
                <w:sz w:val="22"/>
                <w:szCs w:val="22"/>
                <w:lang w:eastAsia="nl-NL"/>
              </w:rPr>
              <w:t>Servicedesk</w:t>
            </w:r>
          </w:p>
        </w:tc>
        <w:tc>
          <w:tcPr>
            <w:tcW w:w="2237" w:type="dxa"/>
            <w:shd w:val="clear" w:color="auto" w:fill="C5E0B3" w:themeFill="accent6" w:themeFillTint="66"/>
          </w:tcPr>
          <w:p w14:paraId="7BCACF07" w14:textId="02A05E29" w:rsidR="003F4470" w:rsidRDefault="003F4470" w:rsidP="003F4470">
            <w:r w:rsidRPr="003F4470">
              <w:rPr>
                <w:rFonts w:ascii="Calibri" w:hAnsi="Calibri"/>
                <w:color w:val="000000"/>
                <w:sz w:val="22"/>
                <w:szCs w:val="22"/>
                <w:lang w:eastAsia="nl-NL"/>
              </w:rPr>
              <w:t>Techlab</w:t>
            </w:r>
          </w:p>
        </w:tc>
      </w:tr>
      <w:tr w:rsidR="003F4470" w14:paraId="57E1FFC2" w14:textId="77777777" w:rsidTr="00B648A0">
        <w:tc>
          <w:tcPr>
            <w:tcW w:w="2237" w:type="dxa"/>
            <w:shd w:val="clear" w:color="auto" w:fill="9CC2E5" w:themeFill="accent1" w:themeFillTint="99"/>
          </w:tcPr>
          <w:p w14:paraId="18B13518" w14:textId="141DA98B" w:rsidR="003F4470" w:rsidRDefault="003F4470" w:rsidP="003F4470">
            <w:pPr>
              <w:rPr>
                <w:rFonts w:ascii="Calibri" w:hAnsi="Calibri"/>
                <w:color w:val="000000"/>
                <w:sz w:val="22"/>
                <w:szCs w:val="22"/>
                <w:lang w:eastAsia="nl-NL"/>
              </w:rPr>
            </w:pPr>
            <w:r>
              <w:rPr>
                <w:rFonts w:ascii="Calibri" w:hAnsi="Calibri"/>
                <w:color w:val="000000"/>
                <w:sz w:val="22"/>
                <w:szCs w:val="22"/>
                <w:lang w:eastAsia="nl-NL"/>
              </w:rPr>
              <w:t>1</w:t>
            </w:r>
          </w:p>
        </w:tc>
        <w:tc>
          <w:tcPr>
            <w:tcW w:w="2237" w:type="dxa"/>
          </w:tcPr>
          <w:p w14:paraId="614E86F9" w14:textId="50FDFAD5" w:rsidR="003F4470" w:rsidRPr="003F4470" w:rsidRDefault="003F4470" w:rsidP="003F4470">
            <w:pPr>
              <w:rPr>
                <w:rFonts w:ascii="Calibri" w:hAnsi="Calibri"/>
                <w:color w:val="000000"/>
                <w:sz w:val="22"/>
                <w:szCs w:val="22"/>
                <w:lang w:eastAsia="nl-NL"/>
              </w:rPr>
            </w:pPr>
            <w:r w:rsidRPr="003F4470">
              <w:rPr>
                <w:rFonts w:ascii="Calibri" w:hAnsi="Calibri"/>
                <w:color w:val="000000"/>
                <w:sz w:val="22"/>
                <w:szCs w:val="22"/>
                <w:lang w:eastAsia="nl-NL"/>
              </w:rPr>
              <w:t>505</w:t>
            </w:r>
          </w:p>
        </w:tc>
        <w:tc>
          <w:tcPr>
            <w:tcW w:w="2237" w:type="dxa"/>
          </w:tcPr>
          <w:p w14:paraId="1C9CF393" w14:textId="3A8CA634" w:rsidR="003F4470" w:rsidRPr="003F4470" w:rsidRDefault="003F4470" w:rsidP="003F4470">
            <w:pPr>
              <w:rPr>
                <w:rFonts w:ascii="Calibri" w:hAnsi="Calibri"/>
                <w:color w:val="000000"/>
                <w:sz w:val="22"/>
                <w:szCs w:val="22"/>
                <w:lang w:eastAsia="nl-NL"/>
              </w:rPr>
            </w:pPr>
            <w:r w:rsidRPr="003F4470">
              <w:rPr>
                <w:rFonts w:ascii="Calibri" w:hAnsi="Calibri"/>
                <w:color w:val="000000"/>
                <w:sz w:val="22"/>
                <w:szCs w:val="22"/>
                <w:lang w:eastAsia="nl-NL"/>
              </w:rPr>
              <w:t>688</w:t>
            </w:r>
          </w:p>
        </w:tc>
        <w:tc>
          <w:tcPr>
            <w:tcW w:w="2237" w:type="dxa"/>
          </w:tcPr>
          <w:p w14:paraId="4C38FE35" w14:textId="40D0F727" w:rsidR="003F4470" w:rsidRPr="003F4470" w:rsidRDefault="003F4470" w:rsidP="003F4470">
            <w:pPr>
              <w:rPr>
                <w:rFonts w:ascii="Calibri" w:hAnsi="Calibri"/>
                <w:color w:val="000000"/>
                <w:sz w:val="22"/>
                <w:szCs w:val="22"/>
                <w:lang w:eastAsia="nl-NL"/>
              </w:rPr>
            </w:pPr>
            <w:r w:rsidRPr="003F4470">
              <w:rPr>
                <w:rFonts w:ascii="Calibri" w:hAnsi="Calibri"/>
                <w:color w:val="000000"/>
                <w:sz w:val="22"/>
                <w:szCs w:val="22"/>
                <w:lang w:eastAsia="nl-NL"/>
              </w:rPr>
              <w:t>602</w:t>
            </w:r>
          </w:p>
        </w:tc>
      </w:tr>
      <w:tr w:rsidR="003F4470" w14:paraId="70F80F86" w14:textId="77777777" w:rsidTr="00B648A0">
        <w:tc>
          <w:tcPr>
            <w:tcW w:w="2237" w:type="dxa"/>
            <w:shd w:val="clear" w:color="auto" w:fill="9CC2E5" w:themeFill="accent1" w:themeFillTint="99"/>
          </w:tcPr>
          <w:p w14:paraId="2F03848E" w14:textId="77788748" w:rsidR="003F4470" w:rsidRDefault="003F4470" w:rsidP="003F4470">
            <w:pPr>
              <w:rPr>
                <w:rFonts w:ascii="Calibri" w:hAnsi="Calibri"/>
                <w:color w:val="000000"/>
                <w:sz w:val="22"/>
                <w:szCs w:val="22"/>
                <w:lang w:eastAsia="nl-NL"/>
              </w:rPr>
            </w:pPr>
            <w:r>
              <w:rPr>
                <w:rFonts w:ascii="Calibri" w:hAnsi="Calibri"/>
                <w:color w:val="000000"/>
                <w:sz w:val="22"/>
                <w:szCs w:val="22"/>
                <w:lang w:eastAsia="nl-NL"/>
              </w:rPr>
              <w:t>2</w:t>
            </w:r>
          </w:p>
        </w:tc>
        <w:tc>
          <w:tcPr>
            <w:tcW w:w="2237" w:type="dxa"/>
          </w:tcPr>
          <w:p w14:paraId="3501041E" w14:textId="65EABBE2" w:rsidR="003F4470" w:rsidRPr="003F4470" w:rsidRDefault="003F4470" w:rsidP="003F4470">
            <w:pPr>
              <w:rPr>
                <w:rFonts w:ascii="Calibri" w:hAnsi="Calibri"/>
                <w:color w:val="000000"/>
                <w:sz w:val="22"/>
                <w:szCs w:val="22"/>
                <w:lang w:eastAsia="nl-NL"/>
              </w:rPr>
            </w:pPr>
            <w:r w:rsidRPr="003F4470">
              <w:rPr>
                <w:rFonts w:ascii="Calibri" w:hAnsi="Calibri"/>
                <w:color w:val="000000"/>
                <w:sz w:val="22"/>
                <w:szCs w:val="22"/>
                <w:lang w:eastAsia="nl-NL"/>
              </w:rPr>
              <w:t>502</w:t>
            </w:r>
          </w:p>
        </w:tc>
        <w:tc>
          <w:tcPr>
            <w:tcW w:w="2237" w:type="dxa"/>
          </w:tcPr>
          <w:p w14:paraId="0307C626" w14:textId="7936A823" w:rsidR="003F4470" w:rsidRPr="003F4470" w:rsidRDefault="003F4470" w:rsidP="003F4470">
            <w:pPr>
              <w:rPr>
                <w:rFonts w:ascii="Calibri" w:hAnsi="Calibri"/>
                <w:color w:val="000000"/>
                <w:sz w:val="22"/>
                <w:szCs w:val="22"/>
                <w:lang w:eastAsia="nl-NL"/>
              </w:rPr>
            </w:pPr>
            <w:r w:rsidRPr="003F4470">
              <w:rPr>
                <w:rFonts w:ascii="Calibri" w:hAnsi="Calibri"/>
                <w:color w:val="000000"/>
                <w:sz w:val="22"/>
                <w:szCs w:val="22"/>
                <w:lang w:eastAsia="nl-NL"/>
              </w:rPr>
              <w:t>912</w:t>
            </w:r>
          </w:p>
        </w:tc>
        <w:tc>
          <w:tcPr>
            <w:tcW w:w="2237" w:type="dxa"/>
          </w:tcPr>
          <w:p w14:paraId="5C494BB6" w14:textId="40DD3B27" w:rsidR="003F4470" w:rsidRPr="003F4470" w:rsidRDefault="003F4470" w:rsidP="003F4470">
            <w:pPr>
              <w:rPr>
                <w:rFonts w:ascii="Calibri" w:hAnsi="Calibri"/>
                <w:color w:val="000000"/>
                <w:sz w:val="22"/>
                <w:szCs w:val="22"/>
                <w:lang w:eastAsia="nl-NL"/>
              </w:rPr>
            </w:pPr>
            <w:r w:rsidRPr="003F4470">
              <w:rPr>
                <w:rFonts w:ascii="Calibri" w:hAnsi="Calibri"/>
                <w:color w:val="000000"/>
                <w:sz w:val="22"/>
                <w:szCs w:val="22"/>
                <w:lang w:eastAsia="nl-NL"/>
              </w:rPr>
              <w:t>597</w:t>
            </w:r>
          </w:p>
        </w:tc>
      </w:tr>
      <w:tr w:rsidR="003F4470" w14:paraId="6207E41B" w14:textId="77777777" w:rsidTr="00B648A0">
        <w:tc>
          <w:tcPr>
            <w:tcW w:w="2237" w:type="dxa"/>
            <w:shd w:val="clear" w:color="auto" w:fill="9CC2E5" w:themeFill="accent1" w:themeFillTint="99"/>
          </w:tcPr>
          <w:p w14:paraId="23C7AA3B" w14:textId="63C6BC0B" w:rsidR="003F4470" w:rsidRDefault="003F4470" w:rsidP="003F4470">
            <w:pPr>
              <w:rPr>
                <w:rFonts w:ascii="Calibri" w:hAnsi="Calibri"/>
                <w:color w:val="000000"/>
                <w:sz w:val="22"/>
                <w:szCs w:val="22"/>
                <w:lang w:eastAsia="nl-NL"/>
              </w:rPr>
            </w:pPr>
            <w:r>
              <w:rPr>
                <w:rFonts w:ascii="Calibri" w:hAnsi="Calibri"/>
                <w:color w:val="000000"/>
                <w:sz w:val="22"/>
                <w:szCs w:val="22"/>
                <w:lang w:eastAsia="nl-NL"/>
              </w:rPr>
              <w:t>3</w:t>
            </w:r>
          </w:p>
        </w:tc>
        <w:tc>
          <w:tcPr>
            <w:tcW w:w="2237" w:type="dxa"/>
          </w:tcPr>
          <w:p w14:paraId="3DDA53E1" w14:textId="5A28E2D6" w:rsidR="003F4470" w:rsidRPr="003F4470" w:rsidRDefault="003F4470" w:rsidP="003F4470">
            <w:pPr>
              <w:rPr>
                <w:rFonts w:ascii="Calibri" w:hAnsi="Calibri"/>
                <w:color w:val="000000"/>
                <w:sz w:val="22"/>
                <w:szCs w:val="22"/>
                <w:lang w:eastAsia="nl-NL"/>
              </w:rPr>
            </w:pPr>
            <w:r w:rsidRPr="003F4470">
              <w:rPr>
                <w:rFonts w:ascii="Calibri" w:hAnsi="Calibri"/>
                <w:color w:val="000000"/>
                <w:sz w:val="22"/>
                <w:szCs w:val="22"/>
                <w:lang w:eastAsia="nl-NL"/>
              </w:rPr>
              <w:t>502</w:t>
            </w:r>
          </w:p>
        </w:tc>
        <w:tc>
          <w:tcPr>
            <w:tcW w:w="2237" w:type="dxa"/>
          </w:tcPr>
          <w:p w14:paraId="7BD0AC49" w14:textId="6D931AB5" w:rsidR="003F4470" w:rsidRPr="003F4470" w:rsidRDefault="003F4470" w:rsidP="003F4470">
            <w:pPr>
              <w:rPr>
                <w:rFonts w:ascii="Calibri" w:hAnsi="Calibri"/>
                <w:color w:val="000000"/>
                <w:sz w:val="22"/>
                <w:szCs w:val="22"/>
                <w:lang w:eastAsia="nl-NL"/>
              </w:rPr>
            </w:pPr>
            <w:r w:rsidRPr="003F4470">
              <w:rPr>
                <w:rFonts w:ascii="Calibri" w:hAnsi="Calibri"/>
                <w:color w:val="000000"/>
                <w:sz w:val="22"/>
                <w:szCs w:val="22"/>
                <w:lang w:eastAsia="nl-NL"/>
              </w:rPr>
              <w:t>660</w:t>
            </w:r>
          </w:p>
        </w:tc>
        <w:tc>
          <w:tcPr>
            <w:tcW w:w="2237" w:type="dxa"/>
          </w:tcPr>
          <w:p w14:paraId="0F6E6CA6" w14:textId="3F749255" w:rsidR="003F4470" w:rsidRPr="003F4470" w:rsidRDefault="003F4470" w:rsidP="003F4470">
            <w:pPr>
              <w:rPr>
                <w:rFonts w:ascii="Calibri" w:hAnsi="Calibri"/>
                <w:color w:val="000000"/>
                <w:sz w:val="22"/>
                <w:szCs w:val="22"/>
                <w:lang w:eastAsia="nl-NL"/>
              </w:rPr>
            </w:pPr>
            <w:r w:rsidRPr="003F4470">
              <w:rPr>
                <w:rFonts w:ascii="Calibri" w:hAnsi="Calibri"/>
                <w:color w:val="000000"/>
                <w:sz w:val="22"/>
                <w:szCs w:val="22"/>
                <w:lang w:eastAsia="nl-NL"/>
              </w:rPr>
              <w:t>587</w:t>
            </w:r>
          </w:p>
        </w:tc>
      </w:tr>
      <w:tr w:rsidR="003F4470" w14:paraId="7EFC89DE" w14:textId="77777777" w:rsidTr="00B648A0">
        <w:tc>
          <w:tcPr>
            <w:tcW w:w="2237" w:type="dxa"/>
            <w:shd w:val="clear" w:color="auto" w:fill="9CC2E5" w:themeFill="accent1" w:themeFillTint="99"/>
          </w:tcPr>
          <w:p w14:paraId="61B03EBA" w14:textId="394217DD" w:rsidR="003F4470" w:rsidRDefault="003F4470" w:rsidP="003F4470">
            <w:pPr>
              <w:rPr>
                <w:rFonts w:ascii="Calibri" w:hAnsi="Calibri"/>
                <w:color w:val="000000"/>
                <w:sz w:val="22"/>
                <w:szCs w:val="22"/>
                <w:lang w:eastAsia="nl-NL"/>
              </w:rPr>
            </w:pPr>
            <w:r>
              <w:rPr>
                <w:rFonts w:ascii="Calibri" w:hAnsi="Calibri"/>
                <w:color w:val="000000"/>
                <w:sz w:val="22"/>
                <w:szCs w:val="22"/>
                <w:lang w:eastAsia="nl-NL"/>
              </w:rPr>
              <w:t>4</w:t>
            </w:r>
          </w:p>
        </w:tc>
        <w:tc>
          <w:tcPr>
            <w:tcW w:w="2237" w:type="dxa"/>
          </w:tcPr>
          <w:p w14:paraId="41635404" w14:textId="379A49D5" w:rsidR="003F4470" w:rsidRPr="003F4470" w:rsidRDefault="003F4470" w:rsidP="003F4470">
            <w:pPr>
              <w:rPr>
                <w:rFonts w:ascii="Calibri" w:hAnsi="Calibri"/>
                <w:color w:val="000000"/>
                <w:sz w:val="22"/>
                <w:szCs w:val="22"/>
                <w:lang w:eastAsia="nl-NL"/>
              </w:rPr>
            </w:pPr>
            <w:r w:rsidRPr="003F4470">
              <w:rPr>
                <w:rFonts w:ascii="Calibri" w:hAnsi="Calibri"/>
                <w:color w:val="000000"/>
                <w:sz w:val="22"/>
                <w:szCs w:val="22"/>
                <w:lang w:eastAsia="nl-NL"/>
              </w:rPr>
              <w:t>503</w:t>
            </w:r>
          </w:p>
        </w:tc>
        <w:tc>
          <w:tcPr>
            <w:tcW w:w="2237" w:type="dxa"/>
          </w:tcPr>
          <w:p w14:paraId="1A9AED41" w14:textId="350F5456" w:rsidR="003F4470" w:rsidRPr="003F4470" w:rsidRDefault="003F4470" w:rsidP="003F4470">
            <w:pPr>
              <w:rPr>
                <w:rFonts w:ascii="Calibri" w:hAnsi="Calibri"/>
                <w:color w:val="000000"/>
                <w:sz w:val="22"/>
                <w:szCs w:val="22"/>
                <w:lang w:eastAsia="nl-NL"/>
              </w:rPr>
            </w:pPr>
            <w:r w:rsidRPr="003F4470">
              <w:rPr>
                <w:rFonts w:ascii="Calibri" w:hAnsi="Calibri"/>
                <w:color w:val="000000"/>
                <w:sz w:val="22"/>
                <w:szCs w:val="22"/>
                <w:lang w:eastAsia="nl-NL"/>
              </w:rPr>
              <w:t>767</w:t>
            </w:r>
          </w:p>
        </w:tc>
        <w:tc>
          <w:tcPr>
            <w:tcW w:w="2237" w:type="dxa"/>
          </w:tcPr>
          <w:p w14:paraId="448C9B3F" w14:textId="2823268F" w:rsidR="003F4470" w:rsidRPr="003F4470" w:rsidRDefault="003F4470" w:rsidP="003F4470">
            <w:pPr>
              <w:rPr>
                <w:rFonts w:ascii="Calibri" w:hAnsi="Calibri"/>
                <w:color w:val="000000"/>
                <w:sz w:val="22"/>
                <w:szCs w:val="22"/>
                <w:lang w:eastAsia="nl-NL"/>
              </w:rPr>
            </w:pPr>
            <w:r w:rsidRPr="003F4470">
              <w:rPr>
                <w:rFonts w:ascii="Calibri" w:hAnsi="Calibri"/>
                <w:color w:val="000000"/>
                <w:sz w:val="22"/>
                <w:szCs w:val="22"/>
                <w:lang w:eastAsia="nl-NL"/>
              </w:rPr>
              <w:t>632</w:t>
            </w:r>
          </w:p>
        </w:tc>
      </w:tr>
      <w:tr w:rsidR="003F4470" w14:paraId="42EAAE02" w14:textId="77777777" w:rsidTr="00B648A0">
        <w:tc>
          <w:tcPr>
            <w:tcW w:w="2237" w:type="dxa"/>
            <w:shd w:val="clear" w:color="auto" w:fill="9CC2E5" w:themeFill="accent1" w:themeFillTint="99"/>
          </w:tcPr>
          <w:p w14:paraId="68AFD3A2" w14:textId="4022488F" w:rsidR="003F4470" w:rsidRDefault="003F4470" w:rsidP="003F4470">
            <w:pPr>
              <w:rPr>
                <w:rFonts w:ascii="Calibri" w:hAnsi="Calibri"/>
                <w:color w:val="000000"/>
                <w:sz w:val="22"/>
                <w:szCs w:val="22"/>
                <w:lang w:eastAsia="nl-NL"/>
              </w:rPr>
            </w:pPr>
            <w:r>
              <w:rPr>
                <w:rFonts w:ascii="Calibri" w:hAnsi="Calibri"/>
                <w:color w:val="000000"/>
                <w:sz w:val="22"/>
                <w:szCs w:val="22"/>
                <w:lang w:eastAsia="nl-NL"/>
              </w:rPr>
              <w:t>5</w:t>
            </w:r>
          </w:p>
        </w:tc>
        <w:tc>
          <w:tcPr>
            <w:tcW w:w="2237" w:type="dxa"/>
          </w:tcPr>
          <w:p w14:paraId="3C56D747" w14:textId="7E467AE0" w:rsidR="003F4470" w:rsidRPr="003F4470" w:rsidRDefault="003F4470" w:rsidP="003F4470">
            <w:pPr>
              <w:rPr>
                <w:rFonts w:ascii="Calibri" w:hAnsi="Calibri"/>
                <w:color w:val="000000"/>
                <w:sz w:val="22"/>
                <w:szCs w:val="22"/>
                <w:lang w:eastAsia="nl-NL"/>
              </w:rPr>
            </w:pPr>
            <w:r w:rsidRPr="003F4470">
              <w:rPr>
                <w:rFonts w:ascii="Calibri" w:hAnsi="Calibri"/>
                <w:color w:val="000000"/>
                <w:sz w:val="22"/>
                <w:szCs w:val="22"/>
                <w:lang w:eastAsia="nl-NL"/>
              </w:rPr>
              <w:t>506</w:t>
            </w:r>
          </w:p>
        </w:tc>
        <w:tc>
          <w:tcPr>
            <w:tcW w:w="2237" w:type="dxa"/>
          </w:tcPr>
          <w:p w14:paraId="6A8D8812" w14:textId="70E4D6E9" w:rsidR="003F4470" w:rsidRPr="003F4470" w:rsidRDefault="003F4470" w:rsidP="003F4470">
            <w:pPr>
              <w:rPr>
                <w:rFonts w:ascii="Calibri" w:hAnsi="Calibri"/>
                <w:color w:val="000000"/>
                <w:sz w:val="22"/>
                <w:szCs w:val="22"/>
                <w:lang w:eastAsia="nl-NL"/>
              </w:rPr>
            </w:pPr>
            <w:r w:rsidRPr="003F4470">
              <w:rPr>
                <w:rFonts w:ascii="Calibri" w:hAnsi="Calibri"/>
                <w:color w:val="000000"/>
                <w:sz w:val="22"/>
                <w:szCs w:val="22"/>
                <w:lang w:eastAsia="nl-NL"/>
              </w:rPr>
              <w:t>748</w:t>
            </w:r>
          </w:p>
        </w:tc>
        <w:tc>
          <w:tcPr>
            <w:tcW w:w="2237" w:type="dxa"/>
          </w:tcPr>
          <w:p w14:paraId="52AA0D1B" w14:textId="1615AC72" w:rsidR="003F4470" w:rsidRPr="003F4470" w:rsidRDefault="003F4470" w:rsidP="003F4470">
            <w:pPr>
              <w:rPr>
                <w:rFonts w:ascii="Calibri" w:hAnsi="Calibri"/>
                <w:color w:val="000000"/>
                <w:sz w:val="22"/>
                <w:szCs w:val="22"/>
                <w:lang w:eastAsia="nl-NL"/>
              </w:rPr>
            </w:pPr>
            <w:r w:rsidRPr="003F4470">
              <w:rPr>
                <w:rFonts w:ascii="Calibri" w:hAnsi="Calibri"/>
                <w:color w:val="000000"/>
                <w:sz w:val="22"/>
                <w:szCs w:val="22"/>
                <w:lang w:eastAsia="nl-NL"/>
              </w:rPr>
              <w:t>607</w:t>
            </w:r>
          </w:p>
        </w:tc>
      </w:tr>
      <w:tr w:rsidR="003F4470" w14:paraId="0F74751F" w14:textId="77777777" w:rsidTr="00B648A0">
        <w:tc>
          <w:tcPr>
            <w:tcW w:w="2237" w:type="dxa"/>
            <w:shd w:val="clear" w:color="auto" w:fill="9CC2E5" w:themeFill="accent1" w:themeFillTint="99"/>
          </w:tcPr>
          <w:p w14:paraId="3FAB0339" w14:textId="01BDDFBC" w:rsidR="003F4470" w:rsidRDefault="003F4470" w:rsidP="003F4470">
            <w:pPr>
              <w:rPr>
                <w:rFonts w:ascii="Calibri" w:hAnsi="Calibri"/>
                <w:color w:val="000000"/>
                <w:sz w:val="22"/>
                <w:szCs w:val="22"/>
                <w:lang w:eastAsia="nl-NL"/>
              </w:rPr>
            </w:pPr>
            <w:r>
              <w:rPr>
                <w:rFonts w:ascii="Calibri" w:hAnsi="Calibri"/>
                <w:color w:val="000000"/>
                <w:sz w:val="22"/>
                <w:szCs w:val="22"/>
                <w:lang w:eastAsia="nl-NL"/>
              </w:rPr>
              <w:t>6</w:t>
            </w:r>
          </w:p>
        </w:tc>
        <w:tc>
          <w:tcPr>
            <w:tcW w:w="2237" w:type="dxa"/>
          </w:tcPr>
          <w:p w14:paraId="1EA7728F" w14:textId="6C3CEEFC" w:rsidR="003F4470" w:rsidRPr="003F4470" w:rsidRDefault="003F4470" w:rsidP="003F4470">
            <w:pPr>
              <w:rPr>
                <w:rFonts w:ascii="Calibri" w:hAnsi="Calibri"/>
                <w:color w:val="000000"/>
                <w:sz w:val="22"/>
                <w:szCs w:val="22"/>
                <w:lang w:eastAsia="nl-NL"/>
              </w:rPr>
            </w:pPr>
            <w:r w:rsidRPr="003F4470">
              <w:rPr>
                <w:rFonts w:ascii="Calibri" w:hAnsi="Calibri"/>
                <w:color w:val="000000"/>
                <w:sz w:val="22"/>
                <w:szCs w:val="22"/>
                <w:lang w:eastAsia="nl-NL"/>
              </w:rPr>
              <w:t>505</w:t>
            </w:r>
          </w:p>
        </w:tc>
        <w:tc>
          <w:tcPr>
            <w:tcW w:w="2237" w:type="dxa"/>
          </w:tcPr>
          <w:p w14:paraId="18E28B0E" w14:textId="78A92285" w:rsidR="003F4470" w:rsidRPr="003F4470" w:rsidRDefault="003F4470" w:rsidP="003F4470">
            <w:pPr>
              <w:rPr>
                <w:rFonts w:ascii="Calibri" w:hAnsi="Calibri"/>
                <w:color w:val="000000"/>
                <w:sz w:val="22"/>
                <w:szCs w:val="22"/>
                <w:lang w:eastAsia="nl-NL"/>
              </w:rPr>
            </w:pPr>
            <w:r w:rsidRPr="003F4470">
              <w:rPr>
                <w:rFonts w:ascii="Calibri" w:hAnsi="Calibri"/>
                <w:color w:val="000000"/>
                <w:sz w:val="22"/>
                <w:szCs w:val="22"/>
                <w:lang w:eastAsia="nl-NL"/>
              </w:rPr>
              <w:t>738</w:t>
            </w:r>
          </w:p>
        </w:tc>
        <w:tc>
          <w:tcPr>
            <w:tcW w:w="2237" w:type="dxa"/>
          </w:tcPr>
          <w:p w14:paraId="45FD46EB" w14:textId="0B9E4B85" w:rsidR="003F4470" w:rsidRPr="003F4470" w:rsidRDefault="003F4470" w:rsidP="003F4470">
            <w:pPr>
              <w:rPr>
                <w:rFonts w:ascii="Calibri" w:hAnsi="Calibri"/>
                <w:color w:val="000000"/>
                <w:sz w:val="22"/>
                <w:szCs w:val="22"/>
                <w:lang w:eastAsia="nl-NL"/>
              </w:rPr>
            </w:pPr>
            <w:r w:rsidRPr="003F4470">
              <w:rPr>
                <w:rFonts w:ascii="Calibri" w:hAnsi="Calibri"/>
                <w:color w:val="000000"/>
                <w:sz w:val="22"/>
                <w:szCs w:val="22"/>
                <w:lang w:eastAsia="nl-NL"/>
              </w:rPr>
              <w:t>600</w:t>
            </w:r>
          </w:p>
        </w:tc>
      </w:tr>
      <w:tr w:rsidR="003F4470" w14:paraId="6982D175" w14:textId="77777777" w:rsidTr="00B648A0">
        <w:tc>
          <w:tcPr>
            <w:tcW w:w="2237" w:type="dxa"/>
            <w:shd w:val="clear" w:color="auto" w:fill="9CC2E5" w:themeFill="accent1" w:themeFillTint="99"/>
          </w:tcPr>
          <w:p w14:paraId="26A28E6F" w14:textId="5AAA63B9" w:rsidR="003F4470" w:rsidRDefault="003F4470" w:rsidP="003F4470">
            <w:pPr>
              <w:rPr>
                <w:rFonts w:ascii="Calibri" w:hAnsi="Calibri"/>
                <w:color w:val="000000"/>
                <w:sz w:val="22"/>
                <w:szCs w:val="22"/>
                <w:lang w:eastAsia="nl-NL"/>
              </w:rPr>
            </w:pPr>
            <w:r>
              <w:rPr>
                <w:rFonts w:ascii="Calibri" w:hAnsi="Calibri"/>
                <w:color w:val="000000"/>
                <w:sz w:val="22"/>
                <w:szCs w:val="22"/>
                <w:lang w:eastAsia="nl-NL"/>
              </w:rPr>
              <w:t>7</w:t>
            </w:r>
          </w:p>
        </w:tc>
        <w:tc>
          <w:tcPr>
            <w:tcW w:w="2237" w:type="dxa"/>
          </w:tcPr>
          <w:p w14:paraId="453EFD1C" w14:textId="55C09177" w:rsidR="003F4470" w:rsidRPr="003F4470" w:rsidRDefault="003F4470" w:rsidP="003F4470">
            <w:pPr>
              <w:rPr>
                <w:rFonts w:ascii="Calibri" w:hAnsi="Calibri"/>
                <w:color w:val="000000"/>
                <w:sz w:val="22"/>
                <w:szCs w:val="22"/>
                <w:lang w:eastAsia="nl-NL"/>
              </w:rPr>
            </w:pPr>
            <w:r w:rsidRPr="003F4470">
              <w:rPr>
                <w:rFonts w:ascii="Calibri" w:hAnsi="Calibri"/>
                <w:color w:val="000000"/>
                <w:sz w:val="22"/>
                <w:szCs w:val="22"/>
                <w:lang w:eastAsia="nl-NL"/>
              </w:rPr>
              <w:t>504</w:t>
            </w:r>
          </w:p>
        </w:tc>
        <w:tc>
          <w:tcPr>
            <w:tcW w:w="2237" w:type="dxa"/>
          </w:tcPr>
          <w:p w14:paraId="1C80EB46" w14:textId="5799533A" w:rsidR="003F4470" w:rsidRPr="003F4470" w:rsidRDefault="003F4470" w:rsidP="003F4470">
            <w:pPr>
              <w:rPr>
                <w:rFonts w:ascii="Calibri" w:hAnsi="Calibri"/>
                <w:color w:val="000000"/>
                <w:sz w:val="22"/>
                <w:szCs w:val="22"/>
                <w:lang w:eastAsia="nl-NL"/>
              </w:rPr>
            </w:pPr>
            <w:r w:rsidRPr="003F4470">
              <w:rPr>
                <w:rFonts w:ascii="Calibri" w:hAnsi="Calibri"/>
                <w:color w:val="000000"/>
                <w:sz w:val="22"/>
                <w:szCs w:val="22"/>
                <w:lang w:eastAsia="nl-NL"/>
              </w:rPr>
              <w:t>711</w:t>
            </w:r>
          </w:p>
        </w:tc>
        <w:tc>
          <w:tcPr>
            <w:tcW w:w="2237" w:type="dxa"/>
          </w:tcPr>
          <w:p w14:paraId="18CE9694" w14:textId="301ABF79" w:rsidR="003F4470" w:rsidRPr="003F4470" w:rsidRDefault="003F4470" w:rsidP="003F4470">
            <w:pPr>
              <w:rPr>
                <w:rFonts w:ascii="Calibri" w:hAnsi="Calibri"/>
                <w:color w:val="000000"/>
                <w:sz w:val="22"/>
                <w:szCs w:val="22"/>
                <w:lang w:eastAsia="nl-NL"/>
              </w:rPr>
            </w:pPr>
            <w:r w:rsidRPr="003F4470">
              <w:rPr>
                <w:rFonts w:ascii="Calibri" w:hAnsi="Calibri"/>
                <w:color w:val="000000"/>
                <w:sz w:val="22"/>
                <w:szCs w:val="22"/>
                <w:lang w:eastAsia="nl-NL"/>
              </w:rPr>
              <w:t>652</w:t>
            </w:r>
          </w:p>
        </w:tc>
      </w:tr>
      <w:tr w:rsidR="003F4470" w14:paraId="06274B8D" w14:textId="77777777" w:rsidTr="00B648A0">
        <w:tc>
          <w:tcPr>
            <w:tcW w:w="2237" w:type="dxa"/>
            <w:shd w:val="clear" w:color="auto" w:fill="9CC2E5" w:themeFill="accent1" w:themeFillTint="99"/>
          </w:tcPr>
          <w:p w14:paraId="53F41D7E" w14:textId="2C8A2190" w:rsidR="003F4470" w:rsidRDefault="003F4470" w:rsidP="003F4470">
            <w:pPr>
              <w:rPr>
                <w:rFonts w:ascii="Calibri" w:hAnsi="Calibri"/>
                <w:color w:val="000000"/>
                <w:sz w:val="22"/>
                <w:szCs w:val="22"/>
                <w:lang w:eastAsia="nl-NL"/>
              </w:rPr>
            </w:pPr>
            <w:r>
              <w:rPr>
                <w:rFonts w:ascii="Calibri" w:hAnsi="Calibri"/>
                <w:color w:val="000000"/>
                <w:sz w:val="22"/>
                <w:szCs w:val="22"/>
                <w:lang w:eastAsia="nl-NL"/>
              </w:rPr>
              <w:t>8</w:t>
            </w:r>
          </w:p>
        </w:tc>
        <w:tc>
          <w:tcPr>
            <w:tcW w:w="2237" w:type="dxa"/>
          </w:tcPr>
          <w:p w14:paraId="571C5C97" w14:textId="4A3653C6" w:rsidR="003F4470" w:rsidRPr="003F4470" w:rsidRDefault="003F4470" w:rsidP="003F4470">
            <w:pPr>
              <w:rPr>
                <w:rFonts w:ascii="Calibri" w:hAnsi="Calibri"/>
                <w:color w:val="000000"/>
                <w:sz w:val="22"/>
                <w:szCs w:val="22"/>
                <w:lang w:eastAsia="nl-NL"/>
              </w:rPr>
            </w:pPr>
            <w:r w:rsidRPr="003F4470">
              <w:rPr>
                <w:rFonts w:ascii="Calibri" w:hAnsi="Calibri"/>
                <w:color w:val="000000"/>
                <w:sz w:val="22"/>
                <w:szCs w:val="22"/>
                <w:lang w:eastAsia="nl-NL"/>
              </w:rPr>
              <w:t>506</w:t>
            </w:r>
          </w:p>
        </w:tc>
        <w:tc>
          <w:tcPr>
            <w:tcW w:w="2237" w:type="dxa"/>
          </w:tcPr>
          <w:p w14:paraId="7618E352" w14:textId="2138B131" w:rsidR="003F4470" w:rsidRPr="003F4470" w:rsidRDefault="003F4470" w:rsidP="003F4470">
            <w:pPr>
              <w:rPr>
                <w:rFonts w:ascii="Calibri" w:hAnsi="Calibri"/>
                <w:color w:val="000000"/>
                <w:sz w:val="22"/>
                <w:szCs w:val="22"/>
                <w:lang w:eastAsia="nl-NL"/>
              </w:rPr>
            </w:pPr>
            <w:r w:rsidRPr="003F4470">
              <w:rPr>
                <w:rFonts w:ascii="Calibri" w:hAnsi="Calibri"/>
                <w:color w:val="000000"/>
                <w:sz w:val="22"/>
                <w:szCs w:val="22"/>
                <w:lang w:eastAsia="nl-NL"/>
              </w:rPr>
              <w:t>734</w:t>
            </w:r>
          </w:p>
        </w:tc>
        <w:tc>
          <w:tcPr>
            <w:tcW w:w="2237" w:type="dxa"/>
          </w:tcPr>
          <w:p w14:paraId="33D5B228" w14:textId="16F26B9C" w:rsidR="003F4470" w:rsidRPr="003F4470" w:rsidRDefault="003F4470" w:rsidP="003F4470">
            <w:pPr>
              <w:rPr>
                <w:rFonts w:ascii="Calibri" w:hAnsi="Calibri"/>
                <w:color w:val="000000"/>
                <w:sz w:val="22"/>
                <w:szCs w:val="22"/>
                <w:lang w:eastAsia="nl-NL"/>
              </w:rPr>
            </w:pPr>
            <w:r w:rsidRPr="003F4470">
              <w:rPr>
                <w:rFonts w:ascii="Calibri" w:hAnsi="Calibri"/>
                <w:color w:val="000000"/>
                <w:sz w:val="22"/>
                <w:szCs w:val="22"/>
                <w:lang w:eastAsia="nl-NL"/>
              </w:rPr>
              <w:t>595</w:t>
            </w:r>
          </w:p>
        </w:tc>
      </w:tr>
      <w:tr w:rsidR="003F4470" w14:paraId="746B28CE" w14:textId="77777777" w:rsidTr="00B648A0">
        <w:tc>
          <w:tcPr>
            <w:tcW w:w="2237" w:type="dxa"/>
            <w:shd w:val="clear" w:color="auto" w:fill="9CC2E5" w:themeFill="accent1" w:themeFillTint="99"/>
          </w:tcPr>
          <w:p w14:paraId="367B365E" w14:textId="4E096863" w:rsidR="003F4470" w:rsidRDefault="003F4470" w:rsidP="003F4470">
            <w:pPr>
              <w:rPr>
                <w:rFonts w:ascii="Calibri" w:hAnsi="Calibri"/>
                <w:color w:val="000000"/>
                <w:sz w:val="22"/>
                <w:szCs w:val="22"/>
                <w:lang w:eastAsia="nl-NL"/>
              </w:rPr>
            </w:pPr>
            <w:r>
              <w:rPr>
                <w:rFonts w:ascii="Calibri" w:hAnsi="Calibri"/>
                <w:color w:val="000000"/>
                <w:sz w:val="22"/>
                <w:szCs w:val="22"/>
                <w:lang w:eastAsia="nl-NL"/>
              </w:rPr>
              <w:t>9</w:t>
            </w:r>
          </w:p>
        </w:tc>
        <w:tc>
          <w:tcPr>
            <w:tcW w:w="2237" w:type="dxa"/>
          </w:tcPr>
          <w:p w14:paraId="2FE18EE3" w14:textId="59F67A0D" w:rsidR="003F4470" w:rsidRPr="003F4470" w:rsidRDefault="003F4470" w:rsidP="003F4470">
            <w:pPr>
              <w:rPr>
                <w:rFonts w:ascii="Calibri" w:hAnsi="Calibri"/>
                <w:color w:val="000000"/>
                <w:sz w:val="22"/>
                <w:szCs w:val="22"/>
                <w:lang w:eastAsia="nl-NL"/>
              </w:rPr>
            </w:pPr>
            <w:r w:rsidRPr="003F4470">
              <w:rPr>
                <w:rFonts w:ascii="Calibri" w:hAnsi="Calibri"/>
                <w:color w:val="000000"/>
                <w:sz w:val="22"/>
                <w:szCs w:val="22"/>
                <w:lang w:eastAsia="nl-NL"/>
              </w:rPr>
              <w:t>510</w:t>
            </w:r>
          </w:p>
        </w:tc>
        <w:tc>
          <w:tcPr>
            <w:tcW w:w="2237" w:type="dxa"/>
          </w:tcPr>
          <w:p w14:paraId="7B337307" w14:textId="5FB527A0" w:rsidR="003F4470" w:rsidRPr="003F4470" w:rsidRDefault="003F4470" w:rsidP="003F4470">
            <w:pPr>
              <w:rPr>
                <w:rFonts w:ascii="Calibri" w:hAnsi="Calibri"/>
                <w:color w:val="000000"/>
                <w:sz w:val="22"/>
                <w:szCs w:val="22"/>
                <w:lang w:eastAsia="nl-NL"/>
              </w:rPr>
            </w:pPr>
            <w:r w:rsidRPr="003F4470">
              <w:rPr>
                <w:rFonts w:ascii="Calibri" w:hAnsi="Calibri"/>
                <w:color w:val="000000"/>
                <w:sz w:val="22"/>
                <w:szCs w:val="22"/>
                <w:lang w:eastAsia="nl-NL"/>
              </w:rPr>
              <w:t>1103</w:t>
            </w:r>
          </w:p>
        </w:tc>
        <w:tc>
          <w:tcPr>
            <w:tcW w:w="2237" w:type="dxa"/>
          </w:tcPr>
          <w:p w14:paraId="7FD0C834" w14:textId="43BE1C56" w:rsidR="003F4470" w:rsidRPr="003F4470" w:rsidRDefault="003F4470" w:rsidP="003F4470">
            <w:pPr>
              <w:rPr>
                <w:rFonts w:ascii="Calibri" w:hAnsi="Calibri"/>
                <w:color w:val="000000"/>
                <w:sz w:val="22"/>
                <w:szCs w:val="22"/>
                <w:lang w:eastAsia="nl-NL"/>
              </w:rPr>
            </w:pPr>
            <w:r w:rsidRPr="003F4470">
              <w:rPr>
                <w:rFonts w:ascii="Calibri" w:hAnsi="Calibri"/>
                <w:color w:val="000000"/>
                <w:sz w:val="22"/>
                <w:szCs w:val="22"/>
                <w:lang w:eastAsia="nl-NL"/>
              </w:rPr>
              <w:t>540</w:t>
            </w:r>
          </w:p>
        </w:tc>
      </w:tr>
      <w:tr w:rsidR="003F4470" w14:paraId="027CFC6E" w14:textId="77777777" w:rsidTr="00B648A0">
        <w:tc>
          <w:tcPr>
            <w:tcW w:w="2237" w:type="dxa"/>
            <w:shd w:val="clear" w:color="auto" w:fill="9CC2E5" w:themeFill="accent1" w:themeFillTint="99"/>
          </w:tcPr>
          <w:p w14:paraId="21CC35AB" w14:textId="0FECCAE0" w:rsidR="003F4470" w:rsidRDefault="003F4470" w:rsidP="003F4470">
            <w:pPr>
              <w:rPr>
                <w:rFonts w:ascii="Calibri" w:hAnsi="Calibri"/>
                <w:color w:val="000000"/>
                <w:sz w:val="22"/>
                <w:szCs w:val="22"/>
                <w:lang w:eastAsia="nl-NL"/>
              </w:rPr>
            </w:pPr>
            <w:r>
              <w:rPr>
                <w:rFonts w:ascii="Calibri" w:hAnsi="Calibri"/>
                <w:color w:val="000000"/>
                <w:sz w:val="22"/>
                <w:szCs w:val="22"/>
                <w:lang w:eastAsia="nl-NL"/>
              </w:rPr>
              <w:t>10</w:t>
            </w:r>
          </w:p>
        </w:tc>
        <w:tc>
          <w:tcPr>
            <w:tcW w:w="2237" w:type="dxa"/>
          </w:tcPr>
          <w:p w14:paraId="3233B45E" w14:textId="0A2FAEB9" w:rsidR="003F4470" w:rsidRPr="003F4470" w:rsidRDefault="003F4470" w:rsidP="003F4470">
            <w:pPr>
              <w:rPr>
                <w:rFonts w:ascii="Calibri" w:hAnsi="Calibri"/>
                <w:color w:val="000000"/>
                <w:sz w:val="22"/>
                <w:szCs w:val="22"/>
                <w:lang w:eastAsia="nl-NL"/>
              </w:rPr>
            </w:pPr>
            <w:r w:rsidRPr="003F4470">
              <w:rPr>
                <w:rFonts w:ascii="Calibri" w:hAnsi="Calibri"/>
                <w:color w:val="000000"/>
                <w:sz w:val="22"/>
                <w:szCs w:val="22"/>
                <w:lang w:eastAsia="nl-NL"/>
              </w:rPr>
              <w:t>508</w:t>
            </w:r>
          </w:p>
        </w:tc>
        <w:tc>
          <w:tcPr>
            <w:tcW w:w="2237" w:type="dxa"/>
          </w:tcPr>
          <w:p w14:paraId="049B4C6C" w14:textId="624EB44A" w:rsidR="003F4470" w:rsidRPr="003F4470" w:rsidRDefault="003F4470" w:rsidP="003F4470">
            <w:pPr>
              <w:rPr>
                <w:rFonts w:ascii="Calibri" w:hAnsi="Calibri"/>
                <w:color w:val="000000"/>
                <w:sz w:val="22"/>
                <w:szCs w:val="22"/>
                <w:lang w:eastAsia="nl-NL"/>
              </w:rPr>
            </w:pPr>
            <w:r w:rsidRPr="003F4470">
              <w:rPr>
                <w:rFonts w:ascii="Calibri" w:hAnsi="Calibri"/>
                <w:color w:val="000000"/>
                <w:sz w:val="22"/>
                <w:szCs w:val="22"/>
                <w:lang w:eastAsia="nl-NL"/>
              </w:rPr>
              <w:t>1024</w:t>
            </w:r>
          </w:p>
        </w:tc>
        <w:tc>
          <w:tcPr>
            <w:tcW w:w="2237" w:type="dxa"/>
          </w:tcPr>
          <w:p w14:paraId="54CF8FA5" w14:textId="006766DC" w:rsidR="003F4470" w:rsidRPr="003F4470" w:rsidRDefault="003F4470" w:rsidP="003F4470">
            <w:pPr>
              <w:rPr>
                <w:rFonts w:ascii="Calibri" w:hAnsi="Calibri"/>
                <w:color w:val="000000"/>
                <w:sz w:val="22"/>
                <w:szCs w:val="22"/>
                <w:lang w:eastAsia="nl-NL"/>
              </w:rPr>
            </w:pPr>
            <w:r w:rsidRPr="003F4470">
              <w:rPr>
                <w:rFonts w:ascii="Calibri" w:hAnsi="Calibri"/>
                <w:color w:val="000000"/>
                <w:sz w:val="22"/>
                <w:szCs w:val="22"/>
                <w:lang w:eastAsia="nl-NL"/>
              </w:rPr>
              <w:t>572</w:t>
            </w:r>
          </w:p>
        </w:tc>
      </w:tr>
      <w:tr w:rsidR="00B648A0" w14:paraId="46040B12" w14:textId="77777777" w:rsidTr="00B648A0">
        <w:tc>
          <w:tcPr>
            <w:tcW w:w="2237" w:type="dxa"/>
            <w:shd w:val="clear" w:color="auto" w:fill="FFD966" w:themeFill="accent4" w:themeFillTint="99"/>
          </w:tcPr>
          <w:p w14:paraId="4FA22C52" w14:textId="69E57499" w:rsidR="00B648A0" w:rsidRDefault="00B648A0" w:rsidP="003F4470">
            <w:pPr>
              <w:rPr>
                <w:rFonts w:ascii="Calibri" w:hAnsi="Calibri"/>
                <w:color w:val="000000"/>
                <w:sz w:val="22"/>
                <w:szCs w:val="22"/>
                <w:lang w:eastAsia="nl-NL"/>
              </w:rPr>
            </w:pPr>
            <w:r>
              <w:rPr>
                <w:rFonts w:ascii="Calibri" w:hAnsi="Calibri"/>
                <w:color w:val="000000"/>
                <w:sz w:val="22"/>
                <w:szCs w:val="22"/>
                <w:lang w:eastAsia="nl-NL"/>
              </w:rPr>
              <w:t>Gemiddelde:</w:t>
            </w:r>
          </w:p>
        </w:tc>
        <w:tc>
          <w:tcPr>
            <w:tcW w:w="2237" w:type="dxa"/>
            <w:shd w:val="clear" w:color="auto" w:fill="FFD966" w:themeFill="accent4" w:themeFillTint="99"/>
          </w:tcPr>
          <w:p w14:paraId="1B8B2314" w14:textId="2BBF54A5" w:rsidR="00B648A0" w:rsidRPr="003F4470" w:rsidRDefault="003A091F" w:rsidP="003F4470">
            <w:pPr>
              <w:rPr>
                <w:rFonts w:ascii="Calibri" w:hAnsi="Calibri"/>
                <w:color w:val="000000"/>
                <w:sz w:val="22"/>
                <w:szCs w:val="22"/>
                <w:lang w:eastAsia="nl-NL"/>
              </w:rPr>
            </w:pPr>
            <w:r>
              <w:rPr>
                <w:rFonts w:ascii="Calibri" w:hAnsi="Calibri"/>
                <w:color w:val="000000"/>
                <w:sz w:val="22"/>
                <w:szCs w:val="22"/>
                <w:lang w:eastAsia="nl-NL"/>
              </w:rPr>
              <w:t>505</w:t>
            </w:r>
          </w:p>
        </w:tc>
        <w:tc>
          <w:tcPr>
            <w:tcW w:w="2237" w:type="dxa"/>
            <w:shd w:val="clear" w:color="auto" w:fill="FFD966" w:themeFill="accent4" w:themeFillTint="99"/>
          </w:tcPr>
          <w:p w14:paraId="43CD6F36" w14:textId="0ADA14BE" w:rsidR="00B648A0" w:rsidRPr="003F4470" w:rsidRDefault="003A091F" w:rsidP="003F4470">
            <w:pPr>
              <w:rPr>
                <w:rFonts w:ascii="Calibri" w:hAnsi="Calibri"/>
                <w:color w:val="000000"/>
                <w:sz w:val="22"/>
                <w:szCs w:val="22"/>
                <w:lang w:eastAsia="nl-NL"/>
              </w:rPr>
            </w:pPr>
            <w:r>
              <w:rPr>
                <w:rFonts w:ascii="Calibri" w:hAnsi="Calibri"/>
                <w:color w:val="000000"/>
                <w:sz w:val="22"/>
                <w:szCs w:val="22"/>
                <w:lang w:eastAsia="nl-NL"/>
              </w:rPr>
              <w:t>809</w:t>
            </w:r>
          </w:p>
        </w:tc>
        <w:tc>
          <w:tcPr>
            <w:tcW w:w="2237" w:type="dxa"/>
            <w:shd w:val="clear" w:color="auto" w:fill="FFD966" w:themeFill="accent4" w:themeFillTint="99"/>
          </w:tcPr>
          <w:p w14:paraId="3B304641" w14:textId="1BD3FE09" w:rsidR="00B648A0" w:rsidRPr="003F4470" w:rsidRDefault="003A091F" w:rsidP="003F4470">
            <w:pPr>
              <w:rPr>
                <w:rFonts w:ascii="Calibri" w:hAnsi="Calibri"/>
                <w:color w:val="000000"/>
                <w:sz w:val="22"/>
                <w:szCs w:val="22"/>
                <w:lang w:eastAsia="nl-NL"/>
              </w:rPr>
            </w:pPr>
            <w:r>
              <w:rPr>
                <w:rFonts w:ascii="Calibri" w:hAnsi="Calibri"/>
                <w:color w:val="000000"/>
                <w:sz w:val="22"/>
                <w:szCs w:val="22"/>
                <w:lang w:eastAsia="nl-NL"/>
              </w:rPr>
              <w:t>598</w:t>
            </w:r>
          </w:p>
        </w:tc>
      </w:tr>
    </w:tbl>
    <w:p w14:paraId="17924973" w14:textId="157179EA" w:rsidR="00B04C13" w:rsidRDefault="00B04C13" w:rsidP="003F4470"/>
    <w:p w14:paraId="3D5EBBCF" w14:textId="4C5CFB90" w:rsidR="00B04C13" w:rsidRPr="00B04C13" w:rsidRDefault="005E0E17" w:rsidP="003F4470">
      <w:pPr>
        <w:rPr>
          <w:b/>
        </w:rPr>
      </w:pPr>
      <w:r>
        <w:rPr>
          <w:b/>
        </w:rPr>
        <w:t>Geluidsniveau:</w:t>
      </w:r>
    </w:p>
    <w:p w14:paraId="3D74DC1A" w14:textId="77777777" w:rsidR="003F4470" w:rsidRPr="003F4470" w:rsidRDefault="003F4470" w:rsidP="003F4470"/>
    <w:p w14:paraId="695D4335" w14:textId="77777777" w:rsidR="007354C0" w:rsidRDefault="00602DD3" w:rsidP="00B04C13">
      <w:r>
        <w:rPr>
          <w:noProof/>
        </w:rPr>
        <w:drawing>
          <wp:inline distT="0" distB="0" distL="0" distR="0" wp14:anchorId="0860F263" wp14:editId="0953B8F0">
            <wp:extent cx="4572000" cy="2743200"/>
            <wp:effectExtent l="0" t="0" r="0" b="0"/>
            <wp:docPr id="22" name="Chart 22">
              <a:extLst xmlns:a="http://schemas.openxmlformats.org/drawingml/2006/main">
                <a:ext uri="{FF2B5EF4-FFF2-40B4-BE49-F238E27FC236}">
                  <a16:creationId xmlns:a16="http://schemas.microsoft.com/office/drawing/2014/main" id="{87ECE2A7-E1D2-42B3-8051-54CBE5BBD9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2EB994B5" w14:textId="77777777" w:rsidR="007354C0" w:rsidRDefault="007354C0" w:rsidP="00B04C13"/>
    <w:p w14:paraId="682A2C3E" w14:textId="77777777" w:rsidR="007354C0" w:rsidRDefault="007354C0" w:rsidP="00B04C13"/>
    <w:p w14:paraId="49837DEF" w14:textId="094CF39B" w:rsidR="003D2B38" w:rsidRDefault="003D2B38" w:rsidP="00B04C13">
      <w:r>
        <w:br w:type="page"/>
      </w:r>
    </w:p>
    <w:p w14:paraId="5936CED2" w14:textId="27893B9C" w:rsidR="00CA1B5B" w:rsidRDefault="00164A88" w:rsidP="00DC3FBC">
      <w:pPr>
        <w:pStyle w:val="Heading1"/>
        <w:numPr>
          <w:ilvl w:val="0"/>
          <w:numId w:val="0"/>
        </w:numPr>
      </w:pPr>
      <w:bookmarkStart w:id="108" w:name="_Ref519694168"/>
      <w:bookmarkStart w:id="109" w:name="_Toc521688373"/>
      <w:r>
        <w:lastRenderedPageBreak/>
        <w:t>Bijlage E:</w:t>
      </w:r>
      <w:r w:rsidR="00DC3FBC">
        <w:t xml:space="preserve"> Benchmarks</w:t>
      </w:r>
      <w:bookmarkEnd w:id="108"/>
      <w:bookmarkEnd w:id="109"/>
    </w:p>
    <w:p w14:paraId="3DFB3677" w14:textId="77777777" w:rsidR="00AE57CA" w:rsidRDefault="00B22BB0" w:rsidP="00CA1B5B">
      <w:r w:rsidRPr="00B22BB0">
        <w:rPr>
          <w:noProof/>
        </w:rPr>
        <w:drawing>
          <wp:inline distT="0" distB="0" distL="0" distR="0" wp14:anchorId="5D82DC3E" wp14:editId="3D174170">
            <wp:extent cx="5688965" cy="5317101"/>
            <wp:effectExtent l="0" t="0" r="6985" b="0"/>
            <wp:docPr id="8" name="Picture 8" descr="C:\Users\A689855\Desktop\ASR_benchmark-master\screenshots\11-7-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689855\Desktop\ASR_benchmark-master\screenshots\11-7-2018.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88965" cy="5317101"/>
                    </a:xfrm>
                    <a:prstGeom prst="rect">
                      <a:avLst/>
                    </a:prstGeom>
                    <a:noFill/>
                    <a:ln>
                      <a:noFill/>
                    </a:ln>
                  </pic:spPr>
                </pic:pic>
              </a:graphicData>
            </a:graphic>
          </wp:inline>
        </w:drawing>
      </w:r>
    </w:p>
    <w:p w14:paraId="480D996A" w14:textId="77777777" w:rsidR="00AE57CA" w:rsidRDefault="00AE57CA" w:rsidP="00CA1B5B"/>
    <w:p w14:paraId="3407F2BF" w14:textId="77777777" w:rsidR="00876FF1" w:rsidRDefault="00876FF1" w:rsidP="00CA1B5B"/>
    <w:p w14:paraId="1125AA75" w14:textId="27A37992" w:rsidR="00DC3FBC" w:rsidRDefault="00876FF1" w:rsidP="00CA1B5B">
      <w:r>
        <w:rPr>
          <w:noProof/>
        </w:rPr>
        <w:lastRenderedPageBreak/>
        <w:drawing>
          <wp:inline distT="0" distB="0" distL="0" distR="0" wp14:anchorId="50B76F3D" wp14:editId="27DB6AF8">
            <wp:extent cx="5684520" cy="4114800"/>
            <wp:effectExtent l="0" t="0" r="0" b="0"/>
            <wp:docPr id="25" name="Picture 25" descr="C:\Users\A689855\Desktop\ASR_benchmark-master\screenshots\Pe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689855\Desktop\ASR_benchmark-master\screenshots\Pepper.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84520" cy="4114800"/>
                    </a:xfrm>
                    <a:prstGeom prst="rect">
                      <a:avLst/>
                    </a:prstGeom>
                    <a:noFill/>
                    <a:ln>
                      <a:noFill/>
                    </a:ln>
                  </pic:spPr>
                </pic:pic>
              </a:graphicData>
            </a:graphic>
          </wp:inline>
        </w:drawing>
      </w:r>
      <w:r w:rsidR="00DC3FBC">
        <w:br w:type="page"/>
      </w:r>
    </w:p>
    <w:p w14:paraId="0CF8FD26" w14:textId="62E1FCEC" w:rsidR="003464AB" w:rsidRDefault="00DC3FBC" w:rsidP="00D637F5">
      <w:pPr>
        <w:pStyle w:val="Heading1"/>
        <w:numPr>
          <w:ilvl w:val="0"/>
          <w:numId w:val="0"/>
        </w:numPr>
      </w:pPr>
      <w:bookmarkStart w:id="110" w:name="_Ref519503125"/>
      <w:bookmarkStart w:id="111" w:name="_Toc521688374"/>
      <w:r>
        <w:lastRenderedPageBreak/>
        <w:t>Bijlage F</w:t>
      </w:r>
      <w:r w:rsidR="00164A88">
        <w:t xml:space="preserve">: </w:t>
      </w:r>
      <w:r w:rsidR="0066411D">
        <w:t>Metingen</w:t>
      </w:r>
      <w:bookmarkEnd w:id="110"/>
      <w:bookmarkEnd w:id="111"/>
    </w:p>
    <w:tbl>
      <w:tblPr>
        <w:tblStyle w:val="TableGrid"/>
        <w:tblW w:w="0" w:type="auto"/>
        <w:tblLook w:val="04A0" w:firstRow="1" w:lastRow="0" w:firstColumn="1" w:lastColumn="0" w:noHBand="0" w:noVBand="1"/>
      </w:tblPr>
      <w:tblGrid>
        <w:gridCol w:w="4474"/>
        <w:gridCol w:w="4475"/>
      </w:tblGrid>
      <w:tr w:rsidR="0066411D" w14:paraId="7C99B126" w14:textId="77777777" w:rsidTr="0066411D">
        <w:tc>
          <w:tcPr>
            <w:tcW w:w="4474" w:type="dxa"/>
          </w:tcPr>
          <w:p w14:paraId="098E5C6C" w14:textId="7FB5A72C" w:rsidR="0066411D" w:rsidRDefault="0066411D" w:rsidP="0066411D">
            <w:r>
              <w:t>Datum</w:t>
            </w:r>
          </w:p>
        </w:tc>
        <w:tc>
          <w:tcPr>
            <w:tcW w:w="4475" w:type="dxa"/>
          </w:tcPr>
          <w:p w14:paraId="4F094074" w14:textId="77777777" w:rsidR="000F43D9" w:rsidRDefault="0066411D" w:rsidP="0066411D">
            <w:r>
              <w:t>29-06-2018</w:t>
            </w:r>
          </w:p>
          <w:p w14:paraId="357C4CC3" w14:textId="6EBFCC30" w:rsidR="003D2B38" w:rsidRDefault="003D2B38" w:rsidP="0066411D"/>
        </w:tc>
      </w:tr>
      <w:tr w:rsidR="004D39A0" w14:paraId="0E85236D" w14:textId="77777777" w:rsidTr="0066411D">
        <w:tc>
          <w:tcPr>
            <w:tcW w:w="4474" w:type="dxa"/>
          </w:tcPr>
          <w:p w14:paraId="484CF93C" w14:textId="3A35F3F7" w:rsidR="004D39A0" w:rsidRDefault="004D39A0" w:rsidP="0066411D">
            <w:r>
              <w:t>Doel</w:t>
            </w:r>
          </w:p>
        </w:tc>
        <w:tc>
          <w:tcPr>
            <w:tcW w:w="4475" w:type="dxa"/>
          </w:tcPr>
          <w:p w14:paraId="2F29695C" w14:textId="77777777" w:rsidR="000F43D9" w:rsidRDefault="004D39A0" w:rsidP="0066411D">
            <w:r>
              <w:t xml:space="preserve">Het testen van twee </w:t>
            </w:r>
            <w:r w:rsidR="000B3B2A">
              <w:t>IBM-speech-to-</w:t>
            </w:r>
            <w:r>
              <w:t xml:space="preserve">text implementaties in python. </w:t>
            </w:r>
          </w:p>
          <w:p w14:paraId="4C0247B1" w14:textId="66B0FEBC" w:rsidR="003D2B38" w:rsidRDefault="003D2B38" w:rsidP="0066411D"/>
        </w:tc>
      </w:tr>
      <w:tr w:rsidR="000B3B2A" w14:paraId="200B9A57" w14:textId="77777777" w:rsidTr="0066411D">
        <w:tc>
          <w:tcPr>
            <w:tcW w:w="4474" w:type="dxa"/>
          </w:tcPr>
          <w:p w14:paraId="6B872463" w14:textId="4D44491E" w:rsidR="000B3B2A" w:rsidRDefault="000B3B2A" w:rsidP="0066411D">
            <w:r>
              <w:t>Uitleg</w:t>
            </w:r>
          </w:p>
        </w:tc>
        <w:tc>
          <w:tcPr>
            <w:tcW w:w="4475" w:type="dxa"/>
          </w:tcPr>
          <w:p w14:paraId="00B3811D" w14:textId="0BB6FC3C" w:rsidR="000B3B2A" w:rsidRPr="000B3B2A" w:rsidRDefault="000B3B2A" w:rsidP="0066411D">
            <w:pPr>
              <w:rPr>
                <w:b/>
              </w:rPr>
            </w:pPr>
            <w:r w:rsidRPr="000B3B2A">
              <w:rPr>
                <w:b/>
              </w:rPr>
              <w:t>Implementatie 1:</w:t>
            </w:r>
          </w:p>
          <w:p w14:paraId="3345DD83" w14:textId="3FF61378" w:rsidR="000B3B2A" w:rsidRDefault="000B3B2A" w:rsidP="0066411D">
            <w:r>
              <w:t>Bouwt een klein audio stukje van 3 seconde en verstuurt deze via een request naar IBM.</w:t>
            </w:r>
          </w:p>
          <w:p w14:paraId="7BB1B676" w14:textId="77777777" w:rsidR="000B3B2A" w:rsidRDefault="000B3B2A" w:rsidP="0066411D"/>
          <w:p w14:paraId="54894176" w14:textId="77777777" w:rsidR="000B3B2A" w:rsidRPr="000B3B2A" w:rsidRDefault="000B3B2A" w:rsidP="0066411D">
            <w:pPr>
              <w:rPr>
                <w:b/>
              </w:rPr>
            </w:pPr>
            <w:r w:rsidRPr="000B3B2A">
              <w:rPr>
                <w:b/>
              </w:rPr>
              <w:t>Implementatie 2:</w:t>
            </w:r>
          </w:p>
          <w:p w14:paraId="505A328B" w14:textId="77777777" w:rsidR="006F2DC1" w:rsidRDefault="000B3B2A" w:rsidP="0066411D">
            <w:r>
              <w:t>Verstuurt elke audiodata direct door naar IBM via een socket</w:t>
            </w:r>
          </w:p>
          <w:p w14:paraId="3A8BCB86" w14:textId="085C19E6" w:rsidR="00B22BB0" w:rsidRDefault="00B22BB0" w:rsidP="0066411D"/>
        </w:tc>
      </w:tr>
      <w:tr w:rsidR="00C83EB1" w14:paraId="68A57E75" w14:textId="77777777" w:rsidTr="0066411D">
        <w:tc>
          <w:tcPr>
            <w:tcW w:w="4474" w:type="dxa"/>
          </w:tcPr>
          <w:p w14:paraId="6C7D0F69" w14:textId="14EC89CA" w:rsidR="00C83EB1" w:rsidRDefault="00C83EB1" w:rsidP="0066411D">
            <w:r>
              <w:t>Omgeving situatie</w:t>
            </w:r>
          </w:p>
        </w:tc>
        <w:tc>
          <w:tcPr>
            <w:tcW w:w="4475" w:type="dxa"/>
          </w:tcPr>
          <w:p w14:paraId="69C56F04" w14:textId="77777777" w:rsidR="000F43D9" w:rsidRDefault="00C83EB1" w:rsidP="0066411D">
            <w:r>
              <w:t xml:space="preserve">De test werd uitgevoerd in een stille vergaderruimte. De spreker stond een stap voor Pepper en keek </w:t>
            </w:r>
            <w:r w:rsidR="000B272E">
              <w:t>het aan</w:t>
            </w:r>
            <w:r>
              <w:t xml:space="preserve"> in het gezicht.</w:t>
            </w:r>
          </w:p>
          <w:p w14:paraId="14C51AE5" w14:textId="2A7BC871" w:rsidR="003D2B38" w:rsidRPr="00C83EB1" w:rsidRDefault="003D2B38" w:rsidP="0066411D"/>
        </w:tc>
      </w:tr>
    </w:tbl>
    <w:p w14:paraId="1444E3D7" w14:textId="0B48E157" w:rsidR="0066411D" w:rsidRPr="0066411D" w:rsidRDefault="0066411D" w:rsidP="0066411D"/>
    <w:p w14:paraId="314243C8" w14:textId="176D61E5" w:rsidR="007F471C" w:rsidRPr="007F471C" w:rsidRDefault="000B3B2A" w:rsidP="007F471C">
      <w:r>
        <w:rPr>
          <w:b/>
          <w:color w:val="0066A2"/>
          <w:sz w:val="22"/>
          <w:szCs w:val="22"/>
        </w:rPr>
        <w:t>Implementatie</w:t>
      </w:r>
      <w:r w:rsidR="0066411D">
        <w:rPr>
          <w:b/>
          <w:color w:val="0066A2"/>
          <w:sz w:val="22"/>
          <w:szCs w:val="22"/>
        </w:rPr>
        <w:t xml:space="preserve"> 1</w:t>
      </w:r>
      <w:r>
        <w:rPr>
          <w:b/>
          <w:color w:val="0066A2"/>
          <w:sz w:val="22"/>
          <w:szCs w:val="22"/>
        </w:rPr>
        <w:t xml:space="preserve"> – Request</w:t>
      </w:r>
    </w:p>
    <w:p w14:paraId="20DC7634" w14:textId="7857C10B" w:rsidR="00F02538" w:rsidRDefault="00F02538" w:rsidP="00F02538"/>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1" w:type="dxa"/>
          <w:left w:w="85" w:type="dxa"/>
          <w:bottom w:w="11" w:type="dxa"/>
          <w:right w:w="85" w:type="dxa"/>
        </w:tblCellMar>
        <w:tblLook w:val="01E0" w:firstRow="1" w:lastRow="1" w:firstColumn="1" w:lastColumn="1" w:noHBand="0" w:noVBand="0"/>
      </w:tblPr>
      <w:tblGrid>
        <w:gridCol w:w="538"/>
        <w:gridCol w:w="2495"/>
        <w:gridCol w:w="2775"/>
        <w:gridCol w:w="1115"/>
        <w:gridCol w:w="1142"/>
      </w:tblGrid>
      <w:tr w:rsidR="00927BDC" w:rsidRPr="00C4749F" w14:paraId="7F1A4269" w14:textId="77777777" w:rsidTr="00927BDC">
        <w:trPr>
          <w:tblHeader/>
        </w:trPr>
        <w:tc>
          <w:tcPr>
            <w:tcW w:w="538" w:type="dxa"/>
            <w:tcBorders>
              <w:right w:val="single" w:sz="4" w:space="0" w:color="FFFFFF"/>
            </w:tcBorders>
            <w:shd w:val="clear" w:color="auto" w:fill="0066A2"/>
          </w:tcPr>
          <w:p w14:paraId="3479B363" w14:textId="7B941091" w:rsidR="00927BDC" w:rsidRDefault="00927BDC" w:rsidP="00DC47CE">
            <w:pPr>
              <w:pStyle w:val="TableHeader"/>
            </w:pPr>
            <w:r>
              <w:t>Nr.</w:t>
            </w:r>
          </w:p>
        </w:tc>
        <w:tc>
          <w:tcPr>
            <w:tcW w:w="2495" w:type="dxa"/>
            <w:tcBorders>
              <w:right w:val="single" w:sz="4" w:space="0" w:color="FFFFFF"/>
            </w:tcBorders>
            <w:shd w:val="clear" w:color="auto" w:fill="0066A2"/>
            <w:tcMar>
              <w:top w:w="57" w:type="dxa"/>
            </w:tcMar>
          </w:tcPr>
          <w:p w14:paraId="770D1E9D" w14:textId="055F3510" w:rsidR="00927BDC" w:rsidRPr="00C4749F" w:rsidRDefault="00927BDC" w:rsidP="00DC47CE">
            <w:pPr>
              <w:pStyle w:val="TableHeader"/>
            </w:pPr>
            <w:r>
              <w:t>Tekst</w:t>
            </w:r>
          </w:p>
        </w:tc>
        <w:tc>
          <w:tcPr>
            <w:tcW w:w="2775" w:type="dxa"/>
            <w:tcBorders>
              <w:left w:val="single" w:sz="4" w:space="0" w:color="FFFFFF"/>
              <w:right w:val="single" w:sz="4" w:space="0" w:color="FFFFFF"/>
            </w:tcBorders>
            <w:shd w:val="clear" w:color="auto" w:fill="0066A2"/>
            <w:tcMar>
              <w:top w:w="57" w:type="dxa"/>
            </w:tcMar>
          </w:tcPr>
          <w:p w14:paraId="4D5C5C74" w14:textId="59F00DCF" w:rsidR="00927BDC" w:rsidRPr="00C4749F" w:rsidRDefault="00927BDC" w:rsidP="00DC47CE">
            <w:pPr>
              <w:pStyle w:val="TableHeader"/>
            </w:pPr>
            <w:r>
              <w:t>STT</w:t>
            </w:r>
          </w:p>
        </w:tc>
        <w:tc>
          <w:tcPr>
            <w:tcW w:w="1115" w:type="dxa"/>
            <w:tcBorders>
              <w:left w:val="single" w:sz="4" w:space="0" w:color="FFFFFF"/>
              <w:right w:val="single" w:sz="4" w:space="0" w:color="FFFFFF"/>
            </w:tcBorders>
            <w:shd w:val="clear" w:color="auto" w:fill="0066A2"/>
          </w:tcPr>
          <w:p w14:paraId="384A8D1A" w14:textId="69E21886" w:rsidR="00927BDC" w:rsidRDefault="00927BDC" w:rsidP="00DC47CE">
            <w:pPr>
              <w:pStyle w:val="TableHeader"/>
            </w:pPr>
            <w:r>
              <w:t>Pogingen</w:t>
            </w:r>
          </w:p>
        </w:tc>
        <w:tc>
          <w:tcPr>
            <w:tcW w:w="1142" w:type="dxa"/>
            <w:tcBorders>
              <w:left w:val="single" w:sz="4" w:space="0" w:color="FFFFFF"/>
            </w:tcBorders>
            <w:shd w:val="clear" w:color="auto" w:fill="0066A2"/>
            <w:tcMar>
              <w:top w:w="57" w:type="dxa"/>
            </w:tcMar>
          </w:tcPr>
          <w:p w14:paraId="03F59322" w14:textId="274B823C" w:rsidR="00927BDC" w:rsidRPr="00C4749F" w:rsidRDefault="00927BDC" w:rsidP="00DC47CE">
            <w:pPr>
              <w:pStyle w:val="TableHeader"/>
            </w:pPr>
            <w:r>
              <w:t>Response</w:t>
            </w:r>
          </w:p>
        </w:tc>
      </w:tr>
      <w:tr w:rsidR="00927BDC" w:rsidRPr="00C4749F" w14:paraId="7FB7B036" w14:textId="77777777" w:rsidTr="00927BDC">
        <w:trPr>
          <w:tblHeader/>
        </w:trPr>
        <w:tc>
          <w:tcPr>
            <w:tcW w:w="538" w:type="dxa"/>
          </w:tcPr>
          <w:p w14:paraId="2622F9F7" w14:textId="29B336EC" w:rsidR="00927BDC" w:rsidRPr="00C4749F" w:rsidRDefault="00927BDC" w:rsidP="00DC47CE">
            <w:pPr>
              <w:pStyle w:val="Table"/>
            </w:pPr>
            <w:r>
              <w:t>1</w:t>
            </w:r>
          </w:p>
        </w:tc>
        <w:tc>
          <w:tcPr>
            <w:tcW w:w="2495" w:type="dxa"/>
            <w:shd w:val="clear" w:color="auto" w:fill="auto"/>
            <w:tcMar>
              <w:top w:w="28" w:type="dxa"/>
            </w:tcMar>
          </w:tcPr>
          <w:p w14:paraId="2D72A5CA" w14:textId="2A7EACE9" w:rsidR="00927BDC" w:rsidRPr="00C4749F" w:rsidRDefault="00927BDC" w:rsidP="00DC47CE">
            <w:pPr>
              <w:pStyle w:val="Table"/>
            </w:pPr>
            <w:r>
              <w:t>hello</w:t>
            </w:r>
          </w:p>
        </w:tc>
        <w:tc>
          <w:tcPr>
            <w:tcW w:w="2775" w:type="dxa"/>
            <w:shd w:val="clear" w:color="auto" w:fill="auto"/>
            <w:tcMar>
              <w:top w:w="28" w:type="dxa"/>
            </w:tcMar>
          </w:tcPr>
          <w:p w14:paraId="224F02BD" w14:textId="7D0AE441" w:rsidR="00927BDC" w:rsidRPr="00C4749F" w:rsidRDefault="00927BDC" w:rsidP="00DC47CE">
            <w:pPr>
              <w:pStyle w:val="Table"/>
            </w:pPr>
            <w:r>
              <w:t>hello</w:t>
            </w:r>
          </w:p>
        </w:tc>
        <w:tc>
          <w:tcPr>
            <w:tcW w:w="1115" w:type="dxa"/>
          </w:tcPr>
          <w:p w14:paraId="5A572F24" w14:textId="04C69904" w:rsidR="00927BDC" w:rsidRPr="00C4749F" w:rsidRDefault="00927BDC" w:rsidP="00DC47CE">
            <w:pPr>
              <w:pStyle w:val="Table"/>
            </w:pPr>
            <w:r>
              <w:t>2</w:t>
            </w:r>
          </w:p>
        </w:tc>
        <w:tc>
          <w:tcPr>
            <w:tcW w:w="1142" w:type="dxa"/>
            <w:shd w:val="clear" w:color="auto" w:fill="auto"/>
            <w:tcMar>
              <w:top w:w="28" w:type="dxa"/>
            </w:tcMar>
          </w:tcPr>
          <w:p w14:paraId="52E6EA4F" w14:textId="5F7F9D70" w:rsidR="00927BDC" w:rsidRPr="00C4749F" w:rsidRDefault="00927BDC" w:rsidP="00DC47CE">
            <w:pPr>
              <w:pStyle w:val="Table"/>
            </w:pPr>
            <w:r>
              <w:t>2.33</w:t>
            </w:r>
          </w:p>
        </w:tc>
      </w:tr>
      <w:tr w:rsidR="00927BDC" w:rsidRPr="00C4749F" w14:paraId="243FCCDE" w14:textId="77777777" w:rsidTr="00927BDC">
        <w:trPr>
          <w:tblHeader/>
        </w:trPr>
        <w:tc>
          <w:tcPr>
            <w:tcW w:w="538" w:type="dxa"/>
          </w:tcPr>
          <w:p w14:paraId="6811797E" w14:textId="5AF7BCA1" w:rsidR="00927BDC" w:rsidRPr="00C4749F" w:rsidRDefault="00927BDC" w:rsidP="00DC47CE">
            <w:pPr>
              <w:pStyle w:val="Table"/>
            </w:pPr>
            <w:r>
              <w:t>2</w:t>
            </w:r>
          </w:p>
        </w:tc>
        <w:tc>
          <w:tcPr>
            <w:tcW w:w="2495" w:type="dxa"/>
            <w:shd w:val="clear" w:color="auto" w:fill="auto"/>
            <w:tcMar>
              <w:top w:w="28" w:type="dxa"/>
            </w:tcMar>
          </w:tcPr>
          <w:p w14:paraId="44F00DD0" w14:textId="219CEAD1" w:rsidR="00927BDC" w:rsidRPr="00C4749F" w:rsidRDefault="00927BDC" w:rsidP="00DC47CE">
            <w:pPr>
              <w:pStyle w:val="Table"/>
            </w:pPr>
            <w:r>
              <w:t>how are you today</w:t>
            </w:r>
          </w:p>
        </w:tc>
        <w:tc>
          <w:tcPr>
            <w:tcW w:w="2775" w:type="dxa"/>
            <w:shd w:val="clear" w:color="auto" w:fill="auto"/>
            <w:tcMar>
              <w:top w:w="28" w:type="dxa"/>
            </w:tcMar>
          </w:tcPr>
          <w:p w14:paraId="484ECAB1" w14:textId="197C35F3" w:rsidR="00927BDC" w:rsidRPr="00C4749F" w:rsidRDefault="00927BDC" w:rsidP="00DC47CE">
            <w:pPr>
              <w:pStyle w:val="Table"/>
            </w:pPr>
            <w:r w:rsidRPr="00F53F4A">
              <w:t>how are you today</w:t>
            </w:r>
          </w:p>
        </w:tc>
        <w:tc>
          <w:tcPr>
            <w:tcW w:w="1115" w:type="dxa"/>
          </w:tcPr>
          <w:p w14:paraId="056A5C2F" w14:textId="6C1DE908" w:rsidR="00927BDC" w:rsidRPr="00C4749F" w:rsidRDefault="00927BDC" w:rsidP="00DC47CE">
            <w:pPr>
              <w:pStyle w:val="Table"/>
            </w:pPr>
            <w:r>
              <w:t>4</w:t>
            </w:r>
          </w:p>
        </w:tc>
        <w:tc>
          <w:tcPr>
            <w:tcW w:w="1142" w:type="dxa"/>
            <w:shd w:val="clear" w:color="auto" w:fill="auto"/>
            <w:tcMar>
              <w:top w:w="28" w:type="dxa"/>
            </w:tcMar>
          </w:tcPr>
          <w:p w14:paraId="752EECD0" w14:textId="4222F963" w:rsidR="00927BDC" w:rsidRPr="00C4749F" w:rsidRDefault="00927BDC" w:rsidP="00DC47CE">
            <w:pPr>
              <w:pStyle w:val="Table"/>
            </w:pPr>
            <w:r>
              <w:t>2.60</w:t>
            </w:r>
          </w:p>
        </w:tc>
      </w:tr>
      <w:tr w:rsidR="00927BDC" w:rsidRPr="00C4749F" w14:paraId="1E89A20C" w14:textId="77777777" w:rsidTr="00927BDC">
        <w:trPr>
          <w:tblHeader/>
        </w:trPr>
        <w:tc>
          <w:tcPr>
            <w:tcW w:w="538" w:type="dxa"/>
          </w:tcPr>
          <w:p w14:paraId="1137A928" w14:textId="792EBD86" w:rsidR="00927BDC" w:rsidRPr="00C4749F" w:rsidRDefault="00927BDC" w:rsidP="00DC47CE">
            <w:pPr>
              <w:pStyle w:val="Table"/>
            </w:pPr>
            <w:r>
              <w:t>3</w:t>
            </w:r>
          </w:p>
        </w:tc>
        <w:tc>
          <w:tcPr>
            <w:tcW w:w="2495" w:type="dxa"/>
            <w:shd w:val="clear" w:color="auto" w:fill="auto"/>
            <w:tcMar>
              <w:top w:w="28" w:type="dxa"/>
            </w:tcMar>
          </w:tcPr>
          <w:p w14:paraId="3EA32A4E" w14:textId="2F8C2469" w:rsidR="00927BDC" w:rsidRPr="00C4749F" w:rsidRDefault="00927BDC" w:rsidP="00DC47CE">
            <w:pPr>
              <w:pStyle w:val="Table"/>
            </w:pPr>
            <w:r>
              <w:t>what is your name</w:t>
            </w:r>
          </w:p>
        </w:tc>
        <w:tc>
          <w:tcPr>
            <w:tcW w:w="2775" w:type="dxa"/>
            <w:shd w:val="clear" w:color="auto" w:fill="auto"/>
            <w:tcMar>
              <w:top w:w="28" w:type="dxa"/>
            </w:tcMar>
          </w:tcPr>
          <w:p w14:paraId="149ABB05" w14:textId="045DAB80" w:rsidR="00927BDC" w:rsidRPr="00C4749F" w:rsidRDefault="00927BDC" w:rsidP="00DC47CE">
            <w:pPr>
              <w:pStyle w:val="Table"/>
            </w:pPr>
            <w:r w:rsidRPr="001353CB">
              <w:t>what is your name</w:t>
            </w:r>
          </w:p>
        </w:tc>
        <w:tc>
          <w:tcPr>
            <w:tcW w:w="1115" w:type="dxa"/>
          </w:tcPr>
          <w:p w14:paraId="471615BE" w14:textId="0B53F023" w:rsidR="00927BDC" w:rsidRPr="00C4749F" w:rsidRDefault="00927BDC" w:rsidP="00DC47CE">
            <w:pPr>
              <w:pStyle w:val="Table"/>
            </w:pPr>
            <w:r>
              <w:t>3</w:t>
            </w:r>
          </w:p>
        </w:tc>
        <w:tc>
          <w:tcPr>
            <w:tcW w:w="1142" w:type="dxa"/>
            <w:shd w:val="clear" w:color="auto" w:fill="auto"/>
            <w:tcMar>
              <w:top w:w="28" w:type="dxa"/>
            </w:tcMar>
          </w:tcPr>
          <w:p w14:paraId="5DB25C3E" w14:textId="26A55377" w:rsidR="00927BDC" w:rsidRPr="00C4749F" w:rsidRDefault="00927BDC" w:rsidP="00DC47CE">
            <w:pPr>
              <w:pStyle w:val="Table"/>
              <w:keepNext/>
            </w:pPr>
            <w:r>
              <w:t>2.40</w:t>
            </w:r>
          </w:p>
        </w:tc>
      </w:tr>
      <w:tr w:rsidR="00927BDC" w:rsidRPr="00C4749F" w14:paraId="23369506" w14:textId="77777777" w:rsidTr="00927BDC">
        <w:trPr>
          <w:tblHeader/>
        </w:trPr>
        <w:tc>
          <w:tcPr>
            <w:tcW w:w="538" w:type="dxa"/>
          </w:tcPr>
          <w:p w14:paraId="6974D3A4" w14:textId="204679DA" w:rsidR="00927BDC" w:rsidRPr="00C4749F" w:rsidRDefault="00927BDC" w:rsidP="00DC47CE">
            <w:pPr>
              <w:pStyle w:val="Table"/>
            </w:pPr>
            <w:r>
              <w:t>4</w:t>
            </w:r>
          </w:p>
        </w:tc>
        <w:tc>
          <w:tcPr>
            <w:tcW w:w="2495" w:type="dxa"/>
            <w:shd w:val="clear" w:color="auto" w:fill="auto"/>
            <w:tcMar>
              <w:top w:w="28" w:type="dxa"/>
            </w:tcMar>
          </w:tcPr>
          <w:p w14:paraId="211A72F0" w14:textId="467C3386" w:rsidR="00927BDC" w:rsidRPr="00C4749F" w:rsidRDefault="00927BDC" w:rsidP="00DC47CE">
            <w:pPr>
              <w:pStyle w:val="Table"/>
            </w:pPr>
            <w:r>
              <w:t>thank you</w:t>
            </w:r>
          </w:p>
        </w:tc>
        <w:tc>
          <w:tcPr>
            <w:tcW w:w="2775" w:type="dxa"/>
            <w:shd w:val="clear" w:color="auto" w:fill="auto"/>
            <w:tcMar>
              <w:top w:w="28" w:type="dxa"/>
            </w:tcMar>
          </w:tcPr>
          <w:p w14:paraId="0EB82D18" w14:textId="769DDD4D" w:rsidR="00927BDC" w:rsidRPr="00C4749F" w:rsidRDefault="00927BDC" w:rsidP="00DC47CE">
            <w:pPr>
              <w:pStyle w:val="Table"/>
            </w:pPr>
            <w:r>
              <w:t>thank you</w:t>
            </w:r>
          </w:p>
        </w:tc>
        <w:tc>
          <w:tcPr>
            <w:tcW w:w="1115" w:type="dxa"/>
          </w:tcPr>
          <w:p w14:paraId="65C6A4D9" w14:textId="09870E4D" w:rsidR="00927BDC" w:rsidRPr="00C4749F" w:rsidRDefault="00927BDC" w:rsidP="00DC47CE">
            <w:pPr>
              <w:pStyle w:val="Table"/>
            </w:pPr>
            <w:r>
              <w:t>1</w:t>
            </w:r>
          </w:p>
        </w:tc>
        <w:tc>
          <w:tcPr>
            <w:tcW w:w="1142" w:type="dxa"/>
            <w:shd w:val="clear" w:color="auto" w:fill="auto"/>
            <w:tcMar>
              <w:top w:w="28" w:type="dxa"/>
            </w:tcMar>
          </w:tcPr>
          <w:p w14:paraId="761F20B4" w14:textId="01777996" w:rsidR="00927BDC" w:rsidRPr="00C4749F" w:rsidRDefault="00927BDC" w:rsidP="00DC47CE">
            <w:pPr>
              <w:pStyle w:val="Table"/>
              <w:keepNext/>
            </w:pPr>
            <w:r>
              <w:t>2.36</w:t>
            </w:r>
          </w:p>
        </w:tc>
      </w:tr>
      <w:tr w:rsidR="00927BDC" w:rsidRPr="00C4749F" w14:paraId="3674581A" w14:textId="77777777" w:rsidTr="00927BDC">
        <w:trPr>
          <w:tblHeader/>
        </w:trPr>
        <w:tc>
          <w:tcPr>
            <w:tcW w:w="538" w:type="dxa"/>
          </w:tcPr>
          <w:p w14:paraId="02EF05C8" w14:textId="3D233116" w:rsidR="00927BDC" w:rsidRPr="00C4749F" w:rsidRDefault="00927BDC" w:rsidP="00DC47CE">
            <w:pPr>
              <w:pStyle w:val="Table"/>
            </w:pPr>
            <w:r>
              <w:t>5</w:t>
            </w:r>
          </w:p>
        </w:tc>
        <w:tc>
          <w:tcPr>
            <w:tcW w:w="2495" w:type="dxa"/>
            <w:shd w:val="clear" w:color="auto" w:fill="auto"/>
            <w:tcMar>
              <w:top w:w="28" w:type="dxa"/>
            </w:tcMar>
          </w:tcPr>
          <w:p w14:paraId="7FFFD5ED" w14:textId="0D50813E" w:rsidR="00927BDC" w:rsidRPr="00C4749F" w:rsidRDefault="00927BDC" w:rsidP="00DC47CE">
            <w:pPr>
              <w:pStyle w:val="Table"/>
            </w:pPr>
            <w:r>
              <w:t>can you hear me</w:t>
            </w:r>
          </w:p>
        </w:tc>
        <w:tc>
          <w:tcPr>
            <w:tcW w:w="2775" w:type="dxa"/>
            <w:shd w:val="clear" w:color="auto" w:fill="auto"/>
            <w:tcMar>
              <w:top w:w="28" w:type="dxa"/>
            </w:tcMar>
          </w:tcPr>
          <w:p w14:paraId="14BEE1A2" w14:textId="7C7889DC" w:rsidR="00927BDC" w:rsidRPr="00C4749F" w:rsidRDefault="00927BDC" w:rsidP="00DC47CE">
            <w:pPr>
              <w:pStyle w:val="Table"/>
            </w:pPr>
            <w:r w:rsidRPr="00334660">
              <w:t>can you hear me</w:t>
            </w:r>
          </w:p>
        </w:tc>
        <w:tc>
          <w:tcPr>
            <w:tcW w:w="1115" w:type="dxa"/>
          </w:tcPr>
          <w:p w14:paraId="2815834E" w14:textId="5275113E" w:rsidR="00927BDC" w:rsidRPr="00C4749F" w:rsidRDefault="00927BDC" w:rsidP="00DC47CE">
            <w:pPr>
              <w:pStyle w:val="Table"/>
            </w:pPr>
            <w:r>
              <w:t>1</w:t>
            </w:r>
          </w:p>
        </w:tc>
        <w:tc>
          <w:tcPr>
            <w:tcW w:w="1142" w:type="dxa"/>
            <w:shd w:val="clear" w:color="auto" w:fill="auto"/>
            <w:tcMar>
              <w:top w:w="28" w:type="dxa"/>
            </w:tcMar>
          </w:tcPr>
          <w:p w14:paraId="08FEEA6F" w14:textId="61428814" w:rsidR="00927BDC" w:rsidRPr="00C4749F" w:rsidRDefault="00927BDC" w:rsidP="00DC47CE">
            <w:pPr>
              <w:pStyle w:val="Table"/>
              <w:keepNext/>
            </w:pPr>
            <w:r>
              <w:t>3.06</w:t>
            </w:r>
          </w:p>
        </w:tc>
      </w:tr>
      <w:tr w:rsidR="00927BDC" w:rsidRPr="00C4749F" w14:paraId="205257EB" w14:textId="77777777" w:rsidTr="00927BDC">
        <w:trPr>
          <w:tblHeader/>
        </w:trPr>
        <w:tc>
          <w:tcPr>
            <w:tcW w:w="538" w:type="dxa"/>
          </w:tcPr>
          <w:p w14:paraId="4F8A469C" w14:textId="32455B7C" w:rsidR="00927BDC" w:rsidRPr="00C4749F" w:rsidRDefault="00927BDC" w:rsidP="00DC47CE">
            <w:pPr>
              <w:pStyle w:val="Table"/>
            </w:pPr>
            <w:r>
              <w:t>6</w:t>
            </w:r>
          </w:p>
        </w:tc>
        <w:tc>
          <w:tcPr>
            <w:tcW w:w="2495" w:type="dxa"/>
            <w:shd w:val="clear" w:color="auto" w:fill="auto"/>
            <w:tcMar>
              <w:top w:w="28" w:type="dxa"/>
            </w:tcMar>
          </w:tcPr>
          <w:p w14:paraId="2864A4A1" w14:textId="6FA00E7F" w:rsidR="00927BDC" w:rsidRPr="00C4749F" w:rsidRDefault="00927BDC" w:rsidP="00DC47CE">
            <w:pPr>
              <w:pStyle w:val="Table"/>
            </w:pPr>
            <w:r>
              <w:t>where are the toilets</w:t>
            </w:r>
          </w:p>
        </w:tc>
        <w:tc>
          <w:tcPr>
            <w:tcW w:w="2775" w:type="dxa"/>
            <w:shd w:val="clear" w:color="auto" w:fill="auto"/>
            <w:tcMar>
              <w:top w:w="28" w:type="dxa"/>
            </w:tcMar>
          </w:tcPr>
          <w:p w14:paraId="380C7D65" w14:textId="0E3E4BA7" w:rsidR="00927BDC" w:rsidRPr="00C4749F" w:rsidRDefault="00927BDC" w:rsidP="00DC47CE">
            <w:pPr>
              <w:pStyle w:val="Table"/>
            </w:pPr>
            <w:r w:rsidRPr="00C3028F">
              <w:t>where are the toilets</w:t>
            </w:r>
          </w:p>
        </w:tc>
        <w:tc>
          <w:tcPr>
            <w:tcW w:w="1115" w:type="dxa"/>
          </w:tcPr>
          <w:p w14:paraId="2DD29B81" w14:textId="4A32CC1E" w:rsidR="00927BDC" w:rsidRPr="00C4749F" w:rsidRDefault="00927BDC" w:rsidP="00DC47CE">
            <w:pPr>
              <w:pStyle w:val="Table"/>
            </w:pPr>
            <w:r>
              <w:t>3</w:t>
            </w:r>
          </w:p>
        </w:tc>
        <w:tc>
          <w:tcPr>
            <w:tcW w:w="1142" w:type="dxa"/>
            <w:shd w:val="clear" w:color="auto" w:fill="auto"/>
            <w:tcMar>
              <w:top w:w="28" w:type="dxa"/>
            </w:tcMar>
          </w:tcPr>
          <w:p w14:paraId="6A5A2BE1" w14:textId="000F9F5C" w:rsidR="00927BDC" w:rsidRPr="00C4749F" w:rsidRDefault="00927BDC" w:rsidP="00DC47CE">
            <w:pPr>
              <w:pStyle w:val="Table"/>
              <w:keepNext/>
            </w:pPr>
            <w:r>
              <w:t>2.71</w:t>
            </w:r>
          </w:p>
        </w:tc>
      </w:tr>
      <w:tr w:rsidR="00927BDC" w:rsidRPr="00C4749F" w14:paraId="4AD1762D" w14:textId="77777777" w:rsidTr="00927BDC">
        <w:trPr>
          <w:tblHeader/>
        </w:trPr>
        <w:tc>
          <w:tcPr>
            <w:tcW w:w="538" w:type="dxa"/>
          </w:tcPr>
          <w:p w14:paraId="1CB9C907" w14:textId="57AA517C" w:rsidR="00927BDC" w:rsidRPr="00C4749F" w:rsidRDefault="00927BDC" w:rsidP="00DC47CE">
            <w:pPr>
              <w:pStyle w:val="Table"/>
            </w:pPr>
            <w:r>
              <w:t>7</w:t>
            </w:r>
          </w:p>
        </w:tc>
        <w:tc>
          <w:tcPr>
            <w:tcW w:w="2495" w:type="dxa"/>
            <w:shd w:val="clear" w:color="auto" w:fill="auto"/>
            <w:tcMar>
              <w:top w:w="28" w:type="dxa"/>
            </w:tcMar>
          </w:tcPr>
          <w:p w14:paraId="12038B8B" w14:textId="313CB1B8" w:rsidR="00927BDC" w:rsidRPr="00C4749F" w:rsidRDefault="00927BDC" w:rsidP="00DC47CE">
            <w:pPr>
              <w:pStyle w:val="Table"/>
            </w:pPr>
            <w:r>
              <w:t>that is correct</w:t>
            </w:r>
          </w:p>
        </w:tc>
        <w:tc>
          <w:tcPr>
            <w:tcW w:w="2775" w:type="dxa"/>
            <w:shd w:val="clear" w:color="auto" w:fill="auto"/>
            <w:tcMar>
              <w:top w:w="28" w:type="dxa"/>
            </w:tcMar>
          </w:tcPr>
          <w:p w14:paraId="2D0D1DAD" w14:textId="5A82D778" w:rsidR="00927BDC" w:rsidRPr="00C4749F" w:rsidRDefault="00927BDC" w:rsidP="00DC47CE">
            <w:pPr>
              <w:pStyle w:val="Table"/>
            </w:pPr>
            <w:r w:rsidRPr="00F27EB5">
              <w:t>that is correct</w:t>
            </w:r>
          </w:p>
        </w:tc>
        <w:tc>
          <w:tcPr>
            <w:tcW w:w="1115" w:type="dxa"/>
          </w:tcPr>
          <w:p w14:paraId="5893F2C5" w14:textId="15FC1345" w:rsidR="00927BDC" w:rsidRPr="00C4749F" w:rsidRDefault="00927BDC" w:rsidP="00DC47CE">
            <w:pPr>
              <w:pStyle w:val="Table"/>
            </w:pPr>
            <w:r>
              <w:t>1</w:t>
            </w:r>
          </w:p>
        </w:tc>
        <w:tc>
          <w:tcPr>
            <w:tcW w:w="1142" w:type="dxa"/>
            <w:shd w:val="clear" w:color="auto" w:fill="auto"/>
            <w:tcMar>
              <w:top w:w="28" w:type="dxa"/>
            </w:tcMar>
          </w:tcPr>
          <w:p w14:paraId="31C417CA" w14:textId="730D3F89" w:rsidR="00927BDC" w:rsidRPr="00C4749F" w:rsidRDefault="00927BDC" w:rsidP="00DC47CE">
            <w:pPr>
              <w:pStyle w:val="Table"/>
              <w:keepNext/>
            </w:pPr>
            <w:r>
              <w:t>2.33</w:t>
            </w:r>
          </w:p>
        </w:tc>
      </w:tr>
      <w:tr w:rsidR="00927BDC" w:rsidRPr="00C4749F" w14:paraId="0A08513D" w14:textId="77777777" w:rsidTr="00927BDC">
        <w:trPr>
          <w:tblHeader/>
        </w:trPr>
        <w:tc>
          <w:tcPr>
            <w:tcW w:w="538" w:type="dxa"/>
          </w:tcPr>
          <w:p w14:paraId="2CA70AC0" w14:textId="439DC3FD" w:rsidR="00927BDC" w:rsidRPr="00C4749F" w:rsidRDefault="00927BDC" w:rsidP="00DC47CE">
            <w:pPr>
              <w:pStyle w:val="Table"/>
            </w:pPr>
            <w:r>
              <w:t>8</w:t>
            </w:r>
          </w:p>
        </w:tc>
        <w:tc>
          <w:tcPr>
            <w:tcW w:w="2495" w:type="dxa"/>
            <w:shd w:val="clear" w:color="auto" w:fill="auto"/>
            <w:tcMar>
              <w:top w:w="28" w:type="dxa"/>
            </w:tcMar>
          </w:tcPr>
          <w:p w14:paraId="60AF755C" w14:textId="22D475AD" w:rsidR="00927BDC" w:rsidRPr="00C4749F" w:rsidRDefault="00927BDC" w:rsidP="00DC47CE">
            <w:pPr>
              <w:pStyle w:val="Table"/>
            </w:pPr>
            <w:r>
              <w:t>that is wrong</w:t>
            </w:r>
          </w:p>
        </w:tc>
        <w:tc>
          <w:tcPr>
            <w:tcW w:w="2775" w:type="dxa"/>
            <w:shd w:val="clear" w:color="auto" w:fill="auto"/>
            <w:tcMar>
              <w:top w:w="28" w:type="dxa"/>
            </w:tcMar>
          </w:tcPr>
          <w:p w14:paraId="46364288" w14:textId="0225C24F" w:rsidR="00927BDC" w:rsidRPr="00C4749F" w:rsidRDefault="00927BDC" w:rsidP="00DC47CE">
            <w:pPr>
              <w:pStyle w:val="Table"/>
            </w:pPr>
            <w:r w:rsidRPr="00210A56">
              <w:t>that is wrong</w:t>
            </w:r>
          </w:p>
        </w:tc>
        <w:tc>
          <w:tcPr>
            <w:tcW w:w="1115" w:type="dxa"/>
          </w:tcPr>
          <w:p w14:paraId="16EF7225" w14:textId="4CC3B8F7" w:rsidR="00927BDC" w:rsidRPr="00C4749F" w:rsidRDefault="00927BDC" w:rsidP="00DC47CE">
            <w:pPr>
              <w:pStyle w:val="Table"/>
            </w:pPr>
            <w:r>
              <w:t>1</w:t>
            </w:r>
          </w:p>
        </w:tc>
        <w:tc>
          <w:tcPr>
            <w:tcW w:w="1142" w:type="dxa"/>
            <w:shd w:val="clear" w:color="auto" w:fill="auto"/>
            <w:tcMar>
              <w:top w:w="28" w:type="dxa"/>
            </w:tcMar>
          </w:tcPr>
          <w:p w14:paraId="22D2BF79" w14:textId="541A79C4" w:rsidR="00927BDC" w:rsidRPr="00C4749F" w:rsidRDefault="00927BDC" w:rsidP="00DC47CE">
            <w:pPr>
              <w:pStyle w:val="Table"/>
              <w:keepNext/>
            </w:pPr>
            <w:r>
              <w:t>2.79</w:t>
            </w:r>
          </w:p>
        </w:tc>
      </w:tr>
      <w:tr w:rsidR="00927BDC" w:rsidRPr="00C4749F" w14:paraId="0FB24FD0" w14:textId="77777777" w:rsidTr="00927BDC">
        <w:trPr>
          <w:tblHeader/>
        </w:trPr>
        <w:tc>
          <w:tcPr>
            <w:tcW w:w="538" w:type="dxa"/>
          </w:tcPr>
          <w:p w14:paraId="1673B184" w14:textId="10919BBF" w:rsidR="00927BDC" w:rsidRDefault="00927BDC" w:rsidP="00DC47CE">
            <w:pPr>
              <w:pStyle w:val="Table"/>
            </w:pPr>
            <w:r>
              <w:t>9</w:t>
            </w:r>
          </w:p>
        </w:tc>
        <w:tc>
          <w:tcPr>
            <w:tcW w:w="2495" w:type="dxa"/>
            <w:shd w:val="clear" w:color="auto" w:fill="auto"/>
            <w:tcMar>
              <w:top w:w="28" w:type="dxa"/>
            </w:tcMar>
          </w:tcPr>
          <w:p w14:paraId="6F6DD610" w14:textId="074E66E3" w:rsidR="00927BDC" w:rsidRPr="00C4749F" w:rsidRDefault="00927BDC" w:rsidP="00DC47CE">
            <w:pPr>
              <w:pStyle w:val="Table"/>
            </w:pPr>
            <w:r>
              <w:t xml:space="preserve">I have an appointment </w:t>
            </w:r>
          </w:p>
        </w:tc>
        <w:tc>
          <w:tcPr>
            <w:tcW w:w="2775" w:type="dxa"/>
            <w:shd w:val="clear" w:color="auto" w:fill="auto"/>
            <w:tcMar>
              <w:top w:w="28" w:type="dxa"/>
            </w:tcMar>
          </w:tcPr>
          <w:p w14:paraId="63BA1E18" w14:textId="74A18CC6" w:rsidR="00927BDC" w:rsidRPr="00C4749F" w:rsidRDefault="00927BDC" w:rsidP="00DC47CE">
            <w:pPr>
              <w:pStyle w:val="Table"/>
            </w:pPr>
            <w:r w:rsidRPr="001353CB">
              <w:t>I have an appointment</w:t>
            </w:r>
          </w:p>
        </w:tc>
        <w:tc>
          <w:tcPr>
            <w:tcW w:w="1115" w:type="dxa"/>
          </w:tcPr>
          <w:p w14:paraId="014B21B7" w14:textId="7897336C" w:rsidR="00927BDC" w:rsidRPr="00C4749F" w:rsidRDefault="00927BDC" w:rsidP="00DC47CE">
            <w:pPr>
              <w:pStyle w:val="Table"/>
            </w:pPr>
            <w:r>
              <w:t>6</w:t>
            </w:r>
          </w:p>
        </w:tc>
        <w:tc>
          <w:tcPr>
            <w:tcW w:w="1142" w:type="dxa"/>
            <w:shd w:val="clear" w:color="auto" w:fill="auto"/>
            <w:tcMar>
              <w:top w:w="28" w:type="dxa"/>
            </w:tcMar>
          </w:tcPr>
          <w:p w14:paraId="7AD31AA6" w14:textId="0BCDEF75" w:rsidR="00927BDC" w:rsidRPr="00C4749F" w:rsidRDefault="00927BDC" w:rsidP="00DC47CE">
            <w:pPr>
              <w:pStyle w:val="Table"/>
              <w:keepNext/>
            </w:pPr>
            <w:r>
              <w:t>3.60</w:t>
            </w:r>
          </w:p>
        </w:tc>
      </w:tr>
      <w:tr w:rsidR="00927BDC" w:rsidRPr="00C4749F" w14:paraId="2E683E38" w14:textId="77777777" w:rsidTr="00927BDC">
        <w:trPr>
          <w:tblHeader/>
        </w:trPr>
        <w:tc>
          <w:tcPr>
            <w:tcW w:w="538" w:type="dxa"/>
          </w:tcPr>
          <w:p w14:paraId="17C0F6D4" w14:textId="4787F76F" w:rsidR="00927BDC" w:rsidRDefault="00927BDC" w:rsidP="00DC47CE">
            <w:pPr>
              <w:pStyle w:val="Table"/>
            </w:pPr>
            <w:r>
              <w:t>10</w:t>
            </w:r>
          </w:p>
        </w:tc>
        <w:tc>
          <w:tcPr>
            <w:tcW w:w="2495" w:type="dxa"/>
            <w:shd w:val="clear" w:color="auto" w:fill="auto"/>
            <w:tcMar>
              <w:top w:w="28" w:type="dxa"/>
            </w:tcMar>
          </w:tcPr>
          <w:p w14:paraId="60C9D943" w14:textId="2A34562D" w:rsidR="00927BDC" w:rsidRPr="00C4749F" w:rsidRDefault="00927BDC" w:rsidP="00DC47CE">
            <w:pPr>
              <w:pStyle w:val="Table"/>
            </w:pPr>
            <w:r>
              <w:t>goodbye</w:t>
            </w:r>
          </w:p>
        </w:tc>
        <w:tc>
          <w:tcPr>
            <w:tcW w:w="2775" w:type="dxa"/>
            <w:shd w:val="clear" w:color="auto" w:fill="auto"/>
            <w:tcMar>
              <w:top w:w="28" w:type="dxa"/>
            </w:tcMar>
          </w:tcPr>
          <w:p w14:paraId="3AA0CCA9" w14:textId="13487312" w:rsidR="00927BDC" w:rsidRPr="00C4749F" w:rsidRDefault="00927BDC" w:rsidP="00DC47CE">
            <w:pPr>
              <w:pStyle w:val="Table"/>
            </w:pPr>
            <w:r>
              <w:t>goodbye</w:t>
            </w:r>
          </w:p>
        </w:tc>
        <w:tc>
          <w:tcPr>
            <w:tcW w:w="1115" w:type="dxa"/>
          </w:tcPr>
          <w:p w14:paraId="05D5CA68" w14:textId="14673DAB" w:rsidR="00927BDC" w:rsidRPr="00C4749F" w:rsidRDefault="00927BDC" w:rsidP="00DC47CE">
            <w:pPr>
              <w:pStyle w:val="Table"/>
            </w:pPr>
            <w:r>
              <w:t>2</w:t>
            </w:r>
          </w:p>
        </w:tc>
        <w:tc>
          <w:tcPr>
            <w:tcW w:w="1142" w:type="dxa"/>
            <w:shd w:val="clear" w:color="auto" w:fill="auto"/>
            <w:tcMar>
              <w:top w:w="28" w:type="dxa"/>
            </w:tcMar>
          </w:tcPr>
          <w:p w14:paraId="15927391" w14:textId="7C0F52D6" w:rsidR="00927BDC" w:rsidRPr="00C4749F" w:rsidRDefault="00927BDC" w:rsidP="00DC47CE">
            <w:pPr>
              <w:pStyle w:val="Table"/>
              <w:keepNext/>
            </w:pPr>
            <w:r>
              <w:t>3.01</w:t>
            </w:r>
          </w:p>
        </w:tc>
      </w:tr>
    </w:tbl>
    <w:p w14:paraId="2E3BE847" w14:textId="21449960" w:rsidR="000B3B2A" w:rsidRDefault="000B3B2A">
      <w:pPr>
        <w:rPr>
          <w:b/>
          <w:color w:val="0066A2"/>
          <w:sz w:val="22"/>
          <w:szCs w:val="22"/>
        </w:rPr>
      </w:pPr>
    </w:p>
    <w:p w14:paraId="44E7B621" w14:textId="73CD8388" w:rsidR="004E3693" w:rsidRDefault="000B3B2A" w:rsidP="00F02538">
      <w:pPr>
        <w:rPr>
          <w:b/>
          <w:color w:val="0066A2"/>
          <w:sz w:val="22"/>
          <w:szCs w:val="22"/>
        </w:rPr>
      </w:pPr>
      <w:r>
        <w:rPr>
          <w:b/>
          <w:color w:val="0066A2"/>
          <w:sz w:val="22"/>
          <w:szCs w:val="22"/>
        </w:rPr>
        <w:t>Implementatie</w:t>
      </w:r>
      <w:r w:rsidR="0066411D">
        <w:rPr>
          <w:b/>
          <w:color w:val="0066A2"/>
          <w:sz w:val="22"/>
          <w:szCs w:val="22"/>
        </w:rPr>
        <w:t xml:space="preserve"> 2</w:t>
      </w:r>
      <w:r>
        <w:rPr>
          <w:b/>
          <w:color w:val="0066A2"/>
          <w:sz w:val="22"/>
          <w:szCs w:val="22"/>
        </w:rPr>
        <w:t xml:space="preserve"> - Socket</w:t>
      </w:r>
    </w:p>
    <w:p w14:paraId="605EC1A9" w14:textId="77777777" w:rsidR="007F471C" w:rsidRDefault="007F471C" w:rsidP="00F02538"/>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1" w:type="dxa"/>
          <w:left w:w="85" w:type="dxa"/>
          <w:bottom w:w="11" w:type="dxa"/>
          <w:right w:w="85" w:type="dxa"/>
        </w:tblCellMar>
        <w:tblLook w:val="01E0" w:firstRow="1" w:lastRow="1" w:firstColumn="1" w:lastColumn="1" w:noHBand="0" w:noVBand="0"/>
      </w:tblPr>
      <w:tblGrid>
        <w:gridCol w:w="537"/>
        <w:gridCol w:w="2488"/>
        <w:gridCol w:w="2766"/>
        <w:gridCol w:w="1115"/>
        <w:gridCol w:w="1160"/>
      </w:tblGrid>
      <w:tr w:rsidR="00927BDC" w:rsidRPr="00C4749F" w14:paraId="476EFB98" w14:textId="77777777" w:rsidTr="007F471C">
        <w:trPr>
          <w:tblHeader/>
        </w:trPr>
        <w:tc>
          <w:tcPr>
            <w:tcW w:w="537" w:type="dxa"/>
            <w:tcBorders>
              <w:right w:val="single" w:sz="4" w:space="0" w:color="FFFFFF"/>
            </w:tcBorders>
            <w:shd w:val="clear" w:color="auto" w:fill="0066A2"/>
          </w:tcPr>
          <w:p w14:paraId="1D2B155A" w14:textId="77777777" w:rsidR="00927BDC" w:rsidRDefault="00927BDC" w:rsidP="00153664">
            <w:pPr>
              <w:pStyle w:val="TableHeader"/>
            </w:pPr>
            <w:r>
              <w:t>Nr.</w:t>
            </w:r>
          </w:p>
        </w:tc>
        <w:tc>
          <w:tcPr>
            <w:tcW w:w="2488" w:type="dxa"/>
            <w:tcBorders>
              <w:right w:val="single" w:sz="4" w:space="0" w:color="FFFFFF"/>
            </w:tcBorders>
            <w:shd w:val="clear" w:color="auto" w:fill="0066A2"/>
            <w:tcMar>
              <w:top w:w="57" w:type="dxa"/>
            </w:tcMar>
          </w:tcPr>
          <w:p w14:paraId="18DEE21C" w14:textId="77777777" w:rsidR="00927BDC" w:rsidRPr="00C4749F" w:rsidRDefault="00927BDC" w:rsidP="00153664">
            <w:pPr>
              <w:pStyle w:val="TableHeader"/>
            </w:pPr>
            <w:r>
              <w:t>Tekst</w:t>
            </w:r>
          </w:p>
        </w:tc>
        <w:tc>
          <w:tcPr>
            <w:tcW w:w="2766" w:type="dxa"/>
            <w:tcBorders>
              <w:left w:val="single" w:sz="4" w:space="0" w:color="FFFFFF"/>
              <w:right w:val="single" w:sz="4" w:space="0" w:color="FFFFFF"/>
            </w:tcBorders>
            <w:shd w:val="clear" w:color="auto" w:fill="0066A2"/>
            <w:tcMar>
              <w:top w:w="57" w:type="dxa"/>
            </w:tcMar>
          </w:tcPr>
          <w:p w14:paraId="3994F96E" w14:textId="77777777" w:rsidR="00927BDC" w:rsidRPr="00C4749F" w:rsidRDefault="00927BDC" w:rsidP="00153664">
            <w:pPr>
              <w:pStyle w:val="TableHeader"/>
            </w:pPr>
            <w:r>
              <w:t>STT</w:t>
            </w:r>
          </w:p>
        </w:tc>
        <w:tc>
          <w:tcPr>
            <w:tcW w:w="1115" w:type="dxa"/>
            <w:tcBorders>
              <w:left w:val="single" w:sz="4" w:space="0" w:color="FFFFFF"/>
              <w:right w:val="single" w:sz="4" w:space="0" w:color="FFFFFF"/>
            </w:tcBorders>
            <w:shd w:val="clear" w:color="auto" w:fill="0066A2"/>
          </w:tcPr>
          <w:p w14:paraId="2331BFB6" w14:textId="77777777" w:rsidR="00927BDC" w:rsidRDefault="00927BDC" w:rsidP="00153664">
            <w:pPr>
              <w:pStyle w:val="TableHeader"/>
            </w:pPr>
            <w:r>
              <w:t>Pogingen</w:t>
            </w:r>
          </w:p>
        </w:tc>
        <w:tc>
          <w:tcPr>
            <w:tcW w:w="1160" w:type="dxa"/>
            <w:tcBorders>
              <w:left w:val="single" w:sz="4" w:space="0" w:color="FFFFFF"/>
            </w:tcBorders>
            <w:shd w:val="clear" w:color="auto" w:fill="0066A2"/>
            <w:tcMar>
              <w:top w:w="57" w:type="dxa"/>
            </w:tcMar>
          </w:tcPr>
          <w:p w14:paraId="49E3E903" w14:textId="7EC5D502" w:rsidR="00927BDC" w:rsidRPr="00C4749F" w:rsidRDefault="00927BDC" w:rsidP="00153664">
            <w:pPr>
              <w:pStyle w:val="TableHeader"/>
            </w:pPr>
            <w:r>
              <w:t>Response</w:t>
            </w:r>
          </w:p>
        </w:tc>
      </w:tr>
      <w:tr w:rsidR="00927BDC" w:rsidRPr="00C4749F" w14:paraId="5A9B7AE1" w14:textId="77777777" w:rsidTr="007F471C">
        <w:trPr>
          <w:tblHeader/>
        </w:trPr>
        <w:tc>
          <w:tcPr>
            <w:tcW w:w="537" w:type="dxa"/>
          </w:tcPr>
          <w:p w14:paraId="07B6D874" w14:textId="77777777" w:rsidR="00927BDC" w:rsidRPr="00C4749F" w:rsidRDefault="00927BDC" w:rsidP="007F471C">
            <w:pPr>
              <w:pStyle w:val="Table"/>
            </w:pPr>
            <w:r>
              <w:t>1</w:t>
            </w:r>
          </w:p>
        </w:tc>
        <w:tc>
          <w:tcPr>
            <w:tcW w:w="2488" w:type="dxa"/>
            <w:shd w:val="clear" w:color="auto" w:fill="auto"/>
            <w:tcMar>
              <w:top w:w="28" w:type="dxa"/>
            </w:tcMar>
          </w:tcPr>
          <w:p w14:paraId="0C9A92A4" w14:textId="396A517E" w:rsidR="00927BDC" w:rsidRPr="00C4749F" w:rsidRDefault="00927BDC" w:rsidP="007F471C">
            <w:pPr>
              <w:pStyle w:val="Table"/>
            </w:pPr>
            <w:r>
              <w:t>hello</w:t>
            </w:r>
          </w:p>
        </w:tc>
        <w:tc>
          <w:tcPr>
            <w:tcW w:w="2766" w:type="dxa"/>
            <w:shd w:val="clear" w:color="auto" w:fill="auto"/>
            <w:tcMar>
              <w:top w:w="28" w:type="dxa"/>
            </w:tcMar>
          </w:tcPr>
          <w:p w14:paraId="20F84F68" w14:textId="2A8359ED" w:rsidR="00927BDC" w:rsidRPr="00C4749F" w:rsidRDefault="00927BDC" w:rsidP="007F471C">
            <w:pPr>
              <w:pStyle w:val="Table"/>
            </w:pPr>
            <w:r>
              <w:t>hello</w:t>
            </w:r>
          </w:p>
        </w:tc>
        <w:tc>
          <w:tcPr>
            <w:tcW w:w="1115" w:type="dxa"/>
          </w:tcPr>
          <w:p w14:paraId="710B1A9A" w14:textId="07DD8581" w:rsidR="00927BDC" w:rsidRPr="00C4749F" w:rsidRDefault="00927BDC" w:rsidP="007F471C">
            <w:pPr>
              <w:pStyle w:val="Table"/>
            </w:pPr>
            <w:r>
              <w:t>1</w:t>
            </w:r>
          </w:p>
        </w:tc>
        <w:tc>
          <w:tcPr>
            <w:tcW w:w="1160" w:type="dxa"/>
            <w:shd w:val="clear" w:color="auto" w:fill="auto"/>
            <w:tcMar>
              <w:top w:w="28" w:type="dxa"/>
            </w:tcMar>
          </w:tcPr>
          <w:p w14:paraId="2854DC7D" w14:textId="2DAAC57A" w:rsidR="00927BDC" w:rsidRPr="00C4749F" w:rsidRDefault="00927BDC" w:rsidP="007F471C">
            <w:pPr>
              <w:pStyle w:val="Table"/>
            </w:pPr>
            <w:r>
              <w:t>0.20</w:t>
            </w:r>
          </w:p>
        </w:tc>
      </w:tr>
      <w:tr w:rsidR="00927BDC" w:rsidRPr="00C4749F" w14:paraId="39601D32" w14:textId="77777777" w:rsidTr="007F471C">
        <w:trPr>
          <w:tblHeader/>
        </w:trPr>
        <w:tc>
          <w:tcPr>
            <w:tcW w:w="537" w:type="dxa"/>
          </w:tcPr>
          <w:p w14:paraId="19C5F0EB" w14:textId="77777777" w:rsidR="00927BDC" w:rsidRPr="00C4749F" w:rsidRDefault="00927BDC" w:rsidP="007F471C">
            <w:pPr>
              <w:pStyle w:val="Table"/>
            </w:pPr>
            <w:r>
              <w:t>2</w:t>
            </w:r>
          </w:p>
        </w:tc>
        <w:tc>
          <w:tcPr>
            <w:tcW w:w="2488" w:type="dxa"/>
            <w:shd w:val="clear" w:color="auto" w:fill="auto"/>
            <w:tcMar>
              <w:top w:w="28" w:type="dxa"/>
            </w:tcMar>
          </w:tcPr>
          <w:p w14:paraId="59B81F6B" w14:textId="6A079720" w:rsidR="00927BDC" w:rsidRPr="00C4749F" w:rsidRDefault="00927BDC" w:rsidP="007F471C">
            <w:pPr>
              <w:pStyle w:val="Table"/>
            </w:pPr>
            <w:r>
              <w:t>how are you today</w:t>
            </w:r>
          </w:p>
        </w:tc>
        <w:tc>
          <w:tcPr>
            <w:tcW w:w="2766" w:type="dxa"/>
            <w:shd w:val="clear" w:color="auto" w:fill="auto"/>
            <w:tcMar>
              <w:top w:w="28" w:type="dxa"/>
            </w:tcMar>
          </w:tcPr>
          <w:p w14:paraId="079A209E" w14:textId="1586E399" w:rsidR="00927BDC" w:rsidRPr="00C4749F" w:rsidRDefault="00927BDC" w:rsidP="007F471C">
            <w:pPr>
              <w:pStyle w:val="Table"/>
            </w:pPr>
            <w:r w:rsidRPr="00F53F4A">
              <w:t>how are you today</w:t>
            </w:r>
          </w:p>
        </w:tc>
        <w:tc>
          <w:tcPr>
            <w:tcW w:w="1115" w:type="dxa"/>
          </w:tcPr>
          <w:p w14:paraId="3EE21195" w14:textId="7B1F18EA" w:rsidR="00927BDC" w:rsidRPr="00C4749F" w:rsidRDefault="00927BDC" w:rsidP="007F471C">
            <w:pPr>
              <w:pStyle w:val="Table"/>
            </w:pPr>
            <w:r>
              <w:t>1</w:t>
            </w:r>
          </w:p>
        </w:tc>
        <w:tc>
          <w:tcPr>
            <w:tcW w:w="1160" w:type="dxa"/>
            <w:shd w:val="clear" w:color="auto" w:fill="auto"/>
            <w:tcMar>
              <w:top w:w="28" w:type="dxa"/>
            </w:tcMar>
          </w:tcPr>
          <w:p w14:paraId="2662DA5E" w14:textId="38A6CF87" w:rsidR="00927BDC" w:rsidRPr="00C4749F" w:rsidRDefault="00927BDC" w:rsidP="007F471C">
            <w:pPr>
              <w:pStyle w:val="Table"/>
            </w:pPr>
            <w:r>
              <w:t>0.20</w:t>
            </w:r>
          </w:p>
        </w:tc>
      </w:tr>
      <w:tr w:rsidR="00927BDC" w:rsidRPr="00C4749F" w14:paraId="12C73E81" w14:textId="77777777" w:rsidTr="007F471C">
        <w:trPr>
          <w:tblHeader/>
        </w:trPr>
        <w:tc>
          <w:tcPr>
            <w:tcW w:w="537" w:type="dxa"/>
          </w:tcPr>
          <w:p w14:paraId="374CD7DD" w14:textId="77777777" w:rsidR="00927BDC" w:rsidRPr="00C4749F" w:rsidRDefault="00927BDC" w:rsidP="007F471C">
            <w:pPr>
              <w:pStyle w:val="Table"/>
            </w:pPr>
            <w:r>
              <w:t>3</w:t>
            </w:r>
          </w:p>
        </w:tc>
        <w:tc>
          <w:tcPr>
            <w:tcW w:w="2488" w:type="dxa"/>
            <w:shd w:val="clear" w:color="auto" w:fill="auto"/>
            <w:tcMar>
              <w:top w:w="28" w:type="dxa"/>
            </w:tcMar>
          </w:tcPr>
          <w:p w14:paraId="1A0204D1" w14:textId="1E343D48" w:rsidR="00927BDC" w:rsidRPr="00C4749F" w:rsidRDefault="00927BDC" w:rsidP="007F471C">
            <w:pPr>
              <w:pStyle w:val="Table"/>
            </w:pPr>
            <w:r>
              <w:t>what is your name</w:t>
            </w:r>
          </w:p>
        </w:tc>
        <w:tc>
          <w:tcPr>
            <w:tcW w:w="2766" w:type="dxa"/>
            <w:shd w:val="clear" w:color="auto" w:fill="auto"/>
            <w:tcMar>
              <w:top w:w="28" w:type="dxa"/>
            </w:tcMar>
          </w:tcPr>
          <w:p w14:paraId="5A7F7CFF" w14:textId="3D958081" w:rsidR="00927BDC" w:rsidRPr="00C4749F" w:rsidRDefault="00927BDC" w:rsidP="007F471C">
            <w:pPr>
              <w:pStyle w:val="Table"/>
            </w:pPr>
            <w:r w:rsidRPr="001353CB">
              <w:t>what is your name</w:t>
            </w:r>
          </w:p>
        </w:tc>
        <w:tc>
          <w:tcPr>
            <w:tcW w:w="1115" w:type="dxa"/>
          </w:tcPr>
          <w:p w14:paraId="67EB2FE1" w14:textId="37057BF6" w:rsidR="00927BDC" w:rsidRPr="00C4749F" w:rsidRDefault="00927BDC" w:rsidP="007F471C">
            <w:pPr>
              <w:pStyle w:val="Table"/>
            </w:pPr>
            <w:r>
              <w:t>1</w:t>
            </w:r>
          </w:p>
        </w:tc>
        <w:tc>
          <w:tcPr>
            <w:tcW w:w="1160" w:type="dxa"/>
            <w:shd w:val="clear" w:color="auto" w:fill="auto"/>
            <w:tcMar>
              <w:top w:w="28" w:type="dxa"/>
            </w:tcMar>
          </w:tcPr>
          <w:p w14:paraId="33B71C59" w14:textId="64273EC1" w:rsidR="00927BDC" w:rsidRPr="00C4749F" w:rsidRDefault="00927BDC" w:rsidP="007F471C">
            <w:pPr>
              <w:pStyle w:val="Table"/>
              <w:keepNext/>
            </w:pPr>
            <w:r>
              <w:t>0.20</w:t>
            </w:r>
          </w:p>
        </w:tc>
      </w:tr>
      <w:tr w:rsidR="00927BDC" w:rsidRPr="00C4749F" w14:paraId="6818C2A3" w14:textId="77777777" w:rsidTr="007F471C">
        <w:trPr>
          <w:tblHeader/>
        </w:trPr>
        <w:tc>
          <w:tcPr>
            <w:tcW w:w="537" w:type="dxa"/>
          </w:tcPr>
          <w:p w14:paraId="00B588E0" w14:textId="77777777" w:rsidR="00927BDC" w:rsidRPr="00C4749F" w:rsidRDefault="00927BDC" w:rsidP="007F471C">
            <w:pPr>
              <w:pStyle w:val="Table"/>
            </w:pPr>
            <w:r>
              <w:t>4</w:t>
            </w:r>
          </w:p>
        </w:tc>
        <w:tc>
          <w:tcPr>
            <w:tcW w:w="2488" w:type="dxa"/>
            <w:shd w:val="clear" w:color="auto" w:fill="auto"/>
            <w:tcMar>
              <w:top w:w="28" w:type="dxa"/>
            </w:tcMar>
          </w:tcPr>
          <w:p w14:paraId="4F509AB8" w14:textId="73242860" w:rsidR="00927BDC" w:rsidRPr="00C4749F" w:rsidRDefault="00927BDC" w:rsidP="007F471C">
            <w:pPr>
              <w:pStyle w:val="Table"/>
            </w:pPr>
            <w:r>
              <w:t>thank you</w:t>
            </w:r>
          </w:p>
        </w:tc>
        <w:tc>
          <w:tcPr>
            <w:tcW w:w="2766" w:type="dxa"/>
            <w:shd w:val="clear" w:color="auto" w:fill="auto"/>
            <w:tcMar>
              <w:top w:w="28" w:type="dxa"/>
            </w:tcMar>
          </w:tcPr>
          <w:p w14:paraId="624C582A" w14:textId="7395078C" w:rsidR="00927BDC" w:rsidRPr="00C4749F" w:rsidRDefault="00927BDC" w:rsidP="007F471C">
            <w:pPr>
              <w:pStyle w:val="Table"/>
            </w:pPr>
            <w:r>
              <w:t>thank you</w:t>
            </w:r>
          </w:p>
        </w:tc>
        <w:tc>
          <w:tcPr>
            <w:tcW w:w="1115" w:type="dxa"/>
          </w:tcPr>
          <w:p w14:paraId="25DF27F7" w14:textId="479E5514" w:rsidR="00927BDC" w:rsidRPr="00C4749F" w:rsidRDefault="00927BDC" w:rsidP="007F471C">
            <w:pPr>
              <w:pStyle w:val="Table"/>
            </w:pPr>
            <w:r>
              <w:t>1</w:t>
            </w:r>
          </w:p>
        </w:tc>
        <w:tc>
          <w:tcPr>
            <w:tcW w:w="1160" w:type="dxa"/>
            <w:shd w:val="clear" w:color="auto" w:fill="auto"/>
            <w:tcMar>
              <w:top w:w="28" w:type="dxa"/>
            </w:tcMar>
          </w:tcPr>
          <w:p w14:paraId="7306D4A5" w14:textId="47E777D1" w:rsidR="00927BDC" w:rsidRPr="00C4749F" w:rsidRDefault="00927BDC" w:rsidP="007F471C">
            <w:pPr>
              <w:pStyle w:val="Table"/>
              <w:keepNext/>
            </w:pPr>
            <w:r>
              <w:t>0.25</w:t>
            </w:r>
          </w:p>
        </w:tc>
      </w:tr>
      <w:tr w:rsidR="00927BDC" w:rsidRPr="00C4749F" w14:paraId="18E958DB" w14:textId="77777777" w:rsidTr="007F471C">
        <w:trPr>
          <w:tblHeader/>
        </w:trPr>
        <w:tc>
          <w:tcPr>
            <w:tcW w:w="537" w:type="dxa"/>
          </w:tcPr>
          <w:p w14:paraId="18EFDB6E" w14:textId="77777777" w:rsidR="00927BDC" w:rsidRPr="00C4749F" w:rsidRDefault="00927BDC" w:rsidP="007F471C">
            <w:pPr>
              <w:pStyle w:val="Table"/>
            </w:pPr>
            <w:r>
              <w:t>5</w:t>
            </w:r>
          </w:p>
        </w:tc>
        <w:tc>
          <w:tcPr>
            <w:tcW w:w="2488" w:type="dxa"/>
            <w:shd w:val="clear" w:color="auto" w:fill="auto"/>
            <w:tcMar>
              <w:top w:w="28" w:type="dxa"/>
            </w:tcMar>
          </w:tcPr>
          <w:p w14:paraId="44C1DA3C" w14:textId="7F3BD7F9" w:rsidR="00927BDC" w:rsidRPr="00C4749F" w:rsidRDefault="00927BDC" w:rsidP="007F471C">
            <w:pPr>
              <w:pStyle w:val="Table"/>
            </w:pPr>
            <w:r>
              <w:t>can you hear me</w:t>
            </w:r>
          </w:p>
        </w:tc>
        <w:tc>
          <w:tcPr>
            <w:tcW w:w="2766" w:type="dxa"/>
            <w:shd w:val="clear" w:color="auto" w:fill="auto"/>
            <w:tcMar>
              <w:top w:w="28" w:type="dxa"/>
            </w:tcMar>
          </w:tcPr>
          <w:p w14:paraId="5BDE1061" w14:textId="73068D10" w:rsidR="00927BDC" w:rsidRPr="00C4749F" w:rsidRDefault="00927BDC" w:rsidP="007F471C">
            <w:pPr>
              <w:pStyle w:val="Table"/>
            </w:pPr>
            <w:r w:rsidRPr="00334660">
              <w:t>can you hear me</w:t>
            </w:r>
          </w:p>
        </w:tc>
        <w:tc>
          <w:tcPr>
            <w:tcW w:w="1115" w:type="dxa"/>
          </w:tcPr>
          <w:p w14:paraId="7127383F" w14:textId="565CE725" w:rsidR="00927BDC" w:rsidRPr="00C4749F" w:rsidRDefault="00927BDC" w:rsidP="007F471C">
            <w:pPr>
              <w:pStyle w:val="Table"/>
            </w:pPr>
            <w:r>
              <w:t>1</w:t>
            </w:r>
          </w:p>
        </w:tc>
        <w:tc>
          <w:tcPr>
            <w:tcW w:w="1160" w:type="dxa"/>
            <w:shd w:val="clear" w:color="auto" w:fill="auto"/>
            <w:tcMar>
              <w:top w:w="28" w:type="dxa"/>
            </w:tcMar>
          </w:tcPr>
          <w:p w14:paraId="5737F61B" w14:textId="45BA2A2E" w:rsidR="00927BDC" w:rsidRPr="00C4749F" w:rsidRDefault="00927BDC" w:rsidP="007F471C">
            <w:pPr>
              <w:pStyle w:val="Table"/>
              <w:keepNext/>
            </w:pPr>
            <w:r>
              <w:t>0.18</w:t>
            </w:r>
          </w:p>
        </w:tc>
      </w:tr>
      <w:tr w:rsidR="00927BDC" w:rsidRPr="00C4749F" w14:paraId="4449FD22" w14:textId="77777777" w:rsidTr="007F471C">
        <w:trPr>
          <w:tblHeader/>
        </w:trPr>
        <w:tc>
          <w:tcPr>
            <w:tcW w:w="537" w:type="dxa"/>
          </w:tcPr>
          <w:p w14:paraId="4B028461" w14:textId="77777777" w:rsidR="00927BDC" w:rsidRPr="00C4749F" w:rsidRDefault="00927BDC" w:rsidP="007F471C">
            <w:pPr>
              <w:pStyle w:val="Table"/>
            </w:pPr>
            <w:r>
              <w:t>6</w:t>
            </w:r>
          </w:p>
        </w:tc>
        <w:tc>
          <w:tcPr>
            <w:tcW w:w="2488" w:type="dxa"/>
            <w:shd w:val="clear" w:color="auto" w:fill="auto"/>
            <w:tcMar>
              <w:top w:w="28" w:type="dxa"/>
            </w:tcMar>
          </w:tcPr>
          <w:p w14:paraId="3A9D4745" w14:textId="12BC4621" w:rsidR="00927BDC" w:rsidRPr="00C4749F" w:rsidRDefault="00927BDC" w:rsidP="007F471C">
            <w:pPr>
              <w:pStyle w:val="Table"/>
            </w:pPr>
            <w:r>
              <w:t>where are the toilets</w:t>
            </w:r>
          </w:p>
        </w:tc>
        <w:tc>
          <w:tcPr>
            <w:tcW w:w="2766" w:type="dxa"/>
            <w:shd w:val="clear" w:color="auto" w:fill="auto"/>
            <w:tcMar>
              <w:top w:w="28" w:type="dxa"/>
            </w:tcMar>
          </w:tcPr>
          <w:p w14:paraId="3EC3E73A" w14:textId="01E2073D" w:rsidR="00927BDC" w:rsidRPr="00C4749F" w:rsidRDefault="00927BDC" w:rsidP="007F471C">
            <w:pPr>
              <w:pStyle w:val="Table"/>
            </w:pPr>
            <w:r w:rsidRPr="00C3028F">
              <w:t>where are the toilets</w:t>
            </w:r>
          </w:p>
        </w:tc>
        <w:tc>
          <w:tcPr>
            <w:tcW w:w="1115" w:type="dxa"/>
          </w:tcPr>
          <w:p w14:paraId="7C8A68A5" w14:textId="4E222D03" w:rsidR="00927BDC" w:rsidRPr="00C4749F" w:rsidRDefault="00927BDC" w:rsidP="007F471C">
            <w:pPr>
              <w:pStyle w:val="Table"/>
            </w:pPr>
            <w:r>
              <w:t>1</w:t>
            </w:r>
          </w:p>
        </w:tc>
        <w:tc>
          <w:tcPr>
            <w:tcW w:w="1160" w:type="dxa"/>
            <w:shd w:val="clear" w:color="auto" w:fill="auto"/>
            <w:tcMar>
              <w:top w:w="28" w:type="dxa"/>
            </w:tcMar>
          </w:tcPr>
          <w:p w14:paraId="1EBFEF3F" w14:textId="454A4096" w:rsidR="00927BDC" w:rsidRPr="00C4749F" w:rsidRDefault="00927BDC" w:rsidP="007F471C">
            <w:pPr>
              <w:pStyle w:val="Table"/>
              <w:keepNext/>
            </w:pPr>
            <w:r>
              <w:t>0.21</w:t>
            </w:r>
          </w:p>
        </w:tc>
      </w:tr>
      <w:tr w:rsidR="00927BDC" w:rsidRPr="00C4749F" w14:paraId="6E910E0F" w14:textId="77777777" w:rsidTr="007F471C">
        <w:trPr>
          <w:tblHeader/>
        </w:trPr>
        <w:tc>
          <w:tcPr>
            <w:tcW w:w="537" w:type="dxa"/>
          </w:tcPr>
          <w:p w14:paraId="6580D27F" w14:textId="77777777" w:rsidR="00927BDC" w:rsidRPr="00C4749F" w:rsidRDefault="00927BDC" w:rsidP="007F471C">
            <w:pPr>
              <w:pStyle w:val="Table"/>
            </w:pPr>
            <w:r>
              <w:t>7</w:t>
            </w:r>
          </w:p>
        </w:tc>
        <w:tc>
          <w:tcPr>
            <w:tcW w:w="2488" w:type="dxa"/>
            <w:shd w:val="clear" w:color="auto" w:fill="auto"/>
            <w:tcMar>
              <w:top w:w="28" w:type="dxa"/>
            </w:tcMar>
          </w:tcPr>
          <w:p w14:paraId="1A18477A" w14:textId="41E0418E" w:rsidR="00927BDC" w:rsidRPr="00C4749F" w:rsidRDefault="00927BDC" w:rsidP="007F471C">
            <w:pPr>
              <w:pStyle w:val="Table"/>
            </w:pPr>
            <w:r>
              <w:t>that is correct</w:t>
            </w:r>
          </w:p>
        </w:tc>
        <w:tc>
          <w:tcPr>
            <w:tcW w:w="2766" w:type="dxa"/>
            <w:shd w:val="clear" w:color="auto" w:fill="auto"/>
            <w:tcMar>
              <w:top w:w="28" w:type="dxa"/>
            </w:tcMar>
          </w:tcPr>
          <w:p w14:paraId="307AD808" w14:textId="4E3CFB7F" w:rsidR="00927BDC" w:rsidRPr="00C4749F" w:rsidRDefault="00927BDC" w:rsidP="007F471C">
            <w:pPr>
              <w:pStyle w:val="Table"/>
            </w:pPr>
            <w:r w:rsidRPr="00F27EB5">
              <w:t>that is correct</w:t>
            </w:r>
          </w:p>
        </w:tc>
        <w:tc>
          <w:tcPr>
            <w:tcW w:w="1115" w:type="dxa"/>
          </w:tcPr>
          <w:p w14:paraId="73BE7409" w14:textId="3E88EC52" w:rsidR="00927BDC" w:rsidRPr="00C4749F" w:rsidRDefault="00927BDC" w:rsidP="007F471C">
            <w:pPr>
              <w:pStyle w:val="Table"/>
            </w:pPr>
            <w:r>
              <w:t>1</w:t>
            </w:r>
          </w:p>
        </w:tc>
        <w:tc>
          <w:tcPr>
            <w:tcW w:w="1160" w:type="dxa"/>
            <w:shd w:val="clear" w:color="auto" w:fill="auto"/>
            <w:tcMar>
              <w:top w:w="28" w:type="dxa"/>
            </w:tcMar>
          </w:tcPr>
          <w:p w14:paraId="14968C4C" w14:textId="215EF958" w:rsidR="00927BDC" w:rsidRPr="00C4749F" w:rsidRDefault="00927BDC" w:rsidP="007F471C">
            <w:pPr>
              <w:pStyle w:val="Table"/>
              <w:keepNext/>
            </w:pPr>
            <w:r>
              <w:t>0.08</w:t>
            </w:r>
          </w:p>
        </w:tc>
      </w:tr>
      <w:tr w:rsidR="00927BDC" w:rsidRPr="00C4749F" w14:paraId="56AF9A57" w14:textId="77777777" w:rsidTr="007F471C">
        <w:trPr>
          <w:tblHeader/>
        </w:trPr>
        <w:tc>
          <w:tcPr>
            <w:tcW w:w="537" w:type="dxa"/>
          </w:tcPr>
          <w:p w14:paraId="4DD5361B" w14:textId="77777777" w:rsidR="00927BDC" w:rsidRPr="00C4749F" w:rsidRDefault="00927BDC" w:rsidP="007F471C">
            <w:pPr>
              <w:pStyle w:val="Table"/>
            </w:pPr>
            <w:r>
              <w:t>8</w:t>
            </w:r>
          </w:p>
        </w:tc>
        <w:tc>
          <w:tcPr>
            <w:tcW w:w="2488" w:type="dxa"/>
            <w:shd w:val="clear" w:color="auto" w:fill="auto"/>
            <w:tcMar>
              <w:top w:w="28" w:type="dxa"/>
            </w:tcMar>
          </w:tcPr>
          <w:p w14:paraId="07898FF1" w14:textId="683DA56C" w:rsidR="00927BDC" w:rsidRPr="00C4749F" w:rsidRDefault="00927BDC" w:rsidP="007F471C">
            <w:pPr>
              <w:pStyle w:val="Table"/>
            </w:pPr>
            <w:r>
              <w:t>that is wrong</w:t>
            </w:r>
          </w:p>
        </w:tc>
        <w:tc>
          <w:tcPr>
            <w:tcW w:w="2766" w:type="dxa"/>
            <w:shd w:val="clear" w:color="auto" w:fill="auto"/>
            <w:tcMar>
              <w:top w:w="28" w:type="dxa"/>
            </w:tcMar>
          </w:tcPr>
          <w:p w14:paraId="4363B3C4" w14:textId="3E5C8C35" w:rsidR="00927BDC" w:rsidRPr="00C4749F" w:rsidRDefault="00927BDC" w:rsidP="007F471C">
            <w:pPr>
              <w:pStyle w:val="Table"/>
            </w:pPr>
            <w:r w:rsidRPr="00210A56">
              <w:t>that is wrong</w:t>
            </w:r>
          </w:p>
        </w:tc>
        <w:tc>
          <w:tcPr>
            <w:tcW w:w="1115" w:type="dxa"/>
          </w:tcPr>
          <w:p w14:paraId="62F44E47" w14:textId="7655908F" w:rsidR="00927BDC" w:rsidRPr="00C4749F" w:rsidRDefault="00927BDC" w:rsidP="007F471C">
            <w:pPr>
              <w:pStyle w:val="Table"/>
            </w:pPr>
            <w:r>
              <w:t>1</w:t>
            </w:r>
          </w:p>
        </w:tc>
        <w:tc>
          <w:tcPr>
            <w:tcW w:w="1160" w:type="dxa"/>
            <w:shd w:val="clear" w:color="auto" w:fill="auto"/>
            <w:tcMar>
              <w:top w:w="28" w:type="dxa"/>
            </w:tcMar>
          </w:tcPr>
          <w:p w14:paraId="325A8BBD" w14:textId="18EA0454" w:rsidR="00927BDC" w:rsidRPr="00C4749F" w:rsidRDefault="00927BDC" w:rsidP="007F471C">
            <w:pPr>
              <w:pStyle w:val="Table"/>
              <w:keepNext/>
            </w:pPr>
            <w:r>
              <w:t>0.17</w:t>
            </w:r>
          </w:p>
        </w:tc>
      </w:tr>
      <w:tr w:rsidR="00927BDC" w:rsidRPr="00C4749F" w14:paraId="47400F84" w14:textId="77777777" w:rsidTr="007F471C">
        <w:trPr>
          <w:tblHeader/>
        </w:trPr>
        <w:tc>
          <w:tcPr>
            <w:tcW w:w="537" w:type="dxa"/>
          </w:tcPr>
          <w:p w14:paraId="29C0DCCA" w14:textId="77777777" w:rsidR="00927BDC" w:rsidRDefault="00927BDC" w:rsidP="007F471C">
            <w:pPr>
              <w:pStyle w:val="Table"/>
            </w:pPr>
            <w:r>
              <w:t>9</w:t>
            </w:r>
          </w:p>
        </w:tc>
        <w:tc>
          <w:tcPr>
            <w:tcW w:w="2488" w:type="dxa"/>
            <w:shd w:val="clear" w:color="auto" w:fill="auto"/>
            <w:tcMar>
              <w:top w:w="28" w:type="dxa"/>
            </w:tcMar>
          </w:tcPr>
          <w:p w14:paraId="66E2FB69" w14:textId="44B221CE" w:rsidR="00927BDC" w:rsidRPr="00C4749F" w:rsidRDefault="00927BDC" w:rsidP="007F471C">
            <w:pPr>
              <w:pStyle w:val="Table"/>
            </w:pPr>
            <w:r>
              <w:t xml:space="preserve">I have an appointment </w:t>
            </w:r>
          </w:p>
        </w:tc>
        <w:tc>
          <w:tcPr>
            <w:tcW w:w="2766" w:type="dxa"/>
            <w:shd w:val="clear" w:color="auto" w:fill="auto"/>
            <w:tcMar>
              <w:top w:w="28" w:type="dxa"/>
            </w:tcMar>
          </w:tcPr>
          <w:p w14:paraId="2CD3D6AB" w14:textId="0A51EB59" w:rsidR="00927BDC" w:rsidRPr="00C4749F" w:rsidRDefault="00927BDC" w:rsidP="007F471C">
            <w:pPr>
              <w:pStyle w:val="Table"/>
            </w:pPr>
            <w:r w:rsidRPr="001353CB">
              <w:t>I have an appointment</w:t>
            </w:r>
          </w:p>
        </w:tc>
        <w:tc>
          <w:tcPr>
            <w:tcW w:w="1115" w:type="dxa"/>
          </w:tcPr>
          <w:p w14:paraId="55DF2AB2" w14:textId="141BF183" w:rsidR="00927BDC" w:rsidRPr="00C4749F" w:rsidRDefault="00927BDC" w:rsidP="007F471C">
            <w:pPr>
              <w:pStyle w:val="Table"/>
            </w:pPr>
            <w:r>
              <w:t>1</w:t>
            </w:r>
          </w:p>
        </w:tc>
        <w:tc>
          <w:tcPr>
            <w:tcW w:w="1160" w:type="dxa"/>
            <w:shd w:val="clear" w:color="auto" w:fill="auto"/>
            <w:tcMar>
              <w:top w:w="28" w:type="dxa"/>
            </w:tcMar>
          </w:tcPr>
          <w:p w14:paraId="5E42E460" w14:textId="012B7AB4" w:rsidR="00927BDC" w:rsidRPr="00C4749F" w:rsidRDefault="00927BDC" w:rsidP="007F471C">
            <w:pPr>
              <w:pStyle w:val="Table"/>
              <w:keepNext/>
            </w:pPr>
            <w:r>
              <w:t>0.12</w:t>
            </w:r>
          </w:p>
        </w:tc>
      </w:tr>
      <w:tr w:rsidR="00927BDC" w:rsidRPr="00C4749F" w14:paraId="77800E04" w14:textId="77777777" w:rsidTr="007F471C">
        <w:trPr>
          <w:tblHeader/>
        </w:trPr>
        <w:tc>
          <w:tcPr>
            <w:tcW w:w="537" w:type="dxa"/>
          </w:tcPr>
          <w:p w14:paraId="7FA01038" w14:textId="77777777" w:rsidR="00927BDC" w:rsidRDefault="00927BDC" w:rsidP="007F471C">
            <w:pPr>
              <w:pStyle w:val="Table"/>
            </w:pPr>
            <w:r>
              <w:t>10</w:t>
            </w:r>
          </w:p>
        </w:tc>
        <w:tc>
          <w:tcPr>
            <w:tcW w:w="2488" w:type="dxa"/>
            <w:shd w:val="clear" w:color="auto" w:fill="auto"/>
            <w:tcMar>
              <w:top w:w="28" w:type="dxa"/>
            </w:tcMar>
          </w:tcPr>
          <w:p w14:paraId="3A9B294F" w14:textId="3C1ADB1D" w:rsidR="00927BDC" w:rsidRPr="00C4749F" w:rsidRDefault="00927BDC" w:rsidP="007F471C">
            <w:pPr>
              <w:pStyle w:val="Table"/>
            </w:pPr>
            <w:r>
              <w:t>goodbye</w:t>
            </w:r>
          </w:p>
        </w:tc>
        <w:tc>
          <w:tcPr>
            <w:tcW w:w="2766" w:type="dxa"/>
            <w:shd w:val="clear" w:color="auto" w:fill="auto"/>
            <w:tcMar>
              <w:top w:w="28" w:type="dxa"/>
            </w:tcMar>
          </w:tcPr>
          <w:p w14:paraId="6D8C8401" w14:textId="65C975D2" w:rsidR="00927BDC" w:rsidRPr="00C4749F" w:rsidRDefault="00927BDC" w:rsidP="007F471C">
            <w:pPr>
              <w:pStyle w:val="Table"/>
            </w:pPr>
            <w:r>
              <w:t>goodbye</w:t>
            </w:r>
          </w:p>
        </w:tc>
        <w:tc>
          <w:tcPr>
            <w:tcW w:w="1115" w:type="dxa"/>
          </w:tcPr>
          <w:p w14:paraId="42B0FF11" w14:textId="21DF54CF" w:rsidR="00927BDC" w:rsidRPr="00C4749F" w:rsidRDefault="00927BDC" w:rsidP="007F471C">
            <w:pPr>
              <w:pStyle w:val="Table"/>
            </w:pPr>
            <w:r>
              <w:t>1</w:t>
            </w:r>
          </w:p>
        </w:tc>
        <w:tc>
          <w:tcPr>
            <w:tcW w:w="1160" w:type="dxa"/>
            <w:shd w:val="clear" w:color="auto" w:fill="auto"/>
            <w:tcMar>
              <w:top w:w="28" w:type="dxa"/>
            </w:tcMar>
          </w:tcPr>
          <w:p w14:paraId="03BCA7DA" w14:textId="11D9F98C" w:rsidR="00927BDC" w:rsidRPr="00C4749F" w:rsidRDefault="00927BDC" w:rsidP="007F471C">
            <w:pPr>
              <w:pStyle w:val="Table"/>
              <w:keepNext/>
            </w:pPr>
            <w:r>
              <w:t>0.40</w:t>
            </w:r>
          </w:p>
        </w:tc>
      </w:tr>
    </w:tbl>
    <w:p w14:paraId="08783F27" w14:textId="2694C85F" w:rsidR="004E3693" w:rsidRDefault="004E3693" w:rsidP="00F02538"/>
    <w:p w14:paraId="0113A1BD" w14:textId="77777777" w:rsidR="00927BDC" w:rsidRDefault="00927BDC" w:rsidP="00182182"/>
    <w:p w14:paraId="39EFD500" w14:textId="5FDA7072" w:rsidR="00927BDC" w:rsidRDefault="00927BDC" w:rsidP="00927BDC">
      <w:pPr>
        <w:rPr>
          <w:b/>
          <w:color w:val="0066A2"/>
          <w:sz w:val="22"/>
          <w:szCs w:val="22"/>
        </w:rPr>
      </w:pPr>
      <w:r>
        <w:rPr>
          <w:b/>
          <w:color w:val="0066A2"/>
          <w:sz w:val="22"/>
          <w:szCs w:val="22"/>
        </w:rPr>
        <w:lastRenderedPageBreak/>
        <w:t>Berekeningen</w:t>
      </w:r>
    </w:p>
    <w:p w14:paraId="117E97E7" w14:textId="77777777" w:rsidR="00927BDC" w:rsidRPr="00927BDC" w:rsidRDefault="00927BDC" w:rsidP="00927BDC">
      <w:pPr>
        <w:rPr>
          <w:b/>
          <w:i/>
        </w:rPr>
      </w:pPr>
      <w:r w:rsidRPr="00927BDC">
        <w:rPr>
          <w:b/>
          <w:i/>
        </w:rPr>
        <w:t>Implementatie 1:</w:t>
      </w:r>
    </w:p>
    <w:p w14:paraId="409642DF" w14:textId="77777777" w:rsidR="00927BDC" w:rsidRDefault="00927BDC" w:rsidP="00927BDC">
      <w:r>
        <w:t>Gemiddelde pogingen:</w:t>
      </w:r>
      <w:r>
        <w:tab/>
        <w:t>2</w:t>
      </w:r>
    </w:p>
    <w:p w14:paraId="5F904990" w14:textId="77777777" w:rsidR="00927BDC" w:rsidRDefault="00927BDC" w:rsidP="00927BDC">
      <w:r>
        <w:t>Gemiddelde tijd:</w:t>
      </w:r>
      <w:r>
        <w:tab/>
      </w:r>
      <w:r>
        <w:tab/>
      </w:r>
      <w:r>
        <w:tab/>
        <w:t>2,71 seconde</w:t>
      </w:r>
    </w:p>
    <w:p w14:paraId="0C9CF5D4" w14:textId="2FE7F009" w:rsidR="00927BDC" w:rsidRDefault="00927BDC" w:rsidP="00927BDC">
      <w:pPr>
        <w:rPr>
          <w:b/>
          <w:color w:val="0066A2"/>
          <w:sz w:val="22"/>
          <w:szCs w:val="22"/>
        </w:rPr>
      </w:pPr>
    </w:p>
    <w:p w14:paraId="3FE3CB07" w14:textId="18DCBBE6" w:rsidR="00927BDC" w:rsidRPr="00927BDC" w:rsidRDefault="00927BDC" w:rsidP="00182182">
      <w:pPr>
        <w:rPr>
          <w:b/>
          <w:i/>
        </w:rPr>
      </w:pPr>
      <w:r>
        <w:rPr>
          <w:b/>
          <w:i/>
        </w:rPr>
        <w:t>Implementatie 2</w:t>
      </w:r>
      <w:r w:rsidRPr="00927BDC">
        <w:rPr>
          <w:b/>
          <w:i/>
        </w:rPr>
        <w:t>:</w:t>
      </w:r>
    </w:p>
    <w:p w14:paraId="1CF84787" w14:textId="07D98C30" w:rsidR="00182182" w:rsidRDefault="007F471C" w:rsidP="00182182">
      <w:r>
        <w:t>Gemiddelde pogingen:</w:t>
      </w:r>
      <w:r>
        <w:tab/>
      </w:r>
      <w:r w:rsidR="00182182">
        <w:t>1</w:t>
      </w:r>
    </w:p>
    <w:p w14:paraId="5EA90AC5" w14:textId="0F5B83E0" w:rsidR="00182182" w:rsidRDefault="007F471C" w:rsidP="00182182">
      <w:r>
        <w:t>Gemiddelde tijd:</w:t>
      </w:r>
      <w:r>
        <w:tab/>
      </w:r>
      <w:r>
        <w:tab/>
      </w:r>
      <w:r>
        <w:tab/>
      </w:r>
      <w:r w:rsidR="00CD570C">
        <w:t>0.2</w:t>
      </w:r>
      <w:r w:rsidR="00182182">
        <w:t xml:space="preserve"> seconde</w:t>
      </w:r>
    </w:p>
    <w:p w14:paraId="44DEE6A4" w14:textId="5AC2AB27" w:rsidR="00927BDC" w:rsidRDefault="00927BDC" w:rsidP="00182182"/>
    <w:p w14:paraId="792CD5E0" w14:textId="364395AE" w:rsidR="00927BDC" w:rsidRDefault="00927BDC" w:rsidP="00182182">
      <w:r>
        <w:t xml:space="preserve">Aantal keer sneller = </w:t>
      </w:r>
      <m:oMath>
        <m:f>
          <m:fPr>
            <m:ctrlPr>
              <w:rPr>
                <w:rFonts w:ascii="Cambria Math" w:hAnsi="Cambria Math"/>
                <w:i/>
              </w:rPr>
            </m:ctrlPr>
          </m:fPr>
          <m:num>
            <m:r>
              <w:rPr>
                <w:rFonts w:ascii="Cambria Math" w:hAnsi="Cambria Math"/>
              </w:rPr>
              <m:t>2,71s</m:t>
            </m:r>
          </m:num>
          <m:den>
            <m:r>
              <w:rPr>
                <w:rFonts w:ascii="Cambria Math" w:hAnsi="Cambria Math"/>
              </w:rPr>
              <m:t>0.2s</m:t>
            </m:r>
          </m:den>
        </m:f>
        <m:r>
          <w:rPr>
            <w:rFonts w:ascii="Cambria Math" w:hAnsi="Cambria Math"/>
          </w:rPr>
          <m:t xml:space="preserve"> =13,55</m:t>
        </m:r>
      </m:oMath>
      <w:r w:rsidR="00B74F23">
        <w:t xml:space="preserve"> </w:t>
      </w:r>
    </w:p>
    <w:p w14:paraId="59D202BC" w14:textId="1B2979B9" w:rsidR="0058116C" w:rsidRDefault="0058116C" w:rsidP="00182182">
      <w:r>
        <w:t xml:space="preserve">Tijdwinst = </w:t>
      </w:r>
      <m:oMath>
        <m:r>
          <w:rPr>
            <w:rFonts w:ascii="Cambria Math" w:hAnsi="Cambria Math"/>
          </w:rPr>
          <m:t xml:space="preserve">2,71-0.2=2,51 seconde </m:t>
        </m:r>
      </m:oMath>
    </w:p>
    <w:p w14:paraId="5B9F6E53" w14:textId="70EFF14B" w:rsidR="00CD570C" w:rsidRDefault="00CD570C" w:rsidP="00F02538"/>
    <w:p w14:paraId="25BC03A3" w14:textId="4EC16278" w:rsidR="000B272E" w:rsidRDefault="000B272E" w:rsidP="000B272E">
      <w:pPr>
        <w:rPr>
          <w:b/>
          <w:color w:val="0066A2"/>
          <w:sz w:val="22"/>
          <w:szCs w:val="22"/>
        </w:rPr>
      </w:pPr>
      <w:r>
        <w:rPr>
          <w:b/>
          <w:color w:val="0066A2"/>
          <w:sz w:val="22"/>
          <w:szCs w:val="22"/>
        </w:rPr>
        <w:t>Conclusie</w:t>
      </w:r>
    </w:p>
    <w:p w14:paraId="6BEB7619" w14:textId="418A5A9A" w:rsidR="000B272E" w:rsidRDefault="00634277" w:rsidP="000B272E">
      <w:r>
        <w:t xml:space="preserve">Voor der request implementatie is de gemiddelde tijd 2,71 seconde en kost het ongeveer 2 pogingen om iets goed om te zetten naar tekst. Voor de socket implementatie is dat 0.2 seconde en kost het 1 poging. De socket implementatie is 13,55 sneller </w:t>
      </w:r>
      <w:r w:rsidR="00571844">
        <w:t>dan de request implementatie. De gemiddelde tijd die wordt gewonnen is 2,51 seconde.</w:t>
      </w:r>
    </w:p>
    <w:p w14:paraId="4008B1DF" w14:textId="1259EE49" w:rsidR="000B272E" w:rsidRDefault="000B272E" w:rsidP="00F02538"/>
    <w:p w14:paraId="5708CA3A" w14:textId="06BB4EFD" w:rsidR="001F2FEE" w:rsidRPr="00C44C15" w:rsidRDefault="001F2FEE" w:rsidP="001F2FEE"/>
    <w:sectPr w:rsidR="001F2FEE" w:rsidRPr="00C44C15" w:rsidSect="000A1A7E">
      <w:pgSz w:w="11907" w:h="16839" w:code="9"/>
      <w:pgMar w:top="2892" w:right="1134" w:bottom="1418" w:left="1814" w:header="1531" w:footer="737" w:gutter="0"/>
      <w:cols w:space="708"/>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611BE6" w14:textId="77777777" w:rsidR="007E306A" w:rsidRDefault="007E306A">
      <w:r>
        <w:separator/>
      </w:r>
    </w:p>
  </w:endnote>
  <w:endnote w:type="continuationSeparator" w:id="0">
    <w:p w14:paraId="08668F15" w14:textId="77777777" w:rsidR="007E306A" w:rsidRDefault="007E30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Open Sans">
    <w:altName w:val="Segoe UI"/>
    <w:panose1 w:val="00000000000000000000"/>
    <w:charset w:val="00"/>
    <w:family w:val="roman"/>
    <w:notTrueType/>
    <w:pitch w:val="default"/>
  </w:font>
  <w:font w:name="Verdana-Bold">
    <w:altName w:val="Verdana"/>
    <w:charset w:val="00"/>
    <w:family w:val="auto"/>
    <w:pitch w:val="default"/>
  </w:font>
  <w:font w:name="ArialMT">
    <w:altName w:val="Arial"/>
    <w:charset w:val="00"/>
    <w:family w:val="auto"/>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7D559A" w14:textId="77777777" w:rsidR="007E306A" w:rsidRDefault="007E30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4C7E29" w14:textId="77777777" w:rsidR="007E306A" w:rsidRDefault="007E306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F9B935" w14:textId="77777777" w:rsidR="007E306A" w:rsidRDefault="007E306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0EE5E9" w14:textId="77777777" w:rsidR="007E306A" w:rsidRPr="00633FBD" w:rsidRDefault="007E306A">
    <w:pPr>
      <w:pStyle w:val="sysFooter2Line"/>
    </w:pPr>
  </w:p>
  <w:p w14:paraId="4796D424" w14:textId="301885CD" w:rsidR="007E306A" w:rsidRPr="00633FBD" w:rsidRDefault="007E306A">
    <w:pPr>
      <w:pStyle w:val="sysFooter2L"/>
      <w:framePr w:wrap="around"/>
    </w:pPr>
    <w:fldSimple w:instr=" DOCPROPERTY &quot;CompanyName&quot; ">
      <w:r w:rsidR="001A29CC">
        <w:t>Atos</w:t>
      </w:r>
    </w:fldSimple>
  </w:p>
  <w:p w14:paraId="00554146" w14:textId="186E5E57" w:rsidR="007E306A" w:rsidRPr="00633FBD" w:rsidRDefault="007E306A">
    <w:pPr>
      <w:pStyle w:val="sysFooter2C"/>
      <w:framePr w:wrap="around"/>
    </w:pPr>
    <w:fldSimple w:instr=" REF sys_Date ">
      <w:r w:rsidR="001A29CC">
        <w:t>10 augustus 2018</w:t>
      </w:r>
    </w:fldSimple>
  </w:p>
  <w:p w14:paraId="61B5C5E3" w14:textId="07C3D530" w:rsidR="007E306A" w:rsidRPr="00633FBD" w:rsidRDefault="007E306A">
    <w:pPr>
      <w:pStyle w:val="sysFooter2R"/>
      <w:framePr w:wrap="around"/>
    </w:pPr>
    <w:r w:rsidRPr="00633FBD">
      <w:fldChar w:fldCharType="begin"/>
    </w:r>
    <w:r w:rsidRPr="00633FBD">
      <w:instrText>PAGE</w:instrText>
    </w:r>
    <w:r w:rsidRPr="00633FBD">
      <w:fldChar w:fldCharType="separate"/>
    </w:r>
    <w:r w:rsidR="001A29CC">
      <w:rPr>
        <w:noProof/>
      </w:rPr>
      <w:t>50</w:t>
    </w:r>
    <w:r w:rsidRPr="00633FBD">
      <w:fldChar w:fldCharType="end"/>
    </w:r>
    <w:r w:rsidRPr="00633FBD">
      <w:t xml:space="preserve"> </w:t>
    </w:r>
    <w:fldSimple w:instr=" DOCPROPERTY &quot;lblOf&quot; ">
      <w:r w:rsidR="001A29CC">
        <w:t>van</w:t>
      </w:r>
    </w:fldSimple>
    <w:r w:rsidRPr="00633FBD">
      <w:t xml:space="preserve"> </w:t>
    </w:r>
    <w:r w:rsidRPr="00633FBD">
      <w:fldChar w:fldCharType="begin"/>
    </w:r>
    <w:r w:rsidRPr="00633FBD">
      <w:instrText>NUMPAGES</w:instrText>
    </w:r>
    <w:r w:rsidRPr="00633FBD">
      <w:fldChar w:fldCharType="separate"/>
    </w:r>
    <w:r w:rsidR="001A29CC">
      <w:rPr>
        <w:noProof/>
      </w:rPr>
      <w:t>50</w:t>
    </w:r>
    <w:r w:rsidRPr="00633FBD">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414C1D" w14:textId="77777777" w:rsidR="007E306A" w:rsidRPr="00633FBD" w:rsidRDefault="007E306A">
    <w:pPr>
      <w:pStyle w:val="sysFooter2Line"/>
    </w:pPr>
  </w:p>
  <w:p w14:paraId="7F11E29A" w14:textId="7CE617F2" w:rsidR="007E306A" w:rsidRPr="00633FBD" w:rsidRDefault="007E306A">
    <w:pPr>
      <w:pStyle w:val="sysFooter2L"/>
      <w:framePr w:wrap="around"/>
    </w:pPr>
    <w:fldSimple w:instr=" DOCPROPERTY &quot;CompanyName&quot; ">
      <w:r w:rsidR="001A29CC">
        <w:t>Atos</w:t>
      </w:r>
    </w:fldSimple>
  </w:p>
  <w:p w14:paraId="6C2F27A0" w14:textId="3082A0D2" w:rsidR="007E306A" w:rsidRPr="00633FBD" w:rsidRDefault="007E306A">
    <w:pPr>
      <w:pStyle w:val="sysFooter2C"/>
      <w:framePr w:wrap="around"/>
    </w:pPr>
    <w:fldSimple w:instr=" REF sys_Date ">
      <w:r w:rsidR="001A29CC">
        <w:t>10 augustus 2018</w:t>
      </w:r>
    </w:fldSimple>
  </w:p>
  <w:p w14:paraId="681024BA" w14:textId="342219AA" w:rsidR="007E306A" w:rsidRPr="00633FBD" w:rsidRDefault="007E306A">
    <w:pPr>
      <w:pStyle w:val="sysFooter2R"/>
      <w:framePr w:wrap="around"/>
    </w:pPr>
    <w:r w:rsidRPr="00633FBD">
      <w:fldChar w:fldCharType="begin"/>
    </w:r>
    <w:r w:rsidRPr="00633FBD">
      <w:instrText>PAGE</w:instrText>
    </w:r>
    <w:r w:rsidRPr="00633FBD">
      <w:fldChar w:fldCharType="separate"/>
    </w:r>
    <w:r w:rsidR="001A29CC">
      <w:rPr>
        <w:noProof/>
      </w:rPr>
      <w:t>37</w:t>
    </w:r>
    <w:r w:rsidRPr="00633FBD">
      <w:fldChar w:fldCharType="end"/>
    </w:r>
    <w:r w:rsidRPr="00633FBD">
      <w:t xml:space="preserve"> </w:t>
    </w:r>
    <w:fldSimple w:instr=" DOCPROPERTY &quot;lblOf&quot; ">
      <w:r w:rsidR="001A29CC">
        <w:t>van</w:t>
      </w:r>
    </w:fldSimple>
    <w:r w:rsidRPr="00633FBD">
      <w:t xml:space="preserve"> </w:t>
    </w:r>
    <w:r w:rsidRPr="00633FBD">
      <w:fldChar w:fldCharType="begin"/>
    </w:r>
    <w:r w:rsidRPr="00633FBD">
      <w:instrText>NUMPAGES</w:instrText>
    </w:r>
    <w:r w:rsidRPr="00633FBD">
      <w:fldChar w:fldCharType="separate"/>
    </w:r>
    <w:r w:rsidR="001A29CC">
      <w:rPr>
        <w:noProof/>
      </w:rPr>
      <w:t>50</w:t>
    </w:r>
    <w:r w:rsidRPr="00633FBD">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FF558C" w14:textId="77777777" w:rsidR="007E306A" w:rsidRPr="00633FBD" w:rsidRDefault="007E306A">
    <w:pPr>
      <w:pStyle w:val="sysFooter2Line"/>
    </w:pPr>
  </w:p>
  <w:p w14:paraId="0C81835A" w14:textId="3D4FCFAA" w:rsidR="007E306A" w:rsidRPr="00633FBD" w:rsidRDefault="007E306A">
    <w:pPr>
      <w:pStyle w:val="sysFooter2L"/>
      <w:framePr w:wrap="around"/>
    </w:pPr>
    <w:fldSimple w:instr=" DOCPROPERTY &quot;CompanyName&quot; ">
      <w:r w:rsidR="001A29CC">
        <w:t>Atos</w:t>
      </w:r>
    </w:fldSimple>
  </w:p>
  <w:p w14:paraId="5F98BC9B" w14:textId="6A1C4C4B" w:rsidR="007E306A" w:rsidRPr="00633FBD" w:rsidRDefault="007E306A">
    <w:pPr>
      <w:pStyle w:val="sysFooter2C"/>
      <w:framePr w:wrap="around"/>
    </w:pPr>
    <w:fldSimple w:instr=" REF sys_Date ">
      <w:r w:rsidR="001A29CC">
        <w:t>10 augustus 2018</w:t>
      </w:r>
    </w:fldSimple>
  </w:p>
  <w:p w14:paraId="018866E5" w14:textId="56F39B9A" w:rsidR="007E306A" w:rsidRPr="00633FBD" w:rsidRDefault="007E306A">
    <w:pPr>
      <w:pStyle w:val="sysFooter2R"/>
      <w:framePr w:wrap="around"/>
    </w:pPr>
    <w:r w:rsidRPr="00633FBD">
      <w:fldChar w:fldCharType="begin"/>
    </w:r>
    <w:r w:rsidRPr="00633FBD">
      <w:instrText>PAGE</w:instrText>
    </w:r>
    <w:r w:rsidRPr="00633FBD">
      <w:fldChar w:fldCharType="separate"/>
    </w:r>
    <w:r w:rsidR="001A29CC">
      <w:rPr>
        <w:noProof/>
      </w:rPr>
      <w:t>7</w:t>
    </w:r>
    <w:r w:rsidRPr="00633FBD">
      <w:fldChar w:fldCharType="end"/>
    </w:r>
    <w:r w:rsidRPr="00633FBD">
      <w:t xml:space="preserve"> </w:t>
    </w:r>
    <w:fldSimple w:instr=" DOCPROPERTY &quot;lblOf&quot; ">
      <w:r w:rsidR="001A29CC">
        <w:t>van</w:t>
      </w:r>
    </w:fldSimple>
    <w:r w:rsidRPr="00633FBD">
      <w:t xml:space="preserve"> </w:t>
    </w:r>
    <w:r w:rsidRPr="00633FBD">
      <w:fldChar w:fldCharType="begin"/>
    </w:r>
    <w:r w:rsidRPr="00633FBD">
      <w:instrText>NUMPAGES</w:instrText>
    </w:r>
    <w:r w:rsidRPr="00633FBD">
      <w:fldChar w:fldCharType="separate"/>
    </w:r>
    <w:r w:rsidR="001A29CC">
      <w:rPr>
        <w:noProof/>
      </w:rPr>
      <w:t>50</w:t>
    </w:r>
    <w:r w:rsidRPr="00633FBD">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70A9F3" w14:textId="77777777" w:rsidR="007E306A" w:rsidRDefault="007E306A">
      <w:r>
        <w:separator/>
      </w:r>
    </w:p>
  </w:footnote>
  <w:footnote w:type="continuationSeparator" w:id="0">
    <w:p w14:paraId="163B5B48" w14:textId="77777777" w:rsidR="007E306A" w:rsidRDefault="007E306A">
      <w:r>
        <w:continuationSeparator/>
      </w:r>
    </w:p>
  </w:footnote>
  <w:footnote w:id="1">
    <w:p w14:paraId="527C2186" w14:textId="2088CCFE" w:rsidR="007E306A" w:rsidRPr="00A959E3" w:rsidRDefault="007E306A">
      <w:pPr>
        <w:pStyle w:val="FootnoteText"/>
      </w:pPr>
      <w:r>
        <w:rPr>
          <w:rStyle w:val="FootnoteReference"/>
        </w:rPr>
        <w:footnoteRef/>
      </w:r>
      <w:r>
        <w:t xml:space="preserve"> In </w:t>
      </w:r>
      <w:r>
        <w:fldChar w:fldCharType="begin"/>
      </w:r>
      <w:r>
        <w:instrText xml:space="preserve"> REF _Ref516042570 \h  \* MERGEFORMAT </w:instrText>
      </w:r>
      <w:r>
        <w:fldChar w:fldCharType="separate"/>
      </w:r>
      <w:r w:rsidR="001A29CC" w:rsidRPr="00C4749F">
        <w:t xml:space="preserve">Bijlage </w:t>
      </w:r>
      <w:r w:rsidR="001A29CC">
        <w:t xml:space="preserve">A: </w:t>
      </w:r>
      <w:r w:rsidR="001A29CC" w:rsidRPr="00C4749F">
        <w:t>Smart Robotics Project</w:t>
      </w:r>
      <w:r>
        <w:fldChar w:fldCharType="end"/>
      </w:r>
      <w:r>
        <w:t xml:space="preserve"> wordt meer inhoudelijk verteld over het project;</w:t>
      </w:r>
    </w:p>
  </w:footnote>
  <w:footnote w:id="2">
    <w:p w14:paraId="098924EB" w14:textId="6FEC18CD" w:rsidR="007E306A" w:rsidRPr="00BB2332" w:rsidRDefault="007E306A">
      <w:pPr>
        <w:pStyle w:val="FootnoteText"/>
        <w:rPr>
          <w:lang w:val="en-US"/>
        </w:rPr>
      </w:pPr>
      <w:r>
        <w:rPr>
          <w:rStyle w:val="FootnoteReference"/>
        </w:rPr>
        <w:footnoteRef/>
      </w:r>
      <w:r>
        <w:t xml:space="preserve"> </w:t>
      </w:r>
      <w:r>
        <w:rPr>
          <w:lang w:val="en-US"/>
        </w:rPr>
        <w:t xml:space="preserve">In </w:t>
      </w:r>
      <w:r>
        <w:rPr>
          <w:lang w:val="en-US"/>
        </w:rPr>
        <w:fldChar w:fldCharType="begin"/>
      </w:r>
      <w:r>
        <w:rPr>
          <w:lang w:val="en-US"/>
        </w:rPr>
        <w:instrText xml:space="preserve"> REF _Ref518140828 \h </w:instrText>
      </w:r>
      <w:r>
        <w:rPr>
          <w:lang w:val="en-US"/>
        </w:rPr>
      </w:r>
      <w:r>
        <w:rPr>
          <w:lang w:val="en-US"/>
        </w:rPr>
        <w:fldChar w:fldCharType="separate"/>
      </w:r>
      <w:r w:rsidR="001A29CC" w:rsidRPr="00C4749F">
        <w:t>Bijlage B</w:t>
      </w:r>
      <w:r w:rsidR="001A29CC">
        <w:t>: Interview</w:t>
      </w:r>
      <w:r>
        <w:rPr>
          <w:lang w:val="en-US"/>
        </w:rPr>
        <w:fldChar w:fldCharType="end"/>
      </w:r>
      <w:r>
        <w:rPr>
          <w:lang w:val="en-US"/>
        </w:rPr>
        <w:t xml:space="preserve"> </w:t>
      </w:r>
      <w:r>
        <w:t>is te lezen hoe deze besluiten tot stand zijn gekomen;</w:t>
      </w:r>
    </w:p>
  </w:footnote>
  <w:footnote w:id="3">
    <w:p w14:paraId="560B05FA" w14:textId="6ACD3E5C" w:rsidR="007E306A" w:rsidRPr="00A72CE7" w:rsidRDefault="007E306A" w:rsidP="004466C9">
      <w:pPr>
        <w:pStyle w:val="FootnoteText"/>
        <w:rPr>
          <w:lang w:val="en-US"/>
        </w:rPr>
      </w:pPr>
      <w:r>
        <w:rPr>
          <w:rStyle w:val="FootnoteReference"/>
        </w:rPr>
        <w:footnoteRef/>
      </w:r>
      <w:r>
        <w:t xml:space="preserve"> </w:t>
      </w:r>
      <w:r>
        <w:rPr>
          <w:lang w:val="en-US"/>
        </w:rPr>
        <w:t xml:space="preserve">In </w:t>
      </w:r>
      <w:r>
        <w:rPr>
          <w:lang w:val="en-US"/>
        </w:rPr>
        <w:fldChar w:fldCharType="begin"/>
      </w:r>
      <w:r>
        <w:rPr>
          <w:lang w:val="en-US"/>
        </w:rPr>
        <w:instrText xml:space="preserve"> REF _Ref520456450 \h </w:instrText>
      </w:r>
      <w:r>
        <w:rPr>
          <w:lang w:val="en-US"/>
        </w:rPr>
      </w:r>
      <w:r>
        <w:rPr>
          <w:lang w:val="en-US"/>
        </w:rPr>
        <w:fldChar w:fldCharType="separate"/>
      </w:r>
      <w:r w:rsidR="001A29CC">
        <w:t>Bijlage C: Nodes &amp; Topics</w:t>
      </w:r>
      <w:r>
        <w:rPr>
          <w:lang w:val="en-US"/>
        </w:rPr>
        <w:fldChar w:fldCharType="end"/>
      </w:r>
      <w:r>
        <w:rPr>
          <w:lang w:val="en-US"/>
        </w:rPr>
        <w:t xml:space="preserve"> </w:t>
      </w:r>
      <w:r>
        <w:t>is de lijst van</w:t>
      </w:r>
      <w:r w:rsidRPr="00622A9A">
        <w:t xml:space="preserve"> beschikbare </w:t>
      </w:r>
      <w:r>
        <w:t>nodes</w:t>
      </w:r>
      <w:r w:rsidRPr="00622A9A">
        <w:t xml:space="preserve"> </w:t>
      </w:r>
      <w:r>
        <w:t>en topics te zien</w:t>
      </w:r>
      <w:r w:rsidRPr="00622A9A">
        <w:t>;</w:t>
      </w:r>
    </w:p>
  </w:footnote>
  <w:footnote w:id="4">
    <w:p w14:paraId="07748BE6" w14:textId="5CBDFFF9" w:rsidR="007E306A" w:rsidRPr="00607B0B" w:rsidRDefault="007E306A" w:rsidP="00055741">
      <w:pPr>
        <w:pStyle w:val="FootnoteText"/>
        <w:rPr>
          <w:lang w:val="en-US"/>
        </w:rPr>
      </w:pPr>
      <w:r>
        <w:rPr>
          <w:rStyle w:val="FootnoteReference"/>
        </w:rPr>
        <w:footnoteRef/>
      </w:r>
      <w:r>
        <w:t xml:space="preserve"> </w:t>
      </w:r>
      <w:r>
        <w:rPr>
          <w:lang w:val="en-US"/>
        </w:rPr>
        <w:t xml:space="preserve">In </w:t>
      </w:r>
      <w:r>
        <w:rPr>
          <w:lang w:val="en-US"/>
        </w:rPr>
        <w:fldChar w:fldCharType="begin"/>
      </w:r>
      <w:r>
        <w:rPr>
          <w:lang w:val="en-US"/>
        </w:rPr>
        <w:instrText xml:space="preserve"> REF _Ref519251750 \h </w:instrText>
      </w:r>
      <w:r>
        <w:rPr>
          <w:lang w:val="en-US"/>
        </w:rPr>
      </w:r>
      <w:r>
        <w:rPr>
          <w:lang w:val="en-US"/>
        </w:rPr>
        <w:fldChar w:fldCharType="separate"/>
      </w:r>
      <w:r w:rsidR="001A29CC">
        <w:t>Bijlage D: Omgevingsfactoren</w:t>
      </w:r>
      <w:r>
        <w:rPr>
          <w:lang w:val="en-US"/>
        </w:rPr>
        <w:fldChar w:fldCharType="end"/>
      </w:r>
      <w:r>
        <w:rPr>
          <w:lang w:val="en-US"/>
        </w:rPr>
        <w:t xml:space="preserve"> zijn de resultaten te vinden;</w:t>
      </w:r>
    </w:p>
  </w:footnote>
  <w:footnote w:id="5">
    <w:p w14:paraId="39E798B2" w14:textId="6FF859EE" w:rsidR="007E306A" w:rsidRPr="00F95099" w:rsidRDefault="007E306A">
      <w:pPr>
        <w:pStyle w:val="FootnoteText"/>
        <w:rPr>
          <w:lang w:val="en-US"/>
        </w:rPr>
      </w:pPr>
      <w:r>
        <w:rPr>
          <w:rStyle w:val="FootnoteReference"/>
        </w:rPr>
        <w:footnoteRef/>
      </w:r>
      <w:r>
        <w:t xml:space="preserve"> </w:t>
      </w:r>
      <w:r>
        <w:rPr>
          <w:lang w:val="en-US"/>
        </w:rPr>
        <w:t xml:space="preserve">In </w:t>
      </w:r>
      <w:r>
        <w:rPr>
          <w:lang w:val="en-US"/>
        </w:rPr>
        <w:fldChar w:fldCharType="begin"/>
      </w:r>
      <w:r>
        <w:rPr>
          <w:lang w:val="en-US"/>
        </w:rPr>
        <w:instrText xml:space="preserve"> REF _Ref519694168 \h </w:instrText>
      </w:r>
      <w:r>
        <w:rPr>
          <w:lang w:val="en-US"/>
        </w:rPr>
      </w:r>
      <w:r>
        <w:rPr>
          <w:lang w:val="en-US"/>
        </w:rPr>
        <w:fldChar w:fldCharType="separate"/>
      </w:r>
      <w:r w:rsidR="001A29CC">
        <w:t>Bijlage E: Benchmarks</w:t>
      </w:r>
      <w:r>
        <w:rPr>
          <w:lang w:val="en-US"/>
        </w:rPr>
        <w:fldChar w:fldCharType="end"/>
      </w:r>
      <w:r>
        <w:rPr>
          <w:lang w:val="en-US"/>
        </w:rPr>
        <w:t xml:space="preserve"> zijn de benchmarks terug te vinden;</w:t>
      </w:r>
    </w:p>
  </w:footnote>
  <w:footnote w:id="6">
    <w:p w14:paraId="41620BBF" w14:textId="6EC60F1E" w:rsidR="007E306A" w:rsidRPr="005E530F" w:rsidRDefault="007E306A">
      <w:pPr>
        <w:pStyle w:val="FootnoteText"/>
        <w:rPr>
          <w:lang w:val="en-US"/>
        </w:rPr>
      </w:pPr>
      <w:r>
        <w:rPr>
          <w:rStyle w:val="FootnoteReference"/>
        </w:rPr>
        <w:footnoteRef/>
      </w:r>
      <w:r>
        <w:t xml:space="preserve"> </w:t>
      </w:r>
      <w:r>
        <w:rPr>
          <w:lang w:val="en-US"/>
        </w:rPr>
        <w:t xml:space="preserve">In </w:t>
      </w:r>
      <w:r>
        <w:rPr>
          <w:lang w:val="en-US"/>
        </w:rPr>
        <w:fldChar w:fldCharType="begin"/>
      </w:r>
      <w:r>
        <w:rPr>
          <w:lang w:val="en-US"/>
        </w:rPr>
        <w:instrText xml:space="preserve"> REF _Ref519503125 \h </w:instrText>
      </w:r>
      <w:r>
        <w:rPr>
          <w:lang w:val="en-US"/>
        </w:rPr>
      </w:r>
      <w:r>
        <w:rPr>
          <w:lang w:val="en-US"/>
        </w:rPr>
        <w:fldChar w:fldCharType="separate"/>
      </w:r>
      <w:r w:rsidR="001A29CC">
        <w:t>Bijlage F: Metingen</w:t>
      </w:r>
      <w:r>
        <w:rPr>
          <w:lang w:val="en-US"/>
        </w:rPr>
        <w:fldChar w:fldCharType="end"/>
      </w:r>
      <w:r>
        <w:rPr>
          <w:lang w:val="en-US"/>
        </w:rPr>
        <w:t xml:space="preserve"> zijn de metingen terug te vinden;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BD8984" w14:textId="77777777" w:rsidR="007E306A" w:rsidRDefault="007E306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A776FC" w14:textId="77777777" w:rsidR="007E306A" w:rsidRDefault="007E306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82FAE9" w14:textId="77777777" w:rsidR="007E306A" w:rsidRDefault="007E306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DCEE38" w14:textId="3AFDAC7B" w:rsidR="007E306A" w:rsidRPr="00633FBD" w:rsidRDefault="007E306A" w:rsidP="00AF41A2">
    <w:pPr>
      <w:pStyle w:val="sysHeaderLinebelow"/>
    </w:pPr>
    <w:fldSimple w:instr=" DOCPROPERTY &quot;Title&quot; ">
      <w:r w:rsidR="001A29CC">
        <w:t>Smart Robotics - De spraakherkenning van Pepper</w:t>
      </w:r>
    </w:fldSimple>
  </w:p>
  <w:p w14:paraId="10ABAD84" w14:textId="791E28D2" w:rsidR="007E306A" w:rsidRPr="00633FBD" w:rsidRDefault="007E306A" w:rsidP="00AF41A2">
    <w:pPr>
      <w:pStyle w:val="sysWordMark"/>
      <w:framePr w:wrap="around"/>
    </w:pPr>
    <w:fldSimple w:instr=" REF sys_WordMark ">
      <w:r w:rsidR="001A29CC" w:rsidRPr="0039713A">
        <w:rPr>
          <w:noProof/>
          <w:lang w:eastAsia="nl-NL"/>
        </w:rPr>
        <w:drawing>
          <wp:inline distT="0" distB="0" distL="0" distR="0" wp14:anchorId="6C67AC33" wp14:editId="60460441">
            <wp:extent cx="1047750" cy="352425"/>
            <wp:effectExtent l="0" t="0" r="0" b="0"/>
            <wp:docPr id="1120" name="Afbeelding 6" descr="Atos Black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tos Black Atos"/>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47750" cy="352425"/>
                    </a:xfrm>
                    <a:prstGeom prst="rect">
                      <a:avLst/>
                    </a:prstGeom>
                    <a:noFill/>
                    <a:ln>
                      <a:noFill/>
                    </a:ln>
                  </pic:spPr>
                </pic:pic>
              </a:graphicData>
            </a:graphic>
          </wp:inline>
        </w:drawing>
      </w:r>
    </w:fldSimple>
  </w:p>
  <w:p w14:paraId="252C6C42" w14:textId="515C51DC" w:rsidR="007E306A" w:rsidRPr="00633FBD" w:rsidRDefault="007E306A" w:rsidP="00AF41A2">
    <w:pPr>
      <w:pStyle w:val="sysHeaders2L"/>
      <w:framePr w:wrap="around"/>
    </w:pPr>
    <w:r w:rsidRPr="00633FBD">
      <w:rPr>
        <w:rStyle w:val="sysHeaderLable"/>
      </w:rPr>
      <w:fldChar w:fldCharType="begin"/>
    </w:r>
    <w:r w:rsidRPr="00633FBD">
      <w:rPr>
        <w:rStyle w:val="sysHeaderLable"/>
      </w:rPr>
      <w:instrText xml:space="preserve"> DOCPROPERTY "lblVersion" \* Lower </w:instrText>
    </w:r>
    <w:r w:rsidRPr="00633FBD">
      <w:rPr>
        <w:rStyle w:val="sysHeaderLable"/>
      </w:rPr>
      <w:fldChar w:fldCharType="separate"/>
    </w:r>
    <w:r w:rsidR="001A29CC">
      <w:rPr>
        <w:rStyle w:val="sysHeaderLable"/>
      </w:rPr>
      <w:t>versie</w:t>
    </w:r>
    <w:r w:rsidRPr="00633FBD">
      <w:rPr>
        <w:rStyle w:val="sysHeaderLable"/>
      </w:rPr>
      <w:fldChar w:fldCharType="end"/>
    </w:r>
    <w:r w:rsidRPr="00633FBD">
      <w:rPr>
        <w:rStyle w:val="sysHeaderLable"/>
      </w:rPr>
      <w:t>:</w:t>
    </w:r>
    <w:r w:rsidRPr="00633FBD">
      <w:t xml:space="preserve"> </w:t>
    </w:r>
    <w:fldSimple w:instr=" DOCPROPERTY &quot;Version&quot; ">
      <w:r w:rsidR="001A29CC">
        <w:t>1.1</w:t>
      </w:r>
    </w:fldSimple>
  </w:p>
  <w:p w14:paraId="3441E882" w14:textId="3F57396F" w:rsidR="007E306A" w:rsidRPr="00633FBD" w:rsidRDefault="007E306A" w:rsidP="00AF41A2">
    <w:pPr>
      <w:pStyle w:val="sysHeaders2C"/>
      <w:framePr w:wrap="around"/>
    </w:pPr>
    <w:r w:rsidRPr="00633FBD">
      <w:fldChar w:fldCharType="begin"/>
    </w:r>
    <w:r w:rsidRPr="00633FBD">
      <w:instrText xml:space="preserve"> DOCPROPERTY"Classification" </w:instrText>
    </w:r>
    <w:r w:rsidRPr="00633FBD">
      <w:fldChar w:fldCharType="end"/>
    </w:r>
  </w:p>
  <w:p w14:paraId="5F819678" w14:textId="2EA7B87E" w:rsidR="007E306A" w:rsidRPr="00633FBD" w:rsidRDefault="007E306A" w:rsidP="00AF41A2">
    <w:pPr>
      <w:pStyle w:val="sysHeaders2R"/>
      <w:framePr w:wrap="around"/>
    </w:pPr>
    <w:r w:rsidRPr="00633FBD">
      <w:rPr>
        <w:rStyle w:val="sysHeaderLable"/>
      </w:rPr>
      <w:fldChar w:fldCharType="begin"/>
    </w:r>
    <w:r w:rsidRPr="00633FBD">
      <w:rPr>
        <w:rStyle w:val="sysHeaderLable"/>
      </w:rPr>
      <w:instrText xml:space="preserve"> DOCPROPERTY "lblDocumentNumber" \* Lower </w:instrText>
    </w:r>
    <w:r w:rsidRPr="00633FBD">
      <w:rPr>
        <w:rStyle w:val="sysHeaderLable"/>
      </w:rPr>
      <w:fldChar w:fldCharType="separate"/>
    </w:r>
    <w:r w:rsidR="001A29CC">
      <w:rPr>
        <w:rStyle w:val="sysHeaderLable"/>
      </w:rPr>
      <w:t>documentnummer</w:t>
    </w:r>
    <w:r w:rsidRPr="00633FBD">
      <w:rPr>
        <w:rStyle w:val="sysHeaderLable"/>
      </w:rPr>
      <w:fldChar w:fldCharType="end"/>
    </w:r>
    <w:r w:rsidRPr="00633FBD">
      <w:rPr>
        <w:rStyle w:val="sysHeaderLable"/>
      </w:rPr>
      <w:t>:</w:t>
    </w:r>
    <w:r w:rsidRPr="00633FBD">
      <w:t xml:space="preserve"> </w:t>
    </w:r>
    <w:fldSimple w:instr=" DOCPROPERTY &quot;DocumentNumber&quot; ">
      <w:r w:rsidR="001A29CC">
        <w:t>2018-AT-HVA</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0905D8" w14:textId="636E53D3" w:rsidR="007E306A" w:rsidRPr="00633FBD" w:rsidRDefault="007E306A">
    <w:pPr>
      <w:pStyle w:val="sysHeaderLinebelow"/>
    </w:pPr>
    <w:fldSimple w:instr=" DOCPROPERTY &quot;Title&quot; ">
      <w:r w:rsidR="001A29CC">
        <w:t>Smart Robotics - De spraakherkenning van Pepper</w:t>
      </w:r>
    </w:fldSimple>
  </w:p>
  <w:p w14:paraId="15320317" w14:textId="6EA36835" w:rsidR="007E306A" w:rsidRPr="00633FBD" w:rsidRDefault="007E306A">
    <w:pPr>
      <w:pStyle w:val="sysWordMark"/>
      <w:framePr w:wrap="around"/>
    </w:pPr>
    <w:fldSimple w:instr=" REF sys_WordMark ">
      <w:r w:rsidR="001A29CC" w:rsidRPr="0039713A">
        <w:rPr>
          <w:noProof/>
          <w:lang w:eastAsia="nl-NL"/>
        </w:rPr>
        <w:drawing>
          <wp:inline distT="0" distB="0" distL="0" distR="0" wp14:anchorId="41E04046" wp14:editId="530E8223">
            <wp:extent cx="1047750" cy="352425"/>
            <wp:effectExtent l="0" t="0" r="0" b="0"/>
            <wp:docPr id="1121" name="Afbeelding 6" descr="Atos Black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tos Black Atos"/>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47750" cy="352425"/>
                    </a:xfrm>
                    <a:prstGeom prst="rect">
                      <a:avLst/>
                    </a:prstGeom>
                    <a:noFill/>
                    <a:ln>
                      <a:noFill/>
                    </a:ln>
                  </pic:spPr>
                </pic:pic>
              </a:graphicData>
            </a:graphic>
          </wp:inline>
        </w:drawing>
      </w:r>
    </w:fldSimple>
  </w:p>
  <w:p w14:paraId="3AAD581B" w14:textId="31AD3C1F" w:rsidR="007E306A" w:rsidRPr="00633FBD" w:rsidRDefault="007E306A">
    <w:pPr>
      <w:pStyle w:val="sysHeaders2L"/>
      <w:framePr w:wrap="around"/>
    </w:pPr>
    <w:r w:rsidRPr="00633FBD">
      <w:rPr>
        <w:rStyle w:val="sysHeaderLable"/>
      </w:rPr>
      <w:fldChar w:fldCharType="begin"/>
    </w:r>
    <w:r w:rsidRPr="00633FBD">
      <w:rPr>
        <w:rStyle w:val="sysHeaderLable"/>
      </w:rPr>
      <w:instrText xml:space="preserve"> DOCPROPERTY "lblVersion" \* Lower </w:instrText>
    </w:r>
    <w:r w:rsidRPr="00633FBD">
      <w:rPr>
        <w:rStyle w:val="sysHeaderLable"/>
      </w:rPr>
      <w:fldChar w:fldCharType="separate"/>
    </w:r>
    <w:r w:rsidR="001A29CC">
      <w:rPr>
        <w:rStyle w:val="sysHeaderLable"/>
      </w:rPr>
      <w:t>versie</w:t>
    </w:r>
    <w:r w:rsidRPr="00633FBD">
      <w:rPr>
        <w:rStyle w:val="sysHeaderLable"/>
      </w:rPr>
      <w:fldChar w:fldCharType="end"/>
    </w:r>
    <w:r w:rsidRPr="00633FBD">
      <w:rPr>
        <w:rStyle w:val="sysHeaderLable"/>
      </w:rPr>
      <w:t>:</w:t>
    </w:r>
    <w:r w:rsidRPr="00633FBD">
      <w:t xml:space="preserve"> </w:t>
    </w:r>
    <w:fldSimple w:instr=" DOCPROPERTY &quot;Version&quot; ">
      <w:r w:rsidR="001A29CC">
        <w:t>1.1</w:t>
      </w:r>
    </w:fldSimple>
  </w:p>
  <w:p w14:paraId="2719D9FA" w14:textId="31BBAB75" w:rsidR="007E306A" w:rsidRPr="00633FBD" w:rsidRDefault="007E306A">
    <w:pPr>
      <w:pStyle w:val="sysHeaders2C"/>
      <w:framePr w:wrap="around"/>
    </w:pPr>
    <w:r w:rsidRPr="00633FBD">
      <w:fldChar w:fldCharType="begin"/>
    </w:r>
    <w:r w:rsidRPr="00633FBD">
      <w:instrText xml:space="preserve"> DOCPROPERTY"Classification" </w:instrText>
    </w:r>
    <w:r w:rsidRPr="00633FBD">
      <w:fldChar w:fldCharType="end"/>
    </w:r>
  </w:p>
  <w:p w14:paraId="25CC2151" w14:textId="1310E83B" w:rsidR="007E306A" w:rsidRPr="00633FBD" w:rsidRDefault="007E306A" w:rsidP="00AF41A2">
    <w:pPr>
      <w:pStyle w:val="sysHeaders2R"/>
      <w:framePr w:wrap="around"/>
    </w:pPr>
    <w:r w:rsidRPr="00633FBD">
      <w:rPr>
        <w:rStyle w:val="sysHeaderLable"/>
      </w:rPr>
      <w:fldChar w:fldCharType="begin"/>
    </w:r>
    <w:r w:rsidRPr="00633FBD">
      <w:rPr>
        <w:rStyle w:val="sysHeaderLable"/>
      </w:rPr>
      <w:instrText xml:space="preserve"> DOCPROPERTY "lblDocumentNumber" \* Lower </w:instrText>
    </w:r>
    <w:r w:rsidRPr="00633FBD">
      <w:rPr>
        <w:rStyle w:val="sysHeaderLable"/>
      </w:rPr>
      <w:fldChar w:fldCharType="separate"/>
    </w:r>
    <w:r w:rsidR="001A29CC">
      <w:rPr>
        <w:rStyle w:val="sysHeaderLable"/>
      </w:rPr>
      <w:t>documentnummer</w:t>
    </w:r>
    <w:r w:rsidRPr="00633FBD">
      <w:rPr>
        <w:rStyle w:val="sysHeaderLable"/>
      </w:rPr>
      <w:fldChar w:fldCharType="end"/>
    </w:r>
    <w:r w:rsidRPr="00633FBD">
      <w:rPr>
        <w:rStyle w:val="sysHeaderLable"/>
      </w:rPr>
      <w:t>:</w:t>
    </w:r>
    <w:r w:rsidRPr="00633FBD">
      <w:t xml:space="preserve"> </w:t>
    </w:r>
    <w:fldSimple w:instr=" DOCPROPERTY &quot;DocumentNumber&quot; ">
      <w:r w:rsidR="001A29CC">
        <w:t>2018-AT-HVA</w:t>
      </w:r>
    </w:fldSimple>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8C7094" w14:textId="6D966C2E" w:rsidR="007E306A" w:rsidRPr="00633FBD" w:rsidRDefault="007E306A">
    <w:pPr>
      <w:pStyle w:val="sysHeaderLinebelow"/>
    </w:pPr>
    <w:fldSimple w:instr=" DOCPROPERTY &quot;Title&quot; ">
      <w:r w:rsidR="001A29CC">
        <w:t>Smart Robotics - De spraakherkenning van Pepper</w:t>
      </w:r>
    </w:fldSimple>
  </w:p>
  <w:bookmarkStart w:id="8" w:name="sys_WordMark"/>
  <w:p w14:paraId="03C77E83" w14:textId="68248A69" w:rsidR="007E306A" w:rsidRPr="00633FBD" w:rsidRDefault="007E306A">
    <w:pPr>
      <w:pStyle w:val="sysWordMark"/>
      <w:framePr w:wrap="around"/>
    </w:pPr>
    <w:r w:rsidRPr="00633FBD">
      <w:fldChar w:fldCharType="begin" w:fldLock="1"/>
    </w:r>
    <w:r w:rsidRPr="00633FBD">
      <w:instrText xml:space="preserve"> AUTOTEXT </w:instrText>
    </w:r>
    <w:fldSimple w:instr=" DOCPROPERTY sys_WordMark " w:fldLock="1">
      <w:r>
        <w:instrText>sys_WordMark_AT</w:instrText>
      </w:r>
    </w:fldSimple>
    <w:r w:rsidRPr="00633FBD">
      <w:instrText xml:space="preserve"> </w:instrText>
    </w:r>
    <w:r w:rsidRPr="00633FBD">
      <w:fldChar w:fldCharType="separate"/>
    </w:r>
    <w:r w:rsidRPr="0039713A">
      <w:rPr>
        <w:noProof/>
        <w:lang w:eastAsia="nl-NL"/>
      </w:rPr>
      <w:drawing>
        <wp:inline distT="0" distB="0" distL="0" distR="0" wp14:anchorId="6A3938A2" wp14:editId="303E7BEA">
          <wp:extent cx="1047750" cy="352425"/>
          <wp:effectExtent l="0" t="0" r="0" b="0"/>
          <wp:docPr id="19" name="Afbeelding 6" descr="Atos Black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tos Black Atos"/>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47750" cy="352425"/>
                  </a:xfrm>
                  <a:prstGeom prst="rect">
                    <a:avLst/>
                  </a:prstGeom>
                  <a:noFill/>
                  <a:ln>
                    <a:noFill/>
                  </a:ln>
                </pic:spPr>
              </pic:pic>
            </a:graphicData>
          </a:graphic>
        </wp:inline>
      </w:drawing>
    </w:r>
    <w:r w:rsidRPr="00633FBD">
      <w:fldChar w:fldCharType="end"/>
    </w:r>
    <w:r w:rsidRPr="00633FBD">
      <w:fldChar w:fldCharType="begin" w:fldLock="1"/>
    </w:r>
    <w:r w:rsidRPr="00633FBD">
      <w:fldChar w:fldCharType="end"/>
    </w:r>
    <w:bookmarkEnd w:id="8"/>
  </w:p>
  <w:p w14:paraId="174D2988" w14:textId="537AA613" w:rsidR="007E306A" w:rsidRPr="00633FBD" w:rsidRDefault="007E306A" w:rsidP="00542B14">
    <w:pPr>
      <w:pStyle w:val="sysHeaders2L"/>
      <w:framePr w:wrap="around"/>
    </w:pPr>
    <w:r w:rsidRPr="00633FBD">
      <w:rPr>
        <w:rStyle w:val="sysHeaderLable"/>
      </w:rPr>
      <w:fldChar w:fldCharType="begin"/>
    </w:r>
    <w:r w:rsidRPr="00633FBD">
      <w:rPr>
        <w:rStyle w:val="sysHeaderLable"/>
      </w:rPr>
      <w:instrText xml:space="preserve"> DOCPROPERTY "lblVersion" \* Lower </w:instrText>
    </w:r>
    <w:r w:rsidRPr="00633FBD">
      <w:rPr>
        <w:rStyle w:val="sysHeaderLable"/>
      </w:rPr>
      <w:fldChar w:fldCharType="separate"/>
    </w:r>
    <w:r w:rsidR="001A29CC">
      <w:rPr>
        <w:rStyle w:val="sysHeaderLable"/>
      </w:rPr>
      <w:t>versie</w:t>
    </w:r>
    <w:r w:rsidRPr="00633FBD">
      <w:rPr>
        <w:rStyle w:val="sysHeaderLable"/>
      </w:rPr>
      <w:fldChar w:fldCharType="end"/>
    </w:r>
    <w:r w:rsidRPr="00633FBD">
      <w:rPr>
        <w:rStyle w:val="sysHeaderLable"/>
      </w:rPr>
      <w:t>:</w:t>
    </w:r>
    <w:r w:rsidRPr="00633FBD">
      <w:t xml:space="preserve"> </w:t>
    </w:r>
    <w:fldSimple w:instr=" DOCPROPERTY &quot;Version&quot; ">
      <w:r w:rsidR="001A29CC">
        <w:t>1.1</w:t>
      </w:r>
    </w:fldSimple>
  </w:p>
  <w:p w14:paraId="063EFF63" w14:textId="3967C510" w:rsidR="007E306A" w:rsidRPr="00633FBD" w:rsidRDefault="007E306A">
    <w:pPr>
      <w:pStyle w:val="sysHeaders2C"/>
      <w:framePr w:wrap="around"/>
    </w:pPr>
    <w:r w:rsidRPr="00633FBD">
      <w:fldChar w:fldCharType="begin"/>
    </w:r>
    <w:r w:rsidRPr="00633FBD">
      <w:instrText xml:space="preserve"> DOCPROPERTY"Classification" </w:instrText>
    </w:r>
    <w:r w:rsidRPr="00633FBD">
      <w:fldChar w:fldCharType="end"/>
    </w:r>
  </w:p>
  <w:p w14:paraId="39D83D48" w14:textId="3C666F9E" w:rsidR="007E306A" w:rsidRPr="00633FBD" w:rsidRDefault="007E306A">
    <w:pPr>
      <w:pStyle w:val="sysHeaders2R"/>
      <w:framePr w:wrap="around"/>
    </w:pPr>
    <w:r w:rsidRPr="00633FBD">
      <w:rPr>
        <w:rStyle w:val="sysHeaderLable"/>
      </w:rPr>
      <w:fldChar w:fldCharType="begin"/>
    </w:r>
    <w:r w:rsidRPr="00633FBD">
      <w:rPr>
        <w:rStyle w:val="sysHeaderLable"/>
      </w:rPr>
      <w:instrText xml:space="preserve"> DOCPROPERTY "lblDocumentNumber" \* Lower </w:instrText>
    </w:r>
    <w:r w:rsidRPr="00633FBD">
      <w:rPr>
        <w:rStyle w:val="sysHeaderLable"/>
      </w:rPr>
      <w:fldChar w:fldCharType="separate"/>
    </w:r>
    <w:r w:rsidR="001A29CC">
      <w:rPr>
        <w:rStyle w:val="sysHeaderLable"/>
      </w:rPr>
      <w:t>documentnummer</w:t>
    </w:r>
    <w:r w:rsidRPr="00633FBD">
      <w:rPr>
        <w:rStyle w:val="sysHeaderLable"/>
      </w:rPr>
      <w:fldChar w:fldCharType="end"/>
    </w:r>
    <w:r w:rsidRPr="00633FBD">
      <w:rPr>
        <w:rStyle w:val="sysHeaderLable"/>
      </w:rPr>
      <w:t>:</w:t>
    </w:r>
    <w:r w:rsidRPr="00633FBD">
      <w:t xml:space="preserve"> </w:t>
    </w:r>
    <w:fldSimple w:instr=" DOCPROPERTY &quot;DocumentNumber&quot; ">
      <w:r w:rsidR="001A29CC">
        <w:t>2018-AT-HVA</w:t>
      </w:r>
    </w:fldSimple>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FF52DE" w14:textId="541E7BE3" w:rsidR="007E306A" w:rsidRPr="00633FBD" w:rsidRDefault="007E306A" w:rsidP="00DA5336">
    <w:pPr>
      <w:pStyle w:val="sysHeaderLinebelow"/>
    </w:pPr>
    <w:fldSimple w:instr=" DOCPROPERTY &quot;Title&quot; ">
      <w:r w:rsidR="001A29CC">
        <w:t>Smart Robotics - De spraakherkenning van Pepper</w:t>
      </w:r>
    </w:fldSimple>
  </w:p>
  <w:p w14:paraId="191B0A0F" w14:textId="7E3FA1B5" w:rsidR="007E306A" w:rsidRPr="00633FBD" w:rsidRDefault="007E306A" w:rsidP="00DA5336">
    <w:pPr>
      <w:pStyle w:val="sysWordMark"/>
      <w:framePr w:wrap="around"/>
    </w:pPr>
    <w:fldSimple w:instr=" REF sys_WordMark ">
      <w:r w:rsidR="001A29CC" w:rsidRPr="0039713A">
        <w:rPr>
          <w:noProof/>
          <w:lang w:eastAsia="nl-NL"/>
        </w:rPr>
        <w:drawing>
          <wp:inline distT="0" distB="0" distL="0" distR="0" wp14:anchorId="4A388BF2" wp14:editId="765D8EE3">
            <wp:extent cx="1047750" cy="352425"/>
            <wp:effectExtent l="0" t="0" r="0" b="0"/>
            <wp:docPr id="1122" name="Afbeelding 6" descr="Atos Black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tos Black Atos"/>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47750" cy="352425"/>
                    </a:xfrm>
                    <a:prstGeom prst="rect">
                      <a:avLst/>
                    </a:prstGeom>
                    <a:noFill/>
                    <a:ln>
                      <a:noFill/>
                    </a:ln>
                  </pic:spPr>
                </pic:pic>
              </a:graphicData>
            </a:graphic>
          </wp:inline>
        </w:drawing>
      </w:r>
    </w:fldSimple>
  </w:p>
  <w:p w14:paraId="3D5D9B38" w14:textId="4D30BBBD" w:rsidR="007E306A" w:rsidRPr="00633FBD" w:rsidRDefault="007E306A" w:rsidP="000A1A7E">
    <w:pPr>
      <w:pStyle w:val="sysHeaders2L"/>
      <w:framePr w:wrap="around"/>
    </w:pPr>
    <w:r w:rsidRPr="00633FBD">
      <w:rPr>
        <w:rStyle w:val="sysHeaderLable"/>
      </w:rPr>
      <w:fldChar w:fldCharType="begin"/>
    </w:r>
    <w:r w:rsidRPr="00633FBD">
      <w:rPr>
        <w:rStyle w:val="sysHeaderLable"/>
      </w:rPr>
      <w:instrText xml:space="preserve"> DOCPROPERTY "lblVersion" \* Lower </w:instrText>
    </w:r>
    <w:r w:rsidRPr="00633FBD">
      <w:rPr>
        <w:rStyle w:val="sysHeaderLable"/>
      </w:rPr>
      <w:fldChar w:fldCharType="separate"/>
    </w:r>
    <w:r w:rsidR="001A29CC">
      <w:rPr>
        <w:rStyle w:val="sysHeaderLable"/>
      </w:rPr>
      <w:t>versie</w:t>
    </w:r>
    <w:r w:rsidRPr="00633FBD">
      <w:rPr>
        <w:rStyle w:val="sysHeaderLable"/>
      </w:rPr>
      <w:fldChar w:fldCharType="end"/>
    </w:r>
    <w:r w:rsidRPr="00633FBD">
      <w:rPr>
        <w:rStyle w:val="sysHeaderLable"/>
      </w:rPr>
      <w:t>:</w:t>
    </w:r>
    <w:r w:rsidRPr="00633FBD">
      <w:t xml:space="preserve"> </w:t>
    </w:r>
    <w:fldSimple w:instr=" DOCPROPERTY &quot;Version&quot; ">
      <w:r w:rsidR="001A29CC">
        <w:t>1.1</w:t>
      </w:r>
    </w:fldSimple>
  </w:p>
  <w:p w14:paraId="4B188EE8" w14:textId="313F200B" w:rsidR="007E306A" w:rsidRPr="00633FBD" w:rsidRDefault="007E306A" w:rsidP="000A1A7E">
    <w:pPr>
      <w:pStyle w:val="sysHeaders2C"/>
      <w:framePr w:wrap="around"/>
    </w:pPr>
    <w:r w:rsidRPr="00633FBD">
      <w:fldChar w:fldCharType="begin"/>
    </w:r>
    <w:r w:rsidRPr="00633FBD">
      <w:instrText xml:space="preserve"> DOCPROPERTY"Classification" </w:instrText>
    </w:r>
    <w:r w:rsidRPr="00633FBD">
      <w:fldChar w:fldCharType="end"/>
    </w:r>
  </w:p>
  <w:p w14:paraId="082F32C6" w14:textId="03A3F6EA" w:rsidR="007E306A" w:rsidRPr="00633FBD" w:rsidRDefault="007E306A" w:rsidP="000A1A7E">
    <w:pPr>
      <w:pStyle w:val="sysHeaders2R"/>
      <w:framePr w:wrap="around"/>
    </w:pPr>
    <w:r w:rsidRPr="00633FBD">
      <w:rPr>
        <w:rStyle w:val="sysHeaderLable"/>
      </w:rPr>
      <w:fldChar w:fldCharType="begin"/>
    </w:r>
    <w:r w:rsidRPr="00633FBD">
      <w:rPr>
        <w:rStyle w:val="sysHeaderLable"/>
      </w:rPr>
      <w:instrText xml:space="preserve"> DOCPROPERTY "lblDocumentNumber" \* Lower </w:instrText>
    </w:r>
    <w:r w:rsidRPr="00633FBD">
      <w:rPr>
        <w:rStyle w:val="sysHeaderLable"/>
      </w:rPr>
      <w:fldChar w:fldCharType="separate"/>
    </w:r>
    <w:r w:rsidR="001A29CC">
      <w:rPr>
        <w:rStyle w:val="sysHeaderLable"/>
      </w:rPr>
      <w:t>documentnummer</w:t>
    </w:r>
    <w:r w:rsidRPr="00633FBD">
      <w:rPr>
        <w:rStyle w:val="sysHeaderLable"/>
      </w:rPr>
      <w:fldChar w:fldCharType="end"/>
    </w:r>
    <w:r w:rsidRPr="00633FBD">
      <w:rPr>
        <w:rStyle w:val="sysHeaderLable"/>
      </w:rPr>
      <w:t>:</w:t>
    </w:r>
    <w:r w:rsidRPr="00633FBD">
      <w:t xml:space="preserve"> </w:t>
    </w:r>
    <w:fldSimple w:instr=" DOCPROPERTY &quot;DocumentNumber&quot; ">
      <w:r w:rsidR="001A29CC">
        <w:t>2018-AT-HVA</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56E2C9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C442C4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91E5EF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33A00D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8E67B9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978BC6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A7890F0"/>
    <w:lvl w:ilvl="0">
      <w:start w:val="1"/>
      <w:numFmt w:val="bullet"/>
      <w:lvlRestart w:val="0"/>
      <w:pStyle w:val="ListBullet3"/>
      <w:lvlText w:val="-"/>
      <w:lvlJc w:val="left"/>
      <w:pPr>
        <w:tabs>
          <w:tab w:val="num" w:pos="850"/>
        </w:tabs>
        <w:ind w:left="850" w:hanging="283"/>
      </w:pPr>
      <w:rPr>
        <w:rFonts w:ascii="Times New Roman" w:hAnsi="Times New Roman" w:cs="Times New Roman" w:hint="default"/>
        <w:color w:val="0066A2"/>
        <w:sz w:val="20"/>
        <w:szCs w:val="20"/>
      </w:rPr>
    </w:lvl>
  </w:abstractNum>
  <w:abstractNum w:abstractNumId="7" w15:restartNumberingAfterBreak="0">
    <w:nsid w:val="FFFFFF88"/>
    <w:multiLevelType w:val="singleLevel"/>
    <w:tmpl w:val="6F8EF4E6"/>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8984F5D6"/>
    <w:lvl w:ilvl="0">
      <w:start w:val="1"/>
      <w:numFmt w:val="bullet"/>
      <w:lvlText w:val=""/>
      <w:lvlJc w:val="left"/>
      <w:pPr>
        <w:tabs>
          <w:tab w:val="num" w:pos="284"/>
        </w:tabs>
        <w:ind w:left="284" w:hanging="284"/>
      </w:pPr>
      <w:rPr>
        <w:rFonts w:ascii="Symbol" w:hAnsi="Symbol" w:hint="default"/>
      </w:rPr>
    </w:lvl>
  </w:abstractNum>
  <w:abstractNum w:abstractNumId="9" w15:restartNumberingAfterBreak="0">
    <w:nsid w:val="FFFFFFFB"/>
    <w:multiLevelType w:val="multilevel"/>
    <w:tmpl w:val="AD52CB12"/>
    <w:lvl w:ilvl="0">
      <w:start w:val="1"/>
      <w:numFmt w:val="decimal"/>
      <w:pStyle w:val="Heading1"/>
      <w:lvlText w:val="%1"/>
      <w:lvlJc w:val="right"/>
      <w:pPr>
        <w:tabs>
          <w:tab w:val="num" w:pos="0"/>
        </w:tabs>
        <w:ind w:left="0" w:firstLine="0"/>
      </w:pPr>
    </w:lvl>
    <w:lvl w:ilvl="1">
      <w:start w:val="1"/>
      <w:numFmt w:val="decimal"/>
      <w:pStyle w:val="Heading2"/>
      <w:lvlText w:val="%1.%2"/>
      <w:lvlJc w:val="right"/>
      <w:pPr>
        <w:tabs>
          <w:tab w:val="num" w:pos="360"/>
        </w:tabs>
        <w:ind w:left="0" w:firstLine="0"/>
      </w:pPr>
    </w:lvl>
    <w:lvl w:ilvl="2">
      <w:start w:val="1"/>
      <w:numFmt w:val="decimal"/>
      <w:pStyle w:val="Heading3"/>
      <w:lvlText w:val="%1.%2.%3"/>
      <w:lvlJc w:val="right"/>
      <w:pPr>
        <w:tabs>
          <w:tab w:val="num" w:pos="360"/>
        </w:tabs>
        <w:ind w:left="0" w:firstLine="0"/>
      </w:pPr>
    </w:lvl>
    <w:lvl w:ilvl="3">
      <w:start w:val="1"/>
      <w:numFmt w:val="decimal"/>
      <w:pStyle w:val="Heading4"/>
      <w:lvlText w:val="%1.%2.%3.%4"/>
      <w:lvlJc w:val="right"/>
      <w:pPr>
        <w:tabs>
          <w:tab w:val="num" w:pos="360"/>
        </w:tabs>
        <w:ind w:left="0" w:firstLine="0"/>
      </w:pPr>
    </w:lvl>
    <w:lvl w:ilvl="4">
      <w:start w:val="1"/>
      <w:numFmt w:val="decimal"/>
      <w:lvlText w:val="%1.%2.%3.%4.%5"/>
      <w:lvlJc w:val="righ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0" w15:restartNumberingAfterBreak="0">
    <w:nsid w:val="052B010B"/>
    <w:multiLevelType w:val="multilevel"/>
    <w:tmpl w:val="DCAC3B1A"/>
    <w:lvl w:ilvl="0">
      <w:start w:val="1"/>
      <w:numFmt w:val="bullet"/>
      <w:lvlRestart w:val="0"/>
      <w:lvlText w:val="▶"/>
      <w:lvlJc w:val="left"/>
      <w:pPr>
        <w:tabs>
          <w:tab w:val="num" w:pos="284"/>
        </w:tabs>
        <w:ind w:left="284" w:hanging="284"/>
      </w:pPr>
      <w:rPr>
        <w:rFonts w:ascii="Lucida Sans Unicode" w:hAnsi="Lucida Sans Unicode" w:hint="default"/>
        <w:color w:val="0066A2"/>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691272D"/>
    <w:multiLevelType w:val="multilevel"/>
    <w:tmpl w:val="139496D4"/>
    <w:lvl w:ilvl="0">
      <w:start w:val="1"/>
      <w:numFmt w:val="bullet"/>
      <w:lvlText w:val="»"/>
      <w:lvlJc w:val="left"/>
      <w:pPr>
        <w:tabs>
          <w:tab w:val="num" w:pos="284"/>
        </w:tabs>
        <w:ind w:left="284" w:hanging="284"/>
      </w:pPr>
      <w:rPr>
        <w:rFonts w:ascii="Arial" w:hAnsi="Arial" w:hint="default"/>
        <w:color w:val="CC0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BDE0624"/>
    <w:multiLevelType w:val="multilevel"/>
    <w:tmpl w:val="7048F1F6"/>
    <w:lvl w:ilvl="0">
      <w:start w:val="1"/>
      <w:numFmt w:val="bullet"/>
      <w:lvlRestart w:val="0"/>
      <w:lvlText w:val="▶"/>
      <w:lvlJc w:val="left"/>
      <w:pPr>
        <w:tabs>
          <w:tab w:val="num" w:pos="142"/>
        </w:tabs>
        <w:ind w:left="142" w:hanging="142"/>
      </w:pPr>
      <w:rPr>
        <w:rFonts w:ascii="Lucida Sans Unicode" w:hAnsi="Lucida Sans Unicode" w:hint="default"/>
        <w:color w:val="0066A2"/>
        <w:sz w:val="16"/>
        <w:szCs w:val="1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E71416D"/>
    <w:multiLevelType w:val="multilevel"/>
    <w:tmpl w:val="569AB69A"/>
    <w:lvl w:ilvl="0">
      <w:start w:val="1"/>
      <w:numFmt w:val="bullet"/>
      <w:lvlRestart w:val="0"/>
      <w:lvlText w:val="▶"/>
      <w:lvlJc w:val="left"/>
      <w:pPr>
        <w:tabs>
          <w:tab w:val="num" w:pos="284"/>
        </w:tabs>
        <w:ind w:left="284" w:hanging="284"/>
      </w:pPr>
      <w:rPr>
        <w:rFonts w:ascii="Arial Unicode MS" w:eastAsia="Arial Unicode MS" w:hAnsi="Arial Unicode MS" w:hint="eastAsia"/>
        <w:color w:val="0066A2"/>
        <w:sz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FCA6957"/>
    <w:multiLevelType w:val="hybridMultilevel"/>
    <w:tmpl w:val="0F50DB38"/>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14460146"/>
    <w:multiLevelType w:val="multilevel"/>
    <w:tmpl w:val="EA707EE0"/>
    <w:lvl w:ilvl="0">
      <w:start w:val="1"/>
      <w:numFmt w:val="bullet"/>
      <w:lvlRestart w:val="0"/>
      <w:lvlText w:val="»"/>
      <w:lvlJc w:val="left"/>
      <w:pPr>
        <w:tabs>
          <w:tab w:val="num" w:pos="142"/>
        </w:tabs>
        <w:ind w:left="142" w:hanging="142"/>
      </w:pPr>
      <w:rPr>
        <w:rFonts w:ascii="Times New Roman" w:hAnsi="Times New Roman" w:cs="Times New Roman" w:hint="default"/>
        <w:color w:val="C0143C"/>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987020C"/>
    <w:multiLevelType w:val="hybridMultilevel"/>
    <w:tmpl w:val="5C8CF9D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19877754"/>
    <w:multiLevelType w:val="multilevel"/>
    <w:tmpl w:val="94BC744C"/>
    <w:lvl w:ilvl="0">
      <w:start w:val="1"/>
      <w:numFmt w:val="bullet"/>
      <w:lvlRestart w:val="0"/>
      <w:lvlText w:val="-"/>
      <w:lvlJc w:val="left"/>
      <w:pPr>
        <w:tabs>
          <w:tab w:val="num" w:pos="426"/>
        </w:tabs>
        <w:ind w:left="426" w:hanging="142"/>
      </w:pPr>
      <w:rPr>
        <w:rFonts w:ascii="Times New Roman" w:hAnsi="Times New Roman" w:cs="Times New Roman" w:hint="default"/>
        <w:color w:val="C0143C"/>
      </w:rPr>
    </w:lvl>
    <w:lvl w:ilvl="1">
      <w:start w:val="1"/>
      <w:numFmt w:val="bullet"/>
      <w:lvlText w:val="o"/>
      <w:lvlJc w:val="left"/>
      <w:pPr>
        <w:tabs>
          <w:tab w:val="num" w:pos="1724"/>
        </w:tabs>
        <w:ind w:left="1724" w:hanging="360"/>
      </w:pPr>
      <w:rPr>
        <w:rFonts w:ascii="Courier New" w:hAnsi="Courier New" w:cs="Courier New" w:hint="default"/>
      </w:rPr>
    </w:lvl>
    <w:lvl w:ilvl="2">
      <w:start w:val="1"/>
      <w:numFmt w:val="bullet"/>
      <w:lvlText w:val=""/>
      <w:lvlJc w:val="left"/>
      <w:pPr>
        <w:tabs>
          <w:tab w:val="num" w:pos="2444"/>
        </w:tabs>
        <w:ind w:left="2444" w:hanging="360"/>
      </w:pPr>
      <w:rPr>
        <w:rFonts w:ascii="Wingdings" w:hAnsi="Wingdings" w:hint="default"/>
      </w:rPr>
    </w:lvl>
    <w:lvl w:ilvl="3">
      <w:start w:val="1"/>
      <w:numFmt w:val="bullet"/>
      <w:lvlText w:val=""/>
      <w:lvlJc w:val="left"/>
      <w:pPr>
        <w:tabs>
          <w:tab w:val="num" w:pos="3164"/>
        </w:tabs>
        <w:ind w:left="3164" w:hanging="360"/>
      </w:pPr>
      <w:rPr>
        <w:rFonts w:ascii="Symbol" w:hAnsi="Symbol" w:hint="default"/>
      </w:rPr>
    </w:lvl>
    <w:lvl w:ilvl="4">
      <w:start w:val="1"/>
      <w:numFmt w:val="bullet"/>
      <w:lvlText w:val="o"/>
      <w:lvlJc w:val="left"/>
      <w:pPr>
        <w:tabs>
          <w:tab w:val="num" w:pos="3884"/>
        </w:tabs>
        <w:ind w:left="3884" w:hanging="360"/>
      </w:pPr>
      <w:rPr>
        <w:rFonts w:ascii="Courier New" w:hAnsi="Courier New" w:cs="Courier New" w:hint="default"/>
      </w:rPr>
    </w:lvl>
    <w:lvl w:ilvl="5">
      <w:start w:val="1"/>
      <w:numFmt w:val="bullet"/>
      <w:lvlText w:val=""/>
      <w:lvlJc w:val="left"/>
      <w:pPr>
        <w:tabs>
          <w:tab w:val="num" w:pos="4604"/>
        </w:tabs>
        <w:ind w:left="4604" w:hanging="360"/>
      </w:pPr>
      <w:rPr>
        <w:rFonts w:ascii="Wingdings" w:hAnsi="Wingdings" w:hint="default"/>
      </w:rPr>
    </w:lvl>
    <w:lvl w:ilvl="6">
      <w:start w:val="1"/>
      <w:numFmt w:val="bullet"/>
      <w:lvlText w:val=""/>
      <w:lvlJc w:val="left"/>
      <w:pPr>
        <w:tabs>
          <w:tab w:val="num" w:pos="5324"/>
        </w:tabs>
        <w:ind w:left="5324" w:hanging="360"/>
      </w:pPr>
      <w:rPr>
        <w:rFonts w:ascii="Symbol" w:hAnsi="Symbol" w:hint="default"/>
      </w:rPr>
    </w:lvl>
    <w:lvl w:ilvl="7">
      <w:start w:val="1"/>
      <w:numFmt w:val="bullet"/>
      <w:lvlText w:val="o"/>
      <w:lvlJc w:val="left"/>
      <w:pPr>
        <w:tabs>
          <w:tab w:val="num" w:pos="6044"/>
        </w:tabs>
        <w:ind w:left="6044" w:hanging="360"/>
      </w:pPr>
      <w:rPr>
        <w:rFonts w:ascii="Courier New" w:hAnsi="Courier New" w:cs="Courier New" w:hint="default"/>
      </w:rPr>
    </w:lvl>
    <w:lvl w:ilvl="8">
      <w:start w:val="1"/>
      <w:numFmt w:val="bullet"/>
      <w:lvlText w:val=""/>
      <w:lvlJc w:val="left"/>
      <w:pPr>
        <w:tabs>
          <w:tab w:val="num" w:pos="6764"/>
        </w:tabs>
        <w:ind w:left="6764" w:hanging="360"/>
      </w:pPr>
      <w:rPr>
        <w:rFonts w:ascii="Wingdings" w:hAnsi="Wingdings" w:hint="default"/>
      </w:rPr>
    </w:lvl>
  </w:abstractNum>
  <w:abstractNum w:abstractNumId="18" w15:restartNumberingAfterBreak="0">
    <w:nsid w:val="1B3A2BF5"/>
    <w:multiLevelType w:val="singleLevel"/>
    <w:tmpl w:val="9B36EDA8"/>
    <w:lvl w:ilvl="0">
      <w:start w:val="1"/>
      <w:numFmt w:val="bullet"/>
      <w:lvlText w:val=""/>
      <w:lvlJc w:val="left"/>
      <w:pPr>
        <w:tabs>
          <w:tab w:val="num" w:pos="284"/>
        </w:tabs>
        <w:ind w:left="567" w:hanging="283"/>
      </w:pPr>
      <w:rPr>
        <w:rFonts w:ascii="Symbol" w:hAnsi="Symbol" w:hint="default"/>
      </w:rPr>
    </w:lvl>
  </w:abstractNum>
  <w:abstractNum w:abstractNumId="19" w15:restartNumberingAfterBreak="0">
    <w:nsid w:val="1EA67DD7"/>
    <w:multiLevelType w:val="hybridMultilevel"/>
    <w:tmpl w:val="F2B0136A"/>
    <w:lvl w:ilvl="0" w:tplc="FC0E4ED6">
      <w:start w:val="1"/>
      <w:numFmt w:val="bullet"/>
      <w:lvlText w:val="-"/>
      <w:lvlJc w:val="left"/>
      <w:pPr>
        <w:tabs>
          <w:tab w:val="num" w:pos="851"/>
        </w:tabs>
        <w:ind w:left="851" w:hanging="284"/>
      </w:pPr>
      <w:rPr>
        <w:rFonts w:ascii="Arial" w:hAnsi="Arial" w:hint="default"/>
        <w:color w:val="CC0000"/>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34A02ED"/>
    <w:multiLevelType w:val="multilevel"/>
    <w:tmpl w:val="EE6AE72C"/>
    <w:lvl w:ilvl="0">
      <w:start w:val="1"/>
      <w:numFmt w:val="bullet"/>
      <w:lvlRestart w:val="0"/>
      <w:lvlText w:val="▶"/>
      <w:lvlJc w:val="left"/>
      <w:pPr>
        <w:tabs>
          <w:tab w:val="num" w:pos="284"/>
        </w:tabs>
        <w:ind w:left="284" w:hanging="284"/>
      </w:pPr>
      <w:rPr>
        <w:rFonts w:ascii="Arial Unicode MS" w:eastAsia="Arial Unicode MS" w:hAnsi="Arial Unicode MS" w:hint="eastAsia"/>
        <w:color w:val="0066A2"/>
        <w:sz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7FE67D7"/>
    <w:multiLevelType w:val="hybridMultilevel"/>
    <w:tmpl w:val="0C54356C"/>
    <w:lvl w:ilvl="0" w:tplc="44EEC42A">
      <w:start w:val="1"/>
      <w:numFmt w:val="bullet"/>
      <w:lvlRestart w:val="0"/>
      <w:pStyle w:val="TableListbullet3"/>
      <w:lvlText w:val="-"/>
      <w:lvlJc w:val="left"/>
      <w:pPr>
        <w:tabs>
          <w:tab w:val="num" w:pos="426"/>
        </w:tabs>
        <w:ind w:left="426" w:hanging="142"/>
      </w:pPr>
      <w:rPr>
        <w:rFonts w:ascii="Times New Roman" w:hAnsi="Times New Roman" w:cs="Times New Roman" w:hint="default"/>
        <w:color w:val="0066A2"/>
      </w:rPr>
    </w:lvl>
    <w:lvl w:ilvl="1" w:tplc="04130003" w:tentative="1">
      <w:start w:val="1"/>
      <w:numFmt w:val="bullet"/>
      <w:lvlText w:val="o"/>
      <w:lvlJc w:val="left"/>
      <w:pPr>
        <w:tabs>
          <w:tab w:val="num" w:pos="1724"/>
        </w:tabs>
        <w:ind w:left="1724" w:hanging="360"/>
      </w:pPr>
      <w:rPr>
        <w:rFonts w:ascii="Courier New" w:hAnsi="Courier New" w:cs="Courier New" w:hint="default"/>
      </w:rPr>
    </w:lvl>
    <w:lvl w:ilvl="2" w:tplc="04130005" w:tentative="1">
      <w:start w:val="1"/>
      <w:numFmt w:val="bullet"/>
      <w:lvlText w:val=""/>
      <w:lvlJc w:val="left"/>
      <w:pPr>
        <w:tabs>
          <w:tab w:val="num" w:pos="2444"/>
        </w:tabs>
        <w:ind w:left="2444" w:hanging="360"/>
      </w:pPr>
      <w:rPr>
        <w:rFonts w:ascii="Wingdings" w:hAnsi="Wingdings" w:hint="default"/>
      </w:rPr>
    </w:lvl>
    <w:lvl w:ilvl="3" w:tplc="04130001" w:tentative="1">
      <w:start w:val="1"/>
      <w:numFmt w:val="bullet"/>
      <w:lvlText w:val=""/>
      <w:lvlJc w:val="left"/>
      <w:pPr>
        <w:tabs>
          <w:tab w:val="num" w:pos="3164"/>
        </w:tabs>
        <w:ind w:left="3164" w:hanging="360"/>
      </w:pPr>
      <w:rPr>
        <w:rFonts w:ascii="Symbol" w:hAnsi="Symbol" w:hint="default"/>
      </w:rPr>
    </w:lvl>
    <w:lvl w:ilvl="4" w:tplc="04130003" w:tentative="1">
      <w:start w:val="1"/>
      <w:numFmt w:val="bullet"/>
      <w:lvlText w:val="o"/>
      <w:lvlJc w:val="left"/>
      <w:pPr>
        <w:tabs>
          <w:tab w:val="num" w:pos="3884"/>
        </w:tabs>
        <w:ind w:left="3884" w:hanging="360"/>
      </w:pPr>
      <w:rPr>
        <w:rFonts w:ascii="Courier New" w:hAnsi="Courier New" w:cs="Courier New" w:hint="default"/>
      </w:rPr>
    </w:lvl>
    <w:lvl w:ilvl="5" w:tplc="04130005" w:tentative="1">
      <w:start w:val="1"/>
      <w:numFmt w:val="bullet"/>
      <w:lvlText w:val=""/>
      <w:lvlJc w:val="left"/>
      <w:pPr>
        <w:tabs>
          <w:tab w:val="num" w:pos="4604"/>
        </w:tabs>
        <w:ind w:left="4604" w:hanging="360"/>
      </w:pPr>
      <w:rPr>
        <w:rFonts w:ascii="Wingdings" w:hAnsi="Wingdings" w:hint="default"/>
      </w:rPr>
    </w:lvl>
    <w:lvl w:ilvl="6" w:tplc="04130001" w:tentative="1">
      <w:start w:val="1"/>
      <w:numFmt w:val="bullet"/>
      <w:lvlText w:val=""/>
      <w:lvlJc w:val="left"/>
      <w:pPr>
        <w:tabs>
          <w:tab w:val="num" w:pos="5324"/>
        </w:tabs>
        <w:ind w:left="5324" w:hanging="360"/>
      </w:pPr>
      <w:rPr>
        <w:rFonts w:ascii="Symbol" w:hAnsi="Symbol" w:hint="default"/>
      </w:rPr>
    </w:lvl>
    <w:lvl w:ilvl="7" w:tplc="04130003" w:tentative="1">
      <w:start w:val="1"/>
      <w:numFmt w:val="bullet"/>
      <w:lvlText w:val="o"/>
      <w:lvlJc w:val="left"/>
      <w:pPr>
        <w:tabs>
          <w:tab w:val="num" w:pos="6044"/>
        </w:tabs>
        <w:ind w:left="6044" w:hanging="360"/>
      </w:pPr>
      <w:rPr>
        <w:rFonts w:ascii="Courier New" w:hAnsi="Courier New" w:cs="Courier New" w:hint="default"/>
      </w:rPr>
    </w:lvl>
    <w:lvl w:ilvl="8" w:tplc="04130005" w:tentative="1">
      <w:start w:val="1"/>
      <w:numFmt w:val="bullet"/>
      <w:lvlText w:val=""/>
      <w:lvlJc w:val="left"/>
      <w:pPr>
        <w:tabs>
          <w:tab w:val="num" w:pos="6764"/>
        </w:tabs>
        <w:ind w:left="6764" w:hanging="360"/>
      </w:pPr>
      <w:rPr>
        <w:rFonts w:ascii="Wingdings" w:hAnsi="Wingdings" w:hint="default"/>
      </w:rPr>
    </w:lvl>
  </w:abstractNum>
  <w:abstractNum w:abstractNumId="22" w15:restartNumberingAfterBreak="0">
    <w:nsid w:val="29A273D9"/>
    <w:multiLevelType w:val="hybridMultilevel"/>
    <w:tmpl w:val="9BDA9B2E"/>
    <w:lvl w:ilvl="0" w:tplc="ECFC1F6A">
      <w:start w:val="1"/>
      <w:numFmt w:val="bullet"/>
      <w:lvlRestart w:val="0"/>
      <w:pStyle w:val="TableListbullet"/>
      <w:lvlText w:val="►"/>
      <w:lvlJc w:val="left"/>
      <w:pPr>
        <w:tabs>
          <w:tab w:val="num" w:pos="170"/>
        </w:tabs>
        <w:ind w:left="170" w:hanging="170"/>
      </w:pPr>
      <w:rPr>
        <w:rFonts w:ascii="Arial Unicode MS" w:eastAsia="Arial Unicode MS" w:hAnsi="Arial Unicode MS" w:hint="eastAsia"/>
        <w:color w:val="0066A2"/>
        <w:sz w:val="16"/>
        <w:szCs w:val="16"/>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2B6463FF"/>
    <w:multiLevelType w:val="multilevel"/>
    <w:tmpl w:val="0B9CB75C"/>
    <w:lvl w:ilvl="0">
      <w:start w:val="1"/>
      <w:numFmt w:val="bullet"/>
      <w:lvlRestart w:val="0"/>
      <w:lvlText w:val="►"/>
      <w:lvlJc w:val="left"/>
      <w:pPr>
        <w:tabs>
          <w:tab w:val="num" w:pos="142"/>
        </w:tabs>
        <w:ind w:left="142" w:hanging="142"/>
      </w:pPr>
      <w:rPr>
        <w:rFonts w:ascii="Arial Unicode MS" w:eastAsia="Arial Unicode MS" w:hAnsi="Arial Unicode MS" w:hint="eastAsia"/>
        <w:color w:val="0066A2"/>
        <w:sz w:val="16"/>
        <w:szCs w:val="1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2CAC0BAF"/>
    <w:multiLevelType w:val="multilevel"/>
    <w:tmpl w:val="6A98EA3E"/>
    <w:lvl w:ilvl="0">
      <w:start w:val="1"/>
      <w:numFmt w:val="bullet"/>
      <w:lvlRestart w:val="0"/>
      <w:lvlText w:val="▶"/>
      <w:lvlJc w:val="left"/>
      <w:pPr>
        <w:tabs>
          <w:tab w:val="num" w:pos="284"/>
        </w:tabs>
        <w:ind w:left="284" w:hanging="284"/>
      </w:pPr>
      <w:rPr>
        <w:rFonts w:ascii="Arial Unicode MS" w:eastAsia="Arial Unicode MS" w:hAnsi="Arial Unicode MS" w:hint="eastAsia"/>
        <w:color w:val="0066A2"/>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307E1A07"/>
    <w:multiLevelType w:val="multilevel"/>
    <w:tmpl w:val="54DABCD0"/>
    <w:lvl w:ilvl="0">
      <w:start w:val="1"/>
      <w:numFmt w:val="bullet"/>
      <w:lvlRestart w:val="0"/>
      <w:lvlText w:val="•"/>
      <w:lvlJc w:val="left"/>
      <w:pPr>
        <w:tabs>
          <w:tab w:val="num" w:pos="142"/>
        </w:tabs>
        <w:ind w:left="284" w:hanging="142"/>
      </w:pPr>
      <w:rPr>
        <w:rFonts w:ascii="Times New Roman" w:hAnsi="Times New Roman" w:cs="Times New Roman" w:hint="default"/>
        <w:color w:val="C0143C"/>
        <w:sz w:val="20"/>
      </w:rPr>
    </w:lvl>
    <w:lvl w:ilvl="1">
      <w:start w:val="1"/>
      <w:numFmt w:val="bullet"/>
      <w:lvlText w:val="o"/>
      <w:lvlJc w:val="left"/>
      <w:pPr>
        <w:tabs>
          <w:tab w:val="num" w:pos="1724"/>
        </w:tabs>
        <w:ind w:left="1724" w:hanging="360"/>
      </w:pPr>
      <w:rPr>
        <w:rFonts w:ascii="Courier New" w:hAnsi="Courier New" w:cs="Courier New" w:hint="default"/>
      </w:rPr>
    </w:lvl>
    <w:lvl w:ilvl="2">
      <w:start w:val="1"/>
      <w:numFmt w:val="bullet"/>
      <w:lvlText w:val=""/>
      <w:lvlJc w:val="left"/>
      <w:pPr>
        <w:tabs>
          <w:tab w:val="num" w:pos="2444"/>
        </w:tabs>
        <w:ind w:left="2444" w:hanging="360"/>
      </w:pPr>
      <w:rPr>
        <w:rFonts w:ascii="Wingdings" w:hAnsi="Wingdings" w:hint="default"/>
      </w:rPr>
    </w:lvl>
    <w:lvl w:ilvl="3">
      <w:start w:val="1"/>
      <w:numFmt w:val="bullet"/>
      <w:lvlText w:val=""/>
      <w:lvlJc w:val="left"/>
      <w:pPr>
        <w:tabs>
          <w:tab w:val="num" w:pos="3164"/>
        </w:tabs>
        <w:ind w:left="3164" w:hanging="360"/>
      </w:pPr>
      <w:rPr>
        <w:rFonts w:ascii="Symbol" w:hAnsi="Symbol" w:hint="default"/>
      </w:rPr>
    </w:lvl>
    <w:lvl w:ilvl="4">
      <w:start w:val="1"/>
      <w:numFmt w:val="bullet"/>
      <w:lvlText w:val="o"/>
      <w:lvlJc w:val="left"/>
      <w:pPr>
        <w:tabs>
          <w:tab w:val="num" w:pos="3884"/>
        </w:tabs>
        <w:ind w:left="3884" w:hanging="360"/>
      </w:pPr>
      <w:rPr>
        <w:rFonts w:ascii="Courier New" w:hAnsi="Courier New" w:cs="Courier New" w:hint="default"/>
      </w:rPr>
    </w:lvl>
    <w:lvl w:ilvl="5">
      <w:start w:val="1"/>
      <w:numFmt w:val="bullet"/>
      <w:lvlText w:val=""/>
      <w:lvlJc w:val="left"/>
      <w:pPr>
        <w:tabs>
          <w:tab w:val="num" w:pos="4604"/>
        </w:tabs>
        <w:ind w:left="4604" w:hanging="360"/>
      </w:pPr>
      <w:rPr>
        <w:rFonts w:ascii="Wingdings" w:hAnsi="Wingdings" w:hint="default"/>
      </w:rPr>
    </w:lvl>
    <w:lvl w:ilvl="6">
      <w:start w:val="1"/>
      <w:numFmt w:val="bullet"/>
      <w:lvlText w:val=""/>
      <w:lvlJc w:val="left"/>
      <w:pPr>
        <w:tabs>
          <w:tab w:val="num" w:pos="5324"/>
        </w:tabs>
        <w:ind w:left="5324" w:hanging="360"/>
      </w:pPr>
      <w:rPr>
        <w:rFonts w:ascii="Symbol" w:hAnsi="Symbol" w:hint="default"/>
      </w:rPr>
    </w:lvl>
    <w:lvl w:ilvl="7">
      <w:start w:val="1"/>
      <w:numFmt w:val="bullet"/>
      <w:lvlText w:val="o"/>
      <w:lvlJc w:val="left"/>
      <w:pPr>
        <w:tabs>
          <w:tab w:val="num" w:pos="6044"/>
        </w:tabs>
        <w:ind w:left="6044" w:hanging="360"/>
      </w:pPr>
      <w:rPr>
        <w:rFonts w:ascii="Courier New" w:hAnsi="Courier New" w:cs="Courier New" w:hint="default"/>
      </w:rPr>
    </w:lvl>
    <w:lvl w:ilvl="8">
      <w:start w:val="1"/>
      <w:numFmt w:val="bullet"/>
      <w:lvlText w:val=""/>
      <w:lvlJc w:val="left"/>
      <w:pPr>
        <w:tabs>
          <w:tab w:val="num" w:pos="6764"/>
        </w:tabs>
        <w:ind w:left="6764" w:hanging="360"/>
      </w:pPr>
      <w:rPr>
        <w:rFonts w:ascii="Wingdings" w:hAnsi="Wingdings" w:hint="default"/>
      </w:rPr>
    </w:lvl>
  </w:abstractNum>
  <w:abstractNum w:abstractNumId="26" w15:restartNumberingAfterBreak="0">
    <w:nsid w:val="3B6A0CBB"/>
    <w:multiLevelType w:val="multilevel"/>
    <w:tmpl w:val="6176742C"/>
    <w:lvl w:ilvl="0">
      <w:start w:val="1"/>
      <w:numFmt w:val="bullet"/>
      <w:lvlRestart w:val="0"/>
      <w:lvlText w:val="»"/>
      <w:lvlJc w:val="left"/>
      <w:pPr>
        <w:tabs>
          <w:tab w:val="num" w:pos="283"/>
        </w:tabs>
        <w:ind w:left="283" w:hanging="283"/>
      </w:pPr>
      <w:rPr>
        <w:rFonts w:ascii="Times New Roman" w:hAnsi="Times New Roman" w:cs="Times New Roman" w:hint="default"/>
        <w:color w:val="C0143C"/>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62F3A4F"/>
    <w:multiLevelType w:val="hybridMultilevel"/>
    <w:tmpl w:val="22DA8778"/>
    <w:lvl w:ilvl="0" w:tplc="9FD06304">
      <w:start w:val="1"/>
      <w:numFmt w:val="bullet"/>
      <w:lvlRestart w:val="0"/>
      <w:pStyle w:val="ListBullet2"/>
      <w:lvlText w:val="•"/>
      <w:lvlJc w:val="left"/>
      <w:pPr>
        <w:tabs>
          <w:tab w:val="num" w:pos="568"/>
        </w:tabs>
        <w:ind w:left="568" w:hanging="284"/>
      </w:pPr>
      <w:rPr>
        <w:rFonts w:ascii="Times New Roman" w:hAnsi="Times New Roman" w:cs="Times New Roman" w:hint="default"/>
        <w:color w:val="0066A2"/>
        <w:sz w:val="20"/>
        <w:szCs w:val="20"/>
      </w:rPr>
    </w:lvl>
    <w:lvl w:ilvl="1" w:tplc="04130003" w:tentative="1">
      <w:start w:val="1"/>
      <w:numFmt w:val="bullet"/>
      <w:lvlText w:val="o"/>
      <w:lvlJc w:val="left"/>
      <w:pPr>
        <w:tabs>
          <w:tab w:val="num" w:pos="2008"/>
        </w:tabs>
        <w:ind w:left="2008" w:hanging="360"/>
      </w:pPr>
      <w:rPr>
        <w:rFonts w:ascii="Courier New" w:hAnsi="Courier New" w:cs="Courier New" w:hint="default"/>
      </w:rPr>
    </w:lvl>
    <w:lvl w:ilvl="2" w:tplc="04130005" w:tentative="1">
      <w:start w:val="1"/>
      <w:numFmt w:val="bullet"/>
      <w:lvlText w:val=""/>
      <w:lvlJc w:val="left"/>
      <w:pPr>
        <w:tabs>
          <w:tab w:val="num" w:pos="2728"/>
        </w:tabs>
        <w:ind w:left="2728" w:hanging="360"/>
      </w:pPr>
      <w:rPr>
        <w:rFonts w:ascii="Wingdings" w:hAnsi="Wingdings" w:hint="default"/>
      </w:rPr>
    </w:lvl>
    <w:lvl w:ilvl="3" w:tplc="04130001" w:tentative="1">
      <w:start w:val="1"/>
      <w:numFmt w:val="bullet"/>
      <w:lvlText w:val=""/>
      <w:lvlJc w:val="left"/>
      <w:pPr>
        <w:tabs>
          <w:tab w:val="num" w:pos="3448"/>
        </w:tabs>
        <w:ind w:left="3448" w:hanging="360"/>
      </w:pPr>
      <w:rPr>
        <w:rFonts w:ascii="Symbol" w:hAnsi="Symbol" w:hint="default"/>
      </w:rPr>
    </w:lvl>
    <w:lvl w:ilvl="4" w:tplc="04130003" w:tentative="1">
      <w:start w:val="1"/>
      <w:numFmt w:val="bullet"/>
      <w:lvlText w:val="o"/>
      <w:lvlJc w:val="left"/>
      <w:pPr>
        <w:tabs>
          <w:tab w:val="num" w:pos="4168"/>
        </w:tabs>
        <w:ind w:left="4168" w:hanging="360"/>
      </w:pPr>
      <w:rPr>
        <w:rFonts w:ascii="Courier New" w:hAnsi="Courier New" w:cs="Courier New" w:hint="default"/>
      </w:rPr>
    </w:lvl>
    <w:lvl w:ilvl="5" w:tplc="04130005" w:tentative="1">
      <w:start w:val="1"/>
      <w:numFmt w:val="bullet"/>
      <w:lvlText w:val=""/>
      <w:lvlJc w:val="left"/>
      <w:pPr>
        <w:tabs>
          <w:tab w:val="num" w:pos="4888"/>
        </w:tabs>
        <w:ind w:left="4888" w:hanging="360"/>
      </w:pPr>
      <w:rPr>
        <w:rFonts w:ascii="Wingdings" w:hAnsi="Wingdings" w:hint="default"/>
      </w:rPr>
    </w:lvl>
    <w:lvl w:ilvl="6" w:tplc="04130001" w:tentative="1">
      <w:start w:val="1"/>
      <w:numFmt w:val="bullet"/>
      <w:lvlText w:val=""/>
      <w:lvlJc w:val="left"/>
      <w:pPr>
        <w:tabs>
          <w:tab w:val="num" w:pos="5608"/>
        </w:tabs>
        <w:ind w:left="5608" w:hanging="360"/>
      </w:pPr>
      <w:rPr>
        <w:rFonts w:ascii="Symbol" w:hAnsi="Symbol" w:hint="default"/>
      </w:rPr>
    </w:lvl>
    <w:lvl w:ilvl="7" w:tplc="04130003" w:tentative="1">
      <w:start w:val="1"/>
      <w:numFmt w:val="bullet"/>
      <w:lvlText w:val="o"/>
      <w:lvlJc w:val="left"/>
      <w:pPr>
        <w:tabs>
          <w:tab w:val="num" w:pos="6328"/>
        </w:tabs>
        <w:ind w:left="6328" w:hanging="360"/>
      </w:pPr>
      <w:rPr>
        <w:rFonts w:ascii="Courier New" w:hAnsi="Courier New" w:cs="Courier New" w:hint="default"/>
      </w:rPr>
    </w:lvl>
    <w:lvl w:ilvl="8" w:tplc="04130005" w:tentative="1">
      <w:start w:val="1"/>
      <w:numFmt w:val="bullet"/>
      <w:lvlText w:val=""/>
      <w:lvlJc w:val="left"/>
      <w:pPr>
        <w:tabs>
          <w:tab w:val="num" w:pos="7048"/>
        </w:tabs>
        <w:ind w:left="7048" w:hanging="360"/>
      </w:pPr>
      <w:rPr>
        <w:rFonts w:ascii="Wingdings" w:hAnsi="Wingdings" w:hint="default"/>
      </w:rPr>
    </w:lvl>
  </w:abstractNum>
  <w:abstractNum w:abstractNumId="28" w15:restartNumberingAfterBreak="0">
    <w:nsid w:val="4CDC5F5F"/>
    <w:multiLevelType w:val="hybridMultilevel"/>
    <w:tmpl w:val="FEBC250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58C127B8"/>
    <w:multiLevelType w:val="hybridMultilevel"/>
    <w:tmpl w:val="766A4154"/>
    <w:lvl w:ilvl="0" w:tplc="6B32F3EE">
      <w:start w:val="1"/>
      <w:numFmt w:val="bullet"/>
      <w:lvlRestart w:val="0"/>
      <w:pStyle w:val="TableListbullet2"/>
      <w:lvlText w:val="•"/>
      <w:lvlJc w:val="left"/>
      <w:pPr>
        <w:tabs>
          <w:tab w:val="num" w:pos="142"/>
        </w:tabs>
        <w:ind w:left="284" w:hanging="142"/>
      </w:pPr>
      <w:rPr>
        <w:rFonts w:ascii="Times New Roman" w:hAnsi="Times New Roman" w:cs="Times New Roman" w:hint="default"/>
        <w:color w:val="0066A2"/>
        <w:sz w:val="20"/>
        <w:szCs w:val="20"/>
      </w:rPr>
    </w:lvl>
    <w:lvl w:ilvl="1" w:tplc="04130003" w:tentative="1">
      <w:start w:val="1"/>
      <w:numFmt w:val="bullet"/>
      <w:lvlText w:val="o"/>
      <w:lvlJc w:val="left"/>
      <w:pPr>
        <w:tabs>
          <w:tab w:val="num" w:pos="1724"/>
        </w:tabs>
        <w:ind w:left="1724" w:hanging="360"/>
      </w:pPr>
      <w:rPr>
        <w:rFonts w:ascii="Courier New" w:hAnsi="Courier New" w:cs="Courier New" w:hint="default"/>
      </w:rPr>
    </w:lvl>
    <w:lvl w:ilvl="2" w:tplc="04130005" w:tentative="1">
      <w:start w:val="1"/>
      <w:numFmt w:val="bullet"/>
      <w:lvlText w:val=""/>
      <w:lvlJc w:val="left"/>
      <w:pPr>
        <w:tabs>
          <w:tab w:val="num" w:pos="2444"/>
        </w:tabs>
        <w:ind w:left="2444" w:hanging="360"/>
      </w:pPr>
      <w:rPr>
        <w:rFonts w:ascii="Wingdings" w:hAnsi="Wingdings" w:hint="default"/>
      </w:rPr>
    </w:lvl>
    <w:lvl w:ilvl="3" w:tplc="04130001" w:tentative="1">
      <w:start w:val="1"/>
      <w:numFmt w:val="bullet"/>
      <w:lvlText w:val=""/>
      <w:lvlJc w:val="left"/>
      <w:pPr>
        <w:tabs>
          <w:tab w:val="num" w:pos="3164"/>
        </w:tabs>
        <w:ind w:left="3164" w:hanging="360"/>
      </w:pPr>
      <w:rPr>
        <w:rFonts w:ascii="Symbol" w:hAnsi="Symbol" w:hint="default"/>
      </w:rPr>
    </w:lvl>
    <w:lvl w:ilvl="4" w:tplc="04130003" w:tentative="1">
      <w:start w:val="1"/>
      <w:numFmt w:val="bullet"/>
      <w:lvlText w:val="o"/>
      <w:lvlJc w:val="left"/>
      <w:pPr>
        <w:tabs>
          <w:tab w:val="num" w:pos="3884"/>
        </w:tabs>
        <w:ind w:left="3884" w:hanging="360"/>
      </w:pPr>
      <w:rPr>
        <w:rFonts w:ascii="Courier New" w:hAnsi="Courier New" w:cs="Courier New" w:hint="default"/>
      </w:rPr>
    </w:lvl>
    <w:lvl w:ilvl="5" w:tplc="04130005" w:tentative="1">
      <w:start w:val="1"/>
      <w:numFmt w:val="bullet"/>
      <w:lvlText w:val=""/>
      <w:lvlJc w:val="left"/>
      <w:pPr>
        <w:tabs>
          <w:tab w:val="num" w:pos="4604"/>
        </w:tabs>
        <w:ind w:left="4604" w:hanging="360"/>
      </w:pPr>
      <w:rPr>
        <w:rFonts w:ascii="Wingdings" w:hAnsi="Wingdings" w:hint="default"/>
      </w:rPr>
    </w:lvl>
    <w:lvl w:ilvl="6" w:tplc="04130001" w:tentative="1">
      <w:start w:val="1"/>
      <w:numFmt w:val="bullet"/>
      <w:lvlText w:val=""/>
      <w:lvlJc w:val="left"/>
      <w:pPr>
        <w:tabs>
          <w:tab w:val="num" w:pos="5324"/>
        </w:tabs>
        <w:ind w:left="5324" w:hanging="360"/>
      </w:pPr>
      <w:rPr>
        <w:rFonts w:ascii="Symbol" w:hAnsi="Symbol" w:hint="default"/>
      </w:rPr>
    </w:lvl>
    <w:lvl w:ilvl="7" w:tplc="04130003" w:tentative="1">
      <w:start w:val="1"/>
      <w:numFmt w:val="bullet"/>
      <w:lvlText w:val="o"/>
      <w:lvlJc w:val="left"/>
      <w:pPr>
        <w:tabs>
          <w:tab w:val="num" w:pos="6044"/>
        </w:tabs>
        <w:ind w:left="6044" w:hanging="360"/>
      </w:pPr>
      <w:rPr>
        <w:rFonts w:ascii="Courier New" w:hAnsi="Courier New" w:cs="Courier New" w:hint="default"/>
      </w:rPr>
    </w:lvl>
    <w:lvl w:ilvl="8" w:tplc="04130005" w:tentative="1">
      <w:start w:val="1"/>
      <w:numFmt w:val="bullet"/>
      <w:lvlText w:val=""/>
      <w:lvlJc w:val="left"/>
      <w:pPr>
        <w:tabs>
          <w:tab w:val="num" w:pos="6764"/>
        </w:tabs>
        <w:ind w:left="6764" w:hanging="360"/>
      </w:pPr>
      <w:rPr>
        <w:rFonts w:ascii="Wingdings" w:hAnsi="Wingdings" w:hint="default"/>
      </w:rPr>
    </w:lvl>
  </w:abstractNum>
  <w:abstractNum w:abstractNumId="30" w15:restartNumberingAfterBreak="0">
    <w:nsid w:val="595E4265"/>
    <w:multiLevelType w:val="multilevel"/>
    <w:tmpl w:val="5C92E870"/>
    <w:lvl w:ilvl="0">
      <w:start w:val="1"/>
      <w:numFmt w:val="bullet"/>
      <w:lvlRestart w:val="0"/>
      <w:lvlText w:val="•"/>
      <w:lvlJc w:val="left"/>
      <w:pPr>
        <w:tabs>
          <w:tab w:val="num" w:pos="568"/>
        </w:tabs>
        <w:ind w:left="568" w:hanging="284"/>
      </w:pPr>
      <w:rPr>
        <w:rFonts w:ascii="Times New Roman" w:hAnsi="Times New Roman" w:cs="Times New Roman" w:hint="default"/>
        <w:color w:val="C0143C"/>
        <w:sz w:val="20"/>
      </w:rPr>
    </w:lvl>
    <w:lvl w:ilvl="1">
      <w:start w:val="1"/>
      <w:numFmt w:val="bullet"/>
      <w:lvlText w:val="o"/>
      <w:lvlJc w:val="left"/>
      <w:pPr>
        <w:tabs>
          <w:tab w:val="num" w:pos="2008"/>
        </w:tabs>
        <w:ind w:left="2008" w:hanging="360"/>
      </w:pPr>
      <w:rPr>
        <w:rFonts w:ascii="Courier New" w:hAnsi="Courier New" w:cs="Courier New" w:hint="default"/>
      </w:rPr>
    </w:lvl>
    <w:lvl w:ilvl="2">
      <w:start w:val="1"/>
      <w:numFmt w:val="bullet"/>
      <w:lvlText w:val=""/>
      <w:lvlJc w:val="left"/>
      <w:pPr>
        <w:tabs>
          <w:tab w:val="num" w:pos="2728"/>
        </w:tabs>
        <w:ind w:left="2728" w:hanging="360"/>
      </w:pPr>
      <w:rPr>
        <w:rFonts w:ascii="Wingdings" w:hAnsi="Wingdings" w:hint="default"/>
      </w:rPr>
    </w:lvl>
    <w:lvl w:ilvl="3">
      <w:start w:val="1"/>
      <w:numFmt w:val="bullet"/>
      <w:lvlText w:val=""/>
      <w:lvlJc w:val="left"/>
      <w:pPr>
        <w:tabs>
          <w:tab w:val="num" w:pos="3448"/>
        </w:tabs>
        <w:ind w:left="3448" w:hanging="360"/>
      </w:pPr>
      <w:rPr>
        <w:rFonts w:ascii="Symbol" w:hAnsi="Symbol" w:hint="default"/>
      </w:rPr>
    </w:lvl>
    <w:lvl w:ilvl="4">
      <w:start w:val="1"/>
      <w:numFmt w:val="bullet"/>
      <w:lvlText w:val="o"/>
      <w:lvlJc w:val="left"/>
      <w:pPr>
        <w:tabs>
          <w:tab w:val="num" w:pos="4168"/>
        </w:tabs>
        <w:ind w:left="4168" w:hanging="360"/>
      </w:pPr>
      <w:rPr>
        <w:rFonts w:ascii="Courier New" w:hAnsi="Courier New" w:cs="Courier New" w:hint="default"/>
      </w:rPr>
    </w:lvl>
    <w:lvl w:ilvl="5">
      <w:start w:val="1"/>
      <w:numFmt w:val="bullet"/>
      <w:lvlText w:val=""/>
      <w:lvlJc w:val="left"/>
      <w:pPr>
        <w:tabs>
          <w:tab w:val="num" w:pos="4888"/>
        </w:tabs>
        <w:ind w:left="4888" w:hanging="360"/>
      </w:pPr>
      <w:rPr>
        <w:rFonts w:ascii="Wingdings" w:hAnsi="Wingdings" w:hint="default"/>
      </w:rPr>
    </w:lvl>
    <w:lvl w:ilvl="6">
      <w:start w:val="1"/>
      <w:numFmt w:val="bullet"/>
      <w:lvlText w:val=""/>
      <w:lvlJc w:val="left"/>
      <w:pPr>
        <w:tabs>
          <w:tab w:val="num" w:pos="5608"/>
        </w:tabs>
        <w:ind w:left="5608" w:hanging="360"/>
      </w:pPr>
      <w:rPr>
        <w:rFonts w:ascii="Symbol" w:hAnsi="Symbol" w:hint="default"/>
      </w:rPr>
    </w:lvl>
    <w:lvl w:ilvl="7">
      <w:start w:val="1"/>
      <w:numFmt w:val="bullet"/>
      <w:lvlText w:val="o"/>
      <w:lvlJc w:val="left"/>
      <w:pPr>
        <w:tabs>
          <w:tab w:val="num" w:pos="6328"/>
        </w:tabs>
        <w:ind w:left="6328" w:hanging="360"/>
      </w:pPr>
      <w:rPr>
        <w:rFonts w:ascii="Courier New" w:hAnsi="Courier New" w:cs="Courier New" w:hint="default"/>
      </w:rPr>
    </w:lvl>
    <w:lvl w:ilvl="8">
      <w:start w:val="1"/>
      <w:numFmt w:val="bullet"/>
      <w:lvlText w:val=""/>
      <w:lvlJc w:val="left"/>
      <w:pPr>
        <w:tabs>
          <w:tab w:val="num" w:pos="7048"/>
        </w:tabs>
        <w:ind w:left="7048" w:hanging="360"/>
      </w:pPr>
      <w:rPr>
        <w:rFonts w:ascii="Wingdings" w:hAnsi="Wingdings" w:hint="default"/>
      </w:rPr>
    </w:lvl>
  </w:abstractNum>
  <w:abstractNum w:abstractNumId="31" w15:restartNumberingAfterBreak="0">
    <w:nsid w:val="619C5B64"/>
    <w:multiLevelType w:val="multilevel"/>
    <w:tmpl w:val="FF784BFE"/>
    <w:lvl w:ilvl="0">
      <w:start w:val="1"/>
      <w:numFmt w:val="bullet"/>
      <w:lvlRestart w:val="0"/>
      <w:lvlText w:val="▶"/>
      <w:lvlJc w:val="left"/>
      <w:pPr>
        <w:tabs>
          <w:tab w:val="num" w:pos="142"/>
        </w:tabs>
        <w:ind w:left="142" w:hanging="142"/>
      </w:pPr>
      <w:rPr>
        <w:rFonts w:ascii="Arial Unicode MS" w:eastAsia="Arial Unicode MS" w:hAnsi="Arial Unicode MS" w:hint="eastAsia"/>
        <w:color w:val="0066A2"/>
        <w:sz w:val="16"/>
        <w:szCs w:val="1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3976773"/>
    <w:multiLevelType w:val="hybridMultilevel"/>
    <w:tmpl w:val="CB5E80C8"/>
    <w:lvl w:ilvl="0" w:tplc="6BE47FE4">
      <w:start w:val="1"/>
      <w:numFmt w:val="bullet"/>
      <w:lvlRestart w:val="0"/>
      <w:pStyle w:val="ListBullet"/>
      <w:lvlText w:val="►"/>
      <w:lvlJc w:val="left"/>
      <w:pPr>
        <w:tabs>
          <w:tab w:val="num" w:pos="284"/>
        </w:tabs>
        <w:ind w:left="284" w:hanging="284"/>
      </w:pPr>
      <w:rPr>
        <w:rFonts w:ascii="Arial Unicode MS" w:eastAsia="Arial Unicode MS" w:hAnsi="Arial Unicode MS" w:hint="eastAsia"/>
        <w:color w:val="0066A2"/>
        <w:sz w:val="20"/>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9C90EBF"/>
    <w:multiLevelType w:val="multilevel"/>
    <w:tmpl w:val="730E487A"/>
    <w:lvl w:ilvl="0">
      <w:start w:val="1"/>
      <w:numFmt w:val="bullet"/>
      <w:lvlRestart w:val="0"/>
      <w:lvlText w:val="▶"/>
      <w:lvlJc w:val="left"/>
      <w:pPr>
        <w:tabs>
          <w:tab w:val="num" w:pos="142"/>
        </w:tabs>
        <w:ind w:left="142" w:hanging="142"/>
      </w:pPr>
      <w:rPr>
        <w:rFonts w:ascii="Lucida Sans Unicode" w:hAnsi="Lucida Sans Unicode" w:hint="default"/>
        <w:color w:val="0066A2"/>
        <w:sz w:val="16"/>
        <w:szCs w:val="1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D122334"/>
    <w:multiLevelType w:val="multilevel"/>
    <w:tmpl w:val="75FA666A"/>
    <w:lvl w:ilvl="0">
      <w:start w:val="1"/>
      <w:numFmt w:val="bullet"/>
      <w:lvlRestart w:val="0"/>
      <w:lvlText w:val="▶"/>
      <w:lvlJc w:val="left"/>
      <w:pPr>
        <w:tabs>
          <w:tab w:val="num" w:pos="142"/>
        </w:tabs>
        <w:ind w:left="142" w:hanging="142"/>
      </w:pPr>
      <w:rPr>
        <w:rFonts w:ascii="Lucida Sans Unicode" w:hAnsi="Lucida Sans Unicode" w:hint="default"/>
        <w:color w:val="0066A2"/>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59818A4"/>
    <w:multiLevelType w:val="hybridMultilevel"/>
    <w:tmpl w:val="FAC01F9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9"/>
  </w:num>
  <w:num w:numId="2">
    <w:abstractNumId w:val="6"/>
  </w:num>
  <w:num w:numId="3">
    <w:abstractNumId w:val="32"/>
  </w:num>
  <w:num w:numId="4">
    <w:abstractNumId w:val="27"/>
  </w:num>
  <w:num w:numId="5">
    <w:abstractNumId w:val="22"/>
  </w:num>
  <w:num w:numId="6">
    <w:abstractNumId w:val="29"/>
  </w:num>
  <w:num w:numId="7">
    <w:abstractNumId w:val="21"/>
  </w:num>
  <w:num w:numId="8">
    <w:abstractNumId w:val="16"/>
  </w:num>
  <w:num w:numId="9">
    <w:abstractNumId w:val="14"/>
  </w:num>
  <w:num w:numId="10">
    <w:abstractNumId w:val="35"/>
  </w:num>
  <w:num w:numId="11">
    <w:abstractNumId w:val="28"/>
  </w:num>
  <w:num w:numId="12">
    <w:abstractNumId w:val="8"/>
  </w:num>
  <w:num w:numId="13">
    <w:abstractNumId w:val="18"/>
  </w:num>
  <w:num w:numId="14">
    <w:abstractNumId w:val="5"/>
  </w:num>
  <w:num w:numId="15">
    <w:abstractNumId w:val="4"/>
  </w:num>
  <w:num w:numId="16">
    <w:abstractNumId w:val="7"/>
  </w:num>
  <w:num w:numId="17">
    <w:abstractNumId w:val="3"/>
  </w:num>
  <w:num w:numId="18">
    <w:abstractNumId w:val="2"/>
  </w:num>
  <w:num w:numId="19">
    <w:abstractNumId w:val="1"/>
  </w:num>
  <w:num w:numId="20">
    <w:abstractNumId w:val="0"/>
  </w:num>
  <w:num w:numId="21">
    <w:abstractNumId w:val="19"/>
  </w:num>
  <w:num w:numId="22">
    <w:abstractNumId w:val="11"/>
  </w:num>
  <w:num w:numId="23">
    <w:abstractNumId w:val="26"/>
  </w:num>
  <w:num w:numId="24">
    <w:abstractNumId w:val="30"/>
  </w:num>
  <w:num w:numId="25">
    <w:abstractNumId w:val="15"/>
  </w:num>
  <w:num w:numId="26">
    <w:abstractNumId w:val="25"/>
  </w:num>
  <w:num w:numId="27">
    <w:abstractNumId w:val="17"/>
  </w:num>
  <w:num w:numId="28">
    <w:abstractNumId w:val="34"/>
  </w:num>
  <w:num w:numId="29">
    <w:abstractNumId w:val="33"/>
  </w:num>
  <w:num w:numId="30">
    <w:abstractNumId w:val="10"/>
  </w:num>
  <w:num w:numId="31">
    <w:abstractNumId w:val="12"/>
  </w:num>
  <w:num w:numId="32">
    <w:abstractNumId w:val="24"/>
  </w:num>
  <w:num w:numId="33">
    <w:abstractNumId w:val="20"/>
  </w:num>
  <w:num w:numId="34">
    <w:abstractNumId w:val="13"/>
  </w:num>
  <w:num w:numId="35">
    <w:abstractNumId w:val="31"/>
  </w:num>
  <w:num w:numId="36">
    <w:abstractNumId w:val="2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0" w:nlCheck="1" w:checkStyle="1"/>
  <w:activeWritingStyle w:appName="MSWord" w:lang="fr-FR" w:vendorID="64" w:dllVersion="0" w:nlCheck="1" w:checkStyle="0"/>
  <w:activeWritingStyle w:appName="MSWord" w:lang="en-GB" w:vendorID="64" w:dllVersion="0" w:nlCheck="1" w:checkStyle="1"/>
  <w:activeWritingStyle w:appName="MSWord" w:lang="nl-NL" w:vendorID="64" w:dllVersion="0" w:nlCheck="1" w:checkStyle="0"/>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284"/>
  <w:hyphenationZone w:val="425"/>
  <w:drawingGridHorizontalSpacing w:val="100"/>
  <w:drawingGridVerticalSpacing w:val="136"/>
  <w:displayHorizontalDrawingGridEvery w:val="0"/>
  <w:displayVerticalDrawingGridEvery w:val="0"/>
  <w:noPunctuationKerning/>
  <w:characterSpacingControl w:val="doNotCompress"/>
  <w:hdrShapeDefaults>
    <o:shapedefaults v:ext="edit" spidmax="282625"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octype" w:val="Report.dotm"/>
  </w:docVars>
  <w:rsids>
    <w:rsidRoot w:val="00633FBD"/>
    <w:rsid w:val="00000B68"/>
    <w:rsid w:val="00000FE3"/>
    <w:rsid w:val="000013DE"/>
    <w:rsid w:val="0000148A"/>
    <w:rsid w:val="00001BF9"/>
    <w:rsid w:val="00002AF5"/>
    <w:rsid w:val="0000549A"/>
    <w:rsid w:val="000054E6"/>
    <w:rsid w:val="00005878"/>
    <w:rsid w:val="00006651"/>
    <w:rsid w:val="000077B9"/>
    <w:rsid w:val="00010265"/>
    <w:rsid w:val="00011030"/>
    <w:rsid w:val="00011310"/>
    <w:rsid w:val="000116E2"/>
    <w:rsid w:val="000119A5"/>
    <w:rsid w:val="00012C59"/>
    <w:rsid w:val="00013089"/>
    <w:rsid w:val="0001331B"/>
    <w:rsid w:val="00013E8B"/>
    <w:rsid w:val="000144B4"/>
    <w:rsid w:val="00014665"/>
    <w:rsid w:val="00014B18"/>
    <w:rsid w:val="000152DF"/>
    <w:rsid w:val="00015A01"/>
    <w:rsid w:val="00015B5E"/>
    <w:rsid w:val="00015BF2"/>
    <w:rsid w:val="0001697E"/>
    <w:rsid w:val="00017017"/>
    <w:rsid w:val="0001763F"/>
    <w:rsid w:val="00017870"/>
    <w:rsid w:val="00020088"/>
    <w:rsid w:val="00021594"/>
    <w:rsid w:val="00021901"/>
    <w:rsid w:val="00021DA6"/>
    <w:rsid w:val="00021FD2"/>
    <w:rsid w:val="00022EBC"/>
    <w:rsid w:val="000232C2"/>
    <w:rsid w:val="00023374"/>
    <w:rsid w:val="00024435"/>
    <w:rsid w:val="00024D2C"/>
    <w:rsid w:val="00025001"/>
    <w:rsid w:val="000255BD"/>
    <w:rsid w:val="00025771"/>
    <w:rsid w:val="00026D60"/>
    <w:rsid w:val="000271E8"/>
    <w:rsid w:val="00030AE4"/>
    <w:rsid w:val="00030CC1"/>
    <w:rsid w:val="00030E10"/>
    <w:rsid w:val="00030FD6"/>
    <w:rsid w:val="000315BE"/>
    <w:rsid w:val="00031D21"/>
    <w:rsid w:val="00031F27"/>
    <w:rsid w:val="00032DE6"/>
    <w:rsid w:val="00033711"/>
    <w:rsid w:val="000340FB"/>
    <w:rsid w:val="00034254"/>
    <w:rsid w:val="00034A64"/>
    <w:rsid w:val="0003525C"/>
    <w:rsid w:val="00036945"/>
    <w:rsid w:val="00036B94"/>
    <w:rsid w:val="00041A66"/>
    <w:rsid w:val="00042272"/>
    <w:rsid w:val="00042FAB"/>
    <w:rsid w:val="00045158"/>
    <w:rsid w:val="00045C2C"/>
    <w:rsid w:val="00045ED6"/>
    <w:rsid w:val="00046AB5"/>
    <w:rsid w:val="00047596"/>
    <w:rsid w:val="000509A8"/>
    <w:rsid w:val="00050AEC"/>
    <w:rsid w:val="00051D81"/>
    <w:rsid w:val="00052C42"/>
    <w:rsid w:val="00053FC2"/>
    <w:rsid w:val="00054454"/>
    <w:rsid w:val="000549A4"/>
    <w:rsid w:val="00055347"/>
    <w:rsid w:val="00055741"/>
    <w:rsid w:val="0005580E"/>
    <w:rsid w:val="00055BB1"/>
    <w:rsid w:val="00056345"/>
    <w:rsid w:val="00056C4D"/>
    <w:rsid w:val="00057593"/>
    <w:rsid w:val="00057683"/>
    <w:rsid w:val="00057825"/>
    <w:rsid w:val="000602EC"/>
    <w:rsid w:val="0006089D"/>
    <w:rsid w:val="00060BFE"/>
    <w:rsid w:val="0006181A"/>
    <w:rsid w:val="00061C07"/>
    <w:rsid w:val="00062103"/>
    <w:rsid w:val="00062E8B"/>
    <w:rsid w:val="000633F6"/>
    <w:rsid w:val="000649F5"/>
    <w:rsid w:val="00064A11"/>
    <w:rsid w:val="00064A5C"/>
    <w:rsid w:val="000657D3"/>
    <w:rsid w:val="00066018"/>
    <w:rsid w:val="00066B17"/>
    <w:rsid w:val="00066B32"/>
    <w:rsid w:val="00067985"/>
    <w:rsid w:val="00070093"/>
    <w:rsid w:val="000707B9"/>
    <w:rsid w:val="00070F48"/>
    <w:rsid w:val="00071CB3"/>
    <w:rsid w:val="00072011"/>
    <w:rsid w:val="0007209A"/>
    <w:rsid w:val="00072A92"/>
    <w:rsid w:val="00073AB8"/>
    <w:rsid w:val="00073E1A"/>
    <w:rsid w:val="00074947"/>
    <w:rsid w:val="00074BE2"/>
    <w:rsid w:val="00074CC1"/>
    <w:rsid w:val="000758CF"/>
    <w:rsid w:val="00075A7C"/>
    <w:rsid w:val="0007675F"/>
    <w:rsid w:val="00076893"/>
    <w:rsid w:val="00076A9C"/>
    <w:rsid w:val="00077022"/>
    <w:rsid w:val="000800D9"/>
    <w:rsid w:val="00080B9A"/>
    <w:rsid w:val="00080CBF"/>
    <w:rsid w:val="000820F6"/>
    <w:rsid w:val="000826A0"/>
    <w:rsid w:val="00084B1A"/>
    <w:rsid w:val="000855CD"/>
    <w:rsid w:val="000863BE"/>
    <w:rsid w:val="000866A1"/>
    <w:rsid w:val="00086A41"/>
    <w:rsid w:val="00086B79"/>
    <w:rsid w:val="000872B9"/>
    <w:rsid w:val="00087A1E"/>
    <w:rsid w:val="00087D1F"/>
    <w:rsid w:val="0009011A"/>
    <w:rsid w:val="000912FF"/>
    <w:rsid w:val="00091EB8"/>
    <w:rsid w:val="0009208D"/>
    <w:rsid w:val="000925FC"/>
    <w:rsid w:val="0009325D"/>
    <w:rsid w:val="000933A9"/>
    <w:rsid w:val="000933B2"/>
    <w:rsid w:val="000938D1"/>
    <w:rsid w:val="00093D2D"/>
    <w:rsid w:val="000944A7"/>
    <w:rsid w:val="00094852"/>
    <w:rsid w:val="000952E7"/>
    <w:rsid w:val="0009554A"/>
    <w:rsid w:val="0009691B"/>
    <w:rsid w:val="00097229"/>
    <w:rsid w:val="000A1816"/>
    <w:rsid w:val="000A1A7E"/>
    <w:rsid w:val="000A1AA3"/>
    <w:rsid w:val="000A2006"/>
    <w:rsid w:val="000A21B1"/>
    <w:rsid w:val="000A2513"/>
    <w:rsid w:val="000A2D48"/>
    <w:rsid w:val="000A2F00"/>
    <w:rsid w:val="000A3881"/>
    <w:rsid w:val="000A38F0"/>
    <w:rsid w:val="000A5084"/>
    <w:rsid w:val="000A5354"/>
    <w:rsid w:val="000A577E"/>
    <w:rsid w:val="000A5EE8"/>
    <w:rsid w:val="000A6138"/>
    <w:rsid w:val="000A64F0"/>
    <w:rsid w:val="000A702F"/>
    <w:rsid w:val="000A7A4B"/>
    <w:rsid w:val="000A7EB4"/>
    <w:rsid w:val="000B0153"/>
    <w:rsid w:val="000B0380"/>
    <w:rsid w:val="000B12D5"/>
    <w:rsid w:val="000B272E"/>
    <w:rsid w:val="000B28D1"/>
    <w:rsid w:val="000B33B5"/>
    <w:rsid w:val="000B3425"/>
    <w:rsid w:val="000B384D"/>
    <w:rsid w:val="000B3AB8"/>
    <w:rsid w:val="000B3B08"/>
    <w:rsid w:val="000B3B2A"/>
    <w:rsid w:val="000B3D8D"/>
    <w:rsid w:val="000B4279"/>
    <w:rsid w:val="000B4681"/>
    <w:rsid w:val="000B4869"/>
    <w:rsid w:val="000B5029"/>
    <w:rsid w:val="000B51D4"/>
    <w:rsid w:val="000B52A5"/>
    <w:rsid w:val="000B5378"/>
    <w:rsid w:val="000B60AB"/>
    <w:rsid w:val="000B6C42"/>
    <w:rsid w:val="000B7157"/>
    <w:rsid w:val="000B749F"/>
    <w:rsid w:val="000B7AB6"/>
    <w:rsid w:val="000C067E"/>
    <w:rsid w:val="000C06B1"/>
    <w:rsid w:val="000C0A2C"/>
    <w:rsid w:val="000C0AF4"/>
    <w:rsid w:val="000C15BE"/>
    <w:rsid w:val="000C1B01"/>
    <w:rsid w:val="000C2789"/>
    <w:rsid w:val="000C2903"/>
    <w:rsid w:val="000C3E22"/>
    <w:rsid w:val="000C46F2"/>
    <w:rsid w:val="000C478E"/>
    <w:rsid w:val="000C5009"/>
    <w:rsid w:val="000C533C"/>
    <w:rsid w:val="000C55D3"/>
    <w:rsid w:val="000C5767"/>
    <w:rsid w:val="000C5A08"/>
    <w:rsid w:val="000C5C09"/>
    <w:rsid w:val="000C6258"/>
    <w:rsid w:val="000C6583"/>
    <w:rsid w:val="000C6821"/>
    <w:rsid w:val="000C724B"/>
    <w:rsid w:val="000C73E0"/>
    <w:rsid w:val="000C77A0"/>
    <w:rsid w:val="000D0045"/>
    <w:rsid w:val="000D10B9"/>
    <w:rsid w:val="000D1882"/>
    <w:rsid w:val="000D2550"/>
    <w:rsid w:val="000D2FD2"/>
    <w:rsid w:val="000D38CC"/>
    <w:rsid w:val="000D416C"/>
    <w:rsid w:val="000D429A"/>
    <w:rsid w:val="000D4E7D"/>
    <w:rsid w:val="000D50A4"/>
    <w:rsid w:val="000D50CF"/>
    <w:rsid w:val="000D50ED"/>
    <w:rsid w:val="000D50F4"/>
    <w:rsid w:val="000D531A"/>
    <w:rsid w:val="000D5378"/>
    <w:rsid w:val="000D5814"/>
    <w:rsid w:val="000D5888"/>
    <w:rsid w:val="000D5F4E"/>
    <w:rsid w:val="000D6B41"/>
    <w:rsid w:val="000D794C"/>
    <w:rsid w:val="000E078F"/>
    <w:rsid w:val="000E0822"/>
    <w:rsid w:val="000E0B6E"/>
    <w:rsid w:val="000E2220"/>
    <w:rsid w:val="000E2233"/>
    <w:rsid w:val="000E289A"/>
    <w:rsid w:val="000E2CF5"/>
    <w:rsid w:val="000E37BF"/>
    <w:rsid w:val="000E3A1F"/>
    <w:rsid w:val="000E4CD7"/>
    <w:rsid w:val="000E5166"/>
    <w:rsid w:val="000E590E"/>
    <w:rsid w:val="000E66D9"/>
    <w:rsid w:val="000F0098"/>
    <w:rsid w:val="000F0A59"/>
    <w:rsid w:val="000F0AF6"/>
    <w:rsid w:val="000F23F5"/>
    <w:rsid w:val="000F2B01"/>
    <w:rsid w:val="000F2BEE"/>
    <w:rsid w:val="000F327D"/>
    <w:rsid w:val="000F3493"/>
    <w:rsid w:val="000F362F"/>
    <w:rsid w:val="000F374B"/>
    <w:rsid w:val="000F3783"/>
    <w:rsid w:val="000F3837"/>
    <w:rsid w:val="000F3A69"/>
    <w:rsid w:val="000F412D"/>
    <w:rsid w:val="000F43D9"/>
    <w:rsid w:val="000F47E7"/>
    <w:rsid w:val="000F4F92"/>
    <w:rsid w:val="000F54BB"/>
    <w:rsid w:val="000F5774"/>
    <w:rsid w:val="000F68A8"/>
    <w:rsid w:val="000F6C42"/>
    <w:rsid w:val="000F76A7"/>
    <w:rsid w:val="000F7A71"/>
    <w:rsid w:val="000F7B15"/>
    <w:rsid w:val="000F7C14"/>
    <w:rsid w:val="000F7C80"/>
    <w:rsid w:val="0010012E"/>
    <w:rsid w:val="0010021A"/>
    <w:rsid w:val="00100B70"/>
    <w:rsid w:val="00102EDC"/>
    <w:rsid w:val="00103210"/>
    <w:rsid w:val="001042AD"/>
    <w:rsid w:val="001048D6"/>
    <w:rsid w:val="001048E9"/>
    <w:rsid w:val="001049FE"/>
    <w:rsid w:val="001058CE"/>
    <w:rsid w:val="001059A0"/>
    <w:rsid w:val="00105B49"/>
    <w:rsid w:val="00105F33"/>
    <w:rsid w:val="0010667E"/>
    <w:rsid w:val="00106A40"/>
    <w:rsid w:val="0010707E"/>
    <w:rsid w:val="00107799"/>
    <w:rsid w:val="00110EA5"/>
    <w:rsid w:val="0011113C"/>
    <w:rsid w:val="00111B94"/>
    <w:rsid w:val="001120F2"/>
    <w:rsid w:val="00112900"/>
    <w:rsid w:val="001138EC"/>
    <w:rsid w:val="001147BF"/>
    <w:rsid w:val="001149E8"/>
    <w:rsid w:val="00114D23"/>
    <w:rsid w:val="00114D2A"/>
    <w:rsid w:val="00115A55"/>
    <w:rsid w:val="00116338"/>
    <w:rsid w:val="00116464"/>
    <w:rsid w:val="00116BDC"/>
    <w:rsid w:val="001177C3"/>
    <w:rsid w:val="0011799A"/>
    <w:rsid w:val="00117E0D"/>
    <w:rsid w:val="001206CA"/>
    <w:rsid w:val="00120FC2"/>
    <w:rsid w:val="001232CF"/>
    <w:rsid w:val="00123B7C"/>
    <w:rsid w:val="00124B46"/>
    <w:rsid w:val="001251F1"/>
    <w:rsid w:val="00126C7F"/>
    <w:rsid w:val="001278BC"/>
    <w:rsid w:val="00127A17"/>
    <w:rsid w:val="00127DA7"/>
    <w:rsid w:val="00130044"/>
    <w:rsid w:val="00130554"/>
    <w:rsid w:val="00130667"/>
    <w:rsid w:val="001306F5"/>
    <w:rsid w:val="0013078A"/>
    <w:rsid w:val="00130DD0"/>
    <w:rsid w:val="00130EC4"/>
    <w:rsid w:val="00132F79"/>
    <w:rsid w:val="00133E35"/>
    <w:rsid w:val="00134BA9"/>
    <w:rsid w:val="00134C0A"/>
    <w:rsid w:val="00134C85"/>
    <w:rsid w:val="00134D6C"/>
    <w:rsid w:val="00134E49"/>
    <w:rsid w:val="001353CB"/>
    <w:rsid w:val="00135C26"/>
    <w:rsid w:val="00136D4C"/>
    <w:rsid w:val="00136E2A"/>
    <w:rsid w:val="00137635"/>
    <w:rsid w:val="001405B2"/>
    <w:rsid w:val="001408C0"/>
    <w:rsid w:val="00140E29"/>
    <w:rsid w:val="00140E3A"/>
    <w:rsid w:val="001415D8"/>
    <w:rsid w:val="001421FE"/>
    <w:rsid w:val="00142403"/>
    <w:rsid w:val="0014244D"/>
    <w:rsid w:val="00142476"/>
    <w:rsid w:val="00142564"/>
    <w:rsid w:val="00142685"/>
    <w:rsid w:val="00142D4B"/>
    <w:rsid w:val="00142D81"/>
    <w:rsid w:val="0014353A"/>
    <w:rsid w:val="001435E7"/>
    <w:rsid w:val="00143876"/>
    <w:rsid w:val="00143965"/>
    <w:rsid w:val="0014539A"/>
    <w:rsid w:val="001456A8"/>
    <w:rsid w:val="00145D69"/>
    <w:rsid w:val="001467D9"/>
    <w:rsid w:val="00147BEC"/>
    <w:rsid w:val="00147F4C"/>
    <w:rsid w:val="001503F8"/>
    <w:rsid w:val="00150645"/>
    <w:rsid w:val="001506D7"/>
    <w:rsid w:val="00152125"/>
    <w:rsid w:val="00152717"/>
    <w:rsid w:val="00153664"/>
    <w:rsid w:val="001549D6"/>
    <w:rsid w:val="00155B83"/>
    <w:rsid w:val="00156643"/>
    <w:rsid w:val="00156E65"/>
    <w:rsid w:val="0015766A"/>
    <w:rsid w:val="00157724"/>
    <w:rsid w:val="001577EA"/>
    <w:rsid w:val="001601C4"/>
    <w:rsid w:val="001609A8"/>
    <w:rsid w:val="00161CA5"/>
    <w:rsid w:val="00163A2F"/>
    <w:rsid w:val="00164A88"/>
    <w:rsid w:val="00164BBB"/>
    <w:rsid w:val="001652F6"/>
    <w:rsid w:val="001658EA"/>
    <w:rsid w:val="001659DB"/>
    <w:rsid w:val="00166379"/>
    <w:rsid w:val="001669E6"/>
    <w:rsid w:val="00167C03"/>
    <w:rsid w:val="00170973"/>
    <w:rsid w:val="00170D50"/>
    <w:rsid w:val="00171A95"/>
    <w:rsid w:val="00171F7E"/>
    <w:rsid w:val="00172A93"/>
    <w:rsid w:val="001736BB"/>
    <w:rsid w:val="00173C2C"/>
    <w:rsid w:val="001742F0"/>
    <w:rsid w:val="0017466D"/>
    <w:rsid w:val="00175493"/>
    <w:rsid w:val="001754DB"/>
    <w:rsid w:val="001773A9"/>
    <w:rsid w:val="00177A86"/>
    <w:rsid w:val="00177AE7"/>
    <w:rsid w:val="00177E0F"/>
    <w:rsid w:val="00180219"/>
    <w:rsid w:val="00180B5A"/>
    <w:rsid w:val="00181429"/>
    <w:rsid w:val="00181939"/>
    <w:rsid w:val="00182182"/>
    <w:rsid w:val="00183356"/>
    <w:rsid w:val="0018343A"/>
    <w:rsid w:val="001838E0"/>
    <w:rsid w:val="00183E31"/>
    <w:rsid w:val="0018452B"/>
    <w:rsid w:val="001848BD"/>
    <w:rsid w:val="00184EBF"/>
    <w:rsid w:val="00185500"/>
    <w:rsid w:val="0018565F"/>
    <w:rsid w:val="00185936"/>
    <w:rsid w:val="0018694C"/>
    <w:rsid w:val="001876DD"/>
    <w:rsid w:val="00187969"/>
    <w:rsid w:val="00187C44"/>
    <w:rsid w:val="00190096"/>
    <w:rsid w:val="001901A3"/>
    <w:rsid w:val="001903FC"/>
    <w:rsid w:val="00190852"/>
    <w:rsid w:val="001915D9"/>
    <w:rsid w:val="001919F9"/>
    <w:rsid w:val="00191E02"/>
    <w:rsid w:val="001921C0"/>
    <w:rsid w:val="00192755"/>
    <w:rsid w:val="00192C4C"/>
    <w:rsid w:val="00193389"/>
    <w:rsid w:val="00193B7D"/>
    <w:rsid w:val="00193C83"/>
    <w:rsid w:val="00193E7C"/>
    <w:rsid w:val="001942F9"/>
    <w:rsid w:val="0019459C"/>
    <w:rsid w:val="001950BB"/>
    <w:rsid w:val="001951B3"/>
    <w:rsid w:val="001964D1"/>
    <w:rsid w:val="001979C2"/>
    <w:rsid w:val="00197B78"/>
    <w:rsid w:val="001A0E58"/>
    <w:rsid w:val="001A11FB"/>
    <w:rsid w:val="001A1BC6"/>
    <w:rsid w:val="001A2419"/>
    <w:rsid w:val="001A29CC"/>
    <w:rsid w:val="001A2BDB"/>
    <w:rsid w:val="001A409D"/>
    <w:rsid w:val="001A4344"/>
    <w:rsid w:val="001A46A0"/>
    <w:rsid w:val="001A49D2"/>
    <w:rsid w:val="001A59C5"/>
    <w:rsid w:val="001A62E3"/>
    <w:rsid w:val="001A7A64"/>
    <w:rsid w:val="001B055B"/>
    <w:rsid w:val="001B16ED"/>
    <w:rsid w:val="001B1858"/>
    <w:rsid w:val="001B1ED2"/>
    <w:rsid w:val="001B27CD"/>
    <w:rsid w:val="001B327C"/>
    <w:rsid w:val="001B3596"/>
    <w:rsid w:val="001B377B"/>
    <w:rsid w:val="001B431C"/>
    <w:rsid w:val="001B460B"/>
    <w:rsid w:val="001B4FCE"/>
    <w:rsid w:val="001B5764"/>
    <w:rsid w:val="001B5B7C"/>
    <w:rsid w:val="001B5F5F"/>
    <w:rsid w:val="001B608C"/>
    <w:rsid w:val="001B775B"/>
    <w:rsid w:val="001B7CC2"/>
    <w:rsid w:val="001C084B"/>
    <w:rsid w:val="001C0A08"/>
    <w:rsid w:val="001C0A99"/>
    <w:rsid w:val="001C0D47"/>
    <w:rsid w:val="001C1243"/>
    <w:rsid w:val="001C164B"/>
    <w:rsid w:val="001C1868"/>
    <w:rsid w:val="001C2007"/>
    <w:rsid w:val="001C21D4"/>
    <w:rsid w:val="001C2669"/>
    <w:rsid w:val="001C28CA"/>
    <w:rsid w:val="001C2DD7"/>
    <w:rsid w:val="001C312D"/>
    <w:rsid w:val="001C494A"/>
    <w:rsid w:val="001C550C"/>
    <w:rsid w:val="001C5590"/>
    <w:rsid w:val="001C647A"/>
    <w:rsid w:val="001C71CB"/>
    <w:rsid w:val="001C721A"/>
    <w:rsid w:val="001C7D34"/>
    <w:rsid w:val="001D059C"/>
    <w:rsid w:val="001D0BB2"/>
    <w:rsid w:val="001D0E43"/>
    <w:rsid w:val="001D186C"/>
    <w:rsid w:val="001D21B3"/>
    <w:rsid w:val="001D2DE3"/>
    <w:rsid w:val="001D3609"/>
    <w:rsid w:val="001D3C01"/>
    <w:rsid w:val="001D5A7E"/>
    <w:rsid w:val="001D76B0"/>
    <w:rsid w:val="001E003F"/>
    <w:rsid w:val="001E008A"/>
    <w:rsid w:val="001E02AE"/>
    <w:rsid w:val="001E0B42"/>
    <w:rsid w:val="001E16DA"/>
    <w:rsid w:val="001E17A3"/>
    <w:rsid w:val="001E274A"/>
    <w:rsid w:val="001E29DD"/>
    <w:rsid w:val="001E2FA8"/>
    <w:rsid w:val="001E3401"/>
    <w:rsid w:val="001E3DB8"/>
    <w:rsid w:val="001E4190"/>
    <w:rsid w:val="001E4264"/>
    <w:rsid w:val="001E4315"/>
    <w:rsid w:val="001E43BC"/>
    <w:rsid w:val="001E44D4"/>
    <w:rsid w:val="001E4638"/>
    <w:rsid w:val="001E5FA7"/>
    <w:rsid w:val="001E6220"/>
    <w:rsid w:val="001E6369"/>
    <w:rsid w:val="001E65AD"/>
    <w:rsid w:val="001E6FE8"/>
    <w:rsid w:val="001E78EE"/>
    <w:rsid w:val="001E7AA9"/>
    <w:rsid w:val="001E7FA4"/>
    <w:rsid w:val="001F04BF"/>
    <w:rsid w:val="001F0594"/>
    <w:rsid w:val="001F0ACE"/>
    <w:rsid w:val="001F1188"/>
    <w:rsid w:val="001F1414"/>
    <w:rsid w:val="001F141A"/>
    <w:rsid w:val="001F14D5"/>
    <w:rsid w:val="001F1A41"/>
    <w:rsid w:val="001F1E29"/>
    <w:rsid w:val="001F2180"/>
    <w:rsid w:val="001F2585"/>
    <w:rsid w:val="001F2AA6"/>
    <w:rsid w:val="001F2FEE"/>
    <w:rsid w:val="001F342E"/>
    <w:rsid w:val="001F3471"/>
    <w:rsid w:val="001F3CAD"/>
    <w:rsid w:val="001F3E79"/>
    <w:rsid w:val="001F4186"/>
    <w:rsid w:val="001F4B81"/>
    <w:rsid w:val="001F5135"/>
    <w:rsid w:val="001F51E0"/>
    <w:rsid w:val="001F55D5"/>
    <w:rsid w:val="001F58A9"/>
    <w:rsid w:val="001F5BC5"/>
    <w:rsid w:val="001F63F3"/>
    <w:rsid w:val="001F7579"/>
    <w:rsid w:val="002000CE"/>
    <w:rsid w:val="00200211"/>
    <w:rsid w:val="0020078A"/>
    <w:rsid w:val="0020091B"/>
    <w:rsid w:val="00200A51"/>
    <w:rsid w:val="00200BF5"/>
    <w:rsid w:val="0020141D"/>
    <w:rsid w:val="00202224"/>
    <w:rsid w:val="0020268F"/>
    <w:rsid w:val="00202F9A"/>
    <w:rsid w:val="0020317A"/>
    <w:rsid w:val="0020337A"/>
    <w:rsid w:val="00203BA1"/>
    <w:rsid w:val="0020457C"/>
    <w:rsid w:val="0020505B"/>
    <w:rsid w:val="0020534E"/>
    <w:rsid w:val="0020584C"/>
    <w:rsid w:val="00205A92"/>
    <w:rsid w:val="0020658D"/>
    <w:rsid w:val="002067BD"/>
    <w:rsid w:val="002068C2"/>
    <w:rsid w:val="00207224"/>
    <w:rsid w:val="0020754E"/>
    <w:rsid w:val="0021003C"/>
    <w:rsid w:val="00210A56"/>
    <w:rsid w:val="002116C8"/>
    <w:rsid w:val="00211871"/>
    <w:rsid w:val="002125A9"/>
    <w:rsid w:val="00212943"/>
    <w:rsid w:val="002148A3"/>
    <w:rsid w:val="00214AB7"/>
    <w:rsid w:val="0021578F"/>
    <w:rsid w:val="00215CFB"/>
    <w:rsid w:val="00216788"/>
    <w:rsid w:val="00216A6D"/>
    <w:rsid w:val="0021780F"/>
    <w:rsid w:val="00220849"/>
    <w:rsid w:val="002213F9"/>
    <w:rsid w:val="002218A9"/>
    <w:rsid w:val="00221E4D"/>
    <w:rsid w:val="00222A0B"/>
    <w:rsid w:val="00222E51"/>
    <w:rsid w:val="00223C01"/>
    <w:rsid w:val="0022421F"/>
    <w:rsid w:val="00225A1C"/>
    <w:rsid w:val="002261E5"/>
    <w:rsid w:val="002263A0"/>
    <w:rsid w:val="002267C8"/>
    <w:rsid w:val="00226D46"/>
    <w:rsid w:val="00226ED0"/>
    <w:rsid w:val="00227A98"/>
    <w:rsid w:val="0023060A"/>
    <w:rsid w:val="00230A99"/>
    <w:rsid w:val="00230E07"/>
    <w:rsid w:val="00230E81"/>
    <w:rsid w:val="00231826"/>
    <w:rsid w:val="00232D84"/>
    <w:rsid w:val="0023301D"/>
    <w:rsid w:val="002335DB"/>
    <w:rsid w:val="002338C7"/>
    <w:rsid w:val="0023391A"/>
    <w:rsid w:val="00233A1E"/>
    <w:rsid w:val="00233A59"/>
    <w:rsid w:val="00234103"/>
    <w:rsid w:val="00234671"/>
    <w:rsid w:val="00234E65"/>
    <w:rsid w:val="002356B7"/>
    <w:rsid w:val="00235EEF"/>
    <w:rsid w:val="00236547"/>
    <w:rsid w:val="00236CAC"/>
    <w:rsid w:val="002374BC"/>
    <w:rsid w:val="00237570"/>
    <w:rsid w:val="002375C6"/>
    <w:rsid w:val="002378F8"/>
    <w:rsid w:val="00237A94"/>
    <w:rsid w:val="002400E4"/>
    <w:rsid w:val="00240BF9"/>
    <w:rsid w:val="00240C65"/>
    <w:rsid w:val="00241644"/>
    <w:rsid w:val="002420F8"/>
    <w:rsid w:val="00242348"/>
    <w:rsid w:val="002426C0"/>
    <w:rsid w:val="002429F1"/>
    <w:rsid w:val="00242A35"/>
    <w:rsid w:val="00242E4B"/>
    <w:rsid w:val="002446C0"/>
    <w:rsid w:val="00244839"/>
    <w:rsid w:val="00244985"/>
    <w:rsid w:val="00246498"/>
    <w:rsid w:val="00246C89"/>
    <w:rsid w:val="00246F96"/>
    <w:rsid w:val="00247011"/>
    <w:rsid w:val="0024769B"/>
    <w:rsid w:val="00247E10"/>
    <w:rsid w:val="00250CFD"/>
    <w:rsid w:val="00251449"/>
    <w:rsid w:val="00251560"/>
    <w:rsid w:val="00251CB7"/>
    <w:rsid w:val="002523E3"/>
    <w:rsid w:val="00252A66"/>
    <w:rsid w:val="00253600"/>
    <w:rsid w:val="00253C98"/>
    <w:rsid w:val="00253EB0"/>
    <w:rsid w:val="00254353"/>
    <w:rsid w:val="002560CF"/>
    <w:rsid w:val="00256124"/>
    <w:rsid w:val="00257568"/>
    <w:rsid w:val="002577C7"/>
    <w:rsid w:val="00257A65"/>
    <w:rsid w:val="00257AE2"/>
    <w:rsid w:val="00257D83"/>
    <w:rsid w:val="00260891"/>
    <w:rsid w:val="002609FD"/>
    <w:rsid w:val="00261BFE"/>
    <w:rsid w:val="002624C5"/>
    <w:rsid w:val="002632E7"/>
    <w:rsid w:val="0026423F"/>
    <w:rsid w:val="00264327"/>
    <w:rsid w:val="00264BE3"/>
    <w:rsid w:val="00265016"/>
    <w:rsid w:val="002659FB"/>
    <w:rsid w:val="0026725E"/>
    <w:rsid w:val="002678EF"/>
    <w:rsid w:val="002679A1"/>
    <w:rsid w:val="00267B03"/>
    <w:rsid w:val="002701AD"/>
    <w:rsid w:val="00270304"/>
    <w:rsid w:val="00270540"/>
    <w:rsid w:val="00271BFB"/>
    <w:rsid w:val="00272086"/>
    <w:rsid w:val="002734EE"/>
    <w:rsid w:val="0027374F"/>
    <w:rsid w:val="002738CB"/>
    <w:rsid w:val="00274342"/>
    <w:rsid w:val="0027462E"/>
    <w:rsid w:val="00274818"/>
    <w:rsid w:val="002760D3"/>
    <w:rsid w:val="002807F6"/>
    <w:rsid w:val="00281708"/>
    <w:rsid w:val="00282AD8"/>
    <w:rsid w:val="00282DEE"/>
    <w:rsid w:val="00282E2C"/>
    <w:rsid w:val="00283A28"/>
    <w:rsid w:val="00284B3C"/>
    <w:rsid w:val="00284E35"/>
    <w:rsid w:val="00284E99"/>
    <w:rsid w:val="00285369"/>
    <w:rsid w:val="0028553A"/>
    <w:rsid w:val="002858EA"/>
    <w:rsid w:val="00285FFA"/>
    <w:rsid w:val="00286300"/>
    <w:rsid w:val="00286663"/>
    <w:rsid w:val="00286A9D"/>
    <w:rsid w:val="00287257"/>
    <w:rsid w:val="00287349"/>
    <w:rsid w:val="0028748B"/>
    <w:rsid w:val="00287F59"/>
    <w:rsid w:val="00290ECE"/>
    <w:rsid w:val="00291291"/>
    <w:rsid w:val="0029291B"/>
    <w:rsid w:val="00292A5D"/>
    <w:rsid w:val="002934C5"/>
    <w:rsid w:val="0029376E"/>
    <w:rsid w:val="00293A26"/>
    <w:rsid w:val="00293AA5"/>
    <w:rsid w:val="00294744"/>
    <w:rsid w:val="00294D30"/>
    <w:rsid w:val="0029503F"/>
    <w:rsid w:val="00295AFB"/>
    <w:rsid w:val="00295BD5"/>
    <w:rsid w:val="00295BFC"/>
    <w:rsid w:val="00295EE2"/>
    <w:rsid w:val="00296A17"/>
    <w:rsid w:val="00296BE1"/>
    <w:rsid w:val="00296D59"/>
    <w:rsid w:val="002A021C"/>
    <w:rsid w:val="002A2376"/>
    <w:rsid w:val="002A240F"/>
    <w:rsid w:val="002A255E"/>
    <w:rsid w:val="002A2925"/>
    <w:rsid w:val="002A3933"/>
    <w:rsid w:val="002A465D"/>
    <w:rsid w:val="002A4F85"/>
    <w:rsid w:val="002A5F3D"/>
    <w:rsid w:val="002A60B6"/>
    <w:rsid w:val="002A684C"/>
    <w:rsid w:val="002A709E"/>
    <w:rsid w:val="002A7BC2"/>
    <w:rsid w:val="002A7DC3"/>
    <w:rsid w:val="002B0101"/>
    <w:rsid w:val="002B0399"/>
    <w:rsid w:val="002B05CE"/>
    <w:rsid w:val="002B10D3"/>
    <w:rsid w:val="002B1187"/>
    <w:rsid w:val="002B165F"/>
    <w:rsid w:val="002B2481"/>
    <w:rsid w:val="002B329E"/>
    <w:rsid w:val="002B429B"/>
    <w:rsid w:val="002B4694"/>
    <w:rsid w:val="002B477F"/>
    <w:rsid w:val="002B4C10"/>
    <w:rsid w:val="002B526E"/>
    <w:rsid w:val="002B5697"/>
    <w:rsid w:val="002B5FC0"/>
    <w:rsid w:val="002B6680"/>
    <w:rsid w:val="002B74E9"/>
    <w:rsid w:val="002B7601"/>
    <w:rsid w:val="002B7857"/>
    <w:rsid w:val="002C02F6"/>
    <w:rsid w:val="002C05D5"/>
    <w:rsid w:val="002C084F"/>
    <w:rsid w:val="002C112E"/>
    <w:rsid w:val="002C2109"/>
    <w:rsid w:val="002C2779"/>
    <w:rsid w:val="002C3B0E"/>
    <w:rsid w:val="002C3F44"/>
    <w:rsid w:val="002C466A"/>
    <w:rsid w:val="002C4D71"/>
    <w:rsid w:val="002C553C"/>
    <w:rsid w:val="002C585A"/>
    <w:rsid w:val="002C5DDC"/>
    <w:rsid w:val="002C6040"/>
    <w:rsid w:val="002C6174"/>
    <w:rsid w:val="002C669F"/>
    <w:rsid w:val="002C6CDD"/>
    <w:rsid w:val="002C72B1"/>
    <w:rsid w:val="002C73A9"/>
    <w:rsid w:val="002C75C3"/>
    <w:rsid w:val="002C75EF"/>
    <w:rsid w:val="002D033C"/>
    <w:rsid w:val="002D17DB"/>
    <w:rsid w:val="002D1A77"/>
    <w:rsid w:val="002D1C0B"/>
    <w:rsid w:val="002D1C29"/>
    <w:rsid w:val="002D28B0"/>
    <w:rsid w:val="002D2AF9"/>
    <w:rsid w:val="002D2FBF"/>
    <w:rsid w:val="002D2FE0"/>
    <w:rsid w:val="002D39B7"/>
    <w:rsid w:val="002D3F3F"/>
    <w:rsid w:val="002D43B0"/>
    <w:rsid w:val="002D4621"/>
    <w:rsid w:val="002D49F4"/>
    <w:rsid w:val="002D4E16"/>
    <w:rsid w:val="002D55C9"/>
    <w:rsid w:val="002D59E3"/>
    <w:rsid w:val="002D6472"/>
    <w:rsid w:val="002D65BF"/>
    <w:rsid w:val="002E0385"/>
    <w:rsid w:val="002E18D2"/>
    <w:rsid w:val="002E19F1"/>
    <w:rsid w:val="002E1B04"/>
    <w:rsid w:val="002E2B13"/>
    <w:rsid w:val="002E3CCA"/>
    <w:rsid w:val="002E4ED4"/>
    <w:rsid w:val="002E5033"/>
    <w:rsid w:val="002E5174"/>
    <w:rsid w:val="002E522F"/>
    <w:rsid w:val="002E566B"/>
    <w:rsid w:val="002E5791"/>
    <w:rsid w:val="002E5E1C"/>
    <w:rsid w:val="002E6920"/>
    <w:rsid w:val="002E7333"/>
    <w:rsid w:val="002E7563"/>
    <w:rsid w:val="002E7A49"/>
    <w:rsid w:val="002F16C1"/>
    <w:rsid w:val="002F1A5C"/>
    <w:rsid w:val="002F2196"/>
    <w:rsid w:val="002F3949"/>
    <w:rsid w:val="002F40B2"/>
    <w:rsid w:val="002F476A"/>
    <w:rsid w:val="002F58F0"/>
    <w:rsid w:val="002F594B"/>
    <w:rsid w:val="002F6554"/>
    <w:rsid w:val="002F6E80"/>
    <w:rsid w:val="002F76D7"/>
    <w:rsid w:val="002F7CAC"/>
    <w:rsid w:val="002F7E32"/>
    <w:rsid w:val="002F7E81"/>
    <w:rsid w:val="003003DF"/>
    <w:rsid w:val="00300BAD"/>
    <w:rsid w:val="00300D51"/>
    <w:rsid w:val="00301D53"/>
    <w:rsid w:val="00302D58"/>
    <w:rsid w:val="00303431"/>
    <w:rsid w:val="00304AB7"/>
    <w:rsid w:val="003052D8"/>
    <w:rsid w:val="00305951"/>
    <w:rsid w:val="00306147"/>
    <w:rsid w:val="003062CB"/>
    <w:rsid w:val="00306C7F"/>
    <w:rsid w:val="00306F69"/>
    <w:rsid w:val="00307663"/>
    <w:rsid w:val="00310363"/>
    <w:rsid w:val="003106E4"/>
    <w:rsid w:val="00311E99"/>
    <w:rsid w:val="00312599"/>
    <w:rsid w:val="003138DD"/>
    <w:rsid w:val="00313BD1"/>
    <w:rsid w:val="00313C4E"/>
    <w:rsid w:val="00313CAF"/>
    <w:rsid w:val="0031479C"/>
    <w:rsid w:val="00314CA6"/>
    <w:rsid w:val="00315098"/>
    <w:rsid w:val="003160DF"/>
    <w:rsid w:val="003168ED"/>
    <w:rsid w:val="00316909"/>
    <w:rsid w:val="00316AA5"/>
    <w:rsid w:val="00317736"/>
    <w:rsid w:val="00317BF7"/>
    <w:rsid w:val="00320075"/>
    <w:rsid w:val="00320B46"/>
    <w:rsid w:val="00320F31"/>
    <w:rsid w:val="0032161D"/>
    <w:rsid w:val="00321847"/>
    <w:rsid w:val="003220A0"/>
    <w:rsid w:val="00322680"/>
    <w:rsid w:val="00322F53"/>
    <w:rsid w:val="00322FC8"/>
    <w:rsid w:val="00323074"/>
    <w:rsid w:val="00323274"/>
    <w:rsid w:val="0032347E"/>
    <w:rsid w:val="00324042"/>
    <w:rsid w:val="00325BF7"/>
    <w:rsid w:val="00326556"/>
    <w:rsid w:val="003271E6"/>
    <w:rsid w:val="00327582"/>
    <w:rsid w:val="00327957"/>
    <w:rsid w:val="003300B5"/>
    <w:rsid w:val="0033040D"/>
    <w:rsid w:val="003306AB"/>
    <w:rsid w:val="0033102E"/>
    <w:rsid w:val="003317D9"/>
    <w:rsid w:val="00331E23"/>
    <w:rsid w:val="00332F96"/>
    <w:rsid w:val="00334660"/>
    <w:rsid w:val="00335457"/>
    <w:rsid w:val="00335ECE"/>
    <w:rsid w:val="003360E4"/>
    <w:rsid w:val="0033622B"/>
    <w:rsid w:val="0033649E"/>
    <w:rsid w:val="0033686C"/>
    <w:rsid w:val="00336BC7"/>
    <w:rsid w:val="00336E0B"/>
    <w:rsid w:val="003373D1"/>
    <w:rsid w:val="00337635"/>
    <w:rsid w:val="00340376"/>
    <w:rsid w:val="00340395"/>
    <w:rsid w:val="003404CB"/>
    <w:rsid w:val="00340A5D"/>
    <w:rsid w:val="00340CB9"/>
    <w:rsid w:val="00340E66"/>
    <w:rsid w:val="0034177B"/>
    <w:rsid w:val="00341B76"/>
    <w:rsid w:val="00341E1F"/>
    <w:rsid w:val="003424A2"/>
    <w:rsid w:val="00342577"/>
    <w:rsid w:val="003429AE"/>
    <w:rsid w:val="0034317C"/>
    <w:rsid w:val="00343CC6"/>
    <w:rsid w:val="0034457B"/>
    <w:rsid w:val="00344669"/>
    <w:rsid w:val="00344E2C"/>
    <w:rsid w:val="003459EB"/>
    <w:rsid w:val="00345C50"/>
    <w:rsid w:val="003464AB"/>
    <w:rsid w:val="00346580"/>
    <w:rsid w:val="00347AE3"/>
    <w:rsid w:val="00347E09"/>
    <w:rsid w:val="003502FA"/>
    <w:rsid w:val="003509D9"/>
    <w:rsid w:val="00350B38"/>
    <w:rsid w:val="00350F34"/>
    <w:rsid w:val="00351784"/>
    <w:rsid w:val="00351FFF"/>
    <w:rsid w:val="003520C2"/>
    <w:rsid w:val="00352BDA"/>
    <w:rsid w:val="003545A1"/>
    <w:rsid w:val="00354886"/>
    <w:rsid w:val="00354927"/>
    <w:rsid w:val="003549D8"/>
    <w:rsid w:val="003553D8"/>
    <w:rsid w:val="00355744"/>
    <w:rsid w:val="00355B19"/>
    <w:rsid w:val="00356C11"/>
    <w:rsid w:val="003573C2"/>
    <w:rsid w:val="003576EE"/>
    <w:rsid w:val="00360308"/>
    <w:rsid w:val="0036120E"/>
    <w:rsid w:val="00361361"/>
    <w:rsid w:val="0036138E"/>
    <w:rsid w:val="00361FD0"/>
    <w:rsid w:val="0036252B"/>
    <w:rsid w:val="00362B9E"/>
    <w:rsid w:val="003634B5"/>
    <w:rsid w:val="00363FC5"/>
    <w:rsid w:val="00364002"/>
    <w:rsid w:val="003651C9"/>
    <w:rsid w:val="003652B2"/>
    <w:rsid w:val="00365850"/>
    <w:rsid w:val="00365B24"/>
    <w:rsid w:val="00366586"/>
    <w:rsid w:val="0036677A"/>
    <w:rsid w:val="00366885"/>
    <w:rsid w:val="00366D5A"/>
    <w:rsid w:val="00367099"/>
    <w:rsid w:val="00367AA5"/>
    <w:rsid w:val="00367D9F"/>
    <w:rsid w:val="00370E0C"/>
    <w:rsid w:val="003711D8"/>
    <w:rsid w:val="003717A0"/>
    <w:rsid w:val="00371BCB"/>
    <w:rsid w:val="00372A42"/>
    <w:rsid w:val="00372A8E"/>
    <w:rsid w:val="00372BDB"/>
    <w:rsid w:val="0037370A"/>
    <w:rsid w:val="00373B7C"/>
    <w:rsid w:val="00374F8C"/>
    <w:rsid w:val="0037637B"/>
    <w:rsid w:val="003769CA"/>
    <w:rsid w:val="00376CE2"/>
    <w:rsid w:val="003771AD"/>
    <w:rsid w:val="003779A1"/>
    <w:rsid w:val="00377D04"/>
    <w:rsid w:val="00380058"/>
    <w:rsid w:val="003819A6"/>
    <w:rsid w:val="003826B4"/>
    <w:rsid w:val="00382839"/>
    <w:rsid w:val="00382D4E"/>
    <w:rsid w:val="003838E8"/>
    <w:rsid w:val="00383EA8"/>
    <w:rsid w:val="00384320"/>
    <w:rsid w:val="00384A24"/>
    <w:rsid w:val="00384E24"/>
    <w:rsid w:val="00385014"/>
    <w:rsid w:val="00385992"/>
    <w:rsid w:val="00386379"/>
    <w:rsid w:val="00386584"/>
    <w:rsid w:val="003868B3"/>
    <w:rsid w:val="00386B6B"/>
    <w:rsid w:val="0038735E"/>
    <w:rsid w:val="0038786D"/>
    <w:rsid w:val="00387A87"/>
    <w:rsid w:val="00387CA3"/>
    <w:rsid w:val="003900DA"/>
    <w:rsid w:val="00390423"/>
    <w:rsid w:val="00390507"/>
    <w:rsid w:val="003908AA"/>
    <w:rsid w:val="003909B3"/>
    <w:rsid w:val="003913C9"/>
    <w:rsid w:val="00391991"/>
    <w:rsid w:val="0039203C"/>
    <w:rsid w:val="003921A8"/>
    <w:rsid w:val="00392AC0"/>
    <w:rsid w:val="00392B11"/>
    <w:rsid w:val="00392C92"/>
    <w:rsid w:val="003932AA"/>
    <w:rsid w:val="00393FB1"/>
    <w:rsid w:val="0039415D"/>
    <w:rsid w:val="00394574"/>
    <w:rsid w:val="00394BD2"/>
    <w:rsid w:val="00395417"/>
    <w:rsid w:val="00395781"/>
    <w:rsid w:val="0039659A"/>
    <w:rsid w:val="003969CD"/>
    <w:rsid w:val="00397446"/>
    <w:rsid w:val="003979CB"/>
    <w:rsid w:val="003A08C2"/>
    <w:rsid w:val="003A091F"/>
    <w:rsid w:val="003A09EE"/>
    <w:rsid w:val="003A0B6C"/>
    <w:rsid w:val="003A12A4"/>
    <w:rsid w:val="003A1ED6"/>
    <w:rsid w:val="003A3512"/>
    <w:rsid w:val="003A35FF"/>
    <w:rsid w:val="003A3A2D"/>
    <w:rsid w:val="003A3DA2"/>
    <w:rsid w:val="003A42B0"/>
    <w:rsid w:val="003A473B"/>
    <w:rsid w:val="003A47CB"/>
    <w:rsid w:val="003A4C88"/>
    <w:rsid w:val="003A52B0"/>
    <w:rsid w:val="003A54AB"/>
    <w:rsid w:val="003A552E"/>
    <w:rsid w:val="003A5C11"/>
    <w:rsid w:val="003A5CE1"/>
    <w:rsid w:val="003A5E76"/>
    <w:rsid w:val="003A64FC"/>
    <w:rsid w:val="003A6B36"/>
    <w:rsid w:val="003A6F64"/>
    <w:rsid w:val="003A708C"/>
    <w:rsid w:val="003A7273"/>
    <w:rsid w:val="003A73AC"/>
    <w:rsid w:val="003B046C"/>
    <w:rsid w:val="003B059E"/>
    <w:rsid w:val="003B07CF"/>
    <w:rsid w:val="003B0CD0"/>
    <w:rsid w:val="003B1636"/>
    <w:rsid w:val="003B1DBD"/>
    <w:rsid w:val="003B223D"/>
    <w:rsid w:val="003B28C6"/>
    <w:rsid w:val="003B2D29"/>
    <w:rsid w:val="003B3726"/>
    <w:rsid w:val="003B3CF6"/>
    <w:rsid w:val="003B3E89"/>
    <w:rsid w:val="003B3F8F"/>
    <w:rsid w:val="003B44E8"/>
    <w:rsid w:val="003B4617"/>
    <w:rsid w:val="003B59F2"/>
    <w:rsid w:val="003B5DCE"/>
    <w:rsid w:val="003B6BE6"/>
    <w:rsid w:val="003B6E3D"/>
    <w:rsid w:val="003C04DE"/>
    <w:rsid w:val="003C0571"/>
    <w:rsid w:val="003C109F"/>
    <w:rsid w:val="003C1459"/>
    <w:rsid w:val="003C27CB"/>
    <w:rsid w:val="003C3A34"/>
    <w:rsid w:val="003C402D"/>
    <w:rsid w:val="003C437E"/>
    <w:rsid w:val="003C5076"/>
    <w:rsid w:val="003C5425"/>
    <w:rsid w:val="003C5470"/>
    <w:rsid w:val="003C58B7"/>
    <w:rsid w:val="003C647F"/>
    <w:rsid w:val="003C73CE"/>
    <w:rsid w:val="003C7727"/>
    <w:rsid w:val="003C7767"/>
    <w:rsid w:val="003D013D"/>
    <w:rsid w:val="003D0346"/>
    <w:rsid w:val="003D0584"/>
    <w:rsid w:val="003D0616"/>
    <w:rsid w:val="003D0AE6"/>
    <w:rsid w:val="003D1780"/>
    <w:rsid w:val="003D1BA9"/>
    <w:rsid w:val="003D2001"/>
    <w:rsid w:val="003D2B38"/>
    <w:rsid w:val="003D2FAD"/>
    <w:rsid w:val="003D3BF8"/>
    <w:rsid w:val="003D4236"/>
    <w:rsid w:val="003D4CCE"/>
    <w:rsid w:val="003D5426"/>
    <w:rsid w:val="003D57AC"/>
    <w:rsid w:val="003D657D"/>
    <w:rsid w:val="003D75D4"/>
    <w:rsid w:val="003D7897"/>
    <w:rsid w:val="003D7DFA"/>
    <w:rsid w:val="003D7F3C"/>
    <w:rsid w:val="003E018E"/>
    <w:rsid w:val="003E0293"/>
    <w:rsid w:val="003E0E5A"/>
    <w:rsid w:val="003E1BD3"/>
    <w:rsid w:val="003E1F3B"/>
    <w:rsid w:val="003E238E"/>
    <w:rsid w:val="003E2809"/>
    <w:rsid w:val="003E3622"/>
    <w:rsid w:val="003E43DB"/>
    <w:rsid w:val="003E45E5"/>
    <w:rsid w:val="003E4E0D"/>
    <w:rsid w:val="003E532E"/>
    <w:rsid w:val="003E535B"/>
    <w:rsid w:val="003E6927"/>
    <w:rsid w:val="003E6945"/>
    <w:rsid w:val="003E711A"/>
    <w:rsid w:val="003E765D"/>
    <w:rsid w:val="003F0091"/>
    <w:rsid w:val="003F07B5"/>
    <w:rsid w:val="003F1028"/>
    <w:rsid w:val="003F11DF"/>
    <w:rsid w:val="003F21F7"/>
    <w:rsid w:val="003F3048"/>
    <w:rsid w:val="003F3962"/>
    <w:rsid w:val="003F4470"/>
    <w:rsid w:val="003F4921"/>
    <w:rsid w:val="003F53D4"/>
    <w:rsid w:val="003F5E02"/>
    <w:rsid w:val="00400376"/>
    <w:rsid w:val="00400432"/>
    <w:rsid w:val="004011C2"/>
    <w:rsid w:val="00401295"/>
    <w:rsid w:val="004012D2"/>
    <w:rsid w:val="004019AE"/>
    <w:rsid w:val="00401CE9"/>
    <w:rsid w:val="00401E60"/>
    <w:rsid w:val="004022A0"/>
    <w:rsid w:val="00402DB7"/>
    <w:rsid w:val="00403B7F"/>
    <w:rsid w:val="00403EA1"/>
    <w:rsid w:val="00403FE1"/>
    <w:rsid w:val="0040484C"/>
    <w:rsid w:val="00404A16"/>
    <w:rsid w:val="00404AFF"/>
    <w:rsid w:val="00406618"/>
    <w:rsid w:val="00407028"/>
    <w:rsid w:val="0040757D"/>
    <w:rsid w:val="004076E8"/>
    <w:rsid w:val="00407B9D"/>
    <w:rsid w:val="00407CCA"/>
    <w:rsid w:val="0041019B"/>
    <w:rsid w:val="0041108D"/>
    <w:rsid w:val="0041120D"/>
    <w:rsid w:val="0041155F"/>
    <w:rsid w:val="0041275F"/>
    <w:rsid w:val="004128EC"/>
    <w:rsid w:val="00414A80"/>
    <w:rsid w:val="00414EF5"/>
    <w:rsid w:val="00414FE7"/>
    <w:rsid w:val="00415064"/>
    <w:rsid w:val="00415365"/>
    <w:rsid w:val="004153F9"/>
    <w:rsid w:val="00416678"/>
    <w:rsid w:val="004169EA"/>
    <w:rsid w:val="00416B2E"/>
    <w:rsid w:val="00416E99"/>
    <w:rsid w:val="00417111"/>
    <w:rsid w:val="00417662"/>
    <w:rsid w:val="004178C2"/>
    <w:rsid w:val="00417F60"/>
    <w:rsid w:val="004223D5"/>
    <w:rsid w:val="004226B5"/>
    <w:rsid w:val="00423173"/>
    <w:rsid w:val="00423475"/>
    <w:rsid w:val="0042379F"/>
    <w:rsid w:val="00423A67"/>
    <w:rsid w:val="004243DB"/>
    <w:rsid w:val="00425BF6"/>
    <w:rsid w:val="004261F2"/>
    <w:rsid w:val="00426E61"/>
    <w:rsid w:val="0042727B"/>
    <w:rsid w:val="00427403"/>
    <w:rsid w:val="004276EC"/>
    <w:rsid w:val="00427FD2"/>
    <w:rsid w:val="004302FF"/>
    <w:rsid w:val="0043056B"/>
    <w:rsid w:val="00431105"/>
    <w:rsid w:val="00431A82"/>
    <w:rsid w:val="004323E9"/>
    <w:rsid w:val="00432481"/>
    <w:rsid w:val="00432C5C"/>
    <w:rsid w:val="004333B3"/>
    <w:rsid w:val="0043351F"/>
    <w:rsid w:val="00433B95"/>
    <w:rsid w:val="00433D78"/>
    <w:rsid w:val="00434D81"/>
    <w:rsid w:val="00435193"/>
    <w:rsid w:val="004353C1"/>
    <w:rsid w:val="00435798"/>
    <w:rsid w:val="00435C8C"/>
    <w:rsid w:val="00436477"/>
    <w:rsid w:val="004366CF"/>
    <w:rsid w:val="00437140"/>
    <w:rsid w:val="004375FD"/>
    <w:rsid w:val="00437A59"/>
    <w:rsid w:val="00437FD5"/>
    <w:rsid w:val="00440121"/>
    <w:rsid w:val="004426E5"/>
    <w:rsid w:val="00442E63"/>
    <w:rsid w:val="004430AE"/>
    <w:rsid w:val="00443616"/>
    <w:rsid w:val="004444CB"/>
    <w:rsid w:val="004444F2"/>
    <w:rsid w:val="00444DCC"/>
    <w:rsid w:val="004450DD"/>
    <w:rsid w:val="004452D1"/>
    <w:rsid w:val="00445FFB"/>
    <w:rsid w:val="004466C9"/>
    <w:rsid w:val="004467FC"/>
    <w:rsid w:val="004470C1"/>
    <w:rsid w:val="004470D8"/>
    <w:rsid w:val="0044734F"/>
    <w:rsid w:val="0045072C"/>
    <w:rsid w:val="00451680"/>
    <w:rsid w:val="00451CF3"/>
    <w:rsid w:val="00451F9B"/>
    <w:rsid w:val="00451FEF"/>
    <w:rsid w:val="004520A0"/>
    <w:rsid w:val="00453E55"/>
    <w:rsid w:val="00454331"/>
    <w:rsid w:val="0045707F"/>
    <w:rsid w:val="004573C3"/>
    <w:rsid w:val="0045775B"/>
    <w:rsid w:val="00457B1E"/>
    <w:rsid w:val="00457FFD"/>
    <w:rsid w:val="004605D6"/>
    <w:rsid w:val="00460E0B"/>
    <w:rsid w:val="004611D1"/>
    <w:rsid w:val="00461A34"/>
    <w:rsid w:val="0046229C"/>
    <w:rsid w:val="00462ED5"/>
    <w:rsid w:val="00462F91"/>
    <w:rsid w:val="00464284"/>
    <w:rsid w:val="004642AB"/>
    <w:rsid w:val="0046552E"/>
    <w:rsid w:val="00465B8B"/>
    <w:rsid w:val="00465CED"/>
    <w:rsid w:val="0046622E"/>
    <w:rsid w:val="00467BA1"/>
    <w:rsid w:val="00471952"/>
    <w:rsid w:val="00471F8C"/>
    <w:rsid w:val="00472F5B"/>
    <w:rsid w:val="0047319B"/>
    <w:rsid w:val="00473693"/>
    <w:rsid w:val="00473F3B"/>
    <w:rsid w:val="004750C4"/>
    <w:rsid w:val="00475123"/>
    <w:rsid w:val="0047521D"/>
    <w:rsid w:val="00475592"/>
    <w:rsid w:val="00475892"/>
    <w:rsid w:val="00475AB6"/>
    <w:rsid w:val="00476217"/>
    <w:rsid w:val="0047752E"/>
    <w:rsid w:val="00477BFE"/>
    <w:rsid w:val="00477D51"/>
    <w:rsid w:val="00480815"/>
    <w:rsid w:val="0048186D"/>
    <w:rsid w:val="00482687"/>
    <w:rsid w:val="00483465"/>
    <w:rsid w:val="00483ED9"/>
    <w:rsid w:val="00484977"/>
    <w:rsid w:val="00486814"/>
    <w:rsid w:val="0048712D"/>
    <w:rsid w:val="004874B2"/>
    <w:rsid w:val="00487711"/>
    <w:rsid w:val="00487A88"/>
    <w:rsid w:val="0049082C"/>
    <w:rsid w:val="00491416"/>
    <w:rsid w:val="004919AC"/>
    <w:rsid w:val="00491EB8"/>
    <w:rsid w:val="00492133"/>
    <w:rsid w:val="00492272"/>
    <w:rsid w:val="00492881"/>
    <w:rsid w:val="00492A63"/>
    <w:rsid w:val="00493FD7"/>
    <w:rsid w:val="004941C7"/>
    <w:rsid w:val="0049464F"/>
    <w:rsid w:val="00495256"/>
    <w:rsid w:val="00495B2D"/>
    <w:rsid w:val="00495C13"/>
    <w:rsid w:val="00496392"/>
    <w:rsid w:val="0049703B"/>
    <w:rsid w:val="00497266"/>
    <w:rsid w:val="004977C8"/>
    <w:rsid w:val="004977DB"/>
    <w:rsid w:val="004A0A25"/>
    <w:rsid w:val="004A0BE5"/>
    <w:rsid w:val="004A1222"/>
    <w:rsid w:val="004A1CCB"/>
    <w:rsid w:val="004A1DEF"/>
    <w:rsid w:val="004A21AB"/>
    <w:rsid w:val="004A2988"/>
    <w:rsid w:val="004A29F9"/>
    <w:rsid w:val="004A3934"/>
    <w:rsid w:val="004A4F4B"/>
    <w:rsid w:val="004A571F"/>
    <w:rsid w:val="004A5B3E"/>
    <w:rsid w:val="004A5BB8"/>
    <w:rsid w:val="004A5CFF"/>
    <w:rsid w:val="004A64C9"/>
    <w:rsid w:val="004A7DB6"/>
    <w:rsid w:val="004A7EEF"/>
    <w:rsid w:val="004B060D"/>
    <w:rsid w:val="004B089E"/>
    <w:rsid w:val="004B19DC"/>
    <w:rsid w:val="004B26DF"/>
    <w:rsid w:val="004B2847"/>
    <w:rsid w:val="004B2F84"/>
    <w:rsid w:val="004B32DF"/>
    <w:rsid w:val="004B3E57"/>
    <w:rsid w:val="004B43AE"/>
    <w:rsid w:val="004B58A4"/>
    <w:rsid w:val="004B6FEA"/>
    <w:rsid w:val="004C002B"/>
    <w:rsid w:val="004C0832"/>
    <w:rsid w:val="004C095E"/>
    <w:rsid w:val="004C0E4A"/>
    <w:rsid w:val="004C1517"/>
    <w:rsid w:val="004C1D24"/>
    <w:rsid w:val="004C2E02"/>
    <w:rsid w:val="004C339D"/>
    <w:rsid w:val="004C37C5"/>
    <w:rsid w:val="004C4579"/>
    <w:rsid w:val="004C4D60"/>
    <w:rsid w:val="004C5257"/>
    <w:rsid w:val="004C540B"/>
    <w:rsid w:val="004C5FCC"/>
    <w:rsid w:val="004C6A6B"/>
    <w:rsid w:val="004C7FC6"/>
    <w:rsid w:val="004D00DC"/>
    <w:rsid w:val="004D073A"/>
    <w:rsid w:val="004D0D8F"/>
    <w:rsid w:val="004D1027"/>
    <w:rsid w:val="004D1B8A"/>
    <w:rsid w:val="004D200A"/>
    <w:rsid w:val="004D31A2"/>
    <w:rsid w:val="004D39A0"/>
    <w:rsid w:val="004D4497"/>
    <w:rsid w:val="004D44CC"/>
    <w:rsid w:val="004D4A4E"/>
    <w:rsid w:val="004D51A9"/>
    <w:rsid w:val="004D6DF5"/>
    <w:rsid w:val="004D6F77"/>
    <w:rsid w:val="004D7158"/>
    <w:rsid w:val="004D738F"/>
    <w:rsid w:val="004D7391"/>
    <w:rsid w:val="004D7475"/>
    <w:rsid w:val="004D75D8"/>
    <w:rsid w:val="004D7F3C"/>
    <w:rsid w:val="004D7F93"/>
    <w:rsid w:val="004E0833"/>
    <w:rsid w:val="004E0C2E"/>
    <w:rsid w:val="004E0D65"/>
    <w:rsid w:val="004E1095"/>
    <w:rsid w:val="004E128A"/>
    <w:rsid w:val="004E1757"/>
    <w:rsid w:val="004E26FD"/>
    <w:rsid w:val="004E2CE4"/>
    <w:rsid w:val="004E2D19"/>
    <w:rsid w:val="004E2DDF"/>
    <w:rsid w:val="004E366E"/>
    <w:rsid w:val="004E3693"/>
    <w:rsid w:val="004E37BA"/>
    <w:rsid w:val="004E3B9D"/>
    <w:rsid w:val="004E4104"/>
    <w:rsid w:val="004E42F0"/>
    <w:rsid w:val="004E49EC"/>
    <w:rsid w:val="004E56B0"/>
    <w:rsid w:val="004E5979"/>
    <w:rsid w:val="004E6029"/>
    <w:rsid w:val="004E7373"/>
    <w:rsid w:val="004E7C8C"/>
    <w:rsid w:val="004F06F8"/>
    <w:rsid w:val="004F1F69"/>
    <w:rsid w:val="004F36D7"/>
    <w:rsid w:val="004F4AD5"/>
    <w:rsid w:val="004F75EF"/>
    <w:rsid w:val="004F7ED1"/>
    <w:rsid w:val="0050041B"/>
    <w:rsid w:val="00500732"/>
    <w:rsid w:val="00500A22"/>
    <w:rsid w:val="0050149F"/>
    <w:rsid w:val="00502906"/>
    <w:rsid w:val="0050418E"/>
    <w:rsid w:val="00504270"/>
    <w:rsid w:val="00504306"/>
    <w:rsid w:val="00504A6F"/>
    <w:rsid w:val="00504A7B"/>
    <w:rsid w:val="00504CCD"/>
    <w:rsid w:val="005053C6"/>
    <w:rsid w:val="0050553A"/>
    <w:rsid w:val="005056A4"/>
    <w:rsid w:val="0050776F"/>
    <w:rsid w:val="00507786"/>
    <w:rsid w:val="00511F82"/>
    <w:rsid w:val="00512A8B"/>
    <w:rsid w:val="00512F9A"/>
    <w:rsid w:val="00513E64"/>
    <w:rsid w:val="00514049"/>
    <w:rsid w:val="005142D4"/>
    <w:rsid w:val="00514423"/>
    <w:rsid w:val="00515003"/>
    <w:rsid w:val="005153C5"/>
    <w:rsid w:val="00515597"/>
    <w:rsid w:val="00515726"/>
    <w:rsid w:val="0051599B"/>
    <w:rsid w:val="00515C3B"/>
    <w:rsid w:val="0051692A"/>
    <w:rsid w:val="0051757B"/>
    <w:rsid w:val="0051771B"/>
    <w:rsid w:val="005177F7"/>
    <w:rsid w:val="0052027D"/>
    <w:rsid w:val="00520893"/>
    <w:rsid w:val="00520E1E"/>
    <w:rsid w:val="00521B5E"/>
    <w:rsid w:val="00522251"/>
    <w:rsid w:val="005232EC"/>
    <w:rsid w:val="005236CA"/>
    <w:rsid w:val="00524A52"/>
    <w:rsid w:val="00524AAA"/>
    <w:rsid w:val="00524DED"/>
    <w:rsid w:val="00524F54"/>
    <w:rsid w:val="005267B9"/>
    <w:rsid w:val="00526C6A"/>
    <w:rsid w:val="00527006"/>
    <w:rsid w:val="0053084D"/>
    <w:rsid w:val="0053116B"/>
    <w:rsid w:val="00531706"/>
    <w:rsid w:val="00531906"/>
    <w:rsid w:val="005320F6"/>
    <w:rsid w:val="005326D4"/>
    <w:rsid w:val="0053309D"/>
    <w:rsid w:val="005333EE"/>
    <w:rsid w:val="00533B66"/>
    <w:rsid w:val="00533F93"/>
    <w:rsid w:val="00535530"/>
    <w:rsid w:val="005357FF"/>
    <w:rsid w:val="00536BF0"/>
    <w:rsid w:val="00536EF0"/>
    <w:rsid w:val="00536FE8"/>
    <w:rsid w:val="005370EE"/>
    <w:rsid w:val="0053716E"/>
    <w:rsid w:val="00537CD4"/>
    <w:rsid w:val="0054009D"/>
    <w:rsid w:val="0054036B"/>
    <w:rsid w:val="00541B03"/>
    <w:rsid w:val="00541E5F"/>
    <w:rsid w:val="00542B14"/>
    <w:rsid w:val="00543835"/>
    <w:rsid w:val="005438E1"/>
    <w:rsid w:val="005454BF"/>
    <w:rsid w:val="00545A14"/>
    <w:rsid w:val="00545A1E"/>
    <w:rsid w:val="00545BF9"/>
    <w:rsid w:val="00545D7B"/>
    <w:rsid w:val="0054642B"/>
    <w:rsid w:val="005464CE"/>
    <w:rsid w:val="00546D7F"/>
    <w:rsid w:val="00547338"/>
    <w:rsid w:val="005475FB"/>
    <w:rsid w:val="00547898"/>
    <w:rsid w:val="005478B2"/>
    <w:rsid w:val="00547E07"/>
    <w:rsid w:val="005505D5"/>
    <w:rsid w:val="0055074D"/>
    <w:rsid w:val="00550DE0"/>
    <w:rsid w:val="00551671"/>
    <w:rsid w:val="00551BE2"/>
    <w:rsid w:val="005522CE"/>
    <w:rsid w:val="0055238B"/>
    <w:rsid w:val="00552DC0"/>
    <w:rsid w:val="00553902"/>
    <w:rsid w:val="00553965"/>
    <w:rsid w:val="0055442B"/>
    <w:rsid w:val="0055451D"/>
    <w:rsid w:val="00554BF4"/>
    <w:rsid w:val="00554D29"/>
    <w:rsid w:val="005550F7"/>
    <w:rsid w:val="0055541A"/>
    <w:rsid w:val="00555CCF"/>
    <w:rsid w:val="00555E5E"/>
    <w:rsid w:val="00556C12"/>
    <w:rsid w:val="005577CF"/>
    <w:rsid w:val="00557C80"/>
    <w:rsid w:val="005600A0"/>
    <w:rsid w:val="00560187"/>
    <w:rsid w:val="005604EE"/>
    <w:rsid w:val="00562040"/>
    <w:rsid w:val="00562178"/>
    <w:rsid w:val="00563096"/>
    <w:rsid w:val="00563867"/>
    <w:rsid w:val="005638F6"/>
    <w:rsid w:val="00563DEE"/>
    <w:rsid w:val="00564846"/>
    <w:rsid w:val="00564DA6"/>
    <w:rsid w:val="00564DC3"/>
    <w:rsid w:val="0056506F"/>
    <w:rsid w:val="00565701"/>
    <w:rsid w:val="00565DD2"/>
    <w:rsid w:val="00566758"/>
    <w:rsid w:val="00566A6C"/>
    <w:rsid w:val="00566B16"/>
    <w:rsid w:val="005670AB"/>
    <w:rsid w:val="0056759D"/>
    <w:rsid w:val="0057027C"/>
    <w:rsid w:val="005707F7"/>
    <w:rsid w:val="00570FE0"/>
    <w:rsid w:val="005717FB"/>
    <w:rsid w:val="00571826"/>
    <w:rsid w:val="00571844"/>
    <w:rsid w:val="00571904"/>
    <w:rsid w:val="00571E79"/>
    <w:rsid w:val="005724E0"/>
    <w:rsid w:val="0057291F"/>
    <w:rsid w:val="00572DA4"/>
    <w:rsid w:val="00573588"/>
    <w:rsid w:val="00573777"/>
    <w:rsid w:val="00573AAE"/>
    <w:rsid w:val="00573B44"/>
    <w:rsid w:val="00574C73"/>
    <w:rsid w:val="00574CBF"/>
    <w:rsid w:val="00574D7B"/>
    <w:rsid w:val="00574F35"/>
    <w:rsid w:val="00576BEF"/>
    <w:rsid w:val="00576C5F"/>
    <w:rsid w:val="005771F7"/>
    <w:rsid w:val="00577711"/>
    <w:rsid w:val="0057783A"/>
    <w:rsid w:val="00577FEB"/>
    <w:rsid w:val="005809B1"/>
    <w:rsid w:val="0058116C"/>
    <w:rsid w:val="00581759"/>
    <w:rsid w:val="00582070"/>
    <w:rsid w:val="00582B15"/>
    <w:rsid w:val="00583991"/>
    <w:rsid w:val="005842AF"/>
    <w:rsid w:val="005845D0"/>
    <w:rsid w:val="0058557C"/>
    <w:rsid w:val="005856E6"/>
    <w:rsid w:val="00585C04"/>
    <w:rsid w:val="00586520"/>
    <w:rsid w:val="0058662D"/>
    <w:rsid w:val="00586714"/>
    <w:rsid w:val="00587D75"/>
    <w:rsid w:val="00587E0E"/>
    <w:rsid w:val="00590371"/>
    <w:rsid w:val="005906B2"/>
    <w:rsid w:val="00590B2E"/>
    <w:rsid w:val="00590CA8"/>
    <w:rsid w:val="00590CF6"/>
    <w:rsid w:val="005915A9"/>
    <w:rsid w:val="00591753"/>
    <w:rsid w:val="00591A9D"/>
    <w:rsid w:val="005921E3"/>
    <w:rsid w:val="00592DA0"/>
    <w:rsid w:val="00592FB8"/>
    <w:rsid w:val="00593177"/>
    <w:rsid w:val="0059326B"/>
    <w:rsid w:val="0059480C"/>
    <w:rsid w:val="00594FF3"/>
    <w:rsid w:val="00596124"/>
    <w:rsid w:val="00597DD8"/>
    <w:rsid w:val="005A0A0D"/>
    <w:rsid w:val="005A0C13"/>
    <w:rsid w:val="005A0C50"/>
    <w:rsid w:val="005A1DFF"/>
    <w:rsid w:val="005A2278"/>
    <w:rsid w:val="005A29D7"/>
    <w:rsid w:val="005A2A94"/>
    <w:rsid w:val="005A3947"/>
    <w:rsid w:val="005A3C79"/>
    <w:rsid w:val="005A3D29"/>
    <w:rsid w:val="005A4519"/>
    <w:rsid w:val="005A4552"/>
    <w:rsid w:val="005A4FB7"/>
    <w:rsid w:val="005A5354"/>
    <w:rsid w:val="005A54B7"/>
    <w:rsid w:val="005A6311"/>
    <w:rsid w:val="005A7565"/>
    <w:rsid w:val="005A7F06"/>
    <w:rsid w:val="005B0BEF"/>
    <w:rsid w:val="005B0C26"/>
    <w:rsid w:val="005B18A3"/>
    <w:rsid w:val="005B2667"/>
    <w:rsid w:val="005B270C"/>
    <w:rsid w:val="005B2D3E"/>
    <w:rsid w:val="005B330E"/>
    <w:rsid w:val="005B3AE0"/>
    <w:rsid w:val="005B406E"/>
    <w:rsid w:val="005B4328"/>
    <w:rsid w:val="005B496F"/>
    <w:rsid w:val="005B5374"/>
    <w:rsid w:val="005B5D0C"/>
    <w:rsid w:val="005B6764"/>
    <w:rsid w:val="005B6FAA"/>
    <w:rsid w:val="005B7A50"/>
    <w:rsid w:val="005C0112"/>
    <w:rsid w:val="005C035F"/>
    <w:rsid w:val="005C0FE1"/>
    <w:rsid w:val="005C10DD"/>
    <w:rsid w:val="005C158A"/>
    <w:rsid w:val="005C1B13"/>
    <w:rsid w:val="005C1C5A"/>
    <w:rsid w:val="005C1C66"/>
    <w:rsid w:val="005C2651"/>
    <w:rsid w:val="005C270F"/>
    <w:rsid w:val="005C297D"/>
    <w:rsid w:val="005C30D5"/>
    <w:rsid w:val="005C3314"/>
    <w:rsid w:val="005C3953"/>
    <w:rsid w:val="005C5645"/>
    <w:rsid w:val="005C5D63"/>
    <w:rsid w:val="005C6880"/>
    <w:rsid w:val="005C6CCD"/>
    <w:rsid w:val="005C6E15"/>
    <w:rsid w:val="005C75B2"/>
    <w:rsid w:val="005C76B5"/>
    <w:rsid w:val="005D00FC"/>
    <w:rsid w:val="005D0856"/>
    <w:rsid w:val="005D0CBA"/>
    <w:rsid w:val="005D0FD3"/>
    <w:rsid w:val="005D123D"/>
    <w:rsid w:val="005D1332"/>
    <w:rsid w:val="005D1F91"/>
    <w:rsid w:val="005D216B"/>
    <w:rsid w:val="005D2981"/>
    <w:rsid w:val="005D2E54"/>
    <w:rsid w:val="005D2ED0"/>
    <w:rsid w:val="005D3300"/>
    <w:rsid w:val="005D3637"/>
    <w:rsid w:val="005D408A"/>
    <w:rsid w:val="005D4AF6"/>
    <w:rsid w:val="005D4F2D"/>
    <w:rsid w:val="005D62B9"/>
    <w:rsid w:val="005D75AD"/>
    <w:rsid w:val="005D764B"/>
    <w:rsid w:val="005D79A6"/>
    <w:rsid w:val="005E02B9"/>
    <w:rsid w:val="005E087B"/>
    <w:rsid w:val="005E0B36"/>
    <w:rsid w:val="005E0E17"/>
    <w:rsid w:val="005E1153"/>
    <w:rsid w:val="005E13CF"/>
    <w:rsid w:val="005E19DF"/>
    <w:rsid w:val="005E2082"/>
    <w:rsid w:val="005E2E83"/>
    <w:rsid w:val="005E421C"/>
    <w:rsid w:val="005E44FE"/>
    <w:rsid w:val="005E4BAC"/>
    <w:rsid w:val="005E4FD7"/>
    <w:rsid w:val="005E5156"/>
    <w:rsid w:val="005E530F"/>
    <w:rsid w:val="005E56DB"/>
    <w:rsid w:val="005E5D41"/>
    <w:rsid w:val="005E622B"/>
    <w:rsid w:val="005E6BD0"/>
    <w:rsid w:val="005E7261"/>
    <w:rsid w:val="005E7C63"/>
    <w:rsid w:val="005E7EB6"/>
    <w:rsid w:val="005F0400"/>
    <w:rsid w:val="005F0B39"/>
    <w:rsid w:val="005F0CF9"/>
    <w:rsid w:val="005F18CB"/>
    <w:rsid w:val="005F2338"/>
    <w:rsid w:val="005F23EF"/>
    <w:rsid w:val="005F375F"/>
    <w:rsid w:val="005F39A1"/>
    <w:rsid w:val="005F3C10"/>
    <w:rsid w:val="005F45DD"/>
    <w:rsid w:val="005F4B6D"/>
    <w:rsid w:val="005F59F7"/>
    <w:rsid w:val="005F5B38"/>
    <w:rsid w:val="005F5B80"/>
    <w:rsid w:val="005F5BB6"/>
    <w:rsid w:val="005F70E7"/>
    <w:rsid w:val="005F7AD9"/>
    <w:rsid w:val="005F7E36"/>
    <w:rsid w:val="00600AD6"/>
    <w:rsid w:val="00600FE9"/>
    <w:rsid w:val="006018E0"/>
    <w:rsid w:val="0060226B"/>
    <w:rsid w:val="0060238E"/>
    <w:rsid w:val="006025B8"/>
    <w:rsid w:val="006026F0"/>
    <w:rsid w:val="00602D2A"/>
    <w:rsid w:val="00602DD3"/>
    <w:rsid w:val="00602F09"/>
    <w:rsid w:val="00603367"/>
    <w:rsid w:val="006039D8"/>
    <w:rsid w:val="00603DBF"/>
    <w:rsid w:val="0060436B"/>
    <w:rsid w:val="00604E53"/>
    <w:rsid w:val="00604EE2"/>
    <w:rsid w:val="006056D6"/>
    <w:rsid w:val="00605858"/>
    <w:rsid w:val="00605963"/>
    <w:rsid w:val="00605BF0"/>
    <w:rsid w:val="006069A6"/>
    <w:rsid w:val="00606BAA"/>
    <w:rsid w:val="006073A4"/>
    <w:rsid w:val="00607B0B"/>
    <w:rsid w:val="00607C67"/>
    <w:rsid w:val="00607DCE"/>
    <w:rsid w:val="006102CD"/>
    <w:rsid w:val="00610C0D"/>
    <w:rsid w:val="0061108C"/>
    <w:rsid w:val="006110B7"/>
    <w:rsid w:val="00611D73"/>
    <w:rsid w:val="0061342A"/>
    <w:rsid w:val="00614B07"/>
    <w:rsid w:val="00614B9D"/>
    <w:rsid w:val="00614E30"/>
    <w:rsid w:val="00614FAC"/>
    <w:rsid w:val="00615647"/>
    <w:rsid w:val="00615B35"/>
    <w:rsid w:val="006200D2"/>
    <w:rsid w:val="0062021A"/>
    <w:rsid w:val="006204F1"/>
    <w:rsid w:val="006207C5"/>
    <w:rsid w:val="00620B7A"/>
    <w:rsid w:val="00620BA1"/>
    <w:rsid w:val="00620DAE"/>
    <w:rsid w:val="00620E1A"/>
    <w:rsid w:val="0062232C"/>
    <w:rsid w:val="00622A9A"/>
    <w:rsid w:val="0062358D"/>
    <w:rsid w:val="00624676"/>
    <w:rsid w:val="006253DE"/>
    <w:rsid w:val="00625C63"/>
    <w:rsid w:val="00625E24"/>
    <w:rsid w:val="00627270"/>
    <w:rsid w:val="00627A3A"/>
    <w:rsid w:val="00630428"/>
    <w:rsid w:val="00630525"/>
    <w:rsid w:val="0063085D"/>
    <w:rsid w:val="00630B40"/>
    <w:rsid w:val="006312BD"/>
    <w:rsid w:val="00631628"/>
    <w:rsid w:val="00631D00"/>
    <w:rsid w:val="00631D40"/>
    <w:rsid w:val="0063250C"/>
    <w:rsid w:val="00632A2C"/>
    <w:rsid w:val="006334B9"/>
    <w:rsid w:val="006339E8"/>
    <w:rsid w:val="00633FBD"/>
    <w:rsid w:val="00634277"/>
    <w:rsid w:val="006343B6"/>
    <w:rsid w:val="00635364"/>
    <w:rsid w:val="006357C3"/>
    <w:rsid w:val="00635C5D"/>
    <w:rsid w:val="0063655A"/>
    <w:rsid w:val="00636E36"/>
    <w:rsid w:val="00640519"/>
    <w:rsid w:val="00641E79"/>
    <w:rsid w:val="006420C1"/>
    <w:rsid w:val="00642C13"/>
    <w:rsid w:val="00642D99"/>
    <w:rsid w:val="00642F6A"/>
    <w:rsid w:val="00643960"/>
    <w:rsid w:val="006443F2"/>
    <w:rsid w:val="00644AAC"/>
    <w:rsid w:val="006452D2"/>
    <w:rsid w:val="00645C48"/>
    <w:rsid w:val="00646801"/>
    <w:rsid w:val="00646D1F"/>
    <w:rsid w:val="00646DEA"/>
    <w:rsid w:val="00647A4B"/>
    <w:rsid w:val="00647C93"/>
    <w:rsid w:val="00647F9D"/>
    <w:rsid w:val="00650BB2"/>
    <w:rsid w:val="00650E7B"/>
    <w:rsid w:val="00651B6D"/>
    <w:rsid w:val="00652C60"/>
    <w:rsid w:val="00652C6F"/>
    <w:rsid w:val="00653565"/>
    <w:rsid w:val="0065482C"/>
    <w:rsid w:val="00654C45"/>
    <w:rsid w:val="00654FF3"/>
    <w:rsid w:val="006556DE"/>
    <w:rsid w:val="0065608F"/>
    <w:rsid w:val="00656D02"/>
    <w:rsid w:val="00656E21"/>
    <w:rsid w:val="006578C1"/>
    <w:rsid w:val="00660692"/>
    <w:rsid w:val="00660A38"/>
    <w:rsid w:val="00661222"/>
    <w:rsid w:val="00661A44"/>
    <w:rsid w:val="00661D4C"/>
    <w:rsid w:val="006620CC"/>
    <w:rsid w:val="00662C39"/>
    <w:rsid w:val="006637C1"/>
    <w:rsid w:val="00663AA7"/>
    <w:rsid w:val="00663E39"/>
    <w:rsid w:val="0066411D"/>
    <w:rsid w:val="00664392"/>
    <w:rsid w:val="00664437"/>
    <w:rsid w:val="00664BCA"/>
    <w:rsid w:val="00665CD0"/>
    <w:rsid w:val="00666406"/>
    <w:rsid w:val="00666A76"/>
    <w:rsid w:val="00667239"/>
    <w:rsid w:val="00667295"/>
    <w:rsid w:val="00667717"/>
    <w:rsid w:val="00667A3F"/>
    <w:rsid w:val="0067055A"/>
    <w:rsid w:val="00670D97"/>
    <w:rsid w:val="0067119E"/>
    <w:rsid w:val="006722C6"/>
    <w:rsid w:val="00672AC0"/>
    <w:rsid w:val="00673064"/>
    <w:rsid w:val="00673A1A"/>
    <w:rsid w:val="00673A5F"/>
    <w:rsid w:val="00673DF8"/>
    <w:rsid w:val="00673E22"/>
    <w:rsid w:val="00673EAE"/>
    <w:rsid w:val="00673F02"/>
    <w:rsid w:val="00674452"/>
    <w:rsid w:val="00674833"/>
    <w:rsid w:val="006752B5"/>
    <w:rsid w:val="00675570"/>
    <w:rsid w:val="00675A40"/>
    <w:rsid w:val="00675C30"/>
    <w:rsid w:val="00675D15"/>
    <w:rsid w:val="0067677E"/>
    <w:rsid w:val="00676801"/>
    <w:rsid w:val="00677157"/>
    <w:rsid w:val="0067749A"/>
    <w:rsid w:val="00677E36"/>
    <w:rsid w:val="00680229"/>
    <w:rsid w:val="00680282"/>
    <w:rsid w:val="006814C3"/>
    <w:rsid w:val="00681639"/>
    <w:rsid w:val="00681B35"/>
    <w:rsid w:val="00681BC1"/>
    <w:rsid w:val="00681C5E"/>
    <w:rsid w:val="006824E1"/>
    <w:rsid w:val="006826B0"/>
    <w:rsid w:val="00683F25"/>
    <w:rsid w:val="00684BF3"/>
    <w:rsid w:val="00685398"/>
    <w:rsid w:val="00686B80"/>
    <w:rsid w:val="00686D10"/>
    <w:rsid w:val="00686DDC"/>
    <w:rsid w:val="00687DEC"/>
    <w:rsid w:val="00687FB0"/>
    <w:rsid w:val="0069045A"/>
    <w:rsid w:val="00690593"/>
    <w:rsid w:val="006912A3"/>
    <w:rsid w:val="00691585"/>
    <w:rsid w:val="00691C74"/>
    <w:rsid w:val="006925BC"/>
    <w:rsid w:val="00692C4C"/>
    <w:rsid w:val="00692F6C"/>
    <w:rsid w:val="00693978"/>
    <w:rsid w:val="00693BAA"/>
    <w:rsid w:val="00693C0D"/>
    <w:rsid w:val="006945E1"/>
    <w:rsid w:val="00694959"/>
    <w:rsid w:val="00694D72"/>
    <w:rsid w:val="006956FC"/>
    <w:rsid w:val="00695913"/>
    <w:rsid w:val="0069691D"/>
    <w:rsid w:val="0069738F"/>
    <w:rsid w:val="00697CAC"/>
    <w:rsid w:val="00697E7C"/>
    <w:rsid w:val="006A0D5C"/>
    <w:rsid w:val="006A1020"/>
    <w:rsid w:val="006A150B"/>
    <w:rsid w:val="006A1A02"/>
    <w:rsid w:val="006A1F23"/>
    <w:rsid w:val="006A243B"/>
    <w:rsid w:val="006A3836"/>
    <w:rsid w:val="006A45C2"/>
    <w:rsid w:val="006A584A"/>
    <w:rsid w:val="006A5D6C"/>
    <w:rsid w:val="006A614E"/>
    <w:rsid w:val="006A6280"/>
    <w:rsid w:val="006A66A5"/>
    <w:rsid w:val="006A6717"/>
    <w:rsid w:val="006A6F8E"/>
    <w:rsid w:val="006A701A"/>
    <w:rsid w:val="006A7A80"/>
    <w:rsid w:val="006A7BAA"/>
    <w:rsid w:val="006B0059"/>
    <w:rsid w:val="006B08BC"/>
    <w:rsid w:val="006B1651"/>
    <w:rsid w:val="006B1EDB"/>
    <w:rsid w:val="006B28DF"/>
    <w:rsid w:val="006B3ECE"/>
    <w:rsid w:val="006B5389"/>
    <w:rsid w:val="006B6278"/>
    <w:rsid w:val="006B7EEE"/>
    <w:rsid w:val="006C0078"/>
    <w:rsid w:val="006C0228"/>
    <w:rsid w:val="006C07C8"/>
    <w:rsid w:val="006C0A5B"/>
    <w:rsid w:val="006C0CFB"/>
    <w:rsid w:val="006C1A08"/>
    <w:rsid w:val="006C20CB"/>
    <w:rsid w:val="006C2683"/>
    <w:rsid w:val="006C2877"/>
    <w:rsid w:val="006C2AA8"/>
    <w:rsid w:val="006C2C4E"/>
    <w:rsid w:val="006C2EB4"/>
    <w:rsid w:val="006C363B"/>
    <w:rsid w:val="006C38C8"/>
    <w:rsid w:val="006C3E59"/>
    <w:rsid w:val="006C440B"/>
    <w:rsid w:val="006C44F5"/>
    <w:rsid w:val="006C4DF2"/>
    <w:rsid w:val="006C560D"/>
    <w:rsid w:val="006C602C"/>
    <w:rsid w:val="006C6769"/>
    <w:rsid w:val="006C74FC"/>
    <w:rsid w:val="006C7DC8"/>
    <w:rsid w:val="006C7F03"/>
    <w:rsid w:val="006D01E7"/>
    <w:rsid w:val="006D07F1"/>
    <w:rsid w:val="006D0AD1"/>
    <w:rsid w:val="006D0CA3"/>
    <w:rsid w:val="006D145D"/>
    <w:rsid w:val="006D16D5"/>
    <w:rsid w:val="006D18A0"/>
    <w:rsid w:val="006D1D9C"/>
    <w:rsid w:val="006D214D"/>
    <w:rsid w:val="006D25B9"/>
    <w:rsid w:val="006D25BE"/>
    <w:rsid w:val="006D28CB"/>
    <w:rsid w:val="006D297A"/>
    <w:rsid w:val="006D2F76"/>
    <w:rsid w:val="006D3E13"/>
    <w:rsid w:val="006D51E5"/>
    <w:rsid w:val="006D5E9A"/>
    <w:rsid w:val="006D6DB1"/>
    <w:rsid w:val="006D7983"/>
    <w:rsid w:val="006E0B48"/>
    <w:rsid w:val="006E0EBD"/>
    <w:rsid w:val="006E1013"/>
    <w:rsid w:val="006E1357"/>
    <w:rsid w:val="006E13FB"/>
    <w:rsid w:val="006E147C"/>
    <w:rsid w:val="006E1B27"/>
    <w:rsid w:val="006E47AB"/>
    <w:rsid w:val="006E4D40"/>
    <w:rsid w:val="006E4E5C"/>
    <w:rsid w:val="006E5098"/>
    <w:rsid w:val="006E5F53"/>
    <w:rsid w:val="006E66BB"/>
    <w:rsid w:val="006E6A7E"/>
    <w:rsid w:val="006E71C3"/>
    <w:rsid w:val="006E728F"/>
    <w:rsid w:val="006F1977"/>
    <w:rsid w:val="006F1C73"/>
    <w:rsid w:val="006F26C0"/>
    <w:rsid w:val="006F2CCC"/>
    <w:rsid w:val="006F2DC1"/>
    <w:rsid w:val="006F3292"/>
    <w:rsid w:val="006F3A28"/>
    <w:rsid w:val="006F3FEF"/>
    <w:rsid w:val="006F42C2"/>
    <w:rsid w:val="006F558B"/>
    <w:rsid w:val="006F5C43"/>
    <w:rsid w:val="006F6247"/>
    <w:rsid w:val="006F63E5"/>
    <w:rsid w:val="006F6593"/>
    <w:rsid w:val="006F6C63"/>
    <w:rsid w:val="006F7A98"/>
    <w:rsid w:val="006F7EEE"/>
    <w:rsid w:val="00700584"/>
    <w:rsid w:val="00700AD2"/>
    <w:rsid w:val="007015B5"/>
    <w:rsid w:val="00702404"/>
    <w:rsid w:val="0070388D"/>
    <w:rsid w:val="007040A5"/>
    <w:rsid w:val="00704987"/>
    <w:rsid w:val="00704A67"/>
    <w:rsid w:val="00704EF7"/>
    <w:rsid w:val="00705540"/>
    <w:rsid w:val="00705C70"/>
    <w:rsid w:val="007065F9"/>
    <w:rsid w:val="00706F01"/>
    <w:rsid w:val="00707C07"/>
    <w:rsid w:val="00710191"/>
    <w:rsid w:val="007103A4"/>
    <w:rsid w:val="007111B9"/>
    <w:rsid w:val="00711D8C"/>
    <w:rsid w:val="0071206E"/>
    <w:rsid w:val="00713677"/>
    <w:rsid w:val="00713EFF"/>
    <w:rsid w:val="007140FB"/>
    <w:rsid w:val="00715B3F"/>
    <w:rsid w:val="00717204"/>
    <w:rsid w:val="007177C7"/>
    <w:rsid w:val="00717DA4"/>
    <w:rsid w:val="00720EF6"/>
    <w:rsid w:val="00721576"/>
    <w:rsid w:val="00721809"/>
    <w:rsid w:val="007222F0"/>
    <w:rsid w:val="00722A69"/>
    <w:rsid w:val="007236FF"/>
    <w:rsid w:val="00724698"/>
    <w:rsid w:val="007249B5"/>
    <w:rsid w:val="0072509C"/>
    <w:rsid w:val="00727B10"/>
    <w:rsid w:val="00727B3E"/>
    <w:rsid w:val="00727DA7"/>
    <w:rsid w:val="00730352"/>
    <w:rsid w:val="00730456"/>
    <w:rsid w:val="00730499"/>
    <w:rsid w:val="00730B3A"/>
    <w:rsid w:val="00730E5C"/>
    <w:rsid w:val="007310CD"/>
    <w:rsid w:val="00731663"/>
    <w:rsid w:val="007316D6"/>
    <w:rsid w:val="00731F48"/>
    <w:rsid w:val="00732849"/>
    <w:rsid w:val="00732E9D"/>
    <w:rsid w:val="0073360D"/>
    <w:rsid w:val="007339E8"/>
    <w:rsid w:val="00733F06"/>
    <w:rsid w:val="00734C40"/>
    <w:rsid w:val="00734E8C"/>
    <w:rsid w:val="00734F3A"/>
    <w:rsid w:val="00734FFC"/>
    <w:rsid w:val="007354B6"/>
    <w:rsid w:val="007354B7"/>
    <w:rsid w:val="007354C0"/>
    <w:rsid w:val="00735D6C"/>
    <w:rsid w:val="00736767"/>
    <w:rsid w:val="00736D47"/>
    <w:rsid w:val="0073704C"/>
    <w:rsid w:val="0073714A"/>
    <w:rsid w:val="00737A1E"/>
    <w:rsid w:val="007408D7"/>
    <w:rsid w:val="00740E2E"/>
    <w:rsid w:val="0074114D"/>
    <w:rsid w:val="0074127D"/>
    <w:rsid w:val="00741940"/>
    <w:rsid w:val="00741C36"/>
    <w:rsid w:val="0074240A"/>
    <w:rsid w:val="00742BE0"/>
    <w:rsid w:val="00742C3B"/>
    <w:rsid w:val="00742DCC"/>
    <w:rsid w:val="00743001"/>
    <w:rsid w:val="00743A19"/>
    <w:rsid w:val="007446C7"/>
    <w:rsid w:val="00744DA5"/>
    <w:rsid w:val="007472BF"/>
    <w:rsid w:val="0074749C"/>
    <w:rsid w:val="00747F96"/>
    <w:rsid w:val="00750694"/>
    <w:rsid w:val="00750CCB"/>
    <w:rsid w:val="00750E51"/>
    <w:rsid w:val="00751273"/>
    <w:rsid w:val="0075159B"/>
    <w:rsid w:val="00752689"/>
    <w:rsid w:val="0075666F"/>
    <w:rsid w:val="0075705D"/>
    <w:rsid w:val="00757819"/>
    <w:rsid w:val="00760189"/>
    <w:rsid w:val="00760C72"/>
    <w:rsid w:val="00760CE1"/>
    <w:rsid w:val="00760F85"/>
    <w:rsid w:val="00762772"/>
    <w:rsid w:val="00763A25"/>
    <w:rsid w:val="00764B9D"/>
    <w:rsid w:val="007650C8"/>
    <w:rsid w:val="00765407"/>
    <w:rsid w:val="00765BDB"/>
    <w:rsid w:val="00766FAC"/>
    <w:rsid w:val="007677F0"/>
    <w:rsid w:val="0077090A"/>
    <w:rsid w:val="00770C49"/>
    <w:rsid w:val="00770D22"/>
    <w:rsid w:val="007712A5"/>
    <w:rsid w:val="007718F7"/>
    <w:rsid w:val="00771972"/>
    <w:rsid w:val="00772A85"/>
    <w:rsid w:val="007730F7"/>
    <w:rsid w:val="007749BD"/>
    <w:rsid w:val="007750BC"/>
    <w:rsid w:val="00776B14"/>
    <w:rsid w:val="0077730A"/>
    <w:rsid w:val="0077776A"/>
    <w:rsid w:val="00777876"/>
    <w:rsid w:val="00777AF2"/>
    <w:rsid w:val="00781A35"/>
    <w:rsid w:val="00781B66"/>
    <w:rsid w:val="007826FB"/>
    <w:rsid w:val="00782C1F"/>
    <w:rsid w:val="00783309"/>
    <w:rsid w:val="0078385F"/>
    <w:rsid w:val="00783967"/>
    <w:rsid w:val="00783ACC"/>
    <w:rsid w:val="00783D12"/>
    <w:rsid w:val="00784068"/>
    <w:rsid w:val="007848CD"/>
    <w:rsid w:val="00784CCB"/>
    <w:rsid w:val="00785A5A"/>
    <w:rsid w:val="00786E32"/>
    <w:rsid w:val="007877B8"/>
    <w:rsid w:val="00787E57"/>
    <w:rsid w:val="00790376"/>
    <w:rsid w:val="00791DB4"/>
    <w:rsid w:val="0079226B"/>
    <w:rsid w:val="007929B3"/>
    <w:rsid w:val="00792BFE"/>
    <w:rsid w:val="0079303D"/>
    <w:rsid w:val="0079318F"/>
    <w:rsid w:val="0079343A"/>
    <w:rsid w:val="00794984"/>
    <w:rsid w:val="007953F5"/>
    <w:rsid w:val="00795DFF"/>
    <w:rsid w:val="0079627C"/>
    <w:rsid w:val="007962C0"/>
    <w:rsid w:val="00796724"/>
    <w:rsid w:val="00796D85"/>
    <w:rsid w:val="007970E9"/>
    <w:rsid w:val="007A067A"/>
    <w:rsid w:val="007A15F7"/>
    <w:rsid w:val="007A18D6"/>
    <w:rsid w:val="007A3820"/>
    <w:rsid w:val="007A382A"/>
    <w:rsid w:val="007A3837"/>
    <w:rsid w:val="007A3A50"/>
    <w:rsid w:val="007A3DAB"/>
    <w:rsid w:val="007A4075"/>
    <w:rsid w:val="007A49DC"/>
    <w:rsid w:val="007A51EC"/>
    <w:rsid w:val="007A602E"/>
    <w:rsid w:val="007A6336"/>
    <w:rsid w:val="007A6BFF"/>
    <w:rsid w:val="007A6E1C"/>
    <w:rsid w:val="007A75AA"/>
    <w:rsid w:val="007A7EB5"/>
    <w:rsid w:val="007B0041"/>
    <w:rsid w:val="007B0367"/>
    <w:rsid w:val="007B038C"/>
    <w:rsid w:val="007B0CD5"/>
    <w:rsid w:val="007B0D80"/>
    <w:rsid w:val="007B15D9"/>
    <w:rsid w:val="007B1654"/>
    <w:rsid w:val="007B1682"/>
    <w:rsid w:val="007B2A29"/>
    <w:rsid w:val="007B2AB3"/>
    <w:rsid w:val="007B36D1"/>
    <w:rsid w:val="007B3D25"/>
    <w:rsid w:val="007B6154"/>
    <w:rsid w:val="007B6193"/>
    <w:rsid w:val="007B6672"/>
    <w:rsid w:val="007B68FC"/>
    <w:rsid w:val="007B6A1F"/>
    <w:rsid w:val="007B6D1F"/>
    <w:rsid w:val="007B6D4B"/>
    <w:rsid w:val="007B7878"/>
    <w:rsid w:val="007C03AF"/>
    <w:rsid w:val="007C042F"/>
    <w:rsid w:val="007C0BB6"/>
    <w:rsid w:val="007C12A6"/>
    <w:rsid w:val="007C249F"/>
    <w:rsid w:val="007C2589"/>
    <w:rsid w:val="007C388A"/>
    <w:rsid w:val="007C3F7F"/>
    <w:rsid w:val="007C50EC"/>
    <w:rsid w:val="007C6939"/>
    <w:rsid w:val="007C6B97"/>
    <w:rsid w:val="007C6DC5"/>
    <w:rsid w:val="007C7B83"/>
    <w:rsid w:val="007D072C"/>
    <w:rsid w:val="007D0DF7"/>
    <w:rsid w:val="007D12C6"/>
    <w:rsid w:val="007D1C61"/>
    <w:rsid w:val="007D2684"/>
    <w:rsid w:val="007D3BB9"/>
    <w:rsid w:val="007D4300"/>
    <w:rsid w:val="007D44F9"/>
    <w:rsid w:val="007D4504"/>
    <w:rsid w:val="007D5017"/>
    <w:rsid w:val="007D51B7"/>
    <w:rsid w:val="007D5495"/>
    <w:rsid w:val="007D5B02"/>
    <w:rsid w:val="007D5C80"/>
    <w:rsid w:val="007D63DD"/>
    <w:rsid w:val="007D70CB"/>
    <w:rsid w:val="007D7538"/>
    <w:rsid w:val="007D79B6"/>
    <w:rsid w:val="007E0A65"/>
    <w:rsid w:val="007E0BF1"/>
    <w:rsid w:val="007E1C69"/>
    <w:rsid w:val="007E2EE1"/>
    <w:rsid w:val="007E306A"/>
    <w:rsid w:val="007E32C6"/>
    <w:rsid w:val="007E3452"/>
    <w:rsid w:val="007E36D5"/>
    <w:rsid w:val="007E3970"/>
    <w:rsid w:val="007E3F36"/>
    <w:rsid w:val="007E40E1"/>
    <w:rsid w:val="007E414E"/>
    <w:rsid w:val="007E4827"/>
    <w:rsid w:val="007E6C14"/>
    <w:rsid w:val="007E75E2"/>
    <w:rsid w:val="007E78C6"/>
    <w:rsid w:val="007F003A"/>
    <w:rsid w:val="007F05E5"/>
    <w:rsid w:val="007F0CC4"/>
    <w:rsid w:val="007F1422"/>
    <w:rsid w:val="007F1892"/>
    <w:rsid w:val="007F1CBC"/>
    <w:rsid w:val="007F20C6"/>
    <w:rsid w:val="007F2296"/>
    <w:rsid w:val="007F26C0"/>
    <w:rsid w:val="007F305B"/>
    <w:rsid w:val="007F379B"/>
    <w:rsid w:val="007F3D44"/>
    <w:rsid w:val="007F470F"/>
    <w:rsid w:val="007F471C"/>
    <w:rsid w:val="007F4746"/>
    <w:rsid w:val="007F4FA0"/>
    <w:rsid w:val="007F5358"/>
    <w:rsid w:val="007F54A4"/>
    <w:rsid w:val="007F5639"/>
    <w:rsid w:val="007F5936"/>
    <w:rsid w:val="007F6BD4"/>
    <w:rsid w:val="007F724E"/>
    <w:rsid w:val="007F7410"/>
    <w:rsid w:val="007F7633"/>
    <w:rsid w:val="007F7B9B"/>
    <w:rsid w:val="008000CA"/>
    <w:rsid w:val="008007EA"/>
    <w:rsid w:val="00800CC5"/>
    <w:rsid w:val="00800D92"/>
    <w:rsid w:val="0080131C"/>
    <w:rsid w:val="00801680"/>
    <w:rsid w:val="0080190D"/>
    <w:rsid w:val="0080214C"/>
    <w:rsid w:val="00802D55"/>
    <w:rsid w:val="00802D69"/>
    <w:rsid w:val="0080362A"/>
    <w:rsid w:val="0080375F"/>
    <w:rsid w:val="008037D4"/>
    <w:rsid w:val="0080408B"/>
    <w:rsid w:val="008041DB"/>
    <w:rsid w:val="00804B30"/>
    <w:rsid w:val="00804E28"/>
    <w:rsid w:val="00806358"/>
    <w:rsid w:val="00806D38"/>
    <w:rsid w:val="00807520"/>
    <w:rsid w:val="00807C7F"/>
    <w:rsid w:val="0081018A"/>
    <w:rsid w:val="008108AB"/>
    <w:rsid w:val="00810E96"/>
    <w:rsid w:val="00811011"/>
    <w:rsid w:val="008110A8"/>
    <w:rsid w:val="00811A36"/>
    <w:rsid w:val="00811DAC"/>
    <w:rsid w:val="00811EE8"/>
    <w:rsid w:val="00812162"/>
    <w:rsid w:val="008124A0"/>
    <w:rsid w:val="00812DE9"/>
    <w:rsid w:val="008145D2"/>
    <w:rsid w:val="008146C0"/>
    <w:rsid w:val="00814851"/>
    <w:rsid w:val="00814C60"/>
    <w:rsid w:val="00814D6D"/>
    <w:rsid w:val="008157A4"/>
    <w:rsid w:val="008164FA"/>
    <w:rsid w:val="00816DBC"/>
    <w:rsid w:val="00817F01"/>
    <w:rsid w:val="00820393"/>
    <w:rsid w:val="00820438"/>
    <w:rsid w:val="008207A3"/>
    <w:rsid w:val="0082082A"/>
    <w:rsid w:val="00820E0C"/>
    <w:rsid w:val="008211C0"/>
    <w:rsid w:val="00821681"/>
    <w:rsid w:val="0082174B"/>
    <w:rsid w:val="00821AB1"/>
    <w:rsid w:val="00821D20"/>
    <w:rsid w:val="0082224E"/>
    <w:rsid w:val="008228F0"/>
    <w:rsid w:val="00822AB0"/>
    <w:rsid w:val="00822AC8"/>
    <w:rsid w:val="008230DF"/>
    <w:rsid w:val="0082420D"/>
    <w:rsid w:val="008245A4"/>
    <w:rsid w:val="00824950"/>
    <w:rsid w:val="00824AF9"/>
    <w:rsid w:val="00826D6A"/>
    <w:rsid w:val="00826DF2"/>
    <w:rsid w:val="00830077"/>
    <w:rsid w:val="00830294"/>
    <w:rsid w:val="008302B4"/>
    <w:rsid w:val="008303FA"/>
    <w:rsid w:val="008309F0"/>
    <w:rsid w:val="00830D4A"/>
    <w:rsid w:val="00831A5F"/>
    <w:rsid w:val="00833B05"/>
    <w:rsid w:val="00834480"/>
    <w:rsid w:val="008346D5"/>
    <w:rsid w:val="00834D0D"/>
    <w:rsid w:val="00834D6E"/>
    <w:rsid w:val="008353DB"/>
    <w:rsid w:val="008373B9"/>
    <w:rsid w:val="0083781D"/>
    <w:rsid w:val="00840D86"/>
    <w:rsid w:val="00840EC8"/>
    <w:rsid w:val="00841814"/>
    <w:rsid w:val="00841B9C"/>
    <w:rsid w:val="00841D77"/>
    <w:rsid w:val="0084293B"/>
    <w:rsid w:val="0084322C"/>
    <w:rsid w:val="00844C9D"/>
    <w:rsid w:val="00844E4F"/>
    <w:rsid w:val="00845620"/>
    <w:rsid w:val="00845A89"/>
    <w:rsid w:val="008479C0"/>
    <w:rsid w:val="00847AC6"/>
    <w:rsid w:val="00847C6E"/>
    <w:rsid w:val="008507B7"/>
    <w:rsid w:val="00850F57"/>
    <w:rsid w:val="00851075"/>
    <w:rsid w:val="00852B23"/>
    <w:rsid w:val="00852D99"/>
    <w:rsid w:val="008540DD"/>
    <w:rsid w:val="00854A24"/>
    <w:rsid w:val="00854DA1"/>
    <w:rsid w:val="00854E69"/>
    <w:rsid w:val="00855A7D"/>
    <w:rsid w:val="008560BC"/>
    <w:rsid w:val="00856286"/>
    <w:rsid w:val="008602AB"/>
    <w:rsid w:val="00860389"/>
    <w:rsid w:val="008603FC"/>
    <w:rsid w:val="00860948"/>
    <w:rsid w:val="008609F8"/>
    <w:rsid w:val="00860F13"/>
    <w:rsid w:val="00861284"/>
    <w:rsid w:val="00861AED"/>
    <w:rsid w:val="0086392E"/>
    <w:rsid w:val="00863A17"/>
    <w:rsid w:val="00863AAE"/>
    <w:rsid w:val="00863C2C"/>
    <w:rsid w:val="008640D2"/>
    <w:rsid w:val="0086511C"/>
    <w:rsid w:val="0086517F"/>
    <w:rsid w:val="00865A09"/>
    <w:rsid w:val="00866238"/>
    <w:rsid w:val="008663CF"/>
    <w:rsid w:val="00866CEA"/>
    <w:rsid w:val="008676B5"/>
    <w:rsid w:val="00867725"/>
    <w:rsid w:val="00870CF8"/>
    <w:rsid w:val="0087107E"/>
    <w:rsid w:val="008713D7"/>
    <w:rsid w:val="00871B30"/>
    <w:rsid w:val="00871F2B"/>
    <w:rsid w:val="008722F3"/>
    <w:rsid w:val="00872CBA"/>
    <w:rsid w:val="00873597"/>
    <w:rsid w:val="008737B9"/>
    <w:rsid w:val="008737BD"/>
    <w:rsid w:val="00873C15"/>
    <w:rsid w:val="00873F73"/>
    <w:rsid w:val="00874AC7"/>
    <w:rsid w:val="008753C5"/>
    <w:rsid w:val="00875787"/>
    <w:rsid w:val="00875BA8"/>
    <w:rsid w:val="00876793"/>
    <w:rsid w:val="00876FF1"/>
    <w:rsid w:val="0087757B"/>
    <w:rsid w:val="00880092"/>
    <w:rsid w:val="00880999"/>
    <w:rsid w:val="00881D4A"/>
    <w:rsid w:val="00881F4C"/>
    <w:rsid w:val="00881F4E"/>
    <w:rsid w:val="008823C0"/>
    <w:rsid w:val="00882960"/>
    <w:rsid w:val="00882E51"/>
    <w:rsid w:val="008835E4"/>
    <w:rsid w:val="0088394C"/>
    <w:rsid w:val="00884941"/>
    <w:rsid w:val="0088550B"/>
    <w:rsid w:val="00885592"/>
    <w:rsid w:val="00885A32"/>
    <w:rsid w:val="00885DC0"/>
    <w:rsid w:val="00886769"/>
    <w:rsid w:val="00886B2A"/>
    <w:rsid w:val="00886B40"/>
    <w:rsid w:val="008870A6"/>
    <w:rsid w:val="0088784E"/>
    <w:rsid w:val="00887BDA"/>
    <w:rsid w:val="00887DCE"/>
    <w:rsid w:val="00891F3C"/>
    <w:rsid w:val="00892711"/>
    <w:rsid w:val="008930EF"/>
    <w:rsid w:val="00893240"/>
    <w:rsid w:val="00894154"/>
    <w:rsid w:val="008949D4"/>
    <w:rsid w:val="0089669D"/>
    <w:rsid w:val="00896DD9"/>
    <w:rsid w:val="00896E66"/>
    <w:rsid w:val="00896F6D"/>
    <w:rsid w:val="0089738A"/>
    <w:rsid w:val="0089755B"/>
    <w:rsid w:val="008976B0"/>
    <w:rsid w:val="008A02F4"/>
    <w:rsid w:val="008A06FC"/>
    <w:rsid w:val="008A0C3B"/>
    <w:rsid w:val="008A116B"/>
    <w:rsid w:val="008A1B05"/>
    <w:rsid w:val="008A1C55"/>
    <w:rsid w:val="008A24F9"/>
    <w:rsid w:val="008A2A75"/>
    <w:rsid w:val="008A2F16"/>
    <w:rsid w:val="008A367D"/>
    <w:rsid w:val="008A49C1"/>
    <w:rsid w:val="008A5DE0"/>
    <w:rsid w:val="008A5E9D"/>
    <w:rsid w:val="008A66B9"/>
    <w:rsid w:val="008A6C04"/>
    <w:rsid w:val="008B0219"/>
    <w:rsid w:val="008B0E65"/>
    <w:rsid w:val="008B16BE"/>
    <w:rsid w:val="008B174D"/>
    <w:rsid w:val="008B1887"/>
    <w:rsid w:val="008B29A0"/>
    <w:rsid w:val="008B38E2"/>
    <w:rsid w:val="008B3C8B"/>
    <w:rsid w:val="008B3CB6"/>
    <w:rsid w:val="008B3CCE"/>
    <w:rsid w:val="008B40CC"/>
    <w:rsid w:val="008B48AC"/>
    <w:rsid w:val="008B5C4D"/>
    <w:rsid w:val="008B6D7F"/>
    <w:rsid w:val="008B6E37"/>
    <w:rsid w:val="008B7013"/>
    <w:rsid w:val="008C0557"/>
    <w:rsid w:val="008C1A98"/>
    <w:rsid w:val="008C1AEE"/>
    <w:rsid w:val="008C1D6C"/>
    <w:rsid w:val="008C21AE"/>
    <w:rsid w:val="008C2219"/>
    <w:rsid w:val="008C2891"/>
    <w:rsid w:val="008C2F66"/>
    <w:rsid w:val="008C3052"/>
    <w:rsid w:val="008C51E4"/>
    <w:rsid w:val="008C56CB"/>
    <w:rsid w:val="008C5AD2"/>
    <w:rsid w:val="008C6B7C"/>
    <w:rsid w:val="008C6F6B"/>
    <w:rsid w:val="008C7A9C"/>
    <w:rsid w:val="008D0289"/>
    <w:rsid w:val="008D02FC"/>
    <w:rsid w:val="008D0659"/>
    <w:rsid w:val="008D11C0"/>
    <w:rsid w:val="008D17C7"/>
    <w:rsid w:val="008D215F"/>
    <w:rsid w:val="008D21EE"/>
    <w:rsid w:val="008D2480"/>
    <w:rsid w:val="008D2684"/>
    <w:rsid w:val="008D2699"/>
    <w:rsid w:val="008D2BA6"/>
    <w:rsid w:val="008D31BD"/>
    <w:rsid w:val="008D3268"/>
    <w:rsid w:val="008D3D50"/>
    <w:rsid w:val="008D4FE4"/>
    <w:rsid w:val="008D52FB"/>
    <w:rsid w:val="008D562D"/>
    <w:rsid w:val="008D5796"/>
    <w:rsid w:val="008D5EC4"/>
    <w:rsid w:val="008D689D"/>
    <w:rsid w:val="008D6E7D"/>
    <w:rsid w:val="008D7730"/>
    <w:rsid w:val="008D7979"/>
    <w:rsid w:val="008D7D54"/>
    <w:rsid w:val="008E0205"/>
    <w:rsid w:val="008E0FD9"/>
    <w:rsid w:val="008E24E5"/>
    <w:rsid w:val="008E3230"/>
    <w:rsid w:val="008E3400"/>
    <w:rsid w:val="008E3CC8"/>
    <w:rsid w:val="008E501A"/>
    <w:rsid w:val="008E54B5"/>
    <w:rsid w:val="008E5B41"/>
    <w:rsid w:val="008E6030"/>
    <w:rsid w:val="008E6972"/>
    <w:rsid w:val="008E6C73"/>
    <w:rsid w:val="008E6CD6"/>
    <w:rsid w:val="008E7B2F"/>
    <w:rsid w:val="008E7C8B"/>
    <w:rsid w:val="008E7E5C"/>
    <w:rsid w:val="008F01AD"/>
    <w:rsid w:val="008F1F80"/>
    <w:rsid w:val="008F2838"/>
    <w:rsid w:val="008F2CBE"/>
    <w:rsid w:val="008F2EF7"/>
    <w:rsid w:val="008F31FA"/>
    <w:rsid w:val="008F3616"/>
    <w:rsid w:val="008F3954"/>
    <w:rsid w:val="008F3DE8"/>
    <w:rsid w:val="008F40C6"/>
    <w:rsid w:val="008F4700"/>
    <w:rsid w:val="008F5B97"/>
    <w:rsid w:val="008F60F2"/>
    <w:rsid w:val="008F6483"/>
    <w:rsid w:val="008F65A8"/>
    <w:rsid w:val="008F6D7F"/>
    <w:rsid w:val="008F74B7"/>
    <w:rsid w:val="008F7708"/>
    <w:rsid w:val="008F77C2"/>
    <w:rsid w:val="00900153"/>
    <w:rsid w:val="00900333"/>
    <w:rsid w:val="00900A02"/>
    <w:rsid w:val="00901391"/>
    <w:rsid w:val="00901DC0"/>
    <w:rsid w:val="009024AF"/>
    <w:rsid w:val="009025AB"/>
    <w:rsid w:val="009029CA"/>
    <w:rsid w:val="0090310C"/>
    <w:rsid w:val="009033E3"/>
    <w:rsid w:val="00904538"/>
    <w:rsid w:val="00905DC8"/>
    <w:rsid w:val="00906205"/>
    <w:rsid w:val="0090664C"/>
    <w:rsid w:val="00906B4C"/>
    <w:rsid w:val="00906B92"/>
    <w:rsid w:val="009079E7"/>
    <w:rsid w:val="00907B9A"/>
    <w:rsid w:val="009102D1"/>
    <w:rsid w:val="009103C4"/>
    <w:rsid w:val="009107C8"/>
    <w:rsid w:val="00910ACE"/>
    <w:rsid w:val="00910CD8"/>
    <w:rsid w:val="00911276"/>
    <w:rsid w:val="00911496"/>
    <w:rsid w:val="0091249A"/>
    <w:rsid w:val="009138CE"/>
    <w:rsid w:val="00913BF9"/>
    <w:rsid w:val="009149D5"/>
    <w:rsid w:val="00914ABC"/>
    <w:rsid w:val="009158E8"/>
    <w:rsid w:val="00915C0E"/>
    <w:rsid w:val="00915DC6"/>
    <w:rsid w:val="0091630D"/>
    <w:rsid w:val="00916376"/>
    <w:rsid w:val="009174B7"/>
    <w:rsid w:val="00917857"/>
    <w:rsid w:val="00920110"/>
    <w:rsid w:val="00920143"/>
    <w:rsid w:val="00920781"/>
    <w:rsid w:val="009218DC"/>
    <w:rsid w:val="009219E3"/>
    <w:rsid w:val="00921C4B"/>
    <w:rsid w:val="00922E91"/>
    <w:rsid w:val="00923A81"/>
    <w:rsid w:val="0092409D"/>
    <w:rsid w:val="00924C10"/>
    <w:rsid w:val="0092524E"/>
    <w:rsid w:val="00925847"/>
    <w:rsid w:val="00925A63"/>
    <w:rsid w:val="009263CF"/>
    <w:rsid w:val="00926CD3"/>
    <w:rsid w:val="00926E81"/>
    <w:rsid w:val="0092705C"/>
    <w:rsid w:val="00927916"/>
    <w:rsid w:val="00927A7E"/>
    <w:rsid w:val="00927BDC"/>
    <w:rsid w:val="00927E3D"/>
    <w:rsid w:val="00930705"/>
    <w:rsid w:val="00930DC3"/>
    <w:rsid w:val="009312C4"/>
    <w:rsid w:val="00931952"/>
    <w:rsid w:val="009327BF"/>
    <w:rsid w:val="00932D30"/>
    <w:rsid w:val="00933216"/>
    <w:rsid w:val="0093387D"/>
    <w:rsid w:val="0093389D"/>
    <w:rsid w:val="00933A88"/>
    <w:rsid w:val="0093400E"/>
    <w:rsid w:val="009353EA"/>
    <w:rsid w:val="00936AAA"/>
    <w:rsid w:val="0093764A"/>
    <w:rsid w:val="009378D4"/>
    <w:rsid w:val="009379B9"/>
    <w:rsid w:val="00937EA9"/>
    <w:rsid w:val="0094029F"/>
    <w:rsid w:val="00940920"/>
    <w:rsid w:val="00940B67"/>
    <w:rsid w:val="00940BBD"/>
    <w:rsid w:val="00940DF5"/>
    <w:rsid w:val="00941847"/>
    <w:rsid w:val="0094199B"/>
    <w:rsid w:val="0094206B"/>
    <w:rsid w:val="00942153"/>
    <w:rsid w:val="009439BE"/>
    <w:rsid w:val="009439FD"/>
    <w:rsid w:val="00944A2D"/>
    <w:rsid w:val="00944C78"/>
    <w:rsid w:val="00945BBF"/>
    <w:rsid w:val="00946C7F"/>
    <w:rsid w:val="00946D1D"/>
    <w:rsid w:val="00946D2F"/>
    <w:rsid w:val="00947175"/>
    <w:rsid w:val="0094732A"/>
    <w:rsid w:val="00947DAC"/>
    <w:rsid w:val="009508BD"/>
    <w:rsid w:val="00951476"/>
    <w:rsid w:val="009517AD"/>
    <w:rsid w:val="009518CF"/>
    <w:rsid w:val="00951C93"/>
    <w:rsid w:val="00951E2E"/>
    <w:rsid w:val="009522BF"/>
    <w:rsid w:val="0095243D"/>
    <w:rsid w:val="009526FE"/>
    <w:rsid w:val="0095276A"/>
    <w:rsid w:val="009536BE"/>
    <w:rsid w:val="00953A70"/>
    <w:rsid w:val="00953EEC"/>
    <w:rsid w:val="00954B9D"/>
    <w:rsid w:val="00956680"/>
    <w:rsid w:val="0095673B"/>
    <w:rsid w:val="00956774"/>
    <w:rsid w:val="009569DC"/>
    <w:rsid w:val="0095741F"/>
    <w:rsid w:val="00957C48"/>
    <w:rsid w:val="00960071"/>
    <w:rsid w:val="00960286"/>
    <w:rsid w:val="00960AC7"/>
    <w:rsid w:val="00960E3D"/>
    <w:rsid w:val="0096255B"/>
    <w:rsid w:val="0096359E"/>
    <w:rsid w:val="0096362F"/>
    <w:rsid w:val="009640C0"/>
    <w:rsid w:val="009643C6"/>
    <w:rsid w:val="00964D40"/>
    <w:rsid w:val="009653AB"/>
    <w:rsid w:val="00965BF6"/>
    <w:rsid w:val="0096607C"/>
    <w:rsid w:val="0096641E"/>
    <w:rsid w:val="0096724C"/>
    <w:rsid w:val="0096737D"/>
    <w:rsid w:val="00970374"/>
    <w:rsid w:val="00970762"/>
    <w:rsid w:val="009708B1"/>
    <w:rsid w:val="00970E6D"/>
    <w:rsid w:val="00971D1B"/>
    <w:rsid w:val="00971E1E"/>
    <w:rsid w:val="0097385C"/>
    <w:rsid w:val="00973DB8"/>
    <w:rsid w:val="0097425B"/>
    <w:rsid w:val="00975A03"/>
    <w:rsid w:val="00975EBC"/>
    <w:rsid w:val="00976227"/>
    <w:rsid w:val="00976998"/>
    <w:rsid w:val="00976A81"/>
    <w:rsid w:val="00976C8D"/>
    <w:rsid w:val="009776A3"/>
    <w:rsid w:val="009776AE"/>
    <w:rsid w:val="0098008F"/>
    <w:rsid w:val="0098056D"/>
    <w:rsid w:val="00980697"/>
    <w:rsid w:val="00980817"/>
    <w:rsid w:val="00980B22"/>
    <w:rsid w:val="00980BB9"/>
    <w:rsid w:val="00981375"/>
    <w:rsid w:val="00981542"/>
    <w:rsid w:val="009835BB"/>
    <w:rsid w:val="00983E45"/>
    <w:rsid w:val="00984BD0"/>
    <w:rsid w:val="00984D6A"/>
    <w:rsid w:val="009854A2"/>
    <w:rsid w:val="00985F73"/>
    <w:rsid w:val="00986C80"/>
    <w:rsid w:val="009872A5"/>
    <w:rsid w:val="0098752F"/>
    <w:rsid w:val="00987E99"/>
    <w:rsid w:val="00987F48"/>
    <w:rsid w:val="00990381"/>
    <w:rsid w:val="00990C2A"/>
    <w:rsid w:val="00992087"/>
    <w:rsid w:val="009922A3"/>
    <w:rsid w:val="00992ECD"/>
    <w:rsid w:val="0099309B"/>
    <w:rsid w:val="00993BE8"/>
    <w:rsid w:val="0099449D"/>
    <w:rsid w:val="00994E85"/>
    <w:rsid w:val="00995726"/>
    <w:rsid w:val="0099584B"/>
    <w:rsid w:val="00995942"/>
    <w:rsid w:val="00995E33"/>
    <w:rsid w:val="00996043"/>
    <w:rsid w:val="009963B6"/>
    <w:rsid w:val="009A00F4"/>
    <w:rsid w:val="009A035B"/>
    <w:rsid w:val="009A043C"/>
    <w:rsid w:val="009A0AA7"/>
    <w:rsid w:val="009A0D13"/>
    <w:rsid w:val="009A0D68"/>
    <w:rsid w:val="009A0F84"/>
    <w:rsid w:val="009A1B50"/>
    <w:rsid w:val="009A3748"/>
    <w:rsid w:val="009A398D"/>
    <w:rsid w:val="009A39E5"/>
    <w:rsid w:val="009A4B3A"/>
    <w:rsid w:val="009A511F"/>
    <w:rsid w:val="009A51F4"/>
    <w:rsid w:val="009A5305"/>
    <w:rsid w:val="009A564B"/>
    <w:rsid w:val="009A591D"/>
    <w:rsid w:val="009A6529"/>
    <w:rsid w:val="009A6736"/>
    <w:rsid w:val="009A69CB"/>
    <w:rsid w:val="009A6A77"/>
    <w:rsid w:val="009A6CE2"/>
    <w:rsid w:val="009A747A"/>
    <w:rsid w:val="009A77B5"/>
    <w:rsid w:val="009A7C0D"/>
    <w:rsid w:val="009B1378"/>
    <w:rsid w:val="009B170F"/>
    <w:rsid w:val="009B18D1"/>
    <w:rsid w:val="009B1C0E"/>
    <w:rsid w:val="009B2AF3"/>
    <w:rsid w:val="009B33A2"/>
    <w:rsid w:val="009B4424"/>
    <w:rsid w:val="009B5763"/>
    <w:rsid w:val="009B6189"/>
    <w:rsid w:val="009B6808"/>
    <w:rsid w:val="009B6DBB"/>
    <w:rsid w:val="009B6E4E"/>
    <w:rsid w:val="009B6F33"/>
    <w:rsid w:val="009B70D6"/>
    <w:rsid w:val="009B7E89"/>
    <w:rsid w:val="009B7E9D"/>
    <w:rsid w:val="009B7FF4"/>
    <w:rsid w:val="009C02CB"/>
    <w:rsid w:val="009C1704"/>
    <w:rsid w:val="009C18AB"/>
    <w:rsid w:val="009C1C19"/>
    <w:rsid w:val="009C2118"/>
    <w:rsid w:val="009C23DB"/>
    <w:rsid w:val="009C25F9"/>
    <w:rsid w:val="009C27BB"/>
    <w:rsid w:val="009C2A99"/>
    <w:rsid w:val="009C2C97"/>
    <w:rsid w:val="009C3093"/>
    <w:rsid w:val="009C4257"/>
    <w:rsid w:val="009C5460"/>
    <w:rsid w:val="009C5605"/>
    <w:rsid w:val="009C6736"/>
    <w:rsid w:val="009C67B6"/>
    <w:rsid w:val="009C67D4"/>
    <w:rsid w:val="009C68F3"/>
    <w:rsid w:val="009C7188"/>
    <w:rsid w:val="009C779B"/>
    <w:rsid w:val="009C7DE7"/>
    <w:rsid w:val="009D1052"/>
    <w:rsid w:val="009D17C6"/>
    <w:rsid w:val="009D1D9E"/>
    <w:rsid w:val="009D289C"/>
    <w:rsid w:val="009D29BD"/>
    <w:rsid w:val="009D3511"/>
    <w:rsid w:val="009D380B"/>
    <w:rsid w:val="009D382D"/>
    <w:rsid w:val="009D3F8F"/>
    <w:rsid w:val="009D44A9"/>
    <w:rsid w:val="009D4A51"/>
    <w:rsid w:val="009D50CA"/>
    <w:rsid w:val="009D5604"/>
    <w:rsid w:val="009D5862"/>
    <w:rsid w:val="009D597C"/>
    <w:rsid w:val="009D69CC"/>
    <w:rsid w:val="009D6B08"/>
    <w:rsid w:val="009D7DCB"/>
    <w:rsid w:val="009D7F11"/>
    <w:rsid w:val="009E0F2C"/>
    <w:rsid w:val="009E16C1"/>
    <w:rsid w:val="009E2ADC"/>
    <w:rsid w:val="009E39BD"/>
    <w:rsid w:val="009E4735"/>
    <w:rsid w:val="009E490F"/>
    <w:rsid w:val="009E4DCE"/>
    <w:rsid w:val="009E5358"/>
    <w:rsid w:val="009E54D2"/>
    <w:rsid w:val="009E6E44"/>
    <w:rsid w:val="009E7095"/>
    <w:rsid w:val="009E7BCB"/>
    <w:rsid w:val="009F0964"/>
    <w:rsid w:val="009F0E83"/>
    <w:rsid w:val="009F1284"/>
    <w:rsid w:val="009F28FD"/>
    <w:rsid w:val="009F2A6B"/>
    <w:rsid w:val="009F333E"/>
    <w:rsid w:val="009F3687"/>
    <w:rsid w:val="009F39CF"/>
    <w:rsid w:val="009F3CCE"/>
    <w:rsid w:val="009F415F"/>
    <w:rsid w:val="009F4C8D"/>
    <w:rsid w:val="009F4E75"/>
    <w:rsid w:val="009F4F6D"/>
    <w:rsid w:val="009F50F7"/>
    <w:rsid w:val="009F511F"/>
    <w:rsid w:val="009F5F94"/>
    <w:rsid w:val="009F63D3"/>
    <w:rsid w:val="009F6ABA"/>
    <w:rsid w:val="009F6D02"/>
    <w:rsid w:val="009F6EB2"/>
    <w:rsid w:val="009F70D0"/>
    <w:rsid w:val="009F78F8"/>
    <w:rsid w:val="00A00219"/>
    <w:rsid w:val="00A01016"/>
    <w:rsid w:val="00A01A7D"/>
    <w:rsid w:val="00A02820"/>
    <w:rsid w:val="00A028ED"/>
    <w:rsid w:val="00A02B60"/>
    <w:rsid w:val="00A031CF"/>
    <w:rsid w:val="00A052D4"/>
    <w:rsid w:val="00A0545E"/>
    <w:rsid w:val="00A05EB8"/>
    <w:rsid w:val="00A0672E"/>
    <w:rsid w:val="00A06965"/>
    <w:rsid w:val="00A07403"/>
    <w:rsid w:val="00A076FE"/>
    <w:rsid w:val="00A07E85"/>
    <w:rsid w:val="00A10DBE"/>
    <w:rsid w:val="00A115FF"/>
    <w:rsid w:val="00A11C68"/>
    <w:rsid w:val="00A11D32"/>
    <w:rsid w:val="00A12210"/>
    <w:rsid w:val="00A14298"/>
    <w:rsid w:val="00A1436B"/>
    <w:rsid w:val="00A1666F"/>
    <w:rsid w:val="00A16D96"/>
    <w:rsid w:val="00A16DE6"/>
    <w:rsid w:val="00A16E44"/>
    <w:rsid w:val="00A17098"/>
    <w:rsid w:val="00A172A9"/>
    <w:rsid w:val="00A17742"/>
    <w:rsid w:val="00A17958"/>
    <w:rsid w:val="00A17CB7"/>
    <w:rsid w:val="00A22042"/>
    <w:rsid w:val="00A2221C"/>
    <w:rsid w:val="00A228DA"/>
    <w:rsid w:val="00A23A3C"/>
    <w:rsid w:val="00A24414"/>
    <w:rsid w:val="00A24835"/>
    <w:rsid w:val="00A24D3C"/>
    <w:rsid w:val="00A255FD"/>
    <w:rsid w:val="00A268C9"/>
    <w:rsid w:val="00A26CD9"/>
    <w:rsid w:val="00A27344"/>
    <w:rsid w:val="00A27531"/>
    <w:rsid w:val="00A27C1B"/>
    <w:rsid w:val="00A27F1C"/>
    <w:rsid w:val="00A30350"/>
    <w:rsid w:val="00A309C3"/>
    <w:rsid w:val="00A30CE8"/>
    <w:rsid w:val="00A311A9"/>
    <w:rsid w:val="00A31CBB"/>
    <w:rsid w:val="00A31DB8"/>
    <w:rsid w:val="00A335B3"/>
    <w:rsid w:val="00A3362C"/>
    <w:rsid w:val="00A33C0A"/>
    <w:rsid w:val="00A3429C"/>
    <w:rsid w:val="00A34AB9"/>
    <w:rsid w:val="00A36C07"/>
    <w:rsid w:val="00A36E8F"/>
    <w:rsid w:val="00A3719B"/>
    <w:rsid w:val="00A37982"/>
    <w:rsid w:val="00A40373"/>
    <w:rsid w:val="00A407D1"/>
    <w:rsid w:val="00A41391"/>
    <w:rsid w:val="00A41453"/>
    <w:rsid w:val="00A41878"/>
    <w:rsid w:val="00A425ED"/>
    <w:rsid w:val="00A42ECE"/>
    <w:rsid w:val="00A4397E"/>
    <w:rsid w:val="00A44418"/>
    <w:rsid w:val="00A45EA3"/>
    <w:rsid w:val="00A46316"/>
    <w:rsid w:val="00A46547"/>
    <w:rsid w:val="00A47306"/>
    <w:rsid w:val="00A4758E"/>
    <w:rsid w:val="00A47858"/>
    <w:rsid w:val="00A50013"/>
    <w:rsid w:val="00A500F5"/>
    <w:rsid w:val="00A51611"/>
    <w:rsid w:val="00A5183A"/>
    <w:rsid w:val="00A51C5E"/>
    <w:rsid w:val="00A51D0C"/>
    <w:rsid w:val="00A52590"/>
    <w:rsid w:val="00A537ED"/>
    <w:rsid w:val="00A53E45"/>
    <w:rsid w:val="00A54806"/>
    <w:rsid w:val="00A55321"/>
    <w:rsid w:val="00A5555F"/>
    <w:rsid w:val="00A5591D"/>
    <w:rsid w:val="00A55F5A"/>
    <w:rsid w:val="00A576C2"/>
    <w:rsid w:val="00A6049F"/>
    <w:rsid w:val="00A618EF"/>
    <w:rsid w:val="00A61C39"/>
    <w:rsid w:val="00A627FF"/>
    <w:rsid w:val="00A6285D"/>
    <w:rsid w:val="00A63D50"/>
    <w:rsid w:val="00A65444"/>
    <w:rsid w:val="00A66CB9"/>
    <w:rsid w:val="00A66D5D"/>
    <w:rsid w:val="00A678C9"/>
    <w:rsid w:val="00A67AC1"/>
    <w:rsid w:val="00A67C3C"/>
    <w:rsid w:val="00A7043B"/>
    <w:rsid w:val="00A70A9F"/>
    <w:rsid w:val="00A712B8"/>
    <w:rsid w:val="00A71453"/>
    <w:rsid w:val="00A7168B"/>
    <w:rsid w:val="00A720A8"/>
    <w:rsid w:val="00A72AA5"/>
    <w:rsid w:val="00A72CE7"/>
    <w:rsid w:val="00A7402D"/>
    <w:rsid w:val="00A742A0"/>
    <w:rsid w:val="00A75662"/>
    <w:rsid w:val="00A7596E"/>
    <w:rsid w:val="00A76015"/>
    <w:rsid w:val="00A761F7"/>
    <w:rsid w:val="00A7665C"/>
    <w:rsid w:val="00A801DF"/>
    <w:rsid w:val="00A80337"/>
    <w:rsid w:val="00A80772"/>
    <w:rsid w:val="00A80A87"/>
    <w:rsid w:val="00A815D0"/>
    <w:rsid w:val="00A81916"/>
    <w:rsid w:val="00A81979"/>
    <w:rsid w:val="00A81C4D"/>
    <w:rsid w:val="00A82826"/>
    <w:rsid w:val="00A83287"/>
    <w:rsid w:val="00A84478"/>
    <w:rsid w:val="00A847B3"/>
    <w:rsid w:val="00A85340"/>
    <w:rsid w:val="00A90019"/>
    <w:rsid w:val="00A918BA"/>
    <w:rsid w:val="00A91A3B"/>
    <w:rsid w:val="00A91CB4"/>
    <w:rsid w:val="00A91F68"/>
    <w:rsid w:val="00A92436"/>
    <w:rsid w:val="00A92455"/>
    <w:rsid w:val="00A931FA"/>
    <w:rsid w:val="00A93B47"/>
    <w:rsid w:val="00A93C7F"/>
    <w:rsid w:val="00A93ED9"/>
    <w:rsid w:val="00A9445F"/>
    <w:rsid w:val="00A95784"/>
    <w:rsid w:val="00A959E3"/>
    <w:rsid w:val="00A96230"/>
    <w:rsid w:val="00A97BB4"/>
    <w:rsid w:val="00A97E19"/>
    <w:rsid w:val="00A97F25"/>
    <w:rsid w:val="00AA0117"/>
    <w:rsid w:val="00AA0142"/>
    <w:rsid w:val="00AA05C8"/>
    <w:rsid w:val="00AA0CDF"/>
    <w:rsid w:val="00AA12F2"/>
    <w:rsid w:val="00AA151A"/>
    <w:rsid w:val="00AA182C"/>
    <w:rsid w:val="00AA1A09"/>
    <w:rsid w:val="00AA335C"/>
    <w:rsid w:val="00AA3490"/>
    <w:rsid w:val="00AA3697"/>
    <w:rsid w:val="00AA3BC8"/>
    <w:rsid w:val="00AA4578"/>
    <w:rsid w:val="00AA4AA7"/>
    <w:rsid w:val="00AA4BDE"/>
    <w:rsid w:val="00AA4E5B"/>
    <w:rsid w:val="00AA4EFD"/>
    <w:rsid w:val="00AA4FEE"/>
    <w:rsid w:val="00AA5574"/>
    <w:rsid w:val="00AA56F6"/>
    <w:rsid w:val="00AA5762"/>
    <w:rsid w:val="00AA5B83"/>
    <w:rsid w:val="00AA7AFC"/>
    <w:rsid w:val="00AA7B2D"/>
    <w:rsid w:val="00AB0FC3"/>
    <w:rsid w:val="00AB20B3"/>
    <w:rsid w:val="00AB3BA7"/>
    <w:rsid w:val="00AB4872"/>
    <w:rsid w:val="00AB4C20"/>
    <w:rsid w:val="00AB51B4"/>
    <w:rsid w:val="00AB59BF"/>
    <w:rsid w:val="00AB7EC5"/>
    <w:rsid w:val="00AC07CE"/>
    <w:rsid w:val="00AC1494"/>
    <w:rsid w:val="00AC14C3"/>
    <w:rsid w:val="00AC1771"/>
    <w:rsid w:val="00AC2127"/>
    <w:rsid w:val="00AC21A2"/>
    <w:rsid w:val="00AC3EB4"/>
    <w:rsid w:val="00AC48AA"/>
    <w:rsid w:val="00AC4B76"/>
    <w:rsid w:val="00AC4F3E"/>
    <w:rsid w:val="00AC5707"/>
    <w:rsid w:val="00AC5EE0"/>
    <w:rsid w:val="00AC73EC"/>
    <w:rsid w:val="00AD00C4"/>
    <w:rsid w:val="00AD145F"/>
    <w:rsid w:val="00AD158B"/>
    <w:rsid w:val="00AD1FCE"/>
    <w:rsid w:val="00AD2094"/>
    <w:rsid w:val="00AD2483"/>
    <w:rsid w:val="00AD61CE"/>
    <w:rsid w:val="00AD6752"/>
    <w:rsid w:val="00AD6F82"/>
    <w:rsid w:val="00AD7324"/>
    <w:rsid w:val="00AD76ED"/>
    <w:rsid w:val="00AD79A3"/>
    <w:rsid w:val="00AD7F53"/>
    <w:rsid w:val="00AE0117"/>
    <w:rsid w:val="00AE02ED"/>
    <w:rsid w:val="00AE06DB"/>
    <w:rsid w:val="00AE0A19"/>
    <w:rsid w:val="00AE143E"/>
    <w:rsid w:val="00AE19A2"/>
    <w:rsid w:val="00AE1CF0"/>
    <w:rsid w:val="00AE21FC"/>
    <w:rsid w:val="00AE2277"/>
    <w:rsid w:val="00AE24C2"/>
    <w:rsid w:val="00AE2B08"/>
    <w:rsid w:val="00AE3C72"/>
    <w:rsid w:val="00AE46CA"/>
    <w:rsid w:val="00AE47D9"/>
    <w:rsid w:val="00AE4B74"/>
    <w:rsid w:val="00AE4CD8"/>
    <w:rsid w:val="00AE5590"/>
    <w:rsid w:val="00AE57CA"/>
    <w:rsid w:val="00AE5CF0"/>
    <w:rsid w:val="00AE5FDF"/>
    <w:rsid w:val="00AE68D0"/>
    <w:rsid w:val="00AE694B"/>
    <w:rsid w:val="00AE6BFF"/>
    <w:rsid w:val="00AE79DF"/>
    <w:rsid w:val="00AE7ECC"/>
    <w:rsid w:val="00AF0137"/>
    <w:rsid w:val="00AF0324"/>
    <w:rsid w:val="00AF0588"/>
    <w:rsid w:val="00AF1348"/>
    <w:rsid w:val="00AF14D7"/>
    <w:rsid w:val="00AF1763"/>
    <w:rsid w:val="00AF1A96"/>
    <w:rsid w:val="00AF221C"/>
    <w:rsid w:val="00AF3478"/>
    <w:rsid w:val="00AF3BEB"/>
    <w:rsid w:val="00AF3F74"/>
    <w:rsid w:val="00AF41A2"/>
    <w:rsid w:val="00AF51E6"/>
    <w:rsid w:val="00B008BB"/>
    <w:rsid w:val="00B00CB6"/>
    <w:rsid w:val="00B01221"/>
    <w:rsid w:val="00B012BB"/>
    <w:rsid w:val="00B0153B"/>
    <w:rsid w:val="00B015EE"/>
    <w:rsid w:val="00B01B0B"/>
    <w:rsid w:val="00B02933"/>
    <w:rsid w:val="00B0369C"/>
    <w:rsid w:val="00B039F7"/>
    <w:rsid w:val="00B043E3"/>
    <w:rsid w:val="00B04C13"/>
    <w:rsid w:val="00B0582A"/>
    <w:rsid w:val="00B05993"/>
    <w:rsid w:val="00B0630E"/>
    <w:rsid w:val="00B07578"/>
    <w:rsid w:val="00B07B68"/>
    <w:rsid w:val="00B07D8B"/>
    <w:rsid w:val="00B11850"/>
    <w:rsid w:val="00B119FD"/>
    <w:rsid w:val="00B11C6E"/>
    <w:rsid w:val="00B11D0F"/>
    <w:rsid w:val="00B124B5"/>
    <w:rsid w:val="00B14A33"/>
    <w:rsid w:val="00B14DC5"/>
    <w:rsid w:val="00B161BC"/>
    <w:rsid w:val="00B173C0"/>
    <w:rsid w:val="00B17515"/>
    <w:rsid w:val="00B175EE"/>
    <w:rsid w:val="00B17775"/>
    <w:rsid w:val="00B17ADF"/>
    <w:rsid w:val="00B20162"/>
    <w:rsid w:val="00B207BF"/>
    <w:rsid w:val="00B20DD0"/>
    <w:rsid w:val="00B21856"/>
    <w:rsid w:val="00B225A8"/>
    <w:rsid w:val="00B22628"/>
    <w:rsid w:val="00B22A57"/>
    <w:rsid w:val="00B22BB0"/>
    <w:rsid w:val="00B2313D"/>
    <w:rsid w:val="00B23203"/>
    <w:rsid w:val="00B2321F"/>
    <w:rsid w:val="00B234BE"/>
    <w:rsid w:val="00B23673"/>
    <w:rsid w:val="00B23913"/>
    <w:rsid w:val="00B248CA"/>
    <w:rsid w:val="00B24F7C"/>
    <w:rsid w:val="00B2518C"/>
    <w:rsid w:val="00B25299"/>
    <w:rsid w:val="00B25A91"/>
    <w:rsid w:val="00B25D0C"/>
    <w:rsid w:val="00B26C9A"/>
    <w:rsid w:val="00B2709B"/>
    <w:rsid w:val="00B2762D"/>
    <w:rsid w:val="00B30910"/>
    <w:rsid w:val="00B30D13"/>
    <w:rsid w:val="00B30E4C"/>
    <w:rsid w:val="00B30F9C"/>
    <w:rsid w:val="00B3145A"/>
    <w:rsid w:val="00B33B73"/>
    <w:rsid w:val="00B33E10"/>
    <w:rsid w:val="00B34481"/>
    <w:rsid w:val="00B345CA"/>
    <w:rsid w:val="00B34652"/>
    <w:rsid w:val="00B34B75"/>
    <w:rsid w:val="00B37563"/>
    <w:rsid w:val="00B37731"/>
    <w:rsid w:val="00B3784D"/>
    <w:rsid w:val="00B378C4"/>
    <w:rsid w:val="00B40117"/>
    <w:rsid w:val="00B405D0"/>
    <w:rsid w:val="00B40850"/>
    <w:rsid w:val="00B40F21"/>
    <w:rsid w:val="00B43804"/>
    <w:rsid w:val="00B44A6F"/>
    <w:rsid w:val="00B46602"/>
    <w:rsid w:val="00B47A5A"/>
    <w:rsid w:val="00B50343"/>
    <w:rsid w:val="00B51182"/>
    <w:rsid w:val="00B511D9"/>
    <w:rsid w:val="00B51598"/>
    <w:rsid w:val="00B5268C"/>
    <w:rsid w:val="00B55A87"/>
    <w:rsid w:val="00B55A92"/>
    <w:rsid w:val="00B55E03"/>
    <w:rsid w:val="00B57235"/>
    <w:rsid w:val="00B6069F"/>
    <w:rsid w:val="00B60E7A"/>
    <w:rsid w:val="00B60F74"/>
    <w:rsid w:val="00B610D0"/>
    <w:rsid w:val="00B612C7"/>
    <w:rsid w:val="00B6162F"/>
    <w:rsid w:val="00B618CE"/>
    <w:rsid w:val="00B621B3"/>
    <w:rsid w:val="00B62EA9"/>
    <w:rsid w:val="00B63794"/>
    <w:rsid w:val="00B648A0"/>
    <w:rsid w:val="00B65300"/>
    <w:rsid w:val="00B659D7"/>
    <w:rsid w:val="00B65A12"/>
    <w:rsid w:val="00B6715D"/>
    <w:rsid w:val="00B702E1"/>
    <w:rsid w:val="00B7077E"/>
    <w:rsid w:val="00B70A7D"/>
    <w:rsid w:val="00B71F40"/>
    <w:rsid w:val="00B71FFD"/>
    <w:rsid w:val="00B729D4"/>
    <w:rsid w:val="00B729EB"/>
    <w:rsid w:val="00B72D1A"/>
    <w:rsid w:val="00B72F07"/>
    <w:rsid w:val="00B72FF3"/>
    <w:rsid w:val="00B7314C"/>
    <w:rsid w:val="00B7318B"/>
    <w:rsid w:val="00B7373F"/>
    <w:rsid w:val="00B73FAA"/>
    <w:rsid w:val="00B741FF"/>
    <w:rsid w:val="00B74375"/>
    <w:rsid w:val="00B744D7"/>
    <w:rsid w:val="00B7450B"/>
    <w:rsid w:val="00B74C69"/>
    <w:rsid w:val="00B74F23"/>
    <w:rsid w:val="00B752CD"/>
    <w:rsid w:val="00B7572F"/>
    <w:rsid w:val="00B7598C"/>
    <w:rsid w:val="00B75B1F"/>
    <w:rsid w:val="00B762E0"/>
    <w:rsid w:val="00B80BAB"/>
    <w:rsid w:val="00B81450"/>
    <w:rsid w:val="00B81B98"/>
    <w:rsid w:val="00B82A97"/>
    <w:rsid w:val="00B82E5E"/>
    <w:rsid w:val="00B832AB"/>
    <w:rsid w:val="00B85540"/>
    <w:rsid w:val="00B859CF"/>
    <w:rsid w:val="00B86556"/>
    <w:rsid w:val="00B86B28"/>
    <w:rsid w:val="00B86F78"/>
    <w:rsid w:val="00B901A8"/>
    <w:rsid w:val="00B9076D"/>
    <w:rsid w:val="00B908B5"/>
    <w:rsid w:val="00B90A30"/>
    <w:rsid w:val="00B9294A"/>
    <w:rsid w:val="00B92E0A"/>
    <w:rsid w:val="00B92E75"/>
    <w:rsid w:val="00B93345"/>
    <w:rsid w:val="00B93B5A"/>
    <w:rsid w:val="00B94283"/>
    <w:rsid w:val="00B94504"/>
    <w:rsid w:val="00B956BE"/>
    <w:rsid w:val="00B96D15"/>
    <w:rsid w:val="00B97367"/>
    <w:rsid w:val="00B97685"/>
    <w:rsid w:val="00B977DF"/>
    <w:rsid w:val="00B97D4E"/>
    <w:rsid w:val="00B97FC8"/>
    <w:rsid w:val="00BA051F"/>
    <w:rsid w:val="00BA0B25"/>
    <w:rsid w:val="00BA1124"/>
    <w:rsid w:val="00BA1199"/>
    <w:rsid w:val="00BA158A"/>
    <w:rsid w:val="00BA1A9B"/>
    <w:rsid w:val="00BA1D74"/>
    <w:rsid w:val="00BA20FD"/>
    <w:rsid w:val="00BA2789"/>
    <w:rsid w:val="00BA2AB4"/>
    <w:rsid w:val="00BA3FC0"/>
    <w:rsid w:val="00BA50DA"/>
    <w:rsid w:val="00BA601B"/>
    <w:rsid w:val="00BA671F"/>
    <w:rsid w:val="00BA71E2"/>
    <w:rsid w:val="00BB0544"/>
    <w:rsid w:val="00BB1689"/>
    <w:rsid w:val="00BB1778"/>
    <w:rsid w:val="00BB1DDD"/>
    <w:rsid w:val="00BB1FB8"/>
    <w:rsid w:val="00BB2332"/>
    <w:rsid w:val="00BB2F4D"/>
    <w:rsid w:val="00BB363E"/>
    <w:rsid w:val="00BB3B81"/>
    <w:rsid w:val="00BB5116"/>
    <w:rsid w:val="00BB5728"/>
    <w:rsid w:val="00BB598F"/>
    <w:rsid w:val="00BB5F6C"/>
    <w:rsid w:val="00BB635D"/>
    <w:rsid w:val="00BB65CE"/>
    <w:rsid w:val="00BB66EE"/>
    <w:rsid w:val="00BB6877"/>
    <w:rsid w:val="00BB7937"/>
    <w:rsid w:val="00BC0061"/>
    <w:rsid w:val="00BC093F"/>
    <w:rsid w:val="00BC1538"/>
    <w:rsid w:val="00BC2146"/>
    <w:rsid w:val="00BC28A2"/>
    <w:rsid w:val="00BC2930"/>
    <w:rsid w:val="00BC3145"/>
    <w:rsid w:val="00BC41E3"/>
    <w:rsid w:val="00BC43E0"/>
    <w:rsid w:val="00BC4751"/>
    <w:rsid w:val="00BC4A8D"/>
    <w:rsid w:val="00BC5D84"/>
    <w:rsid w:val="00BC63B4"/>
    <w:rsid w:val="00BC74D0"/>
    <w:rsid w:val="00BC7A1F"/>
    <w:rsid w:val="00BD007A"/>
    <w:rsid w:val="00BD0465"/>
    <w:rsid w:val="00BD0647"/>
    <w:rsid w:val="00BD1338"/>
    <w:rsid w:val="00BD1428"/>
    <w:rsid w:val="00BD1C44"/>
    <w:rsid w:val="00BD1D38"/>
    <w:rsid w:val="00BD1F3B"/>
    <w:rsid w:val="00BD22AE"/>
    <w:rsid w:val="00BD2667"/>
    <w:rsid w:val="00BD2814"/>
    <w:rsid w:val="00BD2904"/>
    <w:rsid w:val="00BD3729"/>
    <w:rsid w:val="00BD39A5"/>
    <w:rsid w:val="00BD3F2A"/>
    <w:rsid w:val="00BD498E"/>
    <w:rsid w:val="00BD4C0E"/>
    <w:rsid w:val="00BD52BF"/>
    <w:rsid w:val="00BD5424"/>
    <w:rsid w:val="00BD56E1"/>
    <w:rsid w:val="00BD58C9"/>
    <w:rsid w:val="00BD5A75"/>
    <w:rsid w:val="00BD5EF4"/>
    <w:rsid w:val="00BD6256"/>
    <w:rsid w:val="00BD7A7A"/>
    <w:rsid w:val="00BE19CD"/>
    <w:rsid w:val="00BE19F7"/>
    <w:rsid w:val="00BE1D3A"/>
    <w:rsid w:val="00BE2205"/>
    <w:rsid w:val="00BE2EC7"/>
    <w:rsid w:val="00BE3909"/>
    <w:rsid w:val="00BE3C49"/>
    <w:rsid w:val="00BE51D0"/>
    <w:rsid w:val="00BE6594"/>
    <w:rsid w:val="00BE76BE"/>
    <w:rsid w:val="00BE7A33"/>
    <w:rsid w:val="00BF068E"/>
    <w:rsid w:val="00BF2750"/>
    <w:rsid w:val="00BF2C0C"/>
    <w:rsid w:val="00BF2E19"/>
    <w:rsid w:val="00BF33AB"/>
    <w:rsid w:val="00BF3420"/>
    <w:rsid w:val="00BF37FD"/>
    <w:rsid w:val="00BF4213"/>
    <w:rsid w:val="00BF5793"/>
    <w:rsid w:val="00BF5F3A"/>
    <w:rsid w:val="00BF6579"/>
    <w:rsid w:val="00BF7127"/>
    <w:rsid w:val="00BF7F24"/>
    <w:rsid w:val="00C0059E"/>
    <w:rsid w:val="00C00656"/>
    <w:rsid w:val="00C0122F"/>
    <w:rsid w:val="00C01647"/>
    <w:rsid w:val="00C01D45"/>
    <w:rsid w:val="00C01FF9"/>
    <w:rsid w:val="00C02BAA"/>
    <w:rsid w:val="00C04127"/>
    <w:rsid w:val="00C05022"/>
    <w:rsid w:val="00C054B6"/>
    <w:rsid w:val="00C05F2E"/>
    <w:rsid w:val="00C05F7E"/>
    <w:rsid w:val="00C06475"/>
    <w:rsid w:val="00C0687A"/>
    <w:rsid w:val="00C07DF9"/>
    <w:rsid w:val="00C10E00"/>
    <w:rsid w:val="00C10F49"/>
    <w:rsid w:val="00C1136E"/>
    <w:rsid w:val="00C11DE5"/>
    <w:rsid w:val="00C11E23"/>
    <w:rsid w:val="00C12C3C"/>
    <w:rsid w:val="00C137A3"/>
    <w:rsid w:val="00C147BF"/>
    <w:rsid w:val="00C14F00"/>
    <w:rsid w:val="00C15DA7"/>
    <w:rsid w:val="00C15F26"/>
    <w:rsid w:val="00C16157"/>
    <w:rsid w:val="00C163E9"/>
    <w:rsid w:val="00C1641B"/>
    <w:rsid w:val="00C1732B"/>
    <w:rsid w:val="00C17623"/>
    <w:rsid w:val="00C1777B"/>
    <w:rsid w:val="00C17B64"/>
    <w:rsid w:val="00C208EB"/>
    <w:rsid w:val="00C20F3F"/>
    <w:rsid w:val="00C228A6"/>
    <w:rsid w:val="00C22E86"/>
    <w:rsid w:val="00C23239"/>
    <w:rsid w:val="00C236C1"/>
    <w:rsid w:val="00C23828"/>
    <w:rsid w:val="00C239EA"/>
    <w:rsid w:val="00C23EF2"/>
    <w:rsid w:val="00C2426E"/>
    <w:rsid w:val="00C247B5"/>
    <w:rsid w:val="00C24BCA"/>
    <w:rsid w:val="00C25BD1"/>
    <w:rsid w:val="00C265CC"/>
    <w:rsid w:val="00C279B8"/>
    <w:rsid w:val="00C27B71"/>
    <w:rsid w:val="00C27D31"/>
    <w:rsid w:val="00C3028F"/>
    <w:rsid w:val="00C303FE"/>
    <w:rsid w:val="00C31075"/>
    <w:rsid w:val="00C31278"/>
    <w:rsid w:val="00C31470"/>
    <w:rsid w:val="00C31A9B"/>
    <w:rsid w:val="00C31D23"/>
    <w:rsid w:val="00C32E68"/>
    <w:rsid w:val="00C33F65"/>
    <w:rsid w:val="00C34010"/>
    <w:rsid w:val="00C349E4"/>
    <w:rsid w:val="00C35178"/>
    <w:rsid w:val="00C3567E"/>
    <w:rsid w:val="00C365E6"/>
    <w:rsid w:val="00C367FB"/>
    <w:rsid w:val="00C36937"/>
    <w:rsid w:val="00C37B07"/>
    <w:rsid w:val="00C37BD3"/>
    <w:rsid w:val="00C40C20"/>
    <w:rsid w:val="00C410E9"/>
    <w:rsid w:val="00C4229A"/>
    <w:rsid w:val="00C432CA"/>
    <w:rsid w:val="00C43561"/>
    <w:rsid w:val="00C439DB"/>
    <w:rsid w:val="00C43A2F"/>
    <w:rsid w:val="00C43C9A"/>
    <w:rsid w:val="00C43E48"/>
    <w:rsid w:val="00C44135"/>
    <w:rsid w:val="00C44745"/>
    <w:rsid w:val="00C4483C"/>
    <w:rsid w:val="00C44872"/>
    <w:rsid w:val="00C44C15"/>
    <w:rsid w:val="00C44D4B"/>
    <w:rsid w:val="00C451C1"/>
    <w:rsid w:val="00C45DC7"/>
    <w:rsid w:val="00C45FA3"/>
    <w:rsid w:val="00C463D6"/>
    <w:rsid w:val="00C46923"/>
    <w:rsid w:val="00C4749F"/>
    <w:rsid w:val="00C47774"/>
    <w:rsid w:val="00C50AD6"/>
    <w:rsid w:val="00C512B1"/>
    <w:rsid w:val="00C516A6"/>
    <w:rsid w:val="00C51C89"/>
    <w:rsid w:val="00C51CF5"/>
    <w:rsid w:val="00C51EBC"/>
    <w:rsid w:val="00C51FD6"/>
    <w:rsid w:val="00C538F8"/>
    <w:rsid w:val="00C5517F"/>
    <w:rsid w:val="00C5523A"/>
    <w:rsid w:val="00C55476"/>
    <w:rsid w:val="00C554DF"/>
    <w:rsid w:val="00C5551C"/>
    <w:rsid w:val="00C558A3"/>
    <w:rsid w:val="00C55CDE"/>
    <w:rsid w:val="00C565F1"/>
    <w:rsid w:val="00C56869"/>
    <w:rsid w:val="00C5693C"/>
    <w:rsid w:val="00C56A11"/>
    <w:rsid w:val="00C57B84"/>
    <w:rsid w:val="00C57C03"/>
    <w:rsid w:val="00C57CF1"/>
    <w:rsid w:val="00C60271"/>
    <w:rsid w:val="00C6064A"/>
    <w:rsid w:val="00C60F79"/>
    <w:rsid w:val="00C615C2"/>
    <w:rsid w:val="00C6179C"/>
    <w:rsid w:val="00C61978"/>
    <w:rsid w:val="00C61AB2"/>
    <w:rsid w:val="00C61EDC"/>
    <w:rsid w:val="00C62A96"/>
    <w:rsid w:val="00C62E38"/>
    <w:rsid w:val="00C632E2"/>
    <w:rsid w:val="00C6352C"/>
    <w:rsid w:val="00C63F9F"/>
    <w:rsid w:val="00C64C51"/>
    <w:rsid w:val="00C64CC7"/>
    <w:rsid w:val="00C64DE8"/>
    <w:rsid w:val="00C65467"/>
    <w:rsid w:val="00C65DD0"/>
    <w:rsid w:val="00C661F8"/>
    <w:rsid w:val="00C66313"/>
    <w:rsid w:val="00C66949"/>
    <w:rsid w:val="00C669C7"/>
    <w:rsid w:val="00C66CE1"/>
    <w:rsid w:val="00C66E40"/>
    <w:rsid w:val="00C67E3E"/>
    <w:rsid w:val="00C70350"/>
    <w:rsid w:val="00C704F1"/>
    <w:rsid w:val="00C717DF"/>
    <w:rsid w:val="00C7363D"/>
    <w:rsid w:val="00C73AA9"/>
    <w:rsid w:val="00C73BFD"/>
    <w:rsid w:val="00C762F6"/>
    <w:rsid w:val="00C76434"/>
    <w:rsid w:val="00C76EA0"/>
    <w:rsid w:val="00C77489"/>
    <w:rsid w:val="00C77D0B"/>
    <w:rsid w:val="00C77D28"/>
    <w:rsid w:val="00C80BC9"/>
    <w:rsid w:val="00C80F8E"/>
    <w:rsid w:val="00C811D3"/>
    <w:rsid w:val="00C8133A"/>
    <w:rsid w:val="00C81DC1"/>
    <w:rsid w:val="00C8272E"/>
    <w:rsid w:val="00C82CA3"/>
    <w:rsid w:val="00C830BE"/>
    <w:rsid w:val="00C83667"/>
    <w:rsid w:val="00C83EB1"/>
    <w:rsid w:val="00C84AD8"/>
    <w:rsid w:val="00C84BA3"/>
    <w:rsid w:val="00C84CC2"/>
    <w:rsid w:val="00C851B2"/>
    <w:rsid w:val="00C85AB1"/>
    <w:rsid w:val="00C85BCF"/>
    <w:rsid w:val="00C85DB2"/>
    <w:rsid w:val="00C85F34"/>
    <w:rsid w:val="00C865CA"/>
    <w:rsid w:val="00C86A94"/>
    <w:rsid w:val="00C87CE4"/>
    <w:rsid w:val="00C87F83"/>
    <w:rsid w:val="00C90AFD"/>
    <w:rsid w:val="00C90B35"/>
    <w:rsid w:val="00C90F7D"/>
    <w:rsid w:val="00C91D90"/>
    <w:rsid w:val="00C91F9B"/>
    <w:rsid w:val="00C9240E"/>
    <w:rsid w:val="00C929F7"/>
    <w:rsid w:val="00C92EB7"/>
    <w:rsid w:val="00C93057"/>
    <w:rsid w:val="00C93484"/>
    <w:rsid w:val="00C93CB5"/>
    <w:rsid w:val="00C93ED6"/>
    <w:rsid w:val="00C941CC"/>
    <w:rsid w:val="00C94E62"/>
    <w:rsid w:val="00C94EC9"/>
    <w:rsid w:val="00C94F9F"/>
    <w:rsid w:val="00C97394"/>
    <w:rsid w:val="00C975B8"/>
    <w:rsid w:val="00CA0686"/>
    <w:rsid w:val="00CA19BF"/>
    <w:rsid w:val="00CA1B5B"/>
    <w:rsid w:val="00CA26ED"/>
    <w:rsid w:val="00CA343F"/>
    <w:rsid w:val="00CA3843"/>
    <w:rsid w:val="00CA3E95"/>
    <w:rsid w:val="00CA448C"/>
    <w:rsid w:val="00CA5F63"/>
    <w:rsid w:val="00CA63B5"/>
    <w:rsid w:val="00CA65B4"/>
    <w:rsid w:val="00CA6B60"/>
    <w:rsid w:val="00CA71FE"/>
    <w:rsid w:val="00CA7BA1"/>
    <w:rsid w:val="00CA7F20"/>
    <w:rsid w:val="00CA7FEA"/>
    <w:rsid w:val="00CB0354"/>
    <w:rsid w:val="00CB03EB"/>
    <w:rsid w:val="00CB0995"/>
    <w:rsid w:val="00CB0A42"/>
    <w:rsid w:val="00CB0D77"/>
    <w:rsid w:val="00CB0E71"/>
    <w:rsid w:val="00CB1126"/>
    <w:rsid w:val="00CB11CA"/>
    <w:rsid w:val="00CB1C6C"/>
    <w:rsid w:val="00CB20A4"/>
    <w:rsid w:val="00CB2978"/>
    <w:rsid w:val="00CB3176"/>
    <w:rsid w:val="00CB3750"/>
    <w:rsid w:val="00CB4415"/>
    <w:rsid w:val="00CB472B"/>
    <w:rsid w:val="00CB47CD"/>
    <w:rsid w:val="00CB5A23"/>
    <w:rsid w:val="00CB72ED"/>
    <w:rsid w:val="00CC001F"/>
    <w:rsid w:val="00CC0349"/>
    <w:rsid w:val="00CC0423"/>
    <w:rsid w:val="00CC0A8E"/>
    <w:rsid w:val="00CC16CD"/>
    <w:rsid w:val="00CC1B08"/>
    <w:rsid w:val="00CC34E7"/>
    <w:rsid w:val="00CC3803"/>
    <w:rsid w:val="00CC4B85"/>
    <w:rsid w:val="00CC5124"/>
    <w:rsid w:val="00CC5AA4"/>
    <w:rsid w:val="00CC5BF9"/>
    <w:rsid w:val="00CC6146"/>
    <w:rsid w:val="00CC62B7"/>
    <w:rsid w:val="00CD06A8"/>
    <w:rsid w:val="00CD182F"/>
    <w:rsid w:val="00CD1BAA"/>
    <w:rsid w:val="00CD2520"/>
    <w:rsid w:val="00CD280C"/>
    <w:rsid w:val="00CD2998"/>
    <w:rsid w:val="00CD31B2"/>
    <w:rsid w:val="00CD3764"/>
    <w:rsid w:val="00CD389E"/>
    <w:rsid w:val="00CD3AB6"/>
    <w:rsid w:val="00CD3C22"/>
    <w:rsid w:val="00CD3DF6"/>
    <w:rsid w:val="00CD41A1"/>
    <w:rsid w:val="00CD4D17"/>
    <w:rsid w:val="00CD50DA"/>
    <w:rsid w:val="00CD570C"/>
    <w:rsid w:val="00CD6810"/>
    <w:rsid w:val="00CD6BAE"/>
    <w:rsid w:val="00CD6BB1"/>
    <w:rsid w:val="00CD72D3"/>
    <w:rsid w:val="00CE0D48"/>
    <w:rsid w:val="00CE104A"/>
    <w:rsid w:val="00CE14F3"/>
    <w:rsid w:val="00CE23D7"/>
    <w:rsid w:val="00CE244A"/>
    <w:rsid w:val="00CE2810"/>
    <w:rsid w:val="00CE2861"/>
    <w:rsid w:val="00CE3F43"/>
    <w:rsid w:val="00CE4051"/>
    <w:rsid w:val="00CE4FC7"/>
    <w:rsid w:val="00CE515A"/>
    <w:rsid w:val="00CE565B"/>
    <w:rsid w:val="00CE67BC"/>
    <w:rsid w:val="00CE6B11"/>
    <w:rsid w:val="00CE7982"/>
    <w:rsid w:val="00CE7F99"/>
    <w:rsid w:val="00CF03AD"/>
    <w:rsid w:val="00CF06C7"/>
    <w:rsid w:val="00CF06D1"/>
    <w:rsid w:val="00CF0AA5"/>
    <w:rsid w:val="00CF0B8A"/>
    <w:rsid w:val="00CF0C24"/>
    <w:rsid w:val="00CF1029"/>
    <w:rsid w:val="00CF291F"/>
    <w:rsid w:val="00CF3003"/>
    <w:rsid w:val="00CF364F"/>
    <w:rsid w:val="00CF3817"/>
    <w:rsid w:val="00CF3923"/>
    <w:rsid w:val="00CF3EB9"/>
    <w:rsid w:val="00CF5CF3"/>
    <w:rsid w:val="00CF61CE"/>
    <w:rsid w:val="00CF64A4"/>
    <w:rsid w:val="00CF751F"/>
    <w:rsid w:val="00CF77B9"/>
    <w:rsid w:val="00CF7D0A"/>
    <w:rsid w:val="00CF7D1A"/>
    <w:rsid w:val="00D00610"/>
    <w:rsid w:val="00D0067D"/>
    <w:rsid w:val="00D01403"/>
    <w:rsid w:val="00D015E3"/>
    <w:rsid w:val="00D0268F"/>
    <w:rsid w:val="00D02695"/>
    <w:rsid w:val="00D02F0C"/>
    <w:rsid w:val="00D03715"/>
    <w:rsid w:val="00D037A9"/>
    <w:rsid w:val="00D042AC"/>
    <w:rsid w:val="00D043F8"/>
    <w:rsid w:val="00D0572D"/>
    <w:rsid w:val="00D06661"/>
    <w:rsid w:val="00D06C4B"/>
    <w:rsid w:val="00D06F39"/>
    <w:rsid w:val="00D077EE"/>
    <w:rsid w:val="00D07834"/>
    <w:rsid w:val="00D07938"/>
    <w:rsid w:val="00D07AC8"/>
    <w:rsid w:val="00D10098"/>
    <w:rsid w:val="00D11727"/>
    <w:rsid w:val="00D11F70"/>
    <w:rsid w:val="00D1263A"/>
    <w:rsid w:val="00D12793"/>
    <w:rsid w:val="00D12CBA"/>
    <w:rsid w:val="00D130B2"/>
    <w:rsid w:val="00D13120"/>
    <w:rsid w:val="00D13730"/>
    <w:rsid w:val="00D13AA5"/>
    <w:rsid w:val="00D13B44"/>
    <w:rsid w:val="00D13F76"/>
    <w:rsid w:val="00D14069"/>
    <w:rsid w:val="00D141A3"/>
    <w:rsid w:val="00D152FB"/>
    <w:rsid w:val="00D15BE8"/>
    <w:rsid w:val="00D15DF6"/>
    <w:rsid w:val="00D16229"/>
    <w:rsid w:val="00D167A3"/>
    <w:rsid w:val="00D16926"/>
    <w:rsid w:val="00D1756A"/>
    <w:rsid w:val="00D17EF2"/>
    <w:rsid w:val="00D17F96"/>
    <w:rsid w:val="00D20079"/>
    <w:rsid w:val="00D205FC"/>
    <w:rsid w:val="00D21402"/>
    <w:rsid w:val="00D22608"/>
    <w:rsid w:val="00D23F26"/>
    <w:rsid w:val="00D24AF4"/>
    <w:rsid w:val="00D2594A"/>
    <w:rsid w:val="00D26027"/>
    <w:rsid w:val="00D2631E"/>
    <w:rsid w:val="00D2658F"/>
    <w:rsid w:val="00D266E6"/>
    <w:rsid w:val="00D276ED"/>
    <w:rsid w:val="00D3029C"/>
    <w:rsid w:val="00D3074E"/>
    <w:rsid w:val="00D319C6"/>
    <w:rsid w:val="00D32071"/>
    <w:rsid w:val="00D3234D"/>
    <w:rsid w:val="00D323CE"/>
    <w:rsid w:val="00D32910"/>
    <w:rsid w:val="00D34B2E"/>
    <w:rsid w:val="00D360E1"/>
    <w:rsid w:val="00D366B0"/>
    <w:rsid w:val="00D366F4"/>
    <w:rsid w:val="00D379D0"/>
    <w:rsid w:val="00D404D5"/>
    <w:rsid w:val="00D40660"/>
    <w:rsid w:val="00D4100A"/>
    <w:rsid w:val="00D41E5B"/>
    <w:rsid w:val="00D4233D"/>
    <w:rsid w:val="00D4268F"/>
    <w:rsid w:val="00D428C4"/>
    <w:rsid w:val="00D429D4"/>
    <w:rsid w:val="00D43383"/>
    <w:rsid w:val="00D43D7C"/>
    <w:rsid w:val="00D43DED"/>
    <w:rsid w:val="00D441A5"/>
    <w:rsid w:val="00D44506"/>
    <w:rsid w:val="00D44ABE"/>
    <w:rsid w:val="00D44ED0"/>
    <w:rsid w:val="00D45215"/>
    <w:rsid w:val="00D453F9"/>
    <w:rsid w:val="00D45987"/>
    <w:rsid w:val="00D4692A"/>
    <w:rsid w:val="00D4747C"/>
    <w:rsid w:val="00D47604"/>
    <w:rsid w:val="00D47BAA"/>
    <w:rsid w:val="00D47E56"/>
    <w:rsid w:val="00D5063E"/>
    <w:rsid w:val="00D50D3E"/>
    <w:rsid w:val="00D521F8"/>
    <w:rsid w:val="00D522D8"/>
    <w:rsid w:val="00D52312"/>
    <w:rsid w:val="00D5323A"/>
    <w:rsid w:val="00D532CD"/>
    <w:rsid w:val="00D537A2"/>
    <w:rsid w:val="00D53856"/>
    <w:rsid w:val="00D53936"/>
    <w:rsid w:val="00D53F23"/>
    <w:rsid w:val="00D54871"/>
    <w:rsid w:val="00D56067"/>
    <w:rsid w:val="00D566E4"/>
    <w:rsid w:val="00D56CB5"/>
    <w:rsid w:val="00D57863"/>
    <w:rsid w:val="00D5792D"/>
    <w:rsid w:val="00D57B6E"/>
    <w:rsid w:val="00D57D97"/>
    <w:rsid w:val="00D609CE"/>
    <w:rsid w:val="00D60BAD"/>
    <w:rsid w:val="00D60CC5"/>
    <w:rsid w:val="00D61107"/>
    <w:rsid w:val="00D61FAB"/>
    <w:rsid w:val="00D62240"/>
    <w:rsid w:val="00D625F7"/>
    <w:rsid w:val="00D6266B"/>
    <w:rsid w:val="00D62AC8"/>
    <w:rsid w:val="00D62CEF"/>
    <w:rsid w:val="00D6356A"/>
    <w:rsid w:val="00D637F5"/>
    <w:rsid w:val="00D64557"/>
    <w:rsid w:val="00D64D37"/>
    <w:rsid w:val="00D65DC2"/>
    <w:rsid w:val="00D66AAB"/>
    <w:rsid w:val="00D67159"/>
    <w:rsid w:val="00D6788F"/>
    <w:rsid w:val="00D70595"/>
    <w:rsid w:val="00D70834"/>
    <w:rsid w:val="00D70AB4"/>
    <w:rsid w:val="00D70EF2"/>
    <w:rsid w:val="00D717DD"/>
    <w:rsid w:val="00D71D0F"/>
    <w:rsid w:val="00D71DB4"/>
    <w:rsid w:val="00D722E1"/>
    <w:rsid w:val="00D72680"/>
    <w:rsid w:val="00D72B07"/>
    <w:rsid w:val="00D72E98"/>
    <w:rsid w:val="00D730EA"/>
    <w:rsid w:val="00D745C9"/>
    <w:rsid w:val="00D7461F"/>
    <w:rsid w:val="00D746B1"/>
    <w:rsid w:val="00D74831"/>
    <w:rsid w:val="00D74A9A"/>
    <w:rsid w:val="00D7500B"/>
    <w:rsid w:val="00D754B7"/>
    <w:rsid w:val="00D754FD"/>
    <w:rsid w:val="00D757C3"/>
    <w:rsid w:val="00D75909"/>
    <w:rsid w:val="00D75F71"/>
    <w:rsid w:val="00D776E7"/>
    <w:rsid w:val="00D77CA1"/>
    <w:rsid w:val="00D77E23"/>
    <w:rsid w:val="00D80A1E"/>
    <w:rsid w:val="00D80A9F"/>
    <w:rsid w:val="00D80B13"/>
    <w:rsid w:val="00D80BEC"/>
    <w:rsid w:val="00D81914"/>
    <w:rsid w:val="00D81C1D"/>
    <w:rsid w:val="00D8212D"/>
    <w:rsid w:val="00D824F4"/>
    <w:rsid w:val="00D833AF"/>
    <w:rsid w:val="00D8393F"/>
    <w:rsid w:val="00D8435E"/>
    <w:rsid w:val="00D8540A"/>
    <w:rsid w:val="00D85606"/>
    <w:rsid w:val="00D85BB0"/>
    <w:rsid w:val="00D86351"/>
    <w:rsid w:val="00D8739D"/>
    <w:rsid w:val="00D87633"/>
    <w:rsid w:val="00D9073D"/>
    <w:rsid w:val="00D908A5"/>
    <w:rsid w:val="00D90B30"/>
    <w:rsid w:val="00D91F76"/>
    <w:rsid w:val="00D92979"/>
    <w:rsid w:val="00D92AB9"/>
    <w:rsid w:val="00D92ABF"/>
    <w:rsid w:val="00D92EF3"/>
    <w:rsid w:val="00D93404"/>
    <w:rsid w:val="00D9488E"/>
    <w:rsid w:val="00D962DA"/>
    <w:rsid w:val="00D9680E"/>
    <w:rsid w:val="00D971F2"/>
    <w:rsid w:val="00DA076E"/>
    <w:rsid w:val="00DA0B15"/>
    <w:rsid w:val="00DA0E4B"/>
    <w:rsid w:val="00DA1483"/>
    <w:rsid w:val="00DA1CE5"/>
    <w:rsid w:val="00DA1D0A"/>
    <w:rsid w:val="00DA1DA6"/>
    <w:rsid w:val="00DA20DC"/>
    <w:rsid w:val="00DA22B2"/>
    <w:rsid w:val="00DA327F"/>
    <w:rsid w:val="00DA3E9B"/>
    <w:rsid w:val="00DA40F1"/>
    <w:rsid w:val="00DA4F2F"/>
    <w:rsid w:val="00DA4F36"/>
    <w:rsid w:val="00DA5336"/>
    <w:rsid w:val="00DA57E0"/>
    <w:rsid w:val="00DA58C7"/>
    <w:rsid w:val="00DA5F67"/>
    <w:rsid w:val="00DA6554"/>
    <w:rsid w:val="00DA7A9D"/>
    <w:rsid w:val="00DB029A"/>
    <w:rsid w:val="00DB02A5"/>
    <w:rsid w:val="00DB0CCA"/>
    <w:rsid w:val="00DB0CF9"/>
    <w:rsid w:val="00DB0D38"/>
    <w:rsid w:val="00DB1106"/>
    <w:rsid w:val="00DB1D8C"/>
    <w:rsid w:val="00DB206D"/>
    <w:rsid w:val="00DB218D"/>
    <w:rsid w:val="00DB2436"/>
    <w:rsid w:val="00DB2E30"/>
    <w:rsid w:val="00DB2E62"/>
    <w:rsid w:val="00DB2FD9"/>
    <w:rsid w:val="00DB397C"/>
    <w:rsid w:val="00DB4595"/>
    <w:rsid w:val="00DB4B84"/>
    <w:rsid w:val="00DB5390"/>
    <w:rsid w:val="00DB5A75"/>
    <w:rsid w:val="00DB6374"/>
    <w:rsid w:val="00DB6748"/>
    <w:rsid w:val="00DB6D77"/>
    <w:rsid w:val="00DB6E44"/>
    <w:rsid w:val="00DC04AD"/>
    <w:rsid w:val="00DC1473"/>
    <w:rsid w:val="00DC1535"/>
    <w:rsid w:val="00DC171F"/>
    <w:rsid w:val="00DC1B9B"/>
    <w:rsid w:val="00DC1EBD"/>
    <w:rsid w:val="00DC2253"/>
    <w:rsid w:val="00DC2832"/>
    <w:rsid w:val="00DC30AF"/>
    <w:rsid w:val="00DC30BA"/>
    <w:rsid w:val="00DC3A44"/>
    <w:rsid w:val="00DC3FA5"/>
    <w:rsid w:val="00DC3FBC"/>
    <w:rsid w:val="00DC47CE"/>
    <w:rsid w:val="00DC4DCA"/>
    <w:rsid w:val="00DC50DE"/>
    <w:rsid w:val="00DC5687"/>
    <w:rsid w:val="00DC6287"/>
    <w:rsid w:val="00DC66F2"/>
    <w:rsid w:val="00DC6A08"/>
    <w:rsid w:val="00DC6FC5"/>
    <w:rsid w:val="00DC7050"/>
    <w:rsid w:val="00DC742C"/>
    <w:rsid w:val="00DC75C6"/>
    <w:rsid w:val="00DC75E2"/>
    <w:rsid w:val="00DC767D"/>
    <w:rsid w:val="00DD03C5"/>
    <w:rsid w:val="00DD0B7F"/>
    <w:rsid w:val="00DD0BF8"/>
    <w:rsid w:val="00DD0E70"/>
    <w:rsid w:val="00DD1998"/>
    <w:rsid w:val="00DD1A1B"/>
    <w:rsid w:val="00DD1A5E"/>
    <w:rsid w:val="00DD1DC2"/>
    <w:rsid w:val="00DD24FF"/>
    <w:rsid w:val="00DD31AD"/>
    <w:rsid w:val="00DD376D"/>
    <w:rsid w:val="00DD467B"/>
    <w:rsid w:val="00DD4705"/>
    <w:rsid w:val="00DD490D"/>
    <w:rsid w:val="00DD4B44"/>
    <w:rsid w:val="00DD52D2"/>
    <w:rsid w:val="00DD5850"/>
    <w:rsid w:val="00DD6026"/>
    <w:rsid w:val="00DD66F6"/>
    <w:rsid w:val="00DD73CF"/>
    <w:rsid w:val="00DD7495"/>
    <w:rsid w:val="00DD7614"/>
    <w:rsid w:val="00DD77D1"/>
    <w:rsid w:val="00DD78C5"/>
    <w:rsid w:val="00DD7C75"/>
    <w:rsid w:val="00DD7EB9"/>
    <w:rsid w:val="00DE0134"/>
    <w:rsid w:val="00DE0194"/>
    <w:rsid w:val="00DE0A07"/>
    <w:rsid w:val="00DE0E03"/>
    <w:rsid w:val="00DE2E12"/>
    <w:rsid w:val="00DE304E"/>
    <w:rsid w:val="00DE39B5"/>
    <w:rsid w:val="00DE4406"/>
    <w:rsid w:val="00DE4920"/>
    <w:rsid w:val="00DE4A48"/>
    <w:rsid w:val="00DE514C"/>
    <w:rsid w:val="00DE64C3"/>
    <w:rsid w:val="00DE65A9"/>
    <w:rsid w:val="00DE7158"/>
    <w:rsid w:val="00DE757D"/>
    <w:rsid w:val="00DE7920"/>
    <w:rsid w:val="00DF11ED"/>
    <w:rsid w:val="00DF13BA"/>
    <w:rsid w:val="00DF2858"/>
    <w:rsid w:val="00DF2B5D"/>
    <w:rsid w:val="00DF2E57"/>
    <w:rsid w:val="00DF2F98"/>
    <w:rsid w:val="00DF3876"/>
    <w:rsid w:val="00DF429B"/>
    <w:rsid w:val="00DF4CA6"/>
    <w:rsid w:val="00DF4DD6"/>
    <w:rsid w:val="00DF5C08"/>
    <w:rsid w:val="00DF5D67"/>
    <w:rsid w:val="00DF5E2B"/>
    <w:rsid w:val="00DF6C7F"/>
    <w:rsid w:val="00DF74CB"/>
    <w:rsid w:val="00E00071"/>
    <w:rsid w:val="00E00D6E"/>
    <w:rsid w:val="00E00F4E"/>
    <w:rsid w:val="00E01B42"/>
    <w:rsid w:val="00E01B68"/>
    <w:rsid w:val="00E02671"/>
    <w:rsid w:val="00E02D14"/>
    <w:rsid w:val="00E031D8"/>
    <w:rsid w:val="00E0361A"/>
    <w:rsid w:val="00E04539"/>
    <w:rsid w:val="00E06FE6"/>
    <w:rsid w:val="00E07DCE"/>
    <w:rsid w:val="00E1085A"/>
    <w:rsid w:val="00E10A24"/>
    <w:rsid w:val="00E1100B"/>
    <w:rsid w:val="00E114A1"/>
    <w:rsid w:val="00E1170A"/>
    <w:rsid w:val="00E11A74"/>
    <w:rsid w:val="00E12A8D"/>
    <w:rsid w:val="00E12FB4"/>
    <w:rsid w:val="00E1389A"/>
    <w:rsid w:val="00E13A0A"/>
    <w:rsid w:val="00E144B0"/>
    <w:rsid w:val="00E14631"/>
    <w:rsid w:val="00E14E4C"/>
    <w:rsid w:val="00E15104"/>
    <w:rsid w:val="00E15BEE"/>
    <w:rsid w:val="00E15CEC"/>
    <w:rsid w:val="00E16474"/>
    <w:rsid w:val="00E16A29"/>
    <w:rsid w:val="00E16F96"/>
    <w:rsid w:val="00E175F1"/>
    <w:rsid w:val="00E17639"/>
    <w:rsid w:val="00E17E7A"/>
    <w:rsid w:val="00E20EF9"/>
    <w:rsid w:val="00E2203E"/>
    <w:rsid w:val="00E2468D"/>
    <w:rsid w:val="00E24696"/>
    <w:rsid w:val="00E248B6"/>
    <w:rsid w:val="00E25074"/>
    <w:rsid w:val="00E257D4"/>
    <w:rsid w:val="00E2596C"/>
    <w:rsid w:val="00E25988"/>
    <w:rsid w:val="00E25AC6"/>
    <w:rsid w:val="00E26106"/>
    <w:rsid w:val="00E271B2"/>
    <w:rsid w:val="00E27FB7"/>
    <w:rsid w:val="00E30CCB"/>
    <w:rsid w:val="00E31141"/>
    <w:rsid w:val="00E3176D"/>
    <w:rsid w:val="00E317EB"/>
    <w:rsid w:val="00E31F1B"/>
    <w:rsid w:val="00E31FD9"/>
    <w:rsid w:val="00E32097"/>
    <w:rsid w:val="00E3249F"/>
    <w:rsid w:val="00E32524"/>
    <w:rsid w:val="00E32BB5"/>
    <w:rsid w:val="00E330CF"/>
    <w:rsid w:val="00E335D7"/>
    <w:rsid w:val="00E35022"/>
    <w:rsid w:val="00E3511E"/>
    <w:rsid w:val="00E35443"/>
    <w:rsid w:val="00E35B87"/>
    <w:rsid w:val="00E35D74"/>
    <w:rsid w:val="00E35EE3"/>
    <w:rsid w:val="00E37486"/>
    <w:rsid w:val="00E37A1B"/>
    <w:rsid w:val="00E411E4"/>
    <w:rsid w:val="00E42176"/>
    <w:rsid w:val="00E421EE"/>
    <w:rsid w:val="00E437E6"/>
    <w:rsid w:val="00E44092"/>
    <w:rsid w:val="00E44534"/>
    <w:rsid w:val="00E4461E"/>
    <w:rsid w:val="00E4495B"/>
    <w:rsid w:val="00E44A94"/>
    <w:rsid w:val="00E468BC"/>
    <w:rsid w:val="00E47A2B"/>
    <w:rsid w:val="00E503CA"/>
    <w:rsid w:val="00E50D10"/>
    <w:rsid w:val="00E513B7"/>
    <w:rsid w:val="00E5144F"/>
    <w:rsid w:val="00E52318"/>
    <w:rsid w:val="00E5253F"/>
    <w:rsid w:val="00E53025"/>
    <w:rsid w:val="00E53CD6"/>
    <w:rsid w:val="00E54AC9"/>
    <w:rsid w:val="00E553B0"/>
    <w:rsid w:val="00E557EF"/>
    <w:rsid w:val="00E55A42"/>
    <w:rsid w:val="00E55ED2"/>
    <w:rsid w:val="00E5616A"/>
    <w:rsid w:val="00E561D5"/>
    <w:rsid w:val="00E56A62"/>
    <w:rsid w:val="00E56EAF"/>
    <w:rsid w:val="00E6013A"/>
    <w:rsid w:val="00E602B6"/>
    <w:rsid w:val="00E6036B"/>
    <w:rsid w:val="00E607D0"/>
    <w:rsid w:val="00E60B6E"/>
    <w:rsid w:val="00E61FF0"/>
    <w:rsid w:val="00E63C24"/>
    <w:rsid w:val="00E646DE"/>
    <w:rsid w:val="00E64B5D"/>
    <w:rsid w:val="00E64E40"/>
    <w:rsid w:val="00E657D0"/>
    <w:rsid w:val="00E6653B"/>
    <w:rsid w:val="00E66683"/>
    <w:rsid w:val="00E66776"/>
    <w:rsid w:val="00E668BA"/>
    <w:rsid w:val="00E66C4C"/>
    <w:rsid w:val="00E674A4"/>
    <w:rsid w:val="00E676E0"/>
    <w:rsid w:val="00E67C30"/>
    <w:rsid w:val="00E67F5B"/>
    <w:rsid w:val="00E67F69"/>
    <w:rsid w:val="00E70022"/>
    <w:rsid w:val="00E70482"/>
    <w:rsid w:val="00E70719"/>
    <w:rsid w:val="00E70ABA"/>
    <w:rsid w:val="00E70AE9"/>
    <w:rsid w:val="00E70FB7"/>
    <w:rsid w:val="00E71255"/>
    <w:rsid w:val="00E7217C"/>
    <w:rsid w:val="00E72263"/>
    <w:rsid w:val="00E7261C"/>
    <w:rsid w:val="00E72C41"/>
    <w:rsid w:val="00E74B70"/>
    <w:rsid w:val="00E74EC1"/>
    <w:rsid w:val="00E7688A"/>
    <w:rsid w:val="00E772A8"/>
    <w:rsid w:val="00E779F5"/>
    <w:rsid w:val="00E8125A"/>
    <w:rsid w:val="00E814F3"/>
    <w:rsid w:val="00E81521"/>
    <w:rsid w:val="00E8160E"/>
    <w:rsid w:val="00E83A1A"/>
    <w:rsid w:val="00E8417D"/>
    <w:rsid w:val="00E8423F"/>
    <w:rsid w:val="00E844E2"/>
    <w:rsid w:val="00E847C9"/>
    <w:rsid w:val="00E8483E"/>
    <w:rsid w:val="00E855DD"/>
    <w:rsid w:val="00E861F8"/>
    <w:rsid w:val="00E87B08"/>
    <w:rsid w:val="00E90305"/>
    <w:rsid w:val="00E90B8D"/>
    <w:rsid w:val="00E90DF1"/>
    <w:rsid w:val="00E912CF"/>
    <w:rsid w:val="00E93067"/>
    <w:rsid w:val="00E93401"/>
    <w:rsid w:val="00E94EFD"/>
    <w:rsid w:val="00E94FDE"/>
    <w:rsid w:val="00E94FE3"/>
    <w:rsid w:val="00E950F9"/>
    <w:rsid w:val="00E95454"/>
    <w:rsid w:val="00E95DA1"/>
    <w:rsid w:val="00E95DE1"/>
    <w:rsid w:val="00E95FDF"/>
    <w:rsid w:val="00E9606D"/>
    <w:rsid w:val="00E9660D"/>
    <w:rsid w:val="00E966C1"/>
    <w:rsid w:val="00E97503"/>
    <w:rsid w:val="00E9765F"/>
    <w:rsid w:val="00E97769"/>
    <w:rsid w:val="00E97EB0"/>
    <w:rsid w:val="00E97ED3"/>
    <w:rsid w:val="00E97EEB"/>
    <w:rsid w:val="00EA090B"/>
    <w:rsid w:val="00EA0927"/>
    <w:rsid w:val="00EA0E97"/>
    <w:rsid w:val="00EA2548"/>
    <w:rsid w:val="00EA2FFB"/>
    <w:rsid w:val="00EA37F7"/>
    <w:rsid w:val="00EA506D"/>
    <w:rsid w:val="00EA59AC"/>
    <w:rsid w:val="00EA6079"/>
    <w:rsid w:val="00EA66A4"/>
    <w:rsid w:val="00EB06A8"/>
    <w:rsid w:val="00EB0AAD"/>
    <w:rsid w:val="00EB1CBF"/>
    <w:rsid w:val="00EB1D39"/>
    <w:rsid w:val="00EB27A3"/>
    <w:rsid w:val="00EB2826"/>
    <w:rsid w:val="00EB3C50"/>
    <w:rsid w:val="00EB44C9"/>
    <w:rsid w:val="00EB46BD"/>
    <w:rsid w:val="00EB4CDB"/>
    <w:rsid w:val="00EB5A37"/>
    <w:rsid w:val="00EB60B7"/>
    <w:rsid w:val="00EB688D"/>
    <w:rsid w:val="00EB6A31"/>
    <w:rsid w:val="00EB6E80"/>
    <w:rsid w:val="00EB7565"/>
    <w:rsid w:val="00EC03D6"/>
    <w:rsid w:val="00EC0A23"/>
    <w:rsid w:val="00EC117F"/>
    <w:rsid w:val="00EC26CD"/>
    <w:rsid w:val="00EC34C1"/>
    <w:rsid w:val="00EC3642"/>
    <w:rsid w:val="00EC3989"/>
    <w:rsid w:val="00EC40F7"/>
    <w:rsid w:val="00EC4B4F"/>
    <w:rsid w:val="00EC4F3D"/>
    <w:rsid w:val="00EC533B"/>
    <w:rsid w:val="00EC5DDD"/>
    <w:rsid w:val="00EC694E"/>
    <w:rsid w:val="00EC7162"/>
    <w:rsid w:val="00EC7439"/>
    <w:rsid w:val="00EC75F0"/>
    <w:rsid w:val="00ED17D4"/>
    <w:rsid w:val="00ED1B3F"/>
    <w:rsid w:val="00ED1F7C"/>
    <w:rsid w:val="00ED2D4C"/>
    <w:rsid w:val="00ED459A"/>
    <w:rsid w:val="00ED4EF2"/>
    <w:rsid w:val="00ED50B9"/>
    <w:rsid w:val="00ED64E0"/>
    <w:rsid w:val="00ED76EB"/>
    <w:rsid w:val="00EE001B"/>
    <w:rsid w:val="00EE0064"/>
    <w:rsid w:val="00EE0E48"/>
    <w:rsid w:val="00EE161A"/>
    <w:rsid w:val="00EE1B5E"/>
    <w:rsid w:val="00EE2048"/>
    <w:rsid w:val="00EE2FA5"/>
    <w:rsid w:val="00EE3A13"/>
    <w:rsid w:val="00EE4205"/>
    <w:rsid w:val="00EE4C8F"/>
    <w:rsid w:val="00EE7AFC"/>
    <w:rsid w:val="00EF06A0"/>
    <w:rsid w:val="00EF06E0"/>
    <w:rsid w:val="00EF1485"/>
    <w:rsid w:val="00EF252E"/>
    <w:rsid w:val="00EF2DC9"/>
    <w:rsid w:val="00EF33F0"/>
    <w:rsid w:val="00EF4FAB"/>
    <w:rsid w:val="00EF54BA"/>
    <w:rsid w:val="00EF564B"/>
    <w:rsid w:val="00EF5D39"/>
    <w:rsid w:val="00EF60D7"/>
    <w:rsid w:val="00EF7816"/>
    <w:rsid w:val="00EF79FE"/>
    <w:rsid w:val="00EF7A43"/>
    <w:rsid w:val="00F0020D"/>
    <w:rsid w:val="00F006E5"/>
    <w:rsid w:val="00F00A36"/>
    <w:rsid w:val="00F0104F"/>
    <w:rsid w:val="00F01276"/>
    <w:rsid w:val="00F013EC"/>
    <w:rsid w:val="00F01599"/>
    <w:rsid w:val="00F01FCB"/>
    <w:rsid w:val="00F02538"/>
    <w:rsid w:val="00F04537"/>
    <w:rsid w:val="00F054D9"/>
    <w:rsid w:val="00F10E7F"/>
    <w:rsid w:val="00F1171C"/>
    <w:rsid w:val="00F1198D"/>
    <w:rsid w:val="00F11DE1"/>
    <w:rsid w:val="00F12A9D"/>
    <w:rsid w:val="00F13116"/>
    <w:rsid w:val="00F13152"/>
    <w:rsid w:val="00F149D5"/>
    <w:rsid w:val="00F1565E"/>
    <w:rsid w:val="00F16705"/>
    <w:rsid w:val="00F16BBE"/>
    <w:rsid w:val="00F1717D"/>
    <w:rsid w:val="00F17578"/>
    <w:rsid w:val="00F20C36"/>
    <w:rsid w:val="00F20FAB"/>
    <w:rsid w:val="00F21584"/>
    <w:rsid w:val="00F2175E"/>
    <w:rsid w:val="00F219C1"/>
    <w:rsid w:val="00F21AE4"/>
    <w:rsid w:val="00F21D23"/>
    <w:rsid w:val="00F21DA8"/>
    <w:rsid w:val="00F2335F"/>
    <w:rsid w:val="00F23A44"/>
    <w:rsid w:val="00F23B67"/>
    <w:rsid w:val="00F23F32"/>
    <w:rsid w:val="00F24150"/>
    <w:rsid w:val="00F25815"/>
    <w:rsid w:val="00F26B5C"/>
    <w:rsid w:val="00F27114"/>
    <w:rsid w:val="00F278D1"/>
    <w:rsid w:val="00F27EB5"/>
    <w:rsid w:val="00F30003"/>
    <w:rsid w:val="00F30B79"/>
    <w:rsid w:val="00F311DD"/>
    <w:rsid w:val="00F311DF"/>
    <w:rsid w:val="00F32A71"/>
    <w:rsid w:val="00F332D4"/>
    <w:rsid w:val="00F35C57"/>
    <w:rsid w:val="00F36B49"/>
    <w:rsid w:val="00F36DBE"/>
    <w:rsid w:val="00F370CA"/>
    <w:rsid w:val="00F3785F"/>
    <w:rsid w:val="00F37C54"/>
    <w:rsid w:val="00F41B02"/>
    <w:rsid w:val="00F41C88"/>
    <w:rsid w:val="00F41DBB"/>
    <w:rsid w:val="00F42284"/>
    <w:rsid w:val="00F42363"/>
    <w:rsid w:val="00F4250D"/>
    <w:rsid w:val="00F4346A"/>
    <w:rsid w:val="00F4346B"/>
    <w:rsid w:val="00F43FDB"/>
    <w:rsid w:val="00F44961"/>
    <w:rsid w:val="00F44D70"/>
    <w:rsid w:val="00F452FA"/>
    <w:rsid w:val="00F4548C"/>
    <w:rsid w:val="00F45606"/>
    <w:rsid w:val="00F46250"/>
    <w:rsid w:val="00F4678D"/>
    <w:rsid w:val="00F47048"/>
    <w:rsid w:val="00F4738C"/>
    <w:rsid w:val="00F47643"/>
    <w:rsid w:val="00F523FD"/>
    <w:rsid w:val="00F52895"/>
    <w:rsid w:val="00F52957"/>
    <w:rsid w:val="00F52C05"/>
    <w:rsid w:val="00F5352A"/>
    <w:rsid w:val="00F53C79"/>
    <w:rsid w:val="00F53F4A"/>
    <w:rsid w:val="00F5404D"/>
    <w:rsid w:val="00F54B46"/>
    <w:rsid w:val="00F554D4"/>
    <w:rsid w:val="00F56C6F"/>
    <w:rsid w:val="00F57361"/>
    <w:rsid w:val="00F57B71"/>
    <w:rsid w:val="00F60975"/>
    <w:rsid w:val="00F60AAF"/>
    <w:rsid w:val="00F61857"/>
    <w:rsid w:val="00F6195A"/>
    <w:rsid w:val="00F62443"/>
    <w:rsid w:val="00F624A7"/>
    <w:rsid w:val="00F628DC"/>
    <w:rsid w:val="00F6290A"/>
    <w:rsid w:val="00F62AEF"/>
    <w:rsid w:val="00F63030"/>
    <w:rsid w:val="00F63446"/>
    <w:rsid w:val="00F63A21"/>
    <w:rsid w:val="00F63AF4"/>
    <w:rsid w:val="00F642AF"/>
    <w:rsid w:val="00F646B4"/>
    <w:rsid w:val="00F64DC0"/>
    <w:rsid w:val="00F65714"/>
    <w:rsid w:val="00F657C4"/>
    <w:rsid w:val="00F664DC"/>
    <w:rsid w:val="00F670C2"/>
    <w:rsid w:val="00F67783"/>
    <w:rsid w:val="00F67EB3"/>
    <w:rsid w:val="00F67FD0"/>
    <w:rsid w:val="00F70454"/>
    <w:rsid w:val="00F722AC"/>
    <w:rsid w:val="00F731A9"/>
    <w:rsid w:val="00F734DB"/>
    <w:rsid w:val="00F73F84"/>
    <w:rsid w:val="00F74284"/>
    <w:rsid w:val="00F74927"/>
    <w:rsid w:val="00F753BB"/>
    <w:rsid w:val="00F75530"/>
    <w:rsid w:val="00F759B3"/>
    <w:rsid w:val="00F75E26"/>
    <w:rsid w:val="00F762CF"/>
    <w:rsid w:val="00F76CD8"/>
    <w:rsid w:val="00F77567"/>
    <w:rsid w:val="00F80001"/>
    <w:rsid w:val="00F80776"/>
    <w:rsid w:val="00F80CA2"/>
    <w:rsid w:val="00F82115"/>
    <w:rsid w:val="00F822F8"/>
    <w:rsid w:val="00F829BA"/>
    <w:rsid w:val="00F8310F"/>
    <w:rsid w:val="00F83134"/>
    <w:rsid w:val="00F83979"/>
    <w:rsid w:val="00F83B80"/>
    <w:rsid w:val="00F83D57"/>
    <w:rsid w:val="00F83E3A"/>
    <w:rsid w:val="00F8421D"/>
    <w:rsid w:val="00F849A9"/>
    <w:rsid w:val="00F84E48"/>
    <w:rsid w:val="00F859C0"/>
    <w:rsid w:val="00F8669E"/>
    <w:rsid w:val="00F86754"/>
    <w:rsid w:val="00F868D4"/>
    <w:rsid w:val="00F86B83"/>
    <w:rsid w:val="00F876C1"/>
    <w:rsid w:val="00F87839"/>
    <w:rsid w:val="00F878A3"/>
    <w:rsid w:val="00F90029"/>
    <w:rsid w:val="00F90137"/>
    <w:rsid w:val="00F90AA9"/>
    <w:rsid w:val="00F9184A"/>
    <w:rsid w:val="00F91D1A"/>
    <w:rsid w:val="00F9212A"/>
    <w:rsid w:val="00F92B9F"/>
    <w:rsid w:val="00F93964"/>
    <w:rsid w:val="00F93C33"/>
    <w:rsid w:val="00F93C9E"/>
    <w:rsid w:val="00F93FE2"/>
    <w:rsid w:val="00F94690"/>
    <w:rsid w:val="00F94D3E"/>
    <w:rsid w:val="00F94DF9"/>
    <w:rsid w:val="00F95099"/>
    <w:rsid w:val="00F95100"/>
    <w:rsid w:val="00F95C1D"/>
    <w:rsid w:val="00F9604F"/>
    <w:rsid w:val="00F9634B"/>
    <w:rsid w:val="00F96634"/>
    <w:rsid w:val="00F96873"/>
    <w:rsid w:val="00F96E25"/>
    <w:rsid w:val="00F972E1"/>
    <w:rsid w:val="00F973B0"/>
    <w:rsid w:val="00F973C9"/>
    <w:rsid w:val="00F97D7D"/>
    <w:rsid w:val="00FA0275"/>
    <w:rsid w:val="00FA03C3"/>
    <w:rsid w:val="00FA14D1"/>
    <w:rsid w:val="00FA156A"/>
    <w:rsid w:val="00FA19CB"/>
    <w:rsid w:val="00FA248E"/>
    <w:rsid w:val="00FA3117"/>
    <w:rsid w:val="00FA318F"/>
    <w:rsid w:val="00FA414B"/>
    <w:rsid w:val="00FA437E"/>
    <w:rsid w:val="00FA4618"/>
    <w:rsid w:val="00FA49BA"/>
    <w:rsid w:val="00FA4D6F"/>
    <w:rsid w:val="00FA5200"/>
    <w:rsid w:val="00FA5664"/>
    <w:rsid w:val="00FA5FB2"/>
    <w:rsid w:val="00FA60CB"/>
    <w:rsid w:val="00FA6A53"/>
    <w:rsid w:val="00FA6ED1"/>
    <w:rsid w:val="00FA6F3B"/>
    <w:rsid w:val="00FA7024"/>
    <w:rsid w:val="00FA7F20"/>
    <w:rsid w:val="00FB1003"/>
    <w:rsid w:val="00FB131A"/>
    <w:rsid w:val="00FB1642"/>
    <w:rsid w:val="00FB2017"/>
    <w:rsid w:val="00FB27BC"/>
    <w:rsid w:val="00FB3045"/>
    <w:rsid w:val="00FB32B4"/>
    <w:rsid w:val="00FB3661"/>
    <w:rsid w:val="00FB44B8"/>
    <w:rsid w:val="00FB4562"/>
    <w:rsid w:val="00FB4579"/>
    <w:rsid w:val="00FB485E"/>
    <w:rsid w:val="00FB514E"/>
    <w:rsid w:val="00FB5936"/>
    <w:rsid w:val="00FB664F"/>
    <w:rsid w:val="00FB7182"/>
    <w:rsid w:val="00FB7E50"/>
    <w:rsid w:val="00FC011C"/>
    <w:rsid w:val="00FC02C8"/>
    <w:rsid w:val="00FC1A2C"/>
    <w:rsid w:val="00FC1B56"/>
    <w:rsid w:val="00FC1D18"/>
    <w:rsid w:val="00FC1F96"/>
    <w:rsid w:val="00FC2570"/>
    <w:rsid w:val="00FC292E"/>
    <w:rsid w:val="00FC2A54"/>
    <w:rsid w:val="00FC3855"/>
    <w:rsid w:val="00FC3DD6"/>
    <w:rsid w:val="00FC411E"/>
    <w:rsid w:val="00FC44DD"/>
    <w:rsid w:val="00FC4972"/>
    <w:rsid w:val="00FC4F7C"/>
    <w:rsid w:val="00FC5C99"/>
    <w:rsid w:val="00FC62C3"/>
    <w:rsid w:val="00FC6E42"/>
    <w:rsid w:val="00FC737D"/>
    <w:rsid w:val="00FC77F6"/>
    <w:rsid w:val="00FD1462"/>
    <w:rsid w:val="00FD15B1"/>
    <w:rsid w:val="00FD1813"/>
    <w:rsid w:val="00FD309F"/>
    <w:rsid w:val="00FD342D"/>
    <w:rsid w:val="00FD36D9"/>
    <w:rsid w:val="00FD392E"/>
    <w:rsid w:val="00FD3E25"/>
    <w:rsid w:val="00FD4C0A"/>
    <w:rsid w:val="00FD547B"/>
    <w:rsid w:val="00FD5648"/>
    <w:rsid w:val="00FD5A18"/>
    <w:rsid w:val="00FD6786"/>
    <w:rsid w:val="00FD67C7"/>
    <w:rsid w:val="00FD688F"/>
    <w:rsid w:val="00FD6A8D"/>
    <w:rsid w:val="00FD712A"/>
    <w:rsid w:val="00FD7352"/>
    <w:rsid w:val="00FD7D98"/>
    <w:rsid w:val="00FD7F40"/>
    <w:rsid w:val="00FE0045"/>
    <w:rsid w:val="00FE0241"/>
    <w:rsid w:val="00FE0767"/>
    <w:rsid w:val="00FE13A4"/>
    <w:rsid w:val="00FE1DA6"/>
    <w:rsid w:val="00FE21F6"/>
    <w:rsid w:val="00FE318C"/>
    <w:rsid w:val="00FE3C0D"/>
    <w:rsid w:val="00FE3F82"/>
    <w:rsid w:val="00FE482A"/>
    <w:rsid w:val="00FE4D5D"/>
    <w:rsid w:val="00FE5308"/>
    <w:rsid w:val="00FE544B"/>
    <w:rsid w:val="00FE57A5"/>
    <w:rsid w:val="00FE6A4D"/>
    <w:rsid w:val="00FE7A4B"/>
    <w:rsid w:val="00FF15DC"/>
    <w:rsid w:val="00FF19E6"/>
    <w:rsid w:val="00FF216B"/>
    <w:rsid w:val="00FF273D"/>
    <w:rsid w:val="00FF33C0"/>
    <w:rsid w:val="00FF3884"/>
    <w:rsid w:val="00FF3D28"/>
    <w:rsid w:val="00FF478F"/>
    <w:rsid w:val="00FF48B3"/>
    <w:rsid w:val="00FF4D95"/>
    <w:rsid w:val="00FF62E4"/>
    <w:rsid w:val="00FF756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82625" fillcolor="white">
      <v:fill color="white"/>
    </o:shapedefaults>
    <o:shapelayout v:ext="edit">
      <o:idmap v:ext="edit" data="1"/>
    </o:shapelayout>
  </w:shapeDefaults>
  <w:decimalSymbol w:val=","/>
  <w:listSeparator w:val=";"/>
  <w14:docId w14:val="52AA67D3"/>
  <w15:chartTrackingRefBased/>
  <w15:docId w15:val="{F5F90170-0BBB-4205-89CD-DC70E37E46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able of figures" w:uiPriority="99"/>
    <w:lsdException w:name="Title" w:qFormat="1"/>
    <w:lsdException w:name="Default Paragraph Font" w:uiPriority="1"/>
    <w:lsdException w:name="Subtitle" w:qFormat="1"/>
    <w:lsdException w:name="Hyperlink" w:uiPriority="99"/>
    <w:lsdException w:name="Strong" w:qFormat="1"/>
    <w:lsdException w:name="Emphasis" w:qFormat="1"/>
    <w:lsdException w:name="HTML Typewriter" w:semiHidden="1" w:unhideWhenUsed="1"/>
    <w:lsdException w:name="HTML Variable"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05540"/>
    <w:rPr>
      <w:rFonts w:ascii="Verdana" w:hAnsi="Verdana"/>
      <w:sz w:val="18"/>
      <w:lang w:eastAsia="en-US"/>
    </w:rPr>
  </w:style>
  <w:style w:type="paragraph" w:styleId="Heading1">
    <w:name w:val="heading 1"/>
    <w:basedOn w:val="Normal"/>
    <w:next w:val="Normal"/>
    <w:link w:val="Heading1Char"/>
    <w:qFormat/>
    <w:rsid w:val="00705540"/>
    <w:pPr>
      <w:keepNext/>
      <w:pageBreakBefore/>
      <w:numPr>
        <w:numId w:val="1"/>
      </w:numPr>
      <w:tabs>
        <w:tab w:val="left" w:pos="0"/>
      </w:tabs>
      <w:spacing w:after="160"/>
      <w:ind w:hanging="357"/>
      <w:outlineLvl w:val="0"/>
    </w:pPr>
    <w:rPr>
      <w:b/>
      <w:color w:val="0066A2"/>
      <w:sz w:val="26"/>
      <w:szCs w:val="26"/>
    </w:rPr>
  </w:style>
  <w:style w:type="paragraph" w:styleId="Heading2">
    <w:name w:val="heading 2"/>
    <w:basedOn w:val="Heading1"/>
    <w:next w:val="Normal"/>
    <w:link w:val="Heading2Char"/>
    <w:qFormat/>
    <w:rsid w:val="00705540"/>
    <w:pPr>
      <w:pageBreakBefore w:val="0"/>
      <w:numPr>
        <w:ilvl w:val="1"/>
      </w:numPr>
      <w:tabs>
        <w:tab w:val="clear" w:pos="360"/>
      </w:tabs>
      <w:spacing w:before="120" w:after="0"/>
      <w:ind w:hanging="357"/>
      <w:outlineLvl w:val="1"/>
    </w:pPr>
    <w:rPr>
      <w:sz w:val="24"/>
    </w:rPr>
  </w:style>
  <w:style w:type="paragraph" w:styleId="Heading3">
    <w:name w:val="heading 3"/>
    <w:basedOn w:val="Heading2"/>
    <w:next w:val="Normal"/>
    <w:qFormat/>
    <w:rsid w:val="00705540"/>
    <w:pPr>
      <w:numPr>
        <w:ilvl w:val="2"/>
      </w:numPr>
      <w:tabs>
        <w:tab w:val="clear" w:pos="360"/>
      </w:tabs>
      <w:ind w:hanging="357"/>
      <w:outlineLvl w:val="2"/>
    </w:pPr>
    <w:rPr>
      <w:sz w:val="22"/>
    </w:rPr>
  </w:style>
  <w:style w:type="paragraph" w:styleId="Heading4">
    <w:name w:val="heading 4"/>
    <w:basedOn w:val="Heading3"/>
    <w:next w:val="Normal"/>
    <w:qFormat/>
    <w:rsid w:val="00705540"/>
    <w:pPr>
      <w:numPr>
        <w:ilvl w:val="3"/>
      </w:numPr>
      <w:tabs>
        <w:tab w:val="clear" w:pos="360"/>
      </w:tabs>
      <w:ind w:hanging="357"/>
      <w:outlineLvl w:val="3"/>
    </w:pPr>
    <w:rPr>
      <w:sz w:val="20"/>
    </w:rPr>
  </w:style>
  <w:style w:type="paragraph" w:styleId="Heading5">
    <w:name w:val="heading 5"/>
    <w:basedOn w:val="Heading4"/>
    <w:next w:val="Normal"/>
    <w:qFormat/>
    <w:rsid w:val="00705540"/>
    <w:pPr>
      <w:numPr>
        <w:ilvl w:val="0"/>
        <w:numId w:val="0"/>
      </w:numPr>
      <w:tabs>
        <w:tab w:val="left" w:pos="0"/>
      </w:tabs>
      <w:ind w:hanging="357"/>
      <w:outlineLvl w:val="4"/>
    </w:pPr>
    <w:rPr>
      <w:sz w:val="18"/>
    </w:rPr>
  </w:style>
  <w:style w:type="paragraph" w:styleId="Heading6">
    <w:name w:val="heading 6"/>
    <w:basedOn w:val="Heading4"/>
    <w:next w:val="Normal"/>
    <w:qFormat/>
    <w:rsid w:val="00705540"/>
    <w:pPr>
      <w:numPr>
        <w:ilvl w:val="0"/>
        <w:numId w:val="0"/>
      </w:numPr>
      <w:ind w:hanging="360"/>
      <w:outlineLvl w:val="5"/>
    </w:pPr>
  </w:style>
  <w:style w:type="paragraph" w:styleId="Heading7">
    <w:name w:val="heading 7"/>
    <w:basedOn w:val="Heading4"/>
    <w:next w:val="Normal"/>
    <w:qFormat/>
    <w:rsid w:val="00705540"/>
    <w:pPr>
      <w:numPr>
        <w:ilvl w:val="0"/>
        <w:numId w:val="0"/>
      </w:numPr>
      <w:ind w:hanging="360"/>
      <w:outlineLvl w:val="6"/>
    </w:pPr>
  </w:style>
  <w:style w:type="paragraph" w:styleId="Heading8">
    <w:name w:val="heading 8"/>
    <w:basedOn w:val="Heading4"/>
    <w:next w:val="Normal"/>
    <w:qFormat/>
    <w:rsid w:val="00705540"/>
    <w:pPr>
      <w:numPr>
        <w:ilvl w:val="0"/>
        <w:numId w:val="0"/>
      </w:numPr>
      <w:ind w:hanging="360"/>
      <w:outlineLvl w:val="7"/>
    </w:pPr>
  </w:style>
  <w:style w:type="paragraph" w:styleId="Heading9">
    <w:name w:val="heading 9"/>
    <w:basedOn w:val="Heading4"/>
    <w:next w:val="Normal"/>
    <w:qFormat/>
    <w:rsid w:val="00705540"/>
    <w:pPr>
      <w:numPr>
        <w:ilvl w:val="0"/>
        <w:numId w:val="0"/>
      </w:numPr>
      <w:ind w:hanging="360"/>
      <w:outlineLvl w:val="8"/>
    </w:pPr>
  </w:style>
  <w:style w:type="character" w:default="1" w:styleId="DefaultParagraphFont">
    <w:name w:val="Default Paragraph Font"/>
    <w:uiPriority w:val="1"/>
    <w:semiHidden/>
    <w:unhideWhenUsed/>
    <w:rsid w:val="0070554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705540"/>
  </w:style>
  <w:style w:type="paragraph" w:customStyle="1" w:styleId="Appendix">
    <w:name w:val="Appendix"/>
    <w:basedOn w:val="Normal"/>
    <w:next w:val="BodyText"/>
    <w:semiHidden/>
    <w:rsid w:val="00705540"/>
    <w:pPr>
      <w:keepNext/>
      <w:pageBreakBefore/>
      <w:tabs>
        <w:tab w:val="left" w:pos="1559"/>
      </w:tabs>
      <w:spacing w:after="240"/>
      <w:ind w:left="1559" w:hanging="1559"/>
    </w:pPr>
    <w:rPr>
      <w:color w:val="0066A2"/>
      <w:sz w:val="22"/>
      <w:szCs w:val="22"/>
    </w:rPr>
  </w:style>
  <w:style w:type="paragraph" w:styleId="BodyText">
    <w:name w:val="Body Text"/>
    <w:aliases w:val="Tempo Body Text"/>
    <w:basedOn w:val="Normal"/>
    <w:link w:val="BodyTextChar"/>
    <w:semiHidden/>
    <w:rsid w:val="00705540"/>
  </w:style>
  <w:style w:type="paragraph" w:customStyle="1" w:styleId="sysCopyright">
    <w:name w:val="sys Copyright"/>
    <w:basedOn w:val="Normal"/>
    <w:semiHidden/>
    <w:rsid w:val="00705540"/>
    <w:pPr>
      <w:framePr w:hSpace="142" w:vSpace="142" w:wrap="around" w:vAnchor="page" w:hAnchor="text" w:yAlign="bottom"/>
      <w:spacing w:after="840"/>
    </w:pPr>
    <w:rPr>
      <w:sz w:val="14"/>
    </w:rPr>
  </w:style>
  <w:style w:type="paragraph" w:customStyle="1" w:styleId="sysDocStatistics">
    <w:name w:val="sys Doc Statistics"/>
    <w:basedOn w:val="Normal"/>
    <w:semiHidden/>
    <w:rsid w:val="00705540"/>
    <w:pPr>
      <w:tabs>
        <w:tab w:val="right" w:pos="3119"/>
      </w:tabs>
      <w:ind w:left="3260" w:hanging="3260"/>
    </w:pPr>
  </w:style>
  <w:style w:type="paragraph" w:customStyle="1" w:styleId="sysDocStatisticsOwner">
    <w:name w:val="sys Doc Statistics Owner"/>
    <w:basedOn w:val="sysDocStatistics"/>
    <w:semiHidden/>
    <w:rsid w:val="00705540"/>
    <w:pPr>
      <w:tabs>
        <w:tab w:val="left" w:pos="5670"/>
      </w:tabs>
      <w:spacing w:before="480"/>
    </w:pPr>
  </w:style>
  <w:style w:type="character" w:customStyle="1" w:styleId="sysDocStatisticslbl">
    <w:name w:val="sys Doc Statistics lbl"/>
    <w:basedOn w:val="DefaultParagraphFont"/>
    <w:semiHidden/>
    <w:rsid w:val="00705540"/>
    <w:rPr>
      <w:rFonts w:ascii="Verdana" w:hAnsi="Verdana"/>
      <w:b/>
      <w:smallCaps/>
      <w:spacing w:val="0"/>
    </w:rPr>
  </w:style>
  <w:style w:type="paragraph" w:styleId="Footer">
    <w:name w:val="footer"/>
    <w:basedOn w:val="Normal"/>
    <w:semiHidden/>
    <w:rsid w:val="00705540"/>
    <w:rPr>
      <w:b/>
      <w:sz w:val="12"/>
      <w:szCs w:val="12"/>
    </w:rPr>
  </w:style>
  <w:style w:type="paragraph" w:customStyle="1" w:styleId="sysFooter2L">
    <w:name w:val="sys Footer 2 L"/>
    <w:basedOn w:val="Footer"/>
    <w:semiHidden/>
    <w:rsid w:val="00705540"/>
    <w:pPr>
      <w:framePr w:hSpace="142" w:wrap="around" w:vAnchor="text" w:hAnchor="text" w:y="1"/>
    </w:pPr>
    <w:rPr>
      <w:szCs w:val="16"/>
    </w:rPr>
  </w:style>
  <w:style w:type="paragraph" w:styleId="Header">
    <w:name w:val="header"/>
    <w:basedOn w:val="Normal"/>
    <w:semiHidden/>
    <w:rsid w:val="00705540"/>
    <w:rPr>
      <w:sz w:val="14"/>
    </w:rPr>
  </w:style>
  <w:style w:type="paragraph" w:customStyle="1" w:styleId="sysHeaders2L">
    <w:name w:val="sys Header s2 L"/>
    <w:basedOn w:val="Header"/>
    <w:semiHidden/>
    <w:rsid w:val="00705540"/>
    <w:pPr>
      <w:framePr w:wrap="around" w:vAnchor="text" w:hAnchor="text" w:y="1"/>
      <w:spacing w:before="120"/>
    </w:pPr>
  </w:style>
  <w:style w:type="paragraph" w:customStyle="1" w:styleId="sysHeaders2C">
    <w:name w:val="sys Header s2 C"/>
    <w:basedOn w:val="sysHeaders2L"/>
    <w:semiHidden/>
    <w:rsid w:val="00705540"/>
    <w:pPr>
      <w:framePr w:wrap="around" w:xAlign="center"/>
      <w:jc w:val="center"/>
    </w:pPr>
  </w:style>
  <w:style w:type="paragraph" w:customStyle="1" w:styleId="sysHeaders2R">
    <w:name w:val="sys Header s2 R"/>
    <w:basedOn w:val="sysHeaders2L"/>
    <w:semiHidden/>
    <w:rsid w:val="00705540"/>
    <w:pPr>
      <w:framePr w:wrap="around" w:xAlign="right"/>
      <w:ind w:right="28"/>
      <w:jc w:val="right"/>
    </w:pPr>
  </w:style>
  <w:style w:type="paragraph" w:customStyle="1" w:styleId="Heading0">
    <w:name w:val="Heading 0"/>
    <w:basedOn w:val="Heading1"/>
    <w:next w:val="BodyText"/>
    <w:semiHidden/>
    <w:rsid w:val="00705540"/>
    <w:pPr>
      <w:outlineLvl w:val="9"/>
    </w:pPr>
  </w:style>
  <w:style w:type="paragraph" w:customStyle="1" w:styleId="Heading0Custno">
    <w:name w:val="Heading 0 Cust no."/>
    <w:basedOn w:val="Heading1"/>
    <w:next w:val="BodyText"/>
    <w:semiHidden/>
    <w:rsid w:val="00705540"/>
    <w:pPr>
      <w:numPr>
        <w:numId w:val="0"/>
      </w:numPr>
      <w:tabs>
        <w:tab w:val="left" w:pos="0"/>
      </w:tabs>
      <w:ind w:hanging="403"/>
    </w:pPr>
  </w:style>
  <w:style w:type="paragraph" w:customStyle="1" w:styleId="Heading1Custno">
    <w:name w:val="Heading 1 Cust no."/>
    <w:basedOn w:val="Normal"/>
    <w:next w:val="BodyText"/>
    <w:semiHidden/>
    <w:rsid w:val="00705540"/>
    <w:pPr>
      <w:keepNext/>
      <w:pageBreakBefore/>
      <w:tabs>
        <w:tab w:val="right" w:pos="-357"/>
        <w:tab w:val="left" w:pos="0"/>
      </w:tabs>
      <w:ind w:hanging="1168"/>
    </w:pPr>
    <w:rPr>
      <w:b/>
      <w:color w:val="0066A2"/>
      <w:sz w:val="26"/>
      <w:szCs w:val="26"/>
    </w:rPr>
  </w:style>
  <w:style w:type="paragraph" w:customStyle="1" w:styleId="Heading2Custno">
    <w:name w:val="Heading 2 Cust no."/>
    <w:basedOn w:val="Heading1Custno"/>
    <w:next w:val="BodyText"/>
    <w:semiHidden/>
    <w:rsid w:val="00705540"/>
    <w:pPr>
      <w:spacing w:before="120"/>
    </w:pPr>
    <w:rPr>
      <w:sz w:val="24"/>
    </w:rPr>
  </w:style>
  <w:style w:type="paragraph" w:customStyle="1" w:styleId="Heading3Custno">
    <w:name w:val="Heading 3 Cust no."/>
    <w:basedOn w:val="Heading2Custno"/>
    <w:next w:val="BodyText"/>
    <w:semiHidden/>
    <w:rsid w:val="00705540"/>
    <w:rPr>
      <w:sz w:val="22"/>
    </w:rPr>
  </w:style>
  <w:style w:type="paragraph" w:customStyle="1" w:styleId="Heading4Custno">
    <w:name w:val="Heading 4 Cust no."/>
    <w:basedOn w:val="Heading3Custno"/>
    <w:next w:val="BodyText"/>
    <w:semiHidden/>
    <w:rsid w:val="00705540"/>
    <w:rPr>
      <w:sz w:val="20"/>
    </w:rPr>
  </w:style>
  <w:style w:type="character" w:customStyle="1" w:styleId="sysHeaderLable">
    <w:name w:val="sys Header Lable"/>
    <w:basedOn w:val="DefaultParagraphFont"/>
    <w:semiHidden/>
    <w:rsid w:val="00705540"/>
    <w:rPr>
      <w:rFonts w:ascii="Verdana" w:hAnsi="Verdana"/>
      <w:b/>
      <w:spacing w:val="0"/>
      <w:sz w:val="14"/>
      <w:szCs w:val="16"/>
    </w:rPr>
  </w:style>
  <w:style w:type="paragraph" w:styleId="ListBullet3">
    <w:name w:val="List Bullet 3"/>
    <w:basedOn w:val="Normal"/>
    <w:semiHidden/>
    <w:rsid w:val="00705540"/>
    <w:pPr>
      <w:numPr>
        <w:numId w:val="2"/>
      </w:numPr>
    </w:pPr>
  </w:style>
  <w:style w:type="paragraph" w:styleId="TOC1">
    <w:name w:val="toc 1"/>
    <w:basedOn w:val="Normal"/>
    <w:next w:val="Normal"/>
    <w:uiPriority w:val="39"/>
    <w:rsid w:val="00705540"/>
    <w:pPr>
      <w:tabs>
        <w:tab w:val="left" w:pos="709"/>
        <w:tab w:val="right" w:leader="dot" w:pos="9000"/>
      </w:tabs>
      <w:spacing w:before="120" w:after="120"/>
      <w:ind w:left="709" w:right="709" w:hanging="709"/>
    </w:pPr>
    <w:rPr>
      <w:sz w:val="20"/>
      <w:szCs w:val="24"/>
    </w:rPr>
  </w:style>
  <w:style w:type="paragraph" w:styleId="TOC2">
    <w:name w:val="toc 2"/>
    <w:basedOn w:val="TOC1"/>
    <w:next w:val="Normal"/>
    <w:uiPriority w:val="39"/>
    <w:rsid w:val="00705540"/>
    <w:pPr>
      <w:tabs>
        <w:tab w:val="clear" w:pos="709"/>
        <w:tab w:val="left" w:pos="706"/>
      </w:tabs>
      <w:spacing w:before="0" w:after="0"/>
    </w:pPr>
  </w:style>
  <w:style w:type="paragraph" w:styleId="TOC3">
    <w:name w:val="toc 3"/>
    <w:basedOn w:val="TOC2"/>
    <w:next w:val="Normal"/>
    <w:rsid w:val="00705540"/>
    <w:pPr>
      <w:tabs>
        <w:tab w:val="clear" w:pos="706"/>
        <w:tab w:val="left" w:pos="720"/>
      </w:tabs>
    </w:pPr>
  </w:style>
  <w:style w:type="paragraph" w:styleId="TOC4">
    <w:name w:val="toc 4"/>
    <w:basedOn w:val="TOC3"/>
    <w:next w:val="Normal"/>
    <w:semiHidden/>
    <w:rsid w:val="00705540"/>
  </w:style>
  <w:style w:type="paragraph" w:styleId="TOC5">
    <w:name w:val="toc 5"/>
    <w:basedOn w:val="TOC3"/>
    <w:next w:val="Normal"/>
    <w:semiHidden/>
    <w:rsid w:val="00705540"/>
    <w:pPr>
      <w:tabs>
        <w:tab w:val="clear" w:pos="9000"/>
        <w:tab w:val="right" w:leader="dot" w:pos="8998"/>
      </w:tabs>
    </w:pPr>
    <w:rPr>
      <w:lang w:eastAsia="nl-NL"/>
    </w:rPr>
  </w:style>
  <w:style w:type="paragraph" w:styleId="TOC6">
    <w:name w:val="toc 6"/>
    <w:basedOn w:val="TOC3"/>
    <w:next w:val="Normal"/>
    <w:semiHidden/>
    <w:rsid w:val="00705540"/>
  </w:style>
  <w:style w:type="paragraph" w:styleId="TOC7">
    <w:name w:val="toc 7"/>
    <w:basedOn w:val="TOC3"/>
    <w:next w:val="Normal"/>
    <w:semiHidden/>
    <w:rsid w:val="00705540"/>
  </w:style>
  <w:style w:type="paragraph" w:styleId="TOC8">
    <w:name w:val="toc 8"/>
    <w:basedOn w:val="TOC3"/>
    <w:next w:val="Normal"/>
    <w:semiHidden/>
    <w:rsid w:val="00705540"/>
  </w:style>
  <w:style w:type="paragraph" w:styleId="TOC9">
    <w:name w:val="toc 9"/>
    <w:basedOn w:val="TOC3"/>
    <w:next w:val="Normal"/>
    <w:semiHidden/>
    <w:rsid w:val="00705540"/>
  </w:style>
  <w:style w:type="paragraph" w:styleId="ListBullet">
    <w:name w:val="List Bullet"/>
    <w:basedOn w:val="Normal"/>
    <w:semiHidden/>
    <w:rsid w:val="00705540"/>
    <w:pPr>
      <w:numPr>
        <w:numId w:val="3"/>
      </w:numPr>
    </w:pPr>
  </w:style>
  <w:style w:type="paragraph" w:styleId="ListBullet2">
    <w:name w:val="List Bullet 2"/>
    <w:basedOn w:val="Normal"/>
    <w:semiHidden/>
    <w:rsid w:val="00705540"/>
    <w:pPr>
      <w:numPr>
        <w:numId w:val="4"/>
      </w:numPr>
    </w:pPr>
  </w:style>
  <w:style w:type="character" w:styleId="PageNumber">
    <w:name w:val="page number"/>
    <w:basedOn w:val="DefaultParagraphFont"/>
    <w:semiHidden/>
    <w:rsid w:val="00705540"/>
    <w:rPr>
      <w:rFonts w:ascii="Times New Roman" w:hAnsi="Times New Roman"/>
      <w:b/>
      <w:spacing w:val="0"/>
      <w:sz w:val="14"/>
      <w:szCs w:val="14"/>
      <w:vertAlign w:val="baseline"/>
    </w:rPr>
  </w:style>
  <w:style w:type="paragraph" w:customStyle="1" w:styleId="Part">
    <w:name w:val="Part"/>
    <w:basedOn w:val="Heading1"/>
    <w:next w:val="BodyText"/>
    <w:semiHidden/>
    <w:rsid w:val="00705540"/>
    <w:pPr>
      <w:pageBreakBefore w:val="0"/>
      <w:numPr>
        <w:numId w:val="0"/>
      </w:numPr>
      <w:tabs>
        <w:tab w:val="num" w:pos="0"/>
      </w:tabs>
      <w:spacing w:after="240"/>
    </w:pPr>
  </w:style>
  <w:style w:type="paragraph" w:customStyle="1" w:styleId="sysHidden">
    <w:name w:val="sys Hidden"/>
    <w:basedOn w:val="Normal"/>
    <w:semiHidden/>
    <w:rsid w:val="00705540"/>
    <w:rPr>
      <w:vanish/>
    </w:rPr>
  </w:style>
  <w:style w:type="paragraph" w:customStyle="1" w:styleId="sysHeaderField">
    <w:name w:val="sys HeaderField"/>
    <w:basedOn w:val="sysHidden"/>
    <w:semiHidden/>
    <w:rsid w:val="00705540"/>
  </w:style>
  <w:style w:type="paragraph" w:customStyle="1" w:styleId="sysPageOfPages">
    <w:name w:val="sys PageOfPages"/>
    <w:basedOn w:val="sysHidden"/>
    <w:semiHidden/>
    <w:rsid w:val="00705540"/>
  </w:style>
  <w:style w:type="paragraph" w:customStyle="1" w:styleId="sysClass">
    <w:name w:val="sys Class"/>
    <w:basedOn w:val="Normal"/>
    <w:semiHidden/>
    <w:rsid w:val="00705540"/>
    <w:pPr>
      <w:framePr w:w="3969" w:hSpace="181" w:wrap="notBeside" w:vAnchor="page" w:hAnchor="text" w:y="1231"/>
    </w:pPr>
    <w:rPr>
      <w:b/>
      <w:caps/>
      <w:sz w:val="16"/>
      <w:szCs w:val="18"/>
    </w:rPr>
  </w:style>
  <w:style w:type="paragraph" w:customStyle="1" w:styleId="sysWordMark">
    <w:name w:val="sys WordMark"/>
    <w:basedOn w:val="Normal"/>
    <w:semiHidden/>
    <w:rsid w:val="00705540"/>
    <w:pPr>
      <w:framePr w:w="2835" w:h="567" w:hRule="exact" w:hSpace="142" w:wrap="around" w:vAnchor="page" w:hAnchor="text" w:xAlign="right" w:y="965"/>
      <w:jc w:val="right"/>
    </w:pPr>
  </w:style>
  <w:style w:type="paragraph" w:styleId="Title">
    <w:name w:val="Title"/>
    <w:basedOn w:val="Normal"/>
    <w:next w:val="BodyText"/>
    <w:qFormat/>
    <w:rsid w:val="00705540"/>
    <w:pPr>
      <w:framePr w:w="4649" w:h="1247" w:hRule="exact" w:hSpace="142" w:vSpace="142" w:wrap="notBeside" w:vAnchor="page" w:hAnchor="margin" w:y="3800"/>
      <w:spacing w:line="360" w:lineRule="auto"/>
    </w:pPr>
    <w:rPr>
      <w:caps/>
    </w:rPr>
  </w:style>
  <w:style w:type="paragraph" w:customStyle="1" w:styleId="Titlecd">
    <w:name w:val="Title cd"/>
    <w:basedOn w:val="Title"/>
    <w:semiHidden/>
    <w:rsid w:val="00705540"/>
    <w:pPr>
      <w:framePr w:w="0" w:hRule="auto" w:wrap="notBeside" w:y="2813"/>
    </w:pPr>
  </w:style>
  <w:style w:type="paragraph" w:customStyle="1" w:styleId="sysFooter2">
    <w:name w:val="sys Footer 2"/>
    <w:basedOn w:val="Footer"/>
    <w:semiHidden/>
    <w:rsid w:val="00705540"/>
  </w:style>
  <w:style w:type="paragraph" w:customStyle="1" w:styleId="sysFooter2C">
    <w:name w:val="sys Footer 2 C"/>
    <w:basedOn w:val="sysFooter2L"/>
    <w:semiHidden/>
    <w:rsid w:val="00705540"/>
    <w:pPr>
      <w:framePr w:wrap="around" w:xAlign="center"/>
    </w:pPr>
  </w:style>
  <w:style w:type="paragraph" w:customStyle="1" w:styleId="sysFooter2R">
    <w:name w:val="sys Footer 2 R"/>
    <w:basedOn w:val="sysFooter2L"/>
    <w:semiHidden/>
    <w:rsid w:val="00705540"/>
    <w:pPr>
      <w:framePr w:wrap="around" w:xAlign="right"/>
      <w:ind w:right="28"/>
    </w:pPr>
  </w:style>
  <w:style w:type="paragraph" w:customStyle="1" w:styleId="sysFooter2Line">
    <w:name w:val="sys Footer 2 Line"/>
    <w:basedOn w:val="sysFooter2"/>
    <w:semiHidden/>
    <w:rsid w:val="00705540"/>
    <w:pPr>
      <w:pBdr>
        <w:bottom w:val="single" w:sz="6" w:space="1" w:color="000000"/>
      </w:pBdr>
      <w:spacing w:after="60"/>
    </w:pPr>
  </w:style>
  <w:style w:type="paragraph" w:customStyle="1" w:styleId="sysMAT">
    <w:name w:val="sys MAT"/>
    <w:basedOn w:val="sysCopyright"/>
    <w:semiHidden/>
    <w:rsid w:val="00705540"/>
    <w:pPr>
      <w:framePr w:wrap="around"/>
      <w:spacing w:after="600"/>
    </w:pPr>
  </w:style>
  <w:style w:type="paragraph" w:customStyle="1" w:styleId="sysLbl">
    <w:name w:val="sys Lbl"/>
    <w:basedOn w:val="Normal"/>
    <w:semiHidden/>
    <w:rsid w:val="00705540"/>
    <w:rPr>
      <w:b/>
      <w:smallCaps/>
      <w:color w:val="FFFFFF"/>
      <w:sz w:val="16"/>
      <w:szCs w:val="18"/>
    </w:rPr>
  </w:style>
  <w:style w:type="paragraph" w:customStyle="1" w:styleId="sysHeaderLinebelow">
    <w:name w:val="sys Header Line below"/>
    <w:basedOn w:val="Header"/>
    <w:semiHidden/>
    <w:rsid w:val="00705540"/>
    <w:pPr>
      <w:pBdr>
        <w:bottom w:val="single" w:sz="4" w:space="1" w:color="000000"/>
      </w:pBdr>
    </w:pPr>
  </w:style>
  <w:style w:type="paragraph" w:customStyle="1" w:styleId="sysMATHeader">
    <w:name w:val="sys MAT Header"/>
    <w:basedOn w:val="Normal"/>
    <w:semiHidden/>
    <w:rsid w:val="00705540"/>
    <w:rPr>
      <w:color w:val="FFFFFF"/>
    </w:rPr>
  </w:style>
  <w:style w:type="character" w:customStyle="1" w:styleId="smallcaps">
    <w:name w:val="small caps"/>
    <w:basedOn w:val="DefaultParagraphFont"/>
    <w:semiHidden/>
    <w:rsid w:val="00705540"/>
    <w:rPr>
      <w:smallCaps/>
    </w:rPr>
  </w:style>
  <w:style w:type="paragraph" w:customStyle="1" w:styleId="sysMATText">
    <w:name w:val="sys MAT Text"/>
    <w:basedOn w:val="Normal"/>
    <w:semiHidden/>
    <w:rsid w:val="00705540"/>
    <w:rPr>
      <w:sz w:val="16"/>
    </w:rPr>
  </w:style>
  <w:style w:type="table" w:styleId="TableGrid">
    <w:name w:val="Table Grid"/>
    <w:basedOn w:val="TableNormal"/>
    <w:rsid w:val="007055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icture">
    <w:name w:val="Picture"/>
    <w:basedOn w:val="Normal"/>
    <w:next w:val="Normal"/>
    <w:semiHidden/>
    <w:rsid w:val="00705540"/>
    <w:pPr>
      <w:jc w:val="center"/>
    </w:pPr>
    <w:rPr>
      <w:lang w:eastAsia="nl-NL"/>
    </w:rPr>
  </w:style>
  <w:style w:type="character" w:styleId="FootnoteReference">
    <w:name w:val="footnote reference"/>
    <w:basedOn w:val="DefaultParagraphFont"/>
    <w:semiHidden/>
    <w:rsid w:val="00705540"/>
    <w:rPr>
      <w:rFonts w:ascii="Verdana" w:hAnsi="Verdana"/>
      <w:sz w:val="18"/>
      <w:vertAlign w:val="superscript"/>
    </w:rPr>
  </w:style>
  <w:style w:type="paragraph" w:styleId="FootnoteText">
    <w:name w:val="footnote text"/>
    <w:basedOn w:val="Normal"/>
    <w:semiHidden/>
    <w:rsid w:val="00705540"/>
    <w:pPr>
      <w:ind w:left="142" w:hanging="142"/>
    </w:pPr>
    <w:rPr>
      <w:sz w:val="14"/>
      <w:lang w:eastAsia="nl-NL"/>
    </w:rPr>
  </w:style>
  <w:style w:type="paragraph" w:customStyle="1" w:styleId="Table">
    <w:name w:val="Table"/>
    <w:basedOn w:val="Normal"/>
    <w:semiHidden/>
    <w:rsid w:val="00705540"/>
    <w:pPr>
      <w:spacing w:before="20" w:after="20"/>
    </w:pPr>
    <w:rPr>
      <w:sz w:val="16"/>
    </w:rPr>
  </w:style>
  <w:style w:type="paragraph" w:customStyle="1" w:styleId="TableHeader">
    <w:name w:val="Table Header"/>
    <w:basedOn w:val="Normal"/>
    <w:semiHidden/>
    <w:rsid w:val="00705540"/>
    <w:pPr>
      <w:spacing w:after="43"/>
    </w:pPr>
    <w:rPr>
      <w:b/>
      <w:color w:val="FFFFFF"/>
      <w:szCs w:val="18"/>
    </w:rPr>
  </w:style>
  <w:style w:type="paragraph" w:customStyle="1" w:styleId="TableListbullet">
    <w:name w:val="Table List bullet"/>
    <w:basedOn w:val="Normal"/>
    <w:semiHidden/>
    <w:rsid w:val="00705540"/>
    <w:pPr>
      <w:numPr>
        <w:numId w:val="5"/>
      </w:numPr>
      <w:spacing w:before="20" w:after="20"/>
    </w:pPr>
    <w:rPr>
      <w:sz w:val="16"/>
      <w:lang w:eastAsia="nl-NL"/>
    </w:rPr>
  </w:style>
  <w:style w:type="paragraph" w:customStyle="1" w:styleId="TableListbullet2">
    <w:name w:val="Table List bullet 2"/>
    <w:basedOn w:val="Normal"/>
    <w:semiHidden/>
    <w:rsid w:val="00705540"/>
    <w:pPr>
      <w:numPr>
        <w:numId w:val="6"/>
      </w:numPr>
      <w:tabs>
        <w:tab w:val="clear" w:pos="142"/>
        <w:tab w:val="left" w:pos="283"/>
      </w:tabs>
      <w:spacing w:before="20" w:after="20"/>
    </w:pPr>
    <w:rPr>
      <w:sz w:val="16"/>
      <w:lang w:eastAsia="nl-NL"/>
    </w:rPr>
  </w:style>
  <w:style w:type="paragraph" w:customStyle="1" w:styleId="TableListbullet3">
    <w:name w:val="Table List bullet 3"/>
    <w:basedOn w:val="Normal"/>
    <w:semiHidden/>
    <w:rsid w:val="00705540"/>
    <w:pPr>
      <w:numPr>
        <w:numId w:val="7"/>
      </w:numPr>
      <w:spacing w:before="20" w:after="20"/>
    </w:pPr>
    <w:rPr>
      <w:sz w:val="16"/>
      <w:lang w:eastAsia="nl-NL"/>
    </w:rPr>
  </w:style>
  <w:style w:type="character" w:customStyle="1" w:styleId="BodyTextChar">
    <w:name w:val="Body Text Char"/>
    <w:aliases w:val="Tempo Body Text Char"/>
    <w:basedOn w:val="DefaultParagraphFont"/>
    <w:link w:val="BodyText"/>
    <w:semiHidden/>
    <w:rsid w:val="00705540"/>
    <w:rPr>
      <w:rFonts w:ascii="Verdana" w:hAnsi="Verdana"/>
      <w:sz w:val="18"/>
      <w:lang w:eastAsia="en-US"/>
    </w:rPr>
  </w:style>
  <w:style w:type="paragraph" w:styleId="NoSpacing">
    <w:name w:val="No Spacing"/>
    <w:link w:val="NoSpacingChar"/>
    <w:uiPriority w:val="1"/>
    <w:qFormat/>
    <w:rsid w:val="00D72B07"/>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D72B07"/>
    <w:rPr>
      <w:rFonts w:asciiTheme="minorHAnsi" w:eastAsiaTheme="minorEastAsia" w:hAnsiTheme="minorHAnsi" w:cstheme="minorBidi"/>
      <w:sz w:val="22"/>
      <w:szCs w:val="22"/>
      <w:lang w:val="en-US" w:eastAsia="en-US"/>
    </w:rPr>
  </w:style>
  <w:style w:type="paragraph" w:styleId="Caption">
    <w:name w:val="caption"/>
    <w:basedOn w:val="Normal"/>
    <w:next w:val="Normal"/>
    <w:unhideWhenUsed/>
    <w:qFormat/>
    <w:rsid w:val="00DD66F6"/>
    <w:pPr>
      <w:spacing w:after="200"/>
    </w:pPr>
    <w:rPr>
      <w:i/>
      <w:iCs/>
      <w:color w:val="44546A" w:themeColor="text2"/>
      <w:szCs w:val="18"/>
    </w:rPr>
  </w:style>
  <w:style w:type="character" w:customStyle="1" w:styleId="Heading1Char">
    <w:name w:val="Heading 1 Char"/>
    <w:basedOn w:val="DefaultParagraphFont"/>
    <w:link w:val="Heading1"/>
    <w:rsid w:val="005B4328"/>
    <w:rPr>
      <w:rFonts w:ascii="Verdana" w:hAnsi="Verdana"/>
      <w:b/>
      <w:color w:val="0066A2"/>
      <w:sz w:val="26"/>
      <w:szCs w:val="26"/>
      <w:lang w:eastAsia="en-US"/>
    </w:rPr>
  </w:style>
  <w:style w:type="character" w:customStyle="1" w:styleId="Heading2Char">
    <w:name w:val="Heading 2 Char"/>
    <w:basedOn w:val="DefaultParagraphFont"/>
    <w:link w:val="Heading2"/>
    <w:rsid w:val="00A52590"/>
    <w:rPr>
      <w:rFonts w:ascii="Verdana" w:hAnsi="Verdana"/>
      <w:b/>
      <w:color w:val="0066A2"/>
      <w:sz w:val="24"/>
      <w:szCs w:val="26"/>
      <w:lang w:eastAsia="en-US"/>
    </w:rPr>
  </w:style>
  <w:style w:type="paragraph" w:styleId="ListParagraph">
    <w:name w:val="List Paragraph"/>
    <w:basedOn w:val="Normal"/>
    <w:uiPriority w:val="34"/>
    <w:qFormat/>
    <w:rsid w:val="00304AB7"/>
    <w:pPr>
      <w:ind w:left="720"/>
      <w:contextualSpacing/>
    </w:pPr>
  </w:style>
  <w:style w:type="paragraph" w:styleId="BalloonText">
    <w:name w:val="Balloon Text"/>
    <w:basedOn w:val="Normal"/>
    <w:link w:val="BalloonTextChar"/>
    <w:semiHidden/>
    <w:unhideWhenUsed/>
    <w:rsid w:val="00304AB7"/>
    <w:rPr>
      <w:rFonts w:ascii="Segoe UI" w:hAnsi="Segoe UI" w:cs="Segoe UI"/>
      <w:szCs w:val="18"/>
    </w:rPr>
  </w:style>
  <w:style w:type="character" w:customStyle="1" w:styleId="BalloonTextChar">
    <w:name w:val="Balloon Text Char"/>
    <w:basedOn w:val="DefaultParagraphFont"/>
    <w:link w:val="BalloonText"/>
    <w:semiHidden/>
    <w:rsid w:val="00304AB7"/>
    <w:rPr>
      <w:rFonts w:ascii="Segoe UI" w:hAnsi="Segoe UI" w:cs="Segoe UI"/>
      <w:sz w:val="18"/>
      <w:szCs w:val="18"/>
      <w:lang w:eastAsia="en-US"/>
    </w:rPr>
  </w:style>
  <w:style w:type="paragraph" w:styleId="TableofFigures">
    <w:name w:val="table of figures"/>
    <w:basedOn w:val="Normal"/>
    <w:next w:val="Normal"/>
    <w:uiPriority w:val="99"/>
    <w:rsid w:val="006207C5"/>
  </w:style>
  <w:style w:type="character" w:styleId="Hyperlink">
    <w:name w:val="Hyperlink"/>
    <w:basedOn w:val="DefaultParagraphFont"/>
    <w:uiPriority w:val="99"/>
    <w:unhideWhenUsed/>
    <w:rsid w:val="006207C5"/>
    <w:rPr>
      <w:color w:val="0563C1" w:themeColor="hyperlink"/>
      <w:u w:val="single"/>
    </w:rPr>
  </w:style>
  <w:style w:type="paragraph" w:styleId="Bibliography">
    <w:name w:val="Bibliography"/>
    <w:basedOn w:val="Normal"/>
    <w:next w:val="Normal"/>
    <w:uiPriority w:val="37"/>
    <w:unhideWhenUsed/>
    <w:rsid w:val="00AA4E5B"/>
  </w:style>
  <w:style w:type="paragraph" w:styleId="TOCHeading">
    <w:name w:val="TOC Heading"/>
    <w:basedOn w:val="Heading1"/>
    <w:next w:val="Normal"/>
    <w:uiPriority w:val="39"/>
    <w:unhideWhenUsed/>
    <w:qFormat/>
    <w:rsid w:val="00E317EB"/>
    <w:pPr>
      <w:keepLines/>
      <w:pageBreakBefore w:val="0"/>
      <w:spacing w:before="240" w:after="0" w:line="259" w:lineRule="auto"/>
      <w:ind w:firstLine="0"/>
      <w:outlineLvl w:val="9"/>
    </w:pPr>
    <w:rPr>
      <w:rFonts w:asciiTheme="majorHAnsi" w:eastAsiaTheme="majorEastAsia" w:hAnsiTheme="majorHAnsi" w:cstheme="majorBidi"/>
      <w:b w:val="0"/>
      <w:color w:val="2E74B5" w:themeColor="accent1" w:themeShade="BF"/>
      <w:sz w:val="32"/>
      <w:szCs w:val="32"/>
      <w:lang w:val="en-US"/>
    </w:rPr>
  </w:style>
  <w:style w:type="paragraph" w:styleId="Subtitle">
    <w:name w:val="Subtitle"/>
    <w:basedOn w:val="Normal"/>
    <w:next w:val="Normal"/>
    <w:link w:val="SubtitleChar"/>
    <w:qFormat/>
    <w:rsid w:val="00547E07"/>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547E07"/>
    <w:rPr>
      <w:rFonts w:asciiTheme="minorHAnsi" w:eastAsiaTheme="minorEastAsia" w:hAnsiTheme="minorHAnsi" w:cstheme="minorBidi"/>
      <w:color w:val="5A5A5A" w:themeColor="text1" w:themeTint="A5"/>
      <w:spacing w:val="15"/>
      <w:sz w:val="22"/>
      <w:szCs w:val="22"/>
      <w:lang w:eastAsia="en-US"/>
    </w:rPr>
  </w:style>
  <w:style w:type="paragraph" w:styleId="EndnoteText">
    <w:name w:val="endnote text"/>
    <w:basedOn w:val="Normal"/>
    <w:link w:val="EndnoteTextChar"/>
    <w:rsid w:val="008302B4"/>
    <w:rPr>
      <w:sz w:val="20"/>
    </w:rPr>
  </w:style>
  <w:style w:type="character" w:customStyle="1" w:styleId="EndnoteTextChar">
    <w:name w:val="Endnote Text Char"/>
    <w:basedOn w:val="DefaultParagraphFont"/>
    <w:link w:val="EndnoteText"/>
    <w:rsid w:val="008302B4"/>
    <w:rPr>
      <w:rFonts w:ascii="Verdana" w:hAnsi="Verdana"/>
      <w:lang w:eastAsia="en-US"/>
    </w:rPr>
  </w:style>
  <w:style w:type="character" w:styleId="EndnoteReference">
    <w:name w:val="endnote reference"/>
    <w:basedOn w:val="DefaultParagraphFont"/>
    <w:rsid w:val="008302B4"/>
    <w:rPr>
      <w:vertAlign w:val="superscript"/>
    </w:rPr>
  </w:style>
  <w:style w:type="table" w:styleId="PlainTable5">
    <w:name w:val="Plain Table 5"/>
    <w:basedOn w:val="TableNormal"/>
    <w:uiPriority w:val="45"/>
    <w:rsid w:val="0067680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CommentReference">
    <w:name w:val="annotation reference"/>
    <w:basedOn w:val="DefaultParagraphFont"/>
    <w:rsid w:val="00995726"/>
    <w:rPr>
      <w:sz w:val="16"/>
      <w:szCs w:val="16"/>
    </w:rPr>
  </w:style>
  <w:style w:type="paragraph" w:styleId="CommentText">
    <w:name w:val="annotation text"/>
    <w:basedOn w:val="Normal"/>
    <w:link w:val="CommentTextChar"/>
    <w:rsid w:val="00995726"/>
    <w:rPr>
      <w:sz w:val="20"/>
    </w:rPr>
  </w:style>
  <w:style w:type="character" w:customStyle="1" w:styleId="CommentTextChar">
    <w:name w:val="Comment Text Char"/>
    <w:basedOn w:val="DefaultParagraphFont"/>
    <w:link w:val="CommentText"/>
    <w:rsid w:val="00995726"/>
    <w:rPr>
      <w:rFonts w:ascii="Verdana" w:hAnsi="Verdana"/>
      <w:lang w:eastAsia="en-US"/>
    </w:rPr>
  </w:style>
  <w:style w:type="paragraph" w:styleId="CommentSubject">
    <w:name w:val="annotation subject"/>
    <w:basedOn w:val="CommentText"/>
    <w:next w:val="CommentText"/>
    <w:link w:val="CommentSubjectChar"/>
    <w:rsid w:val="00995726"/>
    <w:rPr>
      <w:b/>
      <w:bCs/>
    </w:rPr>
  </w:style>
  <w:style w:type="character" w:customStyle="1" w:styleId="CommentSubjectChar">
    <w:name w:val="Comment Subject Char"/>
    <w:basedOn w:val="CommentTextChar"/>
    <w:link w:val="CommentSubject"/>
    <w:rsid w:val="00995726"/>
    <w:rPr>
      <w:rFonts w:ascii="Verdana" w:hAnsi="Verdana"/>
      <w:b/>
      <w:bCs/>
      <w:lang w:eastAsia="en-US"/>
    </w:rPr>
  </w:style>
  <w:style w:type="table" w:styleId="PlainTable3">
    <w:name w:val="Plain Table 3"/>
    <w:basedOn w:val="TableNormal"/>
    <w:uiPriority w:val="43"/>
    <w:rsid w:val="003F447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PlaceholderText">
    <w:name w:val="Placeholder Text"/>
    <w:basedOn w:val="DefaultParagraphFont"/>
    <w:uiPriority w:val="99"/>
    <w:semiHidden/>
    <w:rsid w:val="00927BD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55338">
      <w:bodyDiv w:val="1"/>
      <w:marLeft w:val="0"/>
      <w:marRight w:val="0"/>
      <w:marTop w:val="0"/>
      <w:marBottom w:val="0"/>
      <w:divBdr>
        <w:top w:val="none" w:sz="0" w:space="0" w:color="auto"/>
        <w:left w:val="none" w:sz="0" w:space="0" w:color="auto"/>
        <w:bottom w:val="none" w:sz="0" w:space="0" w:color="auto"/>
        <w:right w:val="none" w:sz="0" w:space="0" w:color="auto"/>
      </w:divBdr>
    </w:div>
    <w:div w:id="5253341">
      <w:bodyDiv w:val="1"/>
      <w:marLeft w:val="0"/>
      <w:marRight w:val="0"/>
      <w:marTop w:val="0"/>
      <w:marBottom w:val="0"/>
      <w:divBdr>
        <w:top w:val="none" w:sz="0" w:space="0" w:color="auto"/>
        <w:left w:val="none" w:sz="0" w:space="0" w:color="auto"/>
        <w:bottom w:val="none" w:sz="0" w:space="0" w:color="auto"/>
        <w:right w:val="none" w:sz="0" w:space="0" w:color="auto"/>
      </w:divBdr>
    </w:div>
    <w:div w:id="6372514">
      <w:bodyDiv w:val="1"/>
      <w:marLeft w:val="0"/>
      <w:marRight w:val="0"/>
      <w:marTop w:val="0"/>
      <w:marBottom w:val="0"/>
      <w:divBdr>
        <w:top w:val="none" w:sz="0" w:space="0" w:color="auto"/>
        <w:left w:val="none" w:sz="0" w:space="0" w:color="auto"/>
        <w:bottom w:val="none" w:sz="0" w:space="0" w:color="auto"/>
        <w:right w:val="none" w:sz="0" w:space="0" w:color="auto"/>
      </w:divBdr>
    </w:div>
    <w:div w:id="7607092">
      <w:bodyDiv w:val="1"/>
      <w:marLeft w:val="0"/>
      <w:marRight w:val="0"/>
      <w:marTop w:val="0"/>
      <w:marBottom w:val="0"/>
      <w:divBdr>
        <w:top w:val="none" w:sz="0" w:space="0" w:color="auto"/>
        <w:left w:val="none" w:sz="0" w:space="0" w:color="auto"/>
        <w:bottom w:val="none" w:sz="0" w:space="0" w:color="auto"/>
        <w:right w:val="none" w:sz="0" w:space="0" w:color="auto"/>
      </w:divBdr>
    </w:div>
    <w:div w:id="8215082">
      <w:bodyDiv w:val="1"/>
      <w:marLeft w:val="0"/>
      <w:marRight w:val="0"/>
      <w:marTop w:val="0"/>
      <w:marBottom w:val="0"/>
      <w:divBdr>
        <w:top w:val="none" w:sz="0" w:space="0" w:color="auto"/>
        <w:left w:val="none" w:sz="0" w:space="0" w:color="auto"/>
        <w:bottom w:val="none" w:sz="0" w:space="0" w:color="auto"/>
        <w:right w:val="none" w:sz="0" w:space="0" w:color="auto"/>
      </w:divBdr>
    </w:div>
    <w:div w:id="8216967">
      <w:bodyDiv w:val="1"/>
      <w:marLeft w:val="0"/>
      <w:marRight w:val="0"/>
      <w:marTop w:val="0"/>
      <w:marBottom w:val="0"/>
      <w:divBdr>
        <w:top w:val="none" w:sz="0" w:space="0" w:color="auto"/>
        <w:left w:val="none" w:sz="0" w:space="0" w:color="auto"/>
        <w:bottom w:val="none" w:sz="0" w:space="0" w:color="auto"/>
        <w:right w:val="none" w:sz="0" w:space="0" w:color="auto"/>
      </w:divBdr>
    </w:div>
    <w:div w:id="8801916">
      <w:bodyDiv w:val="1"/>
      <w:marLeft w:val="0"/>
      <w:marRight w:val="0"/>
      <w:marTop w:val="0"/>
      <w:marBottom w:val="0"/>
      <w:divBdr>
        <w:top w:val="none" w:sz="0" w:space="0" w:color="auto"/>
        <w:left w:val="none" w:sz="0" w:space="0" w:color="auto"/>
        <w:bottom w:val="none" w:sz="0" w:space="0" w:color="auto"/>
        <w:right w:val="none" w:sz="0" w:space="0" w:color="auto"/>
      </w:divBdr>
    </w:div>
    <w:div w:id="9989447">
      <w:bodyDiv w:val="1"/>
      <w:marLeft w:val="0"/>
      <w:marRight w:val="0"/>
      <w:marTop w:val="0"/>
      <w:marBottom w:val="0"/>
      <w:divBdr>
        <w:top w:val="none" w:sz="0" w:space="0" w:color="auto"/>
        <w:left w:val="none" w:sz="0" w:space="0" w:color="auto"/>
        <w:bottom w:val="none" w:sz="0" w:space="0" w:color="auto"/>
        <w:right w:val="none" w:sz="0" w:space="0" w:color="auto"/>
      </w:divBdr>
    </w:div>
    <w:div w:id="14507989">
      <w:bodyDiv w:val="1"/>
      <w:marLeft w:val="0"/>
      <w:marRight w:val="0"/>
      <w:marTop w:val="0"/>
      <w:marBottom w:val="0"/>
      <w:divBdr>
        <w:top w:val="none" w:sz="0" w:space="0" w:color="auto"/>
        <w:left w:val="none" w:sz="0" w:space="0" w:color="auto"/>
        <w:bottom w:val="none" w:sz="0" w:space="0" w:color="auto"/>
        <w:right w:val="none" w:sz="0" w:space="0" w:color="auto"/>
      </w:divBdr>
    </w:div>
    <w:div w:id="16086675">
      <w:bodyDiv w:val="1"/>
      <w:marLeft w:val="0"/>
      <w:marRight w:val="0"/>
      <w:marTop w:val="0"/>
      <w:marBottom w:val="0"/>
      <w:divBdr>
        <w:top w:val="none" w:sz="0" w:space="0" w:color="auto"/>
        <w:left w:val="none" w:sz="0" w:space="0" w:color="auto"/>
        <w:bottom w:val="none" w:sz="0" w:space="0" w:color="auto"/>
        <w:right w:val="none" w:sz="0" w:space="0" w:color="auto"/>
      </w:divBdr>
    </w:div>
    <w:div w:id="16274996">
      <w:bodyDiv w:val="1"/>
      <w:marLeft w:val="0"/>
      <w:marRight w:val="0"/>
      <w:marTop w:val="0"/>
      <w:marBottom w:val="0"/>
      <w:divBdr>
        <w:top w:val="none" w:sz="0" w:space="0" w:color="auto"/>
        <w:left w:val="none" w:sz="0" w:space="0" w:color="auto"/>
        <w:bottom w:val="none" w:sz="0" w:space="0" w:color="auto"/>
        <w:right w:val="none" w:sz="0" w:space="0" w:color="auto"/>
      </w:divBdr>
    </w:div>
    <w:div w:id="18237200">
      <w:bodyDiv w:val="1"/>
      <w:marLeft w:val="0"/>
      <w:marRight w:val="0"/>
      <w:marTop w:val="0"/>
      <w:marBottom w:val="0"/>
      <w:divBdr>
        <w:top w:val="none" w:sz="0" w:space="0" w:color="auto"/>
        <w:left w:val="none" w:sz="0" w:space="0" w:color="auto"/>
        <w:bottom w:val="none" w:sz="0" w:space="0" w:color="auto"/>
        <w:right w:val="none" w:sz="0" w:space="0" w:color="auto"/>
      </w:divBdr>
    </w:div>
    <w:div w:id="21247338">
      <w:bodyDiv w:val="1"/>
      <w:marLeft w:val="0"/>
      <w:marRight w:val="0"/>
      <w:marTop w:val="0"/>
      <w:marBottom w:val="0"/>
      <w:divBdr>
        <w:top w:val="none" w:sz="0" w:space="0" w:color="auto"/>
        <w:left w:val="none" w:sz="0" w:space="0" w:color="auto"/>
        <w:bottom w:val="none" w:sz="0" w:space="0" w:color="auto"/>
        <w:right w:val="none" w:sz="0" w:space="0" w:color="auto"/>
      </w:divBdr>
    </w:div>
    <w:div w:id="21711355">
      <w:bodyDiv w:val="1"/>
      <w:marLeft w:val="0"/>
      <w:marRight w:val="0"/>
      <w:marTop w:val="0"/>
      <w:marBottom w:val="0"/>
      <w:divBdr>
        <w:top w:val="none" w:sz="0" w:space="0" w:color="auto"/>
        <w:left w:val="none" w:sz="0" w:space="0" w:color="auto"/>
        <w:bottom w:val="none" w:sz="0" w:space="0" w:color="auto"/>
        <w:right w:val="none" w:sz="0" w:space="0" w:color="auto"/>
      </w:divBdr>
    </w:div>
    <w:div w:id="22436967">
      <w:bodyDiv w:val="1"/>
      <w:marLeft w:val="0"/>
      <w:marRight w:val="0"/>
      <w:marTop w:val="0"/>
      <w:marBottom w:val="0"/>
      <w:divBdr>
        <w:top w:val="none" w:sz="0" w:space="0" w:color="auto"/>
        <w:left w:val="none" w:sz="0" w:space="0" w:color="auto"/>
        <w:bottom w:val="none" w:sz="0" w:space="0" w:color="auto"/>
        <w:right w:val="none" w:sz="0" w:space="0" w:color="auto"/>
      </w:divBdr>
    </w:div>
    <w:div w:id="22682173">
      <w:bodyDiv w:val="1"/>
      <w:marLeft w:val="0"/>
      <w:marRight w:val="0"/>
      <w:marTop w:val="0"/>
      <w:marBottom w:val="0"/>
      <w:divBdr>
        <w:top w:val="none" w:sz="0" w:space="0" w:color="auto"/>
        <w:left w:val="none" w:sz="0" w:space="0" w:color="auto"/>
        <w:bottom w:val="none" w:sz="0" w:space="0" w:color="auto"/>
        <w:right w:val="none" w:sz="0" w:space="0" w:color="auto"/>
      </w:divBdr>
    </w:div>
    <w:div w:id="23483747">
      <w:bodyDiv w:val="1"/>
      <w:marLeft w:val="0"/>
      <w:marRight w:val="0"/>
      <w:marTop w:val="0"/>
      <w:marBottom w:val="0"/>
      <w:divBdr>
        <w:top w:val="none" w:sz="0" w:space="0" w:color="auto"/>
        <w:left w:val="none" w:sz="0" w:space="0" w:color="auto"/>
        <w:bottom w:val="none" w:sz="0" w:space="0" w:color="auto"/>
        <w:right w:val="none" w:sz="0" w:space="0" w:color="auto"/>
      </w:divBdr>
    </w:div>
    <w:div w:id="23949412">
      <w:bodyDiv w:val="1"/>
      <w:marLeft w:val="0"/>
      <w:marRight w:val="0"/>
      <w:marTop w:val="0"/>
      <w:marBottom w:val="0"/>
      <w:divBdr>
        <w:top w:val="none" w:sz="0" w:space="0" w:color="auto"/>
        <w:left w:val="none" w:sz="0" w:space="0" w:color="auto"/>
        <w:bottom w:val="none" w:sz="0" w:space="0" w:color="auto"/>
        <w:right w:val="none" w:sz="0" w:space="0" w:color="auto"/>
      </w:divBdr>
    </w:div>
    <w:div w:id="24864932">
      <w:bodyDiv w:val="1"/>
      <w:marLeft w:val="0"/>
      <w:marRight w:val="0"/>
      <w:marTop w:val="0"/>
      <w:marBottom w:val="0"/>
      <w:divBdr>
        <w:top w:val="none" w:sz="0" w:space="0" w:color="auto"/>
        <w:left w:val="none" w:sz="0" w:space="0" w:color="auto"/>
        <w:bottom w:val="none" w:sz="0" w:space="0" w:color="auto"/>
        <w:right w:val="none" w:sz="0" w:space="0" w:color="auto"/>
      </w:divBdr>
    </w:div>
    <w:div w:id="26177163">
      <w:bodyDiv w:val="1"/>
      <w:marLeft w:val="0"/>
      <w:marRight w:val="0"/>
      <w:marTop w:val="0"/>
      <w:marBottom w:val="0"/>
      <w:divBdr>
        <w:top w:val="none" w:sz="0" w:space="0" w:color="auto"/>
        <w:left w:val="none" w:sz="0" w:space="0" w:color="auto"/>
        <w:bottom w:val="none" w:sz="0" w:space="0" w:color="auto"/>
        <w:right w:val="none" w:sz="0" w:space="0" w:color="auto"/>
      </w:divBdr>
    </w:div>
    <w:div w:id="29845389">
      <w:bodyDiv w:val="1"/>
      <w:marLeft w:val="0"/>
      <w:marRight w:val="0"/>
      <w:marTop w:val="0"/>
      <w:marBottom w:val="0"/>
      <w:divBdr>
        <w:top w:val="none" w:sz="0" w:space="0" w:color="auto"/>
        <w:left w:val="none" w:sz="0" w:space="0" w:color="auto"/>
        <w:bottom w:val="none" w:sz="0" w:space="0" w:color="auto"/>
        <w:right w:val="none" w:sz="0" w:space="0" w:color="auto"/>
      </w:divBdr>
    </w:div>
    <w:div w:id="32509354">
      <w:bodyDiv w:val="1"/>
      <w:marLeft w:val="0"/>
      <w:marRight w:val="0"/>
      <w:marTop w:val="0"/>
      <w:marBottom w:val="0"/>
      <w:divBdr>
        <w:top w:val="none" w:sz="0" w:space="0" w:color="auto"/>
        <w:left w:val="none" w:sz="0" w:space="0" w:color="auto"/>
        <w:bottom w:val="none" w:sz="0" w:space="0" w:color="auto"/>
        <w:right w:val="none" w:sz="0" w:space="0" w:color="auto"/>
      </w:divBdr>
    </w:div>
    <w:div w:id="33580346">
      <w:bodyDiv w:val="1"/>
      <w:marLeft w:val="0"/>
      <w:marRight w:val="0"/>
      <w:marTop w:val="0"/>
      <w:marBottom w:val="0"/>
      <w:divBdr>
        <w:top w:val="none" w:sz="0" w:space="0" w:color="auto"/>
        <w:left w:val="none" w:sz="0" w:space="0" w:color="auto"/>
        <w:bottom w:val="none" w:sz="0" w:space="0" w:color="auto"/>
        <w:right w:val="none" w:sz="0" w:space="0" w:color="auto"/>
      </w:divBdr>
    </w:div>
    <w:div w:id="34743664">
      <w:bodyDiv w:val="1"/>
      <w:marLeft w:val="0"/>
      <w:marRight w:val="0"/>
      <w:marTop w:val="0"/>
      <w:marBottom w:val="0"/>
      <w:divBdr>
        <w:top w:val="none" w:sz="0" w:space="0" w:color="auto"/>
        <w:left w:val="none" w:sz="0" w:space="0" w:color="auto"/>
        <w:bottom w:val="none" w:sz="0" w:space="0" w:color="auto"/>
        <w:right w:val="none" w:sz="0" w:space="0" w:color="auto"/>
      </w:divBdr>
    </w:div>
    <w:div w:id="36439486">
      <w:bodyDiv w:val="1"/>
      <w:marLeft w:val="0"/>
      <w:marRight w:val="0"/>
      <w:marTop w:val="0"/>
      <w:marBottom w:val="0"/>
      <w:divBdr>
        <w:top w:val="none" w:sz="0" w:space="0" w:color="auto"/>
        <w:left w:val="none" w:sz="0" w:space="0" w:color="auto"/>
        <w:bottom w:val="none" w:sz="0" w:space="0" w:color="auto"/>
        <w:right w:val="none" w:sz="0" w:space="0" w:color="auto"/>
      </w:divBdr>
    </w:div>
    <w:div w:id="45034945">
      <w:bodyDiv w:val="1"/>
      <w:marLeft w:val="0"/>
      <w:marRight w:val="0"/>
      <w:marTop w:val="0"/>
      <w:marBottom w:val="0"/>
      <w:divBdr>
        <w:top w:val="none" w:sz="0" w:space="0" w:color="auto"/>
        <w:left w:val="none" w:sz="0" w:space="0" w:color="auto"/>
        <w:bottom w:val="none" w:sz="0" w:space="0" w:color="auto"/>
        <w:right w:val="none" w:sz="0" w:space="0" w:color="auto"/>
      </w:divBdr>
    </w:div>
    <w:div w:id="46806800">
      <w:bodyDiv w:val="1"/>
      <w:marLeft w:val="0"/>
      <w:marRight w:val="0"/>
      <w:marTop w:val="0"/>
      <w:marBottom w:val="0"/>
      <w:divBdr>
        <w:top w:val="none" w:sz="0" w:space="0" w:color="auto"/>
        <w:left w:val="none" w:sz="0" w:space="0" w:color="auto"/>
        <w:bottom w:val="none" w:sz="0" w:space="0" w:color="auto"/>
        <w:right w:val="none" w:sz="0" w:space="0" w:color="auto"/>
      </w:divBdr>
    </w:div>
    <w:div w:id="49620494">
      <w:bodyDiv w:val="1"/>
      <w:marLeft w:val="0"/>
      <w:marRight w:val="0"/>
      <w:marTop w:val="0"/>
      <w:marBottom w:val="0"/>
      <w:divBdr>
        <w:top w:val="none" w:sz="0" w:space="0" w:color="auto"/>
        <w:left w:val="none" w:sz="0" w:space="0" w:color="auto"/>
        <w:bottom w:val="none" w:sz="0" w:space="0" w:color="auto"/>
        <w:right w:val="none" w:sz="0" w:space="0" w:color="auto"/>
      </w:divBdr>
    </w:div>
    <w:div w:id="49696760">
      <w:bodyDiv w:val="1"/>
      <w:marLeft w:val="0"/>
      <w:marRight w:val="0"/>
      <w:marTop w:val="0"/>
      <w:marBottom w:val="0"/>
      <w:divBdr>
        <w:top w:val="none" w:sz="0" w:space="0" w:color="auto"/>
        <w:left w:val="none" w:sz="0" w:space="0" w:color="auto"/>
        <w:bottom w:val="none" w:sz="0" w:space="0" w:color="auto"/>
        <w:right w:val="none" w:sz="0" w:space="0" w:color="auto"/>
      </w:divBdr>
    </w:div>
    <w:div w:id="51315454">
      <w:bodyDiv w:val="1"/>
      <w:marLeft w:val="0"/>
      <w:marRight w:val="0"/>
      <w:marTop w:val="0"/>
      <w:marBottom w:val="0"/>
      <w:divBdr>
        <w:top w:val="none" w:sz="0" w:space="0" w:color="auto"/>
        <w:left w:val="none" w:sz="0" w:space="0" w:color="auto"/>
        <w:bottom w:val="none" w:sz="0" w:space="0" w:color="auto"/>
        <w:right w:val="none" w:sz="0" w:space="0" w:color="auto"/>
      </w:divBdr>
    </w:div>
    <w:div w:id="51512932">
      <w:bodyDiv w:val="1"/>
      <w:marLeft w:val="0"/>
      <w:marRight w:val="0"/>
      <w:marTop w:val="0"/>
      <w:marBottom w:val="0"/>
      <w:divBdr>
        <w:top w:val="none" w:sz="0" w:space="0" w:color="auto"/>
        <w:left w:val="none" w:sz="0" w:space="0" w:color="auto"/>
        <w:bottom w:val="none" w:sz="0" w:space="0" w:color="auto"/>
        <w:right w:val="none" w:sz="0" w:space="0" w:color="auto"/>
      </w:divBdr>
    </w:div>
    <w:div w:id="51582898">
      <w:bodyDiv w:val="1"/>
      <w:marLeft w:val="0"/>
      <w:marRight w:val="0"/>
      <w:marTop w:val="0"/>
      <w:marBottom w:val="0"/>
      <w:divBdr>
        <w:top w:val="none" w:sz="0" w:space="0" w:color="auto"/>
        <w:left w:val="none" w:sz="0" w:space="0" w:color="auto"/>
        <w:bottom w:val="none" w:sz="0" w:space="0" w:color="auto"/>
        <w:right w:val="none" w:sz="0" w:space="0" w:color="auto"/>
      </w:divBdr>
    </w:div>
    <w:div w:id="51587609">
      <w:bodyDiv w:val="1"/>
      <w:marLeft w:val="0"/>
      <w:marRight w:val="0"/>
      <w:marTop w:val="0"/>
      <w:marBottom w:val="0"/>
      <w:divBdr>
        <w:top w:val="none" w:sz="0" w:space="0" w:color="auto"/>
        <w:left w:val="none" w:sz="0" w:space="0" w:color="auto"/>
        <w:bottom w:val="none" w:sz="0" w:space="0" w:color="auto"/>
        <w:right w:val="none" w:sz="0" w:space="0" w:color="auto"/>
      </w:divBdr>
    </w:div>
    <w:div w:id="51974052">
      <w:bodyDiv w:val="1"/>
      <w:marLeft w:val="0"/>
      <w:marRight w:val="0"/>
      <w:marTop w:val="0"/>
      <w:marBottom w:val="0"/>
      <w:divBdr>
        <w:top w:val="none" w:sz="0" w:space="0" w:color="auto"/>
        <w:left w:val="none" w:sz="0" w:space="0" w:color="auto"/>
        <w:bottom w:val="none" w:sz="0" w:space="0" w:color="auto"/>
        <w:right w:val="none" w:sz="0" w:space="0" w:color="auto"/>
      </w:divBdr>
    </w:div>
    <w:div w:id="52974067">
      <w:bodyDiv w:val="1"/>
      <w:marLeft w:val="0"/>
      <w:marRight w:val="0"/>
      <w:marTop w:val="0"/>
      <w:marBottom w:val="0"/>
      <w:divBdr>
        <w:top w:val="none" w:sz="0" w:space="0" w:color="auto"/>
        <w:left w:val="none" w:sz="0" w:space="0" w:color="auto"/>
        <w:bottom w:val="none" w:sz="0" w:space="0" w:color="auto"/>
        <w:right w:val="none" w:sz="0" w:space="0" w:color="auto"/>
      </w:divBdr>
    </w:div>
    <w:div w:id="54597219">
      <w:bodyDiv w:val="1"/>
      <w:marLeft w:val="0"/>
      <w:marRight w:val="0"/>
      <w:marTop w:val="0"/>
      <w:marBottom w:val="0"/>
      <w:divBdr>
        <w:top w:val="none" w:sz="0" w:space="0" w:color="auto"/>
        <w:left w:val="none" w:sz="0" w:space="0" w:color="auto"/>
        <w:bottom w:val="none" w:sz="0" w:space="0" w:color="auto"/>
        <w:right w:val="none" w:sz="0" w:space="0" w:color="auto"/>
      </w:divBdr>
    </w:div>
    <w:div w:id="55595831">
      <w:bodyDiv w:val="1"/>
      <w:marLeft w:val="0"/>
      <w:marRight w:val="0"/>
      <w:marTop w:val="0"/>
      <w:marBottom w:val="0"/>
      <w:divBdr>
        <w:top w:val="none" w:sz="0" w:space="0" w:color="auto"/>
        <w:left w:val="none" w:sz="0" w:space="0" w:color="auto"/>
        <w:bottom w:val="none" w:sz="0" w:space="0" w:color="auto"/>
        <w:right w:val="none" w:sz="0" w:space="0" w:color="auto"/>
      </w:divBdr>
    </w:div>
    <w:div w:id="56629789">
      <w:bodyDiv w:val="1"/>
      <w:marLeft w:val="0"/>
      <w:marRight w:val="0"/>
      <w:marTop w:val="0"/>
      <w:marBottom w:val="0"/>
      <w:divBdr>
        <w:top w:val="none" w:sz="0" w:space="0" w:color="auto"/>
        <w:left w:val="none" w:sz="0" w:space="0" w:color="auto"/>
        <w:bottom w:val="none" w:sz="0" w:space="0" w:color="auto"/>
        <w:right w:val="none" w:sz="0" w:space="0" w:color="auto"/>
      </w:divBdr>
    </w:div>
    <w:div w:id="57020918">
      <w:bodyDiv w:val="1"/>
      <w:marLeft w:val="0"/>
      <w:marRight w:val="0"/>
      <w:marTop w:val="0"/>
      <w:marBottom w:val="0"/>
      <w:divBdr>
        <w:top w:val="none" w:sz="0" w:space="0" w:color="auto"/>
        <w:left w:val="none" w:sz="0" w:space="0" w:color="auto"/>
        <w:bottom w:val="none" w:sz="0" w:space="0" w:color="auto"/>
        <w:right w:val="none" w:sz="0" w:space="0" w:color="auto"/>
      </w:divBdr>
    </w:div>
    <w:div w:id="57021412">
      <w:bodyDiv w:val="1"/>
      <w:marLeft w:val="0"/>
      <w:marRight w:val="0"/>
      <w:marTop w:val="0"/>
      <w:marBottom w:val="0"/>
      <w:divBdr>
        <w:top w:val="none" w:sz="0" w:space="0" w:color="auto"/>
        <w:left w:val="none" w:sz="0" w:space="0" w:color="auto"/>
        <w:bottom w:val="none" w:sz="0" w:space="0" w:color="auto"/>
        <w:right w:val="none" w:sz="0" w:space="0" w:color="auto"/>
      </w:divBdr>
    </w:div>
    <w:div w:id="58330514">
      <w:bodyDiv w:val="1"/>
      <w:marLeft w:val="0"/>
      <w:marRight w:val="0"/>
      <w:marTop w:val="0"/>
      <w:marBottom w:val="0"/>
      <w:divBdr>
        <w:top w:val="none" w:sz="0" w:space="0" w:color="auto"/>
        <w:left w:val="none" w:sz="0" w:space="0" w:color="auto"/>
        <w:bottom w:val="none" w:sz="0" w:space="0" w:color="auto"/>
        <w:right w:val="none" w:sz="0" w:space="0" w:color="auto"/>
      </w:divBdr>
    </w:div>
    <w:div w:id="61413965">
      <w:bodyDiv w:val="1"/>
      <w:marLeft w:val="0"/>
      <w:marRight w:val="0"/>
      <w:marTop w:val="0"/>
      <w:marBottom w:val="0"/>
      <w:divBdr>
        <w:top w:val="none" w:sz="0" w:space="0" w:color="auto"/>
        <w:left w:val="none" w:sz="0" w:space="0" w:color="auto"/>
        <w:bottom w:val="none" w:sz="0" w:space="0" w:color="auto"/>
        <w:right w:val="none" w:sz="0" w:space="0" w:color="auto"/>
      </w:divBdr>
    </w:div>
    <w:div w:id="62148117">
      <w:bodyDiv w:val="1"/>
      <w:marLeft w:val="0"/>
      <w:marRight w:val="0"/>
      <w:marTop w:val="0"/>
      <w:marBottom w:val="0"/>
      <w:divBdr>
        <w:top w:val="none" w:sz="0" w:space="0" w:color="auto"/>
        <w:left w:val="none" w:sz="0" w:space="0" w:color="auto"/>
        <w:bottom w:val="none" w:sz="0" w:space="0" w:color="auto"/>
        <w:right w:val="none" w:sz="0" w:space="0" w:color="auto"/>
      </w:divBdr>
    </w:div>
    <w:div w:id="63846126">
      <w:bodyDiv w:val="1"/>
      <w:marLeft w:val="0"/>
      <w:marRight w:val="0"/>
      <w:marTop w:val="0"/>
      <w:marBottom w:val="0"/>
      <w:divBdr>
        <w:top w:val="none" w:sz="0" w:space="0" w:color="auto"/>
        <w:left w:val="none" w:sz="0" w:space="0" w:color="auto"/>
        <w:bottom w:val="none" w:sz="0" w:space="0" w:color="auto"/>
        <w:right w:val="none" w:sz="0" w:space="0" w:color="auto"/>
      </w:divBdr>
    </w:div>
    <w:div w:id="66848956">
      <w:bodyDiv w:val="1"/>
      <w:marLeft w:val="0"/>
      <w:marRight w:val="0"/>
      <w:marTop w:val="0"/>
      <w:marBottom w:val="0"/>
      <w:divBdr>
        <w:top w:val="none" w:sz="0" w:space="0" w:color="auto"/>
        <w:left w:val="none" w:sz="0" w:space="0" w:color="auto"/>
        <w:bottom w:val="none" w:sz="0" w:space="0" w:color="auto"/>
        <w:right w:val="none" w:sz="0" w:space="0" w:color="auto"/>
      </w:divBdr>
    </w:div>
    <w:div w:id="69009921">
      <w:bodyDiv w:val="1"/>
      <w:marLeft w:val="0"/>
      <w:marRight w:val="0"/>
      <w:marTop w:val="0"/>
      <w:marBottom w:val="0"/>
      <w:divBdr>
        <w:top w:val="none" w:sz="0" w:space="0" w:color="auto"/>
        <w:left w:val="none" w:sz="0" w:space="0" w:color="auto"/>
        <w:bottom w:val="none" w:sz="0" w:space="0" w:color="auto"/>
        <w:right w:val="none" w:sz="0" w:space="0" w:color="auto"/>
      </w:divBdr>
    </w:div>
    <w:div w:id="76678412">
      <w:bodyDiv w:val="1"/>
      <w:marLeft w:val="0"/>
      <w:marRight w:val="0"/>
      <w:marTop w:val="0"/>
      <w:marBottom w:val="0"/>
      <w:divBdr>
        <w:top w:val="none" w:sz="0" w:space="0" w:color="auto"/>
        <w:left w:val="none" w:sz="0" w:space="0" w:color="auto"/>
        <w:bottom w:val="none" w:sz="0" w:space="0" w:color="auto"/>
        <w:right w:val="none" w:sz="0" w:space="0" w:color="auto"/>
      </w:divBdr>
    </w:div>
    <w:div w:id="77678173">
      <w:bodyDiv w:val="1"/>
      <w:marLeft w:val="0"/>
      <w:marRight w:val="0"/>
      <w:marTop w:val="0"/>
      <w:marBottom w:val="0"/>
      <w:divBdr>
        <w:top w:val="none" w:sz="0" w:space="0" w:color="auto"/>
        <w:left w:val="none" w:sz="0" w:space="0" w:color="auto"/>
        <w:bottom w:val="none" w:sz="0" w:space="0" w:color="auto"/>
        <w:right w:val="none" w:sz="0" w:space="0" w:color="auto"/>
      </w:divBdr>
    </w:div>
    <w:div w:id="77990493">
      <w:bodyDiv w:val="1"/>
      <w:marLeft w:val="0"/>
      <w:marRight w:val="0"/>
      <w:marTop w:val="0"/>
      <w:marBottom w:val="0"/>
      <w:divBdr>
        <w:top w:val="none" w:sz="0" w:space="0" w:color="auto"/>
        <w:left w:val="none" w:sz="0" w:space="0" w:color="auto"/>
        <w:bottom w:val="none" w:sz="0" w:space="0" w:color="auto"/>
        <w:right w:val="none" w:sz="0" w:space="0" w:color="auto"/>
      </w:divBdr>
    </w:div>
    <w:div w:id="78252985">
      <w:bodyDiv w:val="1"/>
      <w:marLeft w:val="0"/>
      <w:marRight w:val="0"/>
      <w:marTop w:val="0"/>
      <w:marBottom w:val="0"/>
      <w:divBdr>
        <w:top w:val="none" w:sz="0" w:space="0" w:color="auto"/>
        <w:left w:val="none" w:sz="0" w:space="0" w:color="auto"/>
        <w:bottom w:val="none" w:sz="0" w:space="0" w:color="auto"/>
        <w:right w:val="none" w:sz="0" w:space="0" w:color="auto"/>
      </w:divBdr>
    </w:div>
    <w:div w:id="78793998">
      <w:bodyDiv w:val="1"/>
      <w:marLeft w:val="0"/>
      <w:marRight w:val="0"/>
      <w:marTop w:val="0"/>
      <w:marBottom w:val="0"/>
      <w:divBdr>
        <w:top w:val="none" w:sz="0" w:space="0" w:color="auto"/>
        <w:left w:val="none" w:sz="0" w:space="0" w:color="auto"/>
        <w:bottom w:val="none" w:sz="0" w:space="0" w:color="auto"/>
        <w:right w:val="none" w:sz="0" w:space="0" w:color="auto"/>
      </w:divBdr>
    </w:div>
    <w:div w:id="79254654">
      <w:bodyDiv w:val="1"/>
      <w:marLeft w:val="0"/>
      <w:marRight w:val="0"/>
      <w:marTop w:val="0"/>
      <w:marBottom w:val="0"/>
      <w:divBdr>
        <w:top w:val="none" w:sz="0" w:space="0" w:color="auto"/>
        <w:left w:val="none" w:sz="0" w:space="0" w:color="auto"/>
        <w:bottom w:val="none" w:sz="0" w:space="0" w:color="auto"/>
        <w:right w:val="none" w:sz="0" w:space="0" w:color="auto"/>
      </w:divBdr>
    </w:div>
    <w:div w:id="86731512">
      <w:bodyDiv w:val="1"/>
      <w:marLeft w:val="0"/>
      <w:marRight w:val="0"/>
      <w:marTop w:val="0"/>
      <w:marBottom w:val="0"/>
      <w:divBdr>
        <w:top w:val="none" w:sz="0" w:space="0" w:color="auto"/>
        <w:left w:val="none" w:sz="0" w:space="0" w:color="auto"/>
        <w:bottom w:val="none" w:sz="0" w:space="0" w:color="auto"/>
        <w:right w:val="none" w:sz="0" w:space="0" w:color="auto"/>
      </w:divBdr>
    </w:div>
    <w:div w:id="94788871">
      <w:bodyDiv w:val="1"/>
      <w:marLeft w:val="0"/>
      <w:marRight w:val="0"/>
      <w:marTop w:val="0"/>
      <w:marBottom w:val="0"/>
      <w:divBdr>
        <w:top w:val="none" w:sz="0" w:space="0" w:color="auto"/>
        <w:left w:val="none" w:sz="0" w:space="0" w:color="auto"/>
        <w:bottom w:val="none" w:sz="0" w:space="0" w:color="auto"/>
        <w:right w:val="none" w:sz="0" w:space="0" w:color="auto"/>
      </w:divBdr>
    </w:div>
    <w:div w:id="97796844">
      <w:bodyDiv w:val="1"/>
      <w:marLeft w:val="0"/>
      <w:marRight w:val="0"/>
      <w:marTop w:val="0"/>
      <w:marBottom w:val="0"/>
      <w:divBdr>
        <w:top w:val="none" w:sz="0" w:space="0" w:color="auto"/>
        <w:left w:val="none" w:sz="0" w:space="0" w:color="auto"/>
        <w:bottom w:val="none" w:sz="0" w:space="0" w:color="auto"/>
        <w:right w:val="none" w:sz="0" w:space="0" w:color="auto"/>
      </w:divBdr>
    </w:div>
    <w:div w:id="101264782">
      <w:bodyDiv w:val="1"/>
      <w:marLeft w:val="0"/>
      <w:marRight w:val="0"/>
      <w:marTop w:val="0"/>
      <w:marBottom w:val="0"/>
      <w:divBdr>
        <w:top w:val="none" w:sz="0" w:space="0" w:color="auto"/>
        <w:left w:val="none" w:sz="0" w:space="0" w:color="auto"/>
        <w:bottom w:val="none" w:sz="0" w:space="0" w:color="auto"/>
        <w:right w:val="none" w:sz="0" w:space="0" w:color="auto"/>
      </w:divBdr>
    </w:div>
    <w:div w:id="103353036">
      <w:bodyDiv w:val="1"/>
      <w:marLeft w:val="0"/>
      <w:marRight w:val="0"/>
      <w:marTop w:val="0"/>
      <w:marBottom w:val="0"/>
      <w:divBdr>
        <w:top w:val="none" w:sz="0" w:space="0" w:color="auto"/>
        <w:left w:val="none" w:sz="0" w:space="0" w:color="auto"/>
        <w:bottom w:val="none" w:sz="0" w:space="0" w:color="auto"/>
        <w:right w:val="none" w:sz="0" w:space="0" w:color="auto"/>
      </w:divBdr>
    </w:div>
    <w:div w:id="103692973">
      <w:bodyDiv w:val="1"/>
      <w:marLeft w:val="0"/>
      <w:marRight w:val="0"/>
      <w:marTop w:val="0"/>
      <w:marBottom w:val="0"/>
      <w:divBdr>
        <w:top w:val="none" w:sz="0" w:space="0" w:color="auto"/>
        <w:left w:val="none" w:sz="0" w:space="0" w:color="auto"/>
        <w:bottom w:val="none" w:sz="0" w:space="0" w:color="auto"/>
        <w:right w:val="none" w:sz="0" w:space="0" w:color="auto"/>
      </w:divBdr>
    </w:div>
    <w:div w:id="108666510">
      <w:bodyDiv w:val="1"/>
      <w:marLeft w:val="0"/>
      <w:marRight w:val="0"/>
      <w:marTop w:val="0"/>
      <w:marBottom w:val="0"/>
      <w:divBdr>
        <w:top w:val="none" w:sz="0" w:space="0" w:color="auto"/>
        <w:left w:val="none" w:sz="0" w:space="0" w:color="auto"/>
        <w:bottom w:val="none" w:sz="0" w:space="0" w:color="auto"/>
        <w:right w:val="none" w:sz="0" w:space="0" w:color="auto"/>
      </w:divBdr>
    </w:div>
    <w:div w:id="108790843">
      <w:bodyDiv w:val="1"/>
      <w:marLeft w:val="0"/>
      <w:marRight w:val="0"/>
      <w:marTop w:val="0"/>
      <w:marBottom w:val="0"/>
      <w:divBdr>
        <w:top w:val="none" w:sz="0" w:space="0" w:color="auto"/>
        <w:left w:val="none" w:sz="0" w:space="0" w:color="auto"/>
        <w:bottom w:val="none" w:sz="0" w:space="0" w:color="auto"/>
        <w:right w:val="none" w:sz="0" w:space="0" w:color="auto"/>
      </w:divBdr>
    </w:div>
    <w:div w:id="110520564">
      <w:bodyDiv w:val="1"/>
      <w:marLeft w:val="0"/>
      <w:marRight w:val="0"/>
      <w:marTop w:val="0"/>
      <w:marBottom w:val="0"/>
      <w:divBdr>
        <w:top w:val="none" w:sz="0" w:space="0" w:color="auto"/>
        <w:left w:val="none" w:sz="0" w:space="0" w:color="auto"/>
        <w:bottom w:val="none" w:sz="0" w:space="0" w:color="auto"/>
        <w:right w:val="none" w:sz="0" w:space="0" w:color="auto"/>
      </w:divBdr>
    </w:div>
    <w:div w:id="110633994">
      <w:bodyDiv w:val="1"/>
      <w:marLeft w:val="0"/>
      <w:marRight w:val="0"/>
      <w:marTop w:val="0"/>
      <w:marBottom w:val="0"/>
      <w:divBdr>
        <w:top w:val="none" w:sz="0" w:space="0" w:color="auto"/>
        <w:left w:val="none" w:sz="0" w:space="0" w:color="auto"/>
        <w:bottom w:val="none" w:sz="0" w:space="0" w:color="auto"/>
        <w:right w:val="none" w:sz="0" w:space="0" w:color="auto"/>
      </w:divBdr>
    </w:div>
    <w:div w:id="114640812">
      <w:bodyDiv w:val="1"/>
      <w:marLeft w:val="0"/>
      <w:marRight w:val="0"/>
      <w:marTop w:val="0"/>
      <w:marBottom w:val="0"/>
      <w:divBdr>
        <w:top w:val="none" w:sz="0" w:space="0" w:color="auto"/>
        <w:left w:val="none" w:sz="0" w:space="0" w:color="auto"/>
        <w:bottom w:val="none" w:sz="0" w:space="0" w:color="auto"/>
        <w:right w:val="none" w:sz="0" w:space="0" w:color="auto"/>
      </w:divBdr>
    </w:div>
    <w:div w:id="115414685">
      <w:bodyDiv w:val="1"/>
      <w:marLeft w:val="0"/>
      <w:marRight w:val="0"/>
      <w:marTop w:val="0"/>
      <w:marBottom w:val="0"/>
      <w:divBdr>
        <w:top w:val="none" w:sz="0" w:space="0" w:color="auto"/>
        <w:left w:val="none" w:sz="0" w:space="0" w:color="auto"/>
        <w:bottom w:val="none" w:sz="0" w:space="0" w:color="auto"/>
        <w:right w:val="none" w:sz="0" w:space="0" w:color="auto"/>
      </w:divBdr>
    </w:div>
    <w:div w:id="115872525">
      <w:bodyDiv w:val="1"/>
      <w:marLeft w:val="0"/>
      <w:marRight w:val="0"/>
      <w:marTop w:val="0"/>
      <w:marBottom w:val="0"/>
      <w:divBdr>
        <w:top w:val="none" w:sz="0" w:space="0" w:color="auto"/>
        <w:left w:val="none" w:sz="0" w:space="0" w:color="auto"/>
        <w:bottom w:val="none" w:sz="0" w:space="0" w:color="auto"/>
        <w:right w:val="none" w:sz="0" w:space="0" w:color="auto"/>
      </w:divBdr>
    </w:div>
    <w:div w:id="116877868">
      <w:bodyDiv w:val="1"/>
      <w:marLeft w:val="0"/>
      <w:marRight w:val="0"/>
      <w:marTop w:val="0"/>
      <w:marBottom w:val="0"/>
      <w:divBdr>
        <w:top w:val="none" w:sz="0" w:space="0" w:color="auto"/>
        <w:left w:val="none" w:sz="0" w:space="0" w:color="auto"/>
        <w:bottom w:val="none" w:sz="0" w:space="0" w:color="auto"/>
        <w:right w:val="none" w:sz="0" w:space="0" w:color="auto"/>
      </w:divBdr>
    </w:div>
    <w:div w:id="118031155">
      <w:bodyDiv w:val="1"/>
      <w:marLeft w:val="0"/>
      <w:marRight w:val="0"/>
      <w:marTop w:val="0"/>
      <w:marBottom w:val="0"/>
      <w:divBdr>
        <w:top w:val="none" w:sz="0" w:space="0" w:color="auto"/>
        <w:left w:val="none" w:sz="0" w:space="0" w:color="auto"/>
        <w:bottom w:val="none" w:sz="0" w:space="0" w:color="auto"/>
        <w:right w:val="none" w:sz="0" w:space="0" w:color="auto"/>
      </w:divBdr>
    </w:div>
    <w:div w:id="118841267">
      <w:bodyDiv w:val="1"/>
      <w:marLeft w:val="0"/>
      <w:marRight w:val="0"/>
      <w:marTop w:val="0"/>
      <w:marBottom w:val="0"/>
      <w:divBdr>
        <w:top w:val="none" w:sz="0" w:space="0" w:color="auto"/>
        <w:left w:val="none" w:sz="0" w:space="0" w:color="auto"/>
        <w:bottom w:val="none" w:sz="0" w:space="0" w:color="auto"/>
        <w:right w:val="none" w:sz="0" w:space="0" w:color="auto"/>
      </w:divBdr>
    </w:div>
    <w:div w:id="119105707">
      <w:bodyDiv w:val="1"/>
      <w:marLeft w:val="0"/>
      <w:marRight w:val="0"/>
      <w:marTop w:val="0"/>
      <w:marBottom w:val="0"/>
      <w:divBdr>
        <w:top w:val="none" w:sz="0" w:space="0" w:color="auto"/>
        <w:left w:val="none" w:sz="0" w:space="0" w:color="auto"/>
        <w:bottom w:val="none" w:sz="0" w:space="0" w:color="auto"/>
        <w:right w:val="none" w:sz="0" w:space="0" w:color="auto"/>
      </w:divBdr>
    </w:div>
    <w:div w:id="123275786">
      <w:bodyDiv w:val="1"/>
      <w:marLeft w:val="0"/>
      <w:marRight w:val="0"/>
      <w:marTop w:val="0"/>
      <w:marBottom w:val="0"/>
      <w:divBdr>
        <w:top w:val="none" w:sz="0" w:space="0" w:color="auto"/>
        <w:left w:val="none" w:sz="0" w:space="0" w:color="auto"/>
        <w:bottom w:val="none" w:sz="0" w:space="0" w:color="auto"/>
        <w:right w:val="none" w:sz="0" w:space="0" w:color="auto"/>
      </w:divBdr>
    </w:div>
    <w:div w:id="124203697">
      <w:bodyDiv w:val="1"/>
      <w:marLeft w:val="0"/>
      <w:marRight w:val="0"/>
      <w:marTop w:val="0"/>
      <w:marBottom w:val="0"/>
      <w:divBdr>
        <w:top w:val="none" w:sz="0" w:space="0" w:color="auto"/>
        <w:left w:val="none" w:sz="0" w:space="0" w:color="auto"/>
        <w:bottom w:val="none" w:sz="0" w:space="0" w:color="auto"/>
        <w:right w:val="none" w:sz="0" w:space="0" w:color="auto"/>
      </w:divBdr>
    </w:div>
    <w:div w:id="125704996">
      <w:bodyDiv w:val="1"/>
      <w:marLeft w:val="0"/>
      <w:marRight w:val="0"/>
      <w:marTop w:val="0"/>
      <w:marBottom w:val="0"/>
      <w:divBdr>
        <w:top w:val="none" w:sz="0" w:space="0" w:color="auto"/>
        <w:left w:val="none" w:sz="0" w:space="0" w:color="auto"/>
        <w:bottom w:val="none" w:sz="0" w:space="0" w:color="auto"/>
        <w:right w:val="none" w:sz="0" w:space="0" w:color="auto"/>
      </w:divBdr>
    </w:div>
    <w:div w:id="131992288">
      <w:bodyDiv w:val="1"/>
      <w:marLeft w:val="0"/>
      <w:marRight w:val="0"/>
      <w:marTop w:val="0"/>
      <w:marBottom w:val="0"/>
      <w:divBdr>
        <w:top w:val="none" w:sz="0" w:space="0" w:color="auto"/>
        <w:left w:val="none" w:sz="0" w:space="0" w:color="auto"/>
        <w:bottom w:val="none" w:sz="0" w:space="0" w:color="auto"/>
        <w:right w:val="none" w:sz="0" w:space="0" w:color="auto"/>
      </w:divBdr>
    </w:div>
    <w:div w:id="132061227">
      <w:bodyDiv w:val="1"/>
      <w:marLeft w:val="0"/>
      <w:marRight w:val="0"/>
      <w:marTop w:val="0"/>
      <w:marBottom w:val="0"/>
      <w:divBdr>
        <w:top w:val="none" w:sz="0" w:space="0" w:color="auto"/>
        <w:left w:val="none" w:sz="0" w:space="0" w:color="auto"/>
        <w:bottom w:val="none" w:sz="0" w:space="0" w:color="auto"/>
        <w:right w:val="none" w:sz="0" w:space="0" w:color="auto"/>
      </w:divBdr>
    </w:div>
    <w:div w:id="136118573">
      <w:bodyDiv w:val="1"/>
      <w:marLeft w:val="0"/>
      <w:marRight w:val="0"/>
      <w:marTop w:val="0"/>
      <w:marBottom w:val="0"/>
      <w:divBdr>
        <w:top w:val="none" w:sz="0" w:space="0" w:color="auto"/>
        <w:left w:val="none" w:sz="0" w:space="0" w:color="auto"/>
        <w:bottom w:val="none" w:sz="0" w:space="0" w:color="auto"/>
        <w:right w:val="none" w:sz="0" w:space="0" w:color="auto"/>
      </w:divBdr>
    </w:div>
    <w:div w:id="137040145">
      <w:bodyDiv w:val="1"/>
      <w:marLeft w:val="0"/>
      <w:marRight w:val="0"/>
      <w:marTop w:val="0"/>
      <w:marBottom w:val="0"/>
      <w:divBdr>
        <w:top w:val="none" w:sz="0" w:space="0" w:color="auto"/>
        <w:left w:val="none" w:sz="0" w:space="0" w:color="auto"/>
        <w:bottom w:val="none" w:sz="0" w:space="0" w:color="auto"/>
        <w:right w:val="none" w:sz="0" w:space="0" w:color="auto"/>
      </w:divBdr>
    </w:div>
    <w:div w:id="139809403">
      <w:bodyDiv w:val="1"/>
      <w:marLeft w:val="0"/>
      <w:marRight w:val="0"/>
      <w:marTop w:val="0"/>
      <w:marBottom w:val="0"/>
      <w:divBdr>
        <w:top w:val="none" w:sz="0" w:space="0" w:color="auto"/>
        <w:left w:val="none" w:sz="0" w:space="0" w:color="auto"/>
        <w:bottom w:val="none" w:sz="0" w:space="0" w:color="auto"/>
        <w:right w:val="none" w:sz="0" w:space="0" w:color="auto"/>
      </w:divBdr>
    </w:div>
    <w:div w:id="141627412">
      <w:bodyDiv w:val="1"/>
      <w:marLeft w:val="0"/>
      <w:marRight w:val="0"/>
      <w:marTop w:val="0"/>
      <w:marBottom w:val="0"/>
      <w:divBdr>
        <w:top w:val="none" w:sz="0" w:space="0" w:color="auto"/>
        <w:left w:val="none" w:sz="0" w:space="0" w:color="auto"/>
        <w:bottom w:val="none" w:sz="0" w:space="0" w:color="auto"/>
        <w:right w:val="none" w:sz="0" w:space="0" w:color="auto"/>
      </w:divBdr>
    </w:div>
    <w:div w:id="141891796">
      <w:bodyDiv w:val="1"/>
      <w:marLeft w:val="0"/>
      <w:marRight w:val="0"/>
      <w:marTop w:val="0"/>
      <w:marBottom w:val="0"/>
      <w:divBdr>
        <w:top w:val="none" w:sz="0" w:space="0" w:color="auto"/>
        <w:left w:val="none" w:sz="0" w:space="0" w:color="auto"/>
        <w:bottom w:val="none" w:sz="0" w:space="0" w:color="auto"/>
        <w:right w:val="none" w:sz="0" w:space="0" w:color="auto"/>
      </w:divBdr>
    </w:div>
    <w:div w:id="142159953">
      <w:bodyDiv w:val="1"/>
      <w:marLeft w:val="0"/>
      <w:marRight w:val="0"/>
      <w:marTop w:val="0"/>
      <w:marBottom w:val="0"/>
      <w:divBdr>
        <w:top w:val="none" w:sz="0" w:space="0" w:color="auto"/>
        <w:left w:val="none" w:sz="0" w:space="0" w:color="auto"/>
        <w:bottom w:val="none" w:sz="0" w:space="0" w:color="auto"/>
        <w:right w:val="none" w:sz="0" w:space="0" w:color="auto"/>
      </w:divBdr>
    </w:div>
    <w:div w:id="147022370">
      <w:bodyDiv w:val="1"/>
      <w:marLeft w:val="0"/>
      <w:marRight w:val="0"/>
      <w:marTop w:val="0"/>
      <w:marBottom w:val="0"/>
      <w:divBdr>
        <w:top w:val="none" w:sz="0" w:space="0" w:color="auto"/>
        <w:left w:val="none" w:sz="0" w:space="0" w:color="auto"/>
        <w:bottom w:val="none" w:sz="0" w:space="0" w:color="auto"/>
        <w:right w:val="none" w:sz="0" w:space="0" w:color="auto"/>
      </w:divBdr>
    </w:div>
    <w:div w:id="147208161">
      <w:bodyDiv w:val="1"/>
      <w:marLeft w:val="0"/>
      <w:marRight w:val="0"/>
      <w:marTop w:val="0"/>
      <w:marBottom w:val="0"/>
      <w:divBdr>
        <w:top w:val="none" w:sz="0" w:space="0" w:color="auto"/>
        <w:left w:val="none" w:sz="0" w:space="0" w:color="auto"/>
        <w:bottom w:val="none" w:sz="0" w:space="0" w:color="auto"/>
        <w:right w:val="none" w:sz="0" w:space="0" w:color="auto"/>
      </w:divBdr>
    </w:div>
    <w:div w:id="149029194">
      <w:bodyDiv w:val="1"/>
      <w:marLeft w:val="0"/>
      <w:marRight w:val="0"/>
      <w:marTop w:val="0"/>
      <w:marBottom w:val="0"/>
      <w:divBdr>
        <w:top w:val="none" w:sz="0" w:space="0" w:color="auto"/>
        <w:left w:val="none" w:sz="0" w:space="0" w:color="auto"/>
        <w:bottom w:val="none" w:sz="0" w:space="0" w:color="auto"/>
        <w:right w:val="none" w:sz="0" w:space="0" w:color="auto"/>
      </w:divBdr>
    </w:div>
    <w:div w:id="150298664">
      <w:bodyDiv w:val="1"/>
      <w:marLeft w:val="0"/>
      <w:marRight w:val="0"/>
      <w:marTop w:val="0"/>
      <w:marBottom w:val="0"/>
      <w:divBdr>
        <w:top w:val="none" w:sz="0" w:space="0" w:color="auto"/>
        <w:left w:val="none" w:sz="0" w:space="0" w:color="auto"/>
        <w:bottom w:val="none" w:sz="0" w:space="0" w:color="auto"/>
        <w:right w:val="none" w:sz="0" w:space="0" w:color="auto"/>
      </w:divBdr>
    </w:div>
    <w:div w:id="151261378">
      <w:bodyDiv w:val="1"/>
      <w:marLeft w:val="0"/>
      <w:marRight w:val="0"/>
      <w:marTop w:val="0"/>
      <w:marBottom w:val="0"/>
      <w:divBdr>
        <w:top w:val="none" w:sz="0" w:space="0" w:color="auto"/>
        <w:left w:val="none" w:sz="0" w:space="0" w:color="auto"/>
        <w:bottom w:val="none" w:sz="0" w:space="0" w:color="auto"/>
        <w:right w:val="none" w:sz="0" w:space="0" w:color="auto"/>
      </w:divBdr>
    </w:div>
    <w:div w:id="151454735">
      <w:bodyDiv w:val="1"/>
      <w:marLeft w:val="0"/>
      <w:marRight w:val="0"/>
      <w:marTop w:val="0"/>
      <w:marBottom w:val="0"/>
      <w:divBdr>
        <w:top w:val="none" w:sz="0" w:space="0" w:color="auto"/>
        <w:left w:val="none" w:sz="0" w:space="0" w:color="auto"/>
        <w:bottom w:val="none" w:sz="0" w:space="0" w:color="auto"/>
        <w:right w:val="none" w:sz="0" w:space="0" w:color="auto"/>
      </w:divBdr>
    </w:div>
    <w:div w:id="153298963">
      <w:bodyDiv w:val="1"/>
      <w:marLeft w:val="0"/>
      <w:marRight w:val="0"/>
      <w:marTop w:val="0"/>
      <w:marBottom w:val="0"/>
      <w:divBdr>
        <w:top w:val="none" w:sz="0" w:space="0" w:color="auto"/>
        <w:left w:val="none" w:sz="0" w:space="0" w:color="auto"/>
        <w:bottom w:val="none" w:sz="0" w:space="0" w:color="auto"/>
        <w:right w:val="none" w:sz="0" w:space="0" w:color="auto"/>
      </w:divBdr>
    </w:div>
    <w:div w:id="154304328">
      <w:bodyDiv w:val="1"/>
      <w:marLeft w:val="0"/>
      <w:marRight w:val="0"/>
      <w:marTop w:val="0"/>
      <w:marBottom w:val="0"/>
      <w:divBdr>
        <w:top w:val="none" w:sz="0" w:space="0" w:color="auto"/>
        <w:left w:val="none" w:sz="0" w:space="0" w:color="auto"/>
        <w:bottom w:val="none" w:sz="0" w:space="0" w:color="auto"/>
        <w:right w:val="none" w:sz="0" w:space="0" w:color="auto"/>
      </w:divBdr>
    </w:div>
    <w:div w:id="154615495">
      <w:bodyDiv w:val="1"/>
      <w:marLeft w:val="0"/>
      <w:marRight w:val="0"/>
      <w:marTop w:val="0"/>
      <w:marBottom w:val="0"/>
      <w:divBdr>
        <w:top w:val="none" w:sz="0" w:space="0" w:color="auto"/>
        <w:left w:val="none" w:sz="0" w:space="0" w:color="auto"/>
        <w:bottom w:val="none" w:sz="0" w:space="0" w:color="auto"/>
        <w:right w:val="none" w:sz="0" w:space="0" w:color="auto"/>
      </w:divBdr>
    </w:div>
    <w:div w:id="154685774">
      <w:bodyDiv w:val="1"/>
      <w:marLeft w:val="0"/>
      <w:marRight w:val="0"/>
      <w:marTop w:val="0"/>
      <w:marBottom w:val="0"/>
      <w:divBdr>
        <w:top w:val="none" w:sz="0" w:space="0" w:color="auto"/>
        <w:left w:val="none" w:sz="0" w:space="0" w:color="auto"/>
        <w:bottom w:val="none" w:sz="0" w:space="0" w:color="auto"/>
        <w:right w:val="none" w:sz="0" w:space="0" w:color="auto"/>
      </w:divBdr>
    </w:div>
    <w:div w:id="161896089">
      <w:bodyDiv w:val="1"/>
      <w:marLeft w:val="0"/>
      <w:marRight w:val="0"/>
      <w:marTop w:val="0"/>
      <w:marBottom w:val="0"/>
      <w:divBdr>
        <w:top w:val="none" w:sz="0" w:space="0" w:color="auto"/>
        <w:left w:val="none" w:sz="0" w:space="0" w:color="auto"/>
        <w:bottom w:val="none" w:sz="0" w:space="0" w:color="auto"/>
        <w:right w:val="none" w:sz="0" w:space="0" w:color="auto"/>
      </w:divBdr>
    </w:div>
    <w:div w:id="163204044">
      <w:bodyDiv w:val="1"/>
      <w:marLeft w:val="0"/>
      <w:marRight w:val="0"/>
      <w:marTop w:val="0"/>
      <w:marBottom w:val="0"/>
      <w:divBdr>
        <w:top w:val="none" w:sz="0" w:space="0" w:color="auto"/>
        <w:left w:val="none" w:sz="0" w:space="0" w:color="auto"/>
        <w:bottom w:val="none" w:sz="0" w:space="0" w:color="auto"/>
        <w:right w:val="none" w:sz="0" w:space="0" w:color="auto"/>
      </w:divBdr>
    </w:div>
    <w:div w:id="163328618">
      <w:bodyDiv w:val="1"/>
      <w:marLeft w:val="0"/>
      <w:marRight w:val="0"/>
      <w:marTop w:val="0"/>
      <w:marBottom w:val="0"/>
      <w:divBdr>
        <w:top w:val="none" w:sz="0" w:space="0" w:color="auto"/>
        <w:left w:val="none" w:sz="0" w:space="0" w:color="auto"/>
        <w:bottom w:val="none" w:sz="0" w:space="0" w:color="auto"/>
        <w:right w:val="none" w:sz="0" w:space="0" w:color="auto"/>
      </w:divBdr>
    </w:div>
    <w:div w:id="164444975">
      <w:bodyDiv w:val="1"/>
      <w:marLeft w:val="0"/>
      <w:marRight w:val="0"/>
      <w:marTop w:val="0"/>
      <w:marBottom w:val="0"/>
      <w:divBdr>
        <w:top w:val="none" w:sz="0" w:space="0" w:color="auto"/>
        <w:left w:val="none" w:sz="0" w:space="0" w:color="auto"/>
        <w:bottom w:val="none" w:sz="0" w:space="0" w:color="auto"/>
        <w:right w:val="none" w:sz="0" w:space="0" w:color="auto"/>
      </w:divBdr>
    </w:div>
    <w:div w:id="164521466">
      <w:bodyDiv w:val="1"/>
      <w:marLeft w:val="0"/>
      <w:marRight w:val="0"/>
      <w:marTop w:val="0"/>
      <w:marBottom w:val="0"/>
      <w:divBdr>
        <w:top w:val="none" w:sz="0" w:space="0" w:color="auto"/>
        <w:left w:val="none" w:sz="0" w:space="0" w:color="auto"/>
        <w:bottom w:val="none" w:sz="0" w:space="0" w:color="auto"/>
        <w:right w:val="none" w:sz="0" w:space="0" w:color="auto"/>
      </w:divBdr>
    </w:div>
    <w:div w:id="169371912">
      <w:bodyDiv w:val="1"/>
      <w:marLeft w:val="0"/>
      <w:marRight w:val="0"/>
      <w:marTop w:val="0"/>
      <w:marBottom w:val="0"/>
      <w:divBdr>
        <w:top w:val="none" w:sz="0" w:space="0" w:color="auto"/>
        <w:left w:val="none" w:sz="0" w:space="0" w:color="auto"/>
        <w:bottom w:val="none" w:sz="0" w:space="0" w:color="auto"/>
        <w:right w:val="none" w:sz="0" w:space="0" w:color="auto"/>
      </w:divBdr>
    </w:div>
    <w:div w:id="170217580">
      <w:bodyDiv w:val="1"/>
      <w:marLeft w:val="0"/>
      <w:marRight w:val="0"/>
      <w:marTop w:val="0"/>
      <w:marBottom w:val="0"/>
      <w:divBdr>
        <w:top w:val="none" w:sz="0" w:space="0" w:color="auto"/>
        <w:left w:val="none" w:sz="0" w:space="0" w:color="auto"/>
        <w:bottom w:val="none" w:sz="0" w:space="0" w:color="auto"/>
        <w:right w:val="none" w:sz="0" w:space="0" w:color="auto"/>
      </w:divBdr>
    </w:div>
    <w:div w:id="170488039">
      <w:bodyDiv w:val="1"/>
      <w:marLeft w:val="0"/>
      <w:marRight w:val="0"/>
      <w:marTop w:val="0"/>
      <w:marBottom w:val="0"/>
      <w:divBdr>
        <w:top w:val="none" w:sz="0" w:space="0" w:color="auto"/>
        <w:left w:val="none" w:sz="0" w:space="0" w:color="auto"/>
        <w:bottom w:val="none" w:sz="0" w:space="0" w:color="auto"/>
        <w:right w:val="none" w:sz="0" w:space="0" w:color="auto"/>
      </w:divBdr>
    </w:div>
    <w:div w:id="170686757">
      <w:bodyDiv w:val="1"/>
      <w:marLeft w:val="0"/>
      <w:marRight w:val="0"/>
      <w:marTop w:val="0"/>
      <w:marBottom w:val="0"/>
      <w:divBdr>
        <w:top w:val="none" w:sz="0" w:space="0" w:color="auto"/>
        <w:left w:val="none" w:sz="0" w:space="0" w:color="auto"/>
        <w:bottom w:val="none" w:sz="0" w:space="0" w:color="auto"/>
        <w:right w:val="none" w:sz="0" w:space="0" w:color="auto"/>
      </w:divBdr>
    </w:div>
    <w:div w:id="170722976">
      <w:bodyDiv w:val="1"/>
      <w:marLeft w:val="0"/>
      <w:marRight w:val="0"/>
      <w:marTop w:val="0"/>
      <w:marBottom w:val="0"/>
      <w:divBdr>
        <w:top w:val="none" w:sz="0" w:space="0" w:color="auto"/>
        <w:left w:val="none" w:sz="0" w:space="0" w:color="auto"/>
        <w:bottom w:val="none" w:sz="0" w:space="0" w:color="auto"/>
        <w:right w:val="none" w:sz="0" w:space="0" w:color="auto"/>
      </w:divBdr>
    </w:div>
    <w:div w:id="172040587">
      <w:bodyDiv w:val="1"/>
      <w:marLeft w:val="0"/>
      <w:marRight w:val="0"/>
      <w:marTop w:val="0"/>
      <w:marBottom w:val="0"/>
      <w:divBdr>
        <w:top w:val="none" w:sz="0" w:space="0" w:color="auto"/>
        <w:left w:val="none" w:sz="0" w:space="0" w:color="auto"/>
        <w:bottom w:val="none" w:sz="0" w:space="0" w:color="auto"/>
        <w:right w:val="none" w:sz="0" w:space="0" w:color="auto"/>
      </w:divBdr>
    </w:div>
    <w:div w:id="174614093">
      <w:bodyDiv w:val="1"/>
      <w:marLeft w:val="0"/>
      <w:marRight w:val="0"/>
      <w:marTop w:val="0"/>
      <w:marBottom w:val="0"/>
      <w:divBdr>
        <w:top w:val="none" w:sz="0" w:space="0" w:color="auto"/>
        <w:left w:val="none" w:sz="0" w:space="0" w:color="auto"/>
        <w:bottom w:val="none" w:sz="0" w:space="0" w:color="auto"/>
        <w:right w:val="none" w:sz="0" w:space="0" w:color="auto"/>
      </w:divBdr>
    </w:div>
    <w:div w:id="179708250">
      <w:bodyDiv w:val="1"/>
      <w:marLeft w:val="0"/>
      <w:marRight w:val="0"/>
      <w:marTop w:val="0"/>
      <w:marBottom w:val="0"/>
      <w:divBdr>
        <w:top w:val="none" w:sz="0" w:space="0" w:color="auto"/>
        <w:left w:val="none" w:sz="0" w:space="0" w:color="auto"/>
        <w:bottom w:val="none" w:sz="0" w:space="0" w:color="auto"/>
        <w:right w:val="none" w:sz="0" w:space="0" w:color="auto"/>
      </w:divBdr>
    </w:div>
    <w:div w:id="180290433">
      <w:bodyDiv w:val="1"/>
      <w:marLeft w:val="0"/>
      <w:marRight w:val="0"/>
      <w:marTop w:val="0"/>
      <w:marBottom w:val="0"/>
      <w:divBdr>
        <w:top w:val="none" w:sz="0" w:space="0" w:color="auto"/>
        <w:left w:val="none" w:sz="0" w:space="0" w:color="auto"/>
        <w:bottom w:val="none" w:sz="0" w:space="0" w:color="auto"/>
        <w:right w:val="none" w:sz="0" w:space="0" w:color="auto"/>
      </w:divBdr>
    </w:div>
    <w:div w:id="181094495">
      <w:bodyDiv w:val="1"/>
      <w:marLeft w:val="0"/>
      <w:marRight w:val="0"/>
      <w:marTop w:val="0"/>
      <w:marBottom w:val="0"/>
      <w:divBdr>
        <w:top w:val="none" w:sz="0" w:space="0" w:color="auto"/>
        <w:left w:val="none" w:sz="0" w:space="0" w:color="auto"/>
        <w:bottom w:val="none" w:sz="0" w:space="0" w:color="auto"/>
        <w:right w:val="none" w:sz="0" w:space="0" w:color="auto"/>
      </w:divBdr>
    </w:div>
    <w:div w:id="191769571">
      <w:bodyDiv w:val="1"/>
      <w:marLeft w:val="0"/>
      <w:marRight w:val="0"/>
      <w:marTop w:val="0"/>
      <w:marBottom w:val="0"/>
      <w:divBdr>
        <w:top w:val="none" w:sz="0" w:space="0" w:color="auto"/>
        <w:left w:val="none" w:sz="0" w:space="0" w:color="auto"/>
        <w:bottom w:val="none" w:sz="0" w:space="0" w:color="auto"/>
        <w:right w:val="none" w:sz="0" w:space="0" w:color="auto"/>
      </w:divBdr>
    </w:div>
    <w:div w:id="193736698">
      <w:bodyDiv w:val="1"/>
      <w:marLeft w:val="0"/>
      <w:marRight w:val="0"/>
      <w:marTop w:val="0"/>
      <w:marBottom w:val="0"/>
      <w:divBdr>
        <w:top w:val="none" w:sz="0" w:space="0" w:color="auto"/>
        <w:left w:val="none" w:sz="0" w:space="0" w:color="auto"/>
        <w:bottom w:val="none" w:sz="0" w:space="0" w:color="auto"/>
        <w:right w:val="none" w:sz="0" w:space="0" w:color="auto"/>
      </w:divBdr>
    </w:div>
    <w:div w:id="196891079">
      <w:bodyDiv w:val="1"/>
      <w:marLeft w:val="0"/>
      <w:marRight w:val="0"/>
      <w:marTop w:val="0"/>
      <w:marBottom w:val="0"/>
      <w:divBdr>
        <w:top w:val="none" w:sz="0" w:space="0" w:color="auto"/>
        <w:left w:val="none" w:sz="0" w:space="0" w:color="auto"/>
        <w:bottom w:val="none" w:sz="0" w:space="0" w:color="auto"/>
        <w:right w:val="none" w:sz="0" w:space="0" w:color="auto"/>
      </w:divBdr>
    </w:div>
    <w:div w:id="197207272">
      <w:bodyDiv w:val="1"/>
      <w:marLeft w:val="0"/>
      <w:marRight w:val="0"/>
      <w:marTop w:val="0"/>
      <w:marBottom w:val="0"/>
      <w:divBdr>
        <w:top w:val="none" w:sz="0" w:space="0" w:color="auto"/>
        <w:left w:val="none" w:sz="0" w:space="0" w:color="auto"/>
        <w:bottom w:val="none" w:sz="0" w:space="0" w:color="auto"/>
        <w:right w:val="none" w:sz="0" w:space="0" w:color="auto"/>
      </w:divBdr>
    </w:div>
    <w:div w:id="198051851">
      <w:bodyDiv w:val="1"/>
      <w:marLeft w:val="0"/>
      <w:marRight w:val="0"/>
      <w:marTop w:val="0"/>
      <w:marBottom w:val="0"/>
      <w:divBdr>
        <w:top w:val="none" w:sz="0" w:space="0" w:color="auto"/>
        <w:left w:val="none" w:sz="0" w:space="0" w:color="auto"/>
        <w:bottom w:val="none" w:sz="0" w:space="0" w:color="auto"/>
        <w:right w:val="none" w:sz="0" w:space="0" w:color="auto"/>
      </w:divBdr>
    </w:div>
    <w:div w:id="200090073">
      <w:bodyDiv w:val="1"/>
      <w:marLeft w:val="0"/>
      <w:marRight w:val="0"/>
      <w:marTop w:val="0"/>
      <w:marBottom w:val="0"/>
      <w:divBdr>
        <w:top w:val="none" w:sz="0" w:space="0" w:color="auto"/>
        <w:left w:val="none" w:sz="0" w:space="0" w:color="auto"/>
        <w:bottom w:val="none" w:sz="0" w:space="0" w:color="auto"/>
        <w:right w:val="none" w:sz="0" w:space="0" w:color="auto"/>
      </w:divBdr>
    </w:div>
    <w:div w:id="200478570">
      <w:bodyDiv w:val="1"/>
      <w:marLeft w:val="0"/>
      <w:marRight w:val="0"/>
      <w:marTop w:val="0"/>
      <w:marBottom w:val="0"/>
      <w:divBdr>
        <w:top w:val="none" w:sz="0" w:space="0" w:color="auto"/>
        <w:left w:val="none" w:sz="0" w:space="0" w:color="auto"/>
        <w:bottom w:val="none" w:sz="0" w:space="0" w:color="auto"/>
        <w:right w:val="none" w:sz="0" w:space="0" w:color="auto"/>
      </w:divBdr>
    </w:div>
    <w:div w:id="201408506">
      <w:bodyDiv w:val="1"/>
      <w:marLeft w:val="0"/>
      <w:marRight w:val="0"/>
      <w:marTop w:val="0"/>
      <w:marBottom w:val="0"/>
      <w:divBdr>
        <w:top w:val="none" w:sz="0" w:space="0" w:color="auto"/>
        <w:left w:val="none" w:sz="0" w:space="0" w:color="auto"/>
        <w:bottom w:val="none" w:sz="0" w:space="0" w:color="auto"/>
        <w:right w:val="none" w:sz="0" w:space="0" w:color="auto"/>
      </w:divBdr>
    </w:div>
    <w:div w:id="203493753">
      <w:bodyDiv w:val="1"/>
      <w:marLeft w:val="0"/>
      <w:marRight w:val="0"/>
      <w:marTop w:val="0"/>
      <w:marBottom w:val="0"/>
      <w:divBdr>
        <w:top w:val="none" w:sz="0" w:space="0" w:color="auto"/>
        <w:left w:val="none" w:sz="0" w:space="0" w:color="auto"/>
        <w:bottom w:val="none" w:sz="0" w:space="0" w:color="auto"/>
        <w:right w:val="none" w:sz="0" w:space="0" w:color="auto"/>
      </w:divBdr>
    </w:div>
    <w:div w:id="205914473">
      <w:bodyDiv w:val="1"/>
      <w:marLeft w:val="0"/>
      <w:marRight w:val="0"/>
      <w:marTop w:val="0"/>
      <w:marBottom w:val="0"/>
      <w:divBdr>
        <w:top w:val="none" w:sz="0" w:space="0" w:color="auto"/>
        <w:left w:val="none" w:sz="0" w:space="0" w:color="auto"/>
        <w:bottom w:val="none" w:sz="0" w:space="0" w:color="auto"/>
        <w:right w:val="none" w:sz="0" w:space="0" w:color="auto"/>
      </w:divBdr>
    </w:div>
    <w:div w:id="205915256">
      <w:bodyDiv w:val="1"/>
      <w:marLeft w:val="0"/>
      <w:marRight w:val="0"/>
      <w:marTop w:val="0"/>
      <w:marBottom w:val="0"/>
      <w:divBdr>
        <w:top w:val="none" w:sz="0" w:space="0" w:color="auto"/>
        <w:left w:val="none" w:sz="0" w:space="0" w:color="auto"/>
        <w:bottom w:val="none" w:sz="0" w:space="0" w:color="auto"/>
        <w:right w:val="none" w:sz="0" w:space="0" w:color="auto"/>
      </w:divBdr>
    </w:div>
    <w:div w:id="207224879">
      <w:bodyDiv w:val="1"/>
      <w:marLeft w:val="0"/>
      <w:marRight w:val="0"/>
      <w:marTop w:val="0"/>
      <w:marBottom w:val="0"/>
      <w:divBdr>
        <w:top w:val="none" w:sz="0" w:space="0" w:color="auto"/>
        <w:left w:val="none" w:sz="0" w:space="0" w:color="auto"/>
        <w:bottom w:val="none" w:sz="0" w:space="0" w:color="auto"/>
        <w:right w:val="none" w:sz="0" w:space="0" w:color="auto"/>
      </w:divBdr>
    </w:div>
    <w:div w:id="208344870">
      <w:bodyDiv w:val="1"/>
      <w:marLeft w:val="0"/>
      <w:marRight w:val="0"/>
      <w:marTop w:val="0"/>
      <w:marBottom w:val="0"/>
      <w:divBdr>
        <w:top w:val="none" w:sz="0" w:space="0" w:color="auto"/>
        <w:left w:val="none" w:sz="0" w:space="0" w:color="auto"/>
        <w:bottom w:val="none" w:sz="0" w:space="0" w:color="auto"/>
        <w:right w:val="none" w:sz="0" w:space="0" w:color="auto"/>
      </w:divBdr>
    </w:div>
    <w:div w:id="211498593">
      <w:bodyDiv w:val="1"/>
      <w:marLeft w:val="0"/>
      <w:marRight w:val="0"/>
      <w:marTop w:val="0"/>
      <w:marBottom w:val="0"/>
      <w:divBdr>
        <w:top w:val="none" w:sz="0" w:space="0" w:color="auto"/>
        <w:left w:val="none" w:sz="0" w:space="0" w:color="auto"/>
        <w:bottom w:val="none" w:sz="0" w:space="0" w:color="auto"/>
        <w:right w:val="none" w:sz="0" w:space="0" w:color="auto"/>
      </w:divBdr>
    </w:div>
    <w:div w:id="215312610">
      <w:bodyDiv w:val="1"/>
      <w:marLeft w:val="0"/>
      <w:marRight w:val="0"/>
      <w:marTop w:val="0"/>
      <w:marBottom w:val="0"/>
      <w:divBdr>
        <w:top w:val="none" w:sz="0" w:space="0" w:color="auto"/>
        <w:left w:val="none" w:sz="0" w:space="0" w:color="auto"/>
        <w:bottom w:val="none" w:sz="0" w:space="0" w:color="auto"/>
        <w:right w:val="none" w:sz="0" w:space="0" w:color="auto"/>
      </w:divBdr>
    </w:div>
    <w:div w:id="215774770">
      <w:bodyDiv w:val="1"/>
      <w:marLeft w:val="0"/>
      <w:marRight w:val="0"/>
      <w:marTop w:val="0"/>
      <w:marBottom w:val="0"/>
      <w:divBdr>
        <w:top w:val="none" w:sz="0" w:space="0" w:color="auto"/>
        <w:left w:val="none" w:sz="0" w:space="0" w:color="auto"/>
        <w:bottom w:val="none" w:sz="0" w:space="0" w:color="auto"/>
        <w:right w:val="none" w:sz="0" w:space="0" w:color="auto"/>
      </w:divBdr>
    </w:div>
    <w:div w:id="221059781">
      <w:bodyDiv w:val="1"/>
      <w:marLeft w:val="0"/>
      <w:marRight w:val="0"/>
      <w:marTop w:val="0"/>
      <w:marBottom w:val="0"/>
      <w:divBdr>
        <w:top w:val="none" w:sz="0" w:space="0" w:color="auto"/>
        <w:left w:val="none" w:sz="0" w:space="0" w:color="auto"/>
        <w:bottom w:val="none" w:sz="0" w:space="0" w:color="auto"/>
        <w:right w:val="none" w:sz="0" w:space="0" w:color="auto"/>
      </w:divBdr>
    </w:div>
    <w:div w:id="221213470">
      <w:bodyDiv w:val="1"/>
      <w:marLeft w:val="0"/>
      <w:marRight w:val="0"/>
      <w:marTop w:val="0"/>
      <w:marBottom w:val="0"/>
      <w:divBdr>
        <w:top w:val="none" w:sz="0" w:space="0" w:color="auto"/>
        <w:left w:val="none" w:sz="0" w:space="0" w:color="auto"/>
        <w:bottom w:val="none" w:sz="0" w:space="0" w:color="auto"/>
        <w:right w:val="none" w:sz="0" w:space="0" w:color="auto"/>
      </w:divBdr>
    </w:div>
    <w:div w:id="224411529">
      <w:bodyDiv w:val="1"/>
      <w:marLeft w:val="0"/>
      <w:marRight w:val="0"/>
      <w:marTop w:val="0"/>
      <w:marBottom w:val="0"/>
      <w:divBdr>
        <w:top w:val="none" w:sz="0" w:space="0" w:color="auto"/>
        <w:left w:val="none" w:sz="0" w:space="0" w:color="auto"/>
        <w:bottom w:val="none" w:sz="0" w:space="0" w:color="auto"/>
        <w:right w:val="none" w:sz="0" w:space="0" w:color="auto"/>
      </w:divBdr>
    </w:div>
    <w:div w:id="228004479">
      <w:bodyDiv w:val="1"/>
      <w:marLeft w:val="0"/>
      <w:marRight w:val="0"/>
      <w:marTop w:val="0"/>
      <w:marBottom w:val="0"/>
      <w:divBdr>
        <w:top w:val="none" w:sz="0" w:space="0" w:color="auto"/>
        <w:left w:val="none" w:sz="0" w:space="0" w:color="auto"/>
        <w:bottom w:val="none" w:sz="0" w:space="0" w:color="auto"/>
        <w:right w:val="none" w:sz="0" w:space="0" w:color="auto"/>
      </w:divBdr>
    </w:div>
    <w:div w:id="229467866">
      <w:bodyDiv w:val="1"/>
      <w:marLeft w:val="0"/>
      <w:marRight w:val="0"/>
      <w:marTop w:val="0"/>
      <w:marBottom w:val="0"/>
      <w:divBdr>
        <w:top w:val="none" w:sz="0" w:space="0" w:color="auto"/>
        <w:left w:val="none" w:sz="0" w:space="0" w:color="auto"/>
        <w:bottom w:val="none" w:sz="0" w:space="0" w:color="auto"/>
        <w:right w:val="none" w:sz="0" w:space="0" w:color="auto"/>
      </w:divBdr>
    </w:div>
    <w:div w:id="232207535">
      <w:bodyDiv w:val="1"/>
      <w:marLeft w:val="0"/>
      <w:marRight w:val="0"/>
      <w:marTop w:val="0"/>
      <w:marBottom w:val="0"/>
      <w:divBdr>
        <w:top w:val="none" w:sz="0" w:space="0" w:color="auto"/>
        <w:left w:val="none" w:sz="0" w:space="0" w:color="auto"/>
        <w:bottom w:val="none" w:sz="0" w:space="0" w:color="auto"/>
        <w:right w:val="none" w:sz="0" w:space="0" w:color="auto"/>
      </w:divBdr>
    </w:div>
    <w:div w:id="238443644">
      <w:bodyDiv w:val="1"/>
      <w:marLeft w:val="0"/>
      <w:marRight w:val="0"/>
      <w:marTop w:val="0"/>
      <w:marBottom w:val="0"/>
      <w:divBdr>
        <w:top w:val="none" w:sz="0" w:space="0" w:color="auto"/>
        <w:left w:val="none" w:sz="0" w:space="0" w:color="auto"/>
        <w:bottom w:val="none" w:sz="0" w:space="0" w:color="auto"/>
        <w:right w:val="none" w:sz="0" w:space="0" w:color="auto"/>
      </w:divBdr>
    </w:div>
    <w:div w:id="241107997">
      <w:bodyDiv w:val="1"/>
      <w:marLeft w:val="0"/>
      <w:marRight w:val="0"/>
      <w:marTop w:val="0"/>
      <w:marBottom w:val="0"/>
      <w:divBdr>
        <w:top w:val="none" w:sz="0" w:space="0" w:color="auto"/>
        <w:left w:val="none" w:sz="0" w:space="0" w:color="auto"/>
        <w:bottom w:val="none" w:sz="0" w:space="0" w:color="auto"/>
        <w:right w:val="none" w:sz="0" w:space="0" w:color="auto"/>
      </w:divBdr>
    </w:div>
    <w:div w:id="242498818">
      <w:bodyDiv w:val="1"/>
      <w:marLeft w:val="0"/>
      <w:marRight w:val="0"/>
      <w:marTop w:val="0"/>
      <w:marBottom w:val="0"/>
      <w:divBdr>
        <w:top w:val="none" w:sz="0" w:space="0" w:color="auto"/>
        <w:left w:val="none" w:sz="0" w:space="0" w:color="auto"/>
        <w:bottom w:val="none" w:sz="0" w:space="0" w:color="auto"/>
        <w:right w:val="none" w:sz="0" w:space="0" w:color="auto"/>
      </w:divBdr>
    </w:div>
    <w:div w:id="243272082">
      <w:bodyDiv w:val="1"/>
      <w:marLeft w:val="0"/>
      <w:marRight w:val="0"/>
      <w:marTop w:val="0"/>
      <w:marBottom w:val="0"/>
      <w:divBdr>
        <w:top w:val="none" w:sz="0" w:space="0" w:color="auto"/>
        <w:left w:val="none" w:sz="0" w:space="0" w:color="auto"/>
        <w:bottom w:val="none" w:sz="0" w:space="0" w:color="auto"/>
        <w:right w:val="none" w:sz="0" w:space="0" w:color="auto"/>
      </w:divBdr>
    </w:div>
    <w:div w:id="248656783">
      <w:bodyDiv w:val="1"/>
      <w:marLeft w:val="0"/>
      <w:marRight w:val="0"/>
      <w:marTop w:val="0"/>
      <w:marBottom w:val="0"/>
      <w:divBdr>
        <w:top w:val="none" w:sz="0" w:space="0" w:color="auto"/>
        <w:left w:val="none" w:sz="0" w:space="0" w:color="auto"/>
        <w:bottom w:val="none" w:sz="0" w:space="0" w:color="auto"/>
        <w:right w:val="none" w:sz="0" w:space="0" w:color="auto"/>
      </w:divBdr>
    </w:div>
    <w:div w:id="251744340">
      <w:bodyDiv w:val="1"/>
      <w:marLeft w:val="0"/>
      <w:marRight w:val="0"/>
      <w:marTop w:val="0"/>
      <w:marBottom w:val="0"/>
      <w:divBdr>
        <w:top w:val="none" w:sz="0" w:space="0" w:color="auto"/>
        <w:left w:val="none" w:sz="0" w:space="0" w:color="auto"/>
        <w:bottom w:val="none" w:sz="0" w:space="0" w:color="auto"/>
        <w:right w:val="none" w:sz="0" w:space="0" w:color="auto"/>
      </w:divBdr>
    </w:div>
    <w:div w:id="259220145">
      <w:bodyDiv w:val="1"/>
      <w:marLeft w:val="0"/>
      <w:marRight w:val="0"/>
      <w:marTop w:val="0"/>
      <w:marBottom w:val="0"/>
      <w:divBdr>
        <w:top w:val="none" w:sz="0" w:space="0" w:color="auto"/>
        <w:left w:val="none" w:sz="0" w:space="0" w:color="auto"/>
        <w:bottom w:val="none" w:sz="0" w:space="0" w:color="auto"/>
        <w:right w:val="none" w:sz="0" w:space="0" w:color="auto"/>
      </w:divBdr>
    </w:div>
    <w:div w:id="259870802">
      <w:bodyDiv w:val="1"/>
      <w:marLeft w:val="0"/>
      <w:marRight w:val="0"/>
      <w:marTop w:val="0"/>
      <w:marBottom w:val="0"/>
      <w:divBdr>
        <w:top w:val="none" w:sz="0" w:space="0" w:color="auto"/>
        <w:left w:val="none" w:sz="0" w:space="0" w:color="auto"/>
        <w:bottom w:val="none" w:sz="0" w:space="0" w:color="auto"/>
        <w:right w:val="none" w:sz="0" w:space="0" w:color="auto"/>
      </w:divBdr>
    </w:div>
    <w:div w:id="260918757">
      <w:bodyDiv w:val="1"/>
      <w:marLeft w:val="0"/>
      <w:marRight w:val="0"/>
      <w:marTop w:val="0"/>
      <w:marBottom w:val="0"/>
      <w:divBdr>
        <w:top w:val="none" w:sz="0" w:space="0" w:color="auto"/>
        <w:left w:val="none" w:sz="0" w:space="0" w:color="auto"/>
        <w:bottom w:val="none" w:sz="0" w:space="0" w:color="auto"/>
        <w:right w:val="none" w:sz="0" w:space="0" w:color="auto"/>
      </w:divBdr>
    </w:div>
    <w:div w:id="262996963">
      <w:bodyDiv w:val="1"/>
      <w:marLeft w:val="0"/>
      <w:marRight w:val="0"/>
      <w:marTop w:val="0"/>
      <w:marBottom w:val="0"/>
      <w:divBdr>
        <w:top w:val="none" w:sz="0" w:space="0" w:color="auto"/>
        <w:left w:val="none" w:sz="0" w:space="0" w:color="auto"/>
        <w:bottom w:val="none" w:sz="0" w:space="0" w:color="auto"/>
        <w:right w:val="none" w:sz="0" w:space="0" w:color="auto"/>
      </w:divBdr>
    </w:div>
    <w:div w:id="271129504">
      <w:bodyDiv w:val="1"/>
      <w:marLeft w:val="0"/>
      <w:marRight w:val="0"/>
      <w:marTop w:val="0"/>
      <w:marBottom w:val="0"/>
      <w:divBdr>
        <w:top w:val="none" w:sz="0" w:space="0" w:color="auto"/>
        <w:left w:val="none" w:sz="0" w:space="0" w:color="auto"/>
        <w:bottom w:val="none" w:sz="0" w:space="0" w:color="auto"/>
        <w:right w:val="none" w:sz="0" w:space="0" w:color="auto"/>
      </w:divBdr>
    </w:div>
    <w:div w:id="271205473">
      <w:bodyDiv w:val="1"/>
      <w:marLeft w:val="0"/>
      <w:marRight w:val="0"/>
      <w:marTop w:val="0"/>
      <w:marBottom w:val="0"/>
      <w:divBdr>
        <w:top w:val="none" w:sz="0" w:space="0" w:color="auto"/>
        <w:left w:val="none" w:sz="0" w:space="0" w:color="auto"/>
        <w:bottom w:val="none" w:sz="0" w:space="0" w:color="auto"/>
        <w:right w:val="none" w:sz="0" w:space="0" w:color="auto"/>
      </w:divBdr>
    </w:div>
    <w:div w:id="274364690">
      <w:bodyDiv w:val="1"/>
      <w:marLeft w:val="0"/>
      <w:marRight w:val="0"/>
      <w:marTop w:val="0"/>
      <w:marBottom w:val="0"/>
      <w:divBdr>
        <w:top w:val="none" w:sz="0" w:space="0" w:color="auto"/>
        <w:left w:val="none" w:sz="0" w:space="0" w:color="auto"/>
        <w:bottom w:val="none" w:sz="0" w:space="0" w:color="auto"/>
        <w:right w:val="none" w:sz="0" w:space="0" w:color="auto"/>
      </w:divBdr>
    </w:div>
    <w:div w:id="275988363">
      <w:bodyDiv w:val="1"/>
      <w:marLeft w:val="0"/>
      <w:marRight w:val="0"/>
      <w:marTop w:val="0"/>
      <w:marBottom w:val="0"/>
      <w:divBdr>
        <w:top w:val="none" w:sz="0" w:space="0" w:color="auto"/>
        <w:left w:val="none" w:sz="0" w:space="0" w:color="auto"/>
        <w:bottom w:val="none" w:sz="0" w:space="0" w:color="auto"/>
        <w:right w:val="none" w:sz="0" w:space="0" w:color="auto"/>
      </w:divBdr>
    </w:div>
    <w:div w:id="277807288">
      <w:bodyDiv w:val="1"/>
      <w:marLeft w:val="0"/>
      <w:marRight w:val="0"/>
      <w:marTop w:val="0"/>
      <w:marBottom w:val="0"/>
      <w:divBdr>
        <w:top w:val="none" w:sz="0" w:space="0" w:color="auto"/>
        <w:left w:val="none" w:sz="0" w:space="0" w:color="auto"/>
        <w:bottom w:val="none" w:sz="0" w:space="0" w:color="auto"/>
        <w:right w:val="none" w:sz="0" w:space="0" w:color="auto"/>
      </w:divBdr>
    </w:div>
    <w:div w:id="279184454">
      <w:bodyDiv w:val="1"/>
      <w:marLeft w:val="0"/>
      <w:marRight w:val="0"/>
      <w:marTop w:val="0"/>
      <w:marBottom w:val="0"/>
      <w:divBdr>
        <w:top w:val="none" w:sz="0" w:space="0" w:color="auto"/>
        <w:left w:val="none" w:sz="0" w:space="0" w:color="auto"/>
        <w:bottom w:val="none" w:sz="0" w:space="0" w:color="auto"/>
        <w:right w:val="none" w:sz="0" w:space="0" w:color="auto"/>
      </w:divBdr>
    </w:div>
    <w:div w:id="280383227">
      <w:bodyDiv w:val="1"/>
      <w:marLeft w:val="0"/>
      <w:marRight w:val="0"/>
      <w:marTop w:val="0"/>
      <w:marBottom w:val="0"/>
      <w:divBdr>
        <w:top w:val="none" w:sz="0" w:space="0" w:color="auto"/>
        <w:left w:val="none" w:sz="0" w:space="0" w:color="auto"/>
        <w:bottom w:val="none" w:sz="0" w:space="0" w:color="auto"/>
        <w:right w:val="none" w:sz="0" w:space="0" w:color="auto"/>
      </w:divBdr>
    </w:div>
    <w:div w:id="280965634">
      <w:bodyDiv w:val="1"/>
      <w:marLeft w:val="0"/>
      <w:marRight w:val="0"/>
      <w:marTop w:val="0"/>
      <w:marBottom w:val="0"/>
      <w:divBdr>
        <w:top w:val="none" w:sz="0" w:space="0" w:color="auto"/>
        <w:left w:val="none" w:sz="0" w:space="0" w:color="auto"/>
        <w:bottom w:val="none" w:sz="0" w:space="0" w:color="auto"/>
        <w:right w:val="none" w:sz="0" w:space="0" w:color="auto"/>
      </w:divBdr>
    </w:div>
    <w:div w:id="283654070">
      <w:bodyDiv w:val="1"/>
      <w:marLeft w:val="0"/>
      <w:marRight w:val="0"/>
      <w:marTop w:val="0"/>
      <w:marBottom w:val="0"/>
      <w:divBdr>
        <w:top w:val="none" w:sz="0" w:space="0" w:color="auto"/>
        <w:left w:val="none" w:sz="0" w:space="0" w:color="auto"/>
        <w:bottom w:val="none" w:sz="0" w:space="0" w:color="auto"/>
        <w:right w:val="none" w:sz="0" w:space="0" w:color="auto"/>
      </w:divBdr>
    </w:div>
    <w:div w:id="287009596">
      <w:bodyDiv w:val="1"/>
      <w:marLeft w:val="0"/>
      <w:marRight w:val="0"/>
      <w:marTop w:val="0"/>
      <w:marBottom w:val="0"/>
      <w:divBdr>
        <w:top w:val="none" w:sz="0" w:space="0" w:color="auto"/>
        <w:left w:val="none" w:sz="0" w:space="0" w:color="auto"/>
        <w:bottom w:val="none" w:sz="0" w:space="0" w:color="auto"/>
        <w:right w:val="none" w:sz="0" w:space="0" w:color="auto"/>
      </w:divBdr>
    </w:div>
    <w:div w:id="287585601">
      <w:bodyDiv w:val="1"/>
      <w:marLeft w:val="0"/>
      <w:marRight w:val="0"/>
      <w:marTop w:val="0"/>
      <w:marBottom w:val="0"/>
      <w:divBdr>
        <w:top w:val="none" w:sz="0" w:space="0" w:color="auto"/>
        <w:left w:val="none" w:sz="0" w:space="0" w:color="auto"/>
        <w:bottom w:val="none" w:sz="0" w:space="0" w:color="auto"/>
        <w:right w:val="none" w:sz="0" w:space="0" w:color="auto"/>
      </w:divBdr>
    </w:div>
    <w:div w:id="287784821">
      <w:bodyDiv w:val="1"/>
      <w:marLeft w:val="0"/>
      <w:marRight w:val="0"/>
      <w:marTop w:val="0"/>
      <w:marBottom w:val="0"/>
      <w:divBdr>
        <w:top w:val="none" w:sz="0" w:space="0" w:color="auto"/>
        <w:left w:val="none" w:sz="0" w:space="0" w:color="auto"/>
        <w:bottom w:val="none" w:sz="0" w:space="0" w:color="auto"/>
        <w:right w:val="none" w:sz="0" w:space="0" w:color="auto"/>
      </w:divBdr>
    </w:div>
    <w:div w:id="289434383">
      <w:bodyDiv w:val="1"/>
      <w:marLeft w:val="0"/>
      <w:marRight w:val="0"/>
      <w:marTop w:val="0"/>
      <w:marBottom w:val="0"/>
      <w:divBdr>
        <w:top w:val="none" w:sz="0" w:space="0" w:color="auto"/>
        <w:left w:val="none" w:sz="0" w:space="0" w:color="auto"/>
        <w:bottom w:val="none" w:sz="0" w:space="0" w:color="auto"/>
        <w:right w:val="none" w:sz="0" w:space="0" w:color="auto"/>
      </w:divBdr>
    </w:div>
    <w:div w:id="289753477">
      <w:bodyDiv w:val="1"/>
      <w:marLeft w:val="0"/>
      <w:marRight w:val="0"/>
      <w:marTop w:val="0"/>
      <w:marBottom w:val="0"/>
      <w:divBdr>
        <w:top w:val="none" w:sz="0" w:space="0" w:color="auto"/>
        <w:left w:val="none" w:sz="0" w:space="0" w:color="auto"/>
        <w:bottom w:val="none" w:sz="0" w:space="0" w:color="auto"/>
        <w:right w:val="none" w:sz="0" w:space="0" w:color="auto"/>
      </w:divBdr>
    </w:div>
    <w:div w:id="291062290">
      <w:bodyDiv w:val="1"/>
      <w:marLeft w:val="0"/>
      <w:marRight w:val="0"/>
      <w:marTop w:val="0"/>
      <w:marBottom w:val="0"/>
      <w:divBdr>
        <w:top w:val="none" w:sz="0" w:space="0" w:color="auto"/>
        <w:left w:val="none" w:sz="0" w:space="0" w:color="auto"/>
        <w:bottom w:val="none" w:sz="0" w:space="0" w:color="auto"/>
        <w:right w:val="none" w:sz="0" w:space="0" w:color="auto"/>
      </w:divBdr>
    </w:div>
    <w:div w:id="294021367">
      <w:bodyDiv w:val="1"/>
      <w:marLeft w:val="0"/>
      <w:marRight w:val="0"/>
      <w:marTop w:val="0"/>
      <w:marBottom w:val="0"/>
      <w:divBdr>
        <w:top w:val="none" w:sz="0" w:space="0" w:color="auto"/>
        <w:left w:val="none" w:sz="0" w:space="0" w:color="auto"/>
        <w:bottom w:val="none" w:sz="0" w:space="0" w:color="auto"/>
        <w:right w:val="none" w:sz="0" w:space="0" w:color="auto"/>
      </w:divBdr>
    </w:div>
    <w:div w:id="294871292">
      <w:bodyDiv w:val="1"/>
      <w:marLeft w:val="0"/>
      <w:marRight w:val="0"/>
      <w:marTop w:val="0"/>
      <w:marBottom w:val="0"/>
      <w:divBdr>
        <w:top w:val="none" w:sz="0" w:space="0" w:color="auto"/>
        <w:left w:val="none" w:sz="0" w:space="0" w:color="auto"/>
        <w:bottom w:val="none" w:sz="0" w:space="0" w:color="auto"/>
        <w:right w:val="none" w:sz="0" w:space="0" w:color="auto"/>
      </w:divBdr>
    </w:div>
    <w:div w:id="295333917">
      <w:bodyDiv w:val="1"/>
      <w:marLeft w:val="0"/>
      <w:marRight w:val="0"/>
      <w:marTop w:val="0"/>
      <w:marBottom w:val="0"/>
      <w:divBdr>
        <w:top w:val="none" w:sz="0" w:space="0" w:color="auto"/>
        <w:left w:val="none" w:sz="0" w:space="0" w:color="auto"/>
        <w:bottom w:val="none" w:sz="0" w:space="0" w:color="auto"/>
        <w:right w:val="none" w:sz="0" w:space="0" w:color="auto"/>
      </w:divBdr>
    </w:div>
    <w:div w:id="296495720">
      <w:bodyDiv w:val="1"/>
      <w:marLeft w:val="0"/>
      <w:marRight w:val="0"/>
      <w:marTop w:val="0"/>
      <w:marBottom w:val="0"/>
      <w:divBdr>
        <w:top w:val="none" w:sz="0" w:space="0" w:color="auto"/>
        <w:left w:val="none" w:sz="0" w:space="0" w:color="auto"/>
        <w:bottom w:val="none" w:sz="0" w:space="0" w:color="auto"/>
        <w:right w:val="none" w:sz="0" w:space="0" w:color="auto"/>
      </w:divBdr>
    </w:div>
    <w:div w:id="296616786">
      <w:bodyDiv w:val="1"/>
      <w:marLeft w:val="0"/>
      <w:marRight w:val="0"/>
      <w:marTop w:val="0"/>
      <w:marBottom w:val="0"/>
      <w:divBdr>
        <w:top w:val="none" w:sz="0" w:space="0" w:color="auto"/>
        <w:left w:val="none" w:sz="0" w:space="0" w:color="auto"/>
        <w:bottom w:val="none" w:sz="0" w:space="0" w:color="auto"/>
        <w:right w:val="none" w:sz="0" w:space="0" w:color="auto"/>
      </w:divBdr>
    </w:div>
    <w:div w:id="300620688">
      <w:bodyDiv w:val="1"/>
      <w:marLeft w:val="0"/>
      <w:marRight w:val="0"/>
      <w:marTop w:val="0"/>
      <w:marBottom w:val="0"/>
      <w:divBdr>
        <w:top w:val="none" w:sz="0" w:space="0" w:color="auto"/>
        <w:left w:val="none" w:sz="0" w:space="0" w:color="auto"/>
        <w:bottom w:val="none" w:sz="0" w:space="0" w:color="auto"/>
        <w:right w:val="none" w:sz="0" w:space="0" w:color="auto"/>
      </w:divBdr>
    </w:div>
    <w:div w:id="301035982">
      <w:bodyDiv w:val="1"/>
      <w:marLeft w:val="0"/>
      <w:marRight w:val="0"/>
      <w:marTop w:val="0"/>
      <w:marBottom w:val="0"/>
      <w:divBdr>
        <w:top w:val="none" w:sz="0" w:space="0" w:color="auto"/>
        <w:left w:val="none" w:sz="0" w:space="0" w:color="auto"/>
        <w:bottom w:val="none" w:sz="0" w:space="0" w:color="auto"/>
        <w:right w:val="none" w:sz="0" w:space="0" w:color="auto"/>
      </w:divBdr>
    </w:div>
    <w:div w:id="303241061">
      <w:bodyDiv w:val="1"/>
      <w:marLeft w:val="0"/>
      <w:marRight w:val="0"/>
      <w:marTop w:val="0"/>
      <w:marBottom w:val="0"/>
      <w:divBdr>
        <w:top w:val="none" w:sz="0" w:space="0" w:color="auto"/>
        <w:left w:val="none" w:sz="0" w:space="0" w:color="auto"/>
        <w:bottom w:val="none" w:sz="0" w:space="0" w:color="auto"/>
        <w:right w:val="none" w:sz="0" w:space="0" w:color="auto"/>
      </w:divBdr>
    </w:div>
    <w:div w:id="306320254">
      <w:bodyDiv w:val="1"/>
      <w:marLeft w:val="0"/>
      <w:marRight w:val="0"/>
      <w:marTop w:val="0"/>
      <w:marBottom w:val="0"/>
      <w:divBdr>
        <w:top w:val="none" w:sz="0" w:space="0" w:color="auto"/>
        <w:left w:val="none" w:sz="0" w:space="0" w:color="auto"/>
        <w:bottom w:val="none" w:sz="0" w:space="0" w:color="auto"/>
        <w:right w:val="none" w:sz="0" w:space="0" w:color="auto"/>
      </w:divBdr>
    </w:div>
    <w:div w:id="306327527">
      <w:bodyDiv w:val="1"/>
      <w:marLeft w:val="0"/>
      <w:marRight w:val="0"/>
      <w:marTop w:val="0"/>
      <w:marBottom w:val="0"/>
      <w:divBdr>
        <w:top w:val="none" w:sz="0" w:space="0" w:color="auto"/>
        <w:left w:val="none" w:sz="0" w:space="0" w:color="auto"/>
        <w:bottom w:val="none" w:sz="0" w:space="0" w:color="auto"/>
        <w:right w:val="none" w:sz="0" w:space="0" w:color="auto"/>
      </w:divBdr>
    </w:div>
    <w:div w:id="308366747">
      <w:bodyDiv w:val="1"/>
      <w:marLeft w:val="0"/>
      <w:marRight w:val="0"/>
      <w:marTop w:val="0"/>
      <w:marBottom w:val="0"/>
      <w:divBdr>
        <w:top w:val="none" w:sz="0" w:space="0" w:color="auto"/>
        <w:left w:val="none" w:sz="0" w:space="0" w:color="auto"/>
        <w:bottom w:val="none" w:sz="0" w:space="0" w:color="auto"/>
        <w:right w:val="none" w:sz="0" w:space="0" w:color="auto"/>
      </w:divBdr>
    </w:div>
    <w:div w:id="315182674">
      <w:bodyDiv w:val="1"/>
      <w:marLeft w:val="0"/>
      <w:marRight w:val="0"/>
      <w:marTop w:val="0"/>
      <w:marBottom w:val="0"/>
      <w:divBdr>
        <w:top w:val="none" w:sz="0" w:space="0" w:color="auto"/>
        <w:left w:val="none" w:sz="0" w:space="0" w:color="auto"/>
        <w:bottom w:val="none" w:sz="0" w:space="0" w:color="auto"/>
        <w:right w:val="none" w:sz="0" w:space="0" w:color="auto"/>
      </w:divBdr>
    </w:div>
    <w:div w:id="317465825">
      <w:bodyDiv w:val="1"/>
      <w:marLeft w:val="0"/>
      <w:marRight w:val="0"/>
      <w:marTop w:val="0"/>
      <w:marBottom w:val="0"/>
      <w:divBdr>
        <w:top w:val="none" w:sz="0" w:space="0" w:color="auto"/>
        <w:left w:val="none" w:sz="0" w:space="0" w:color="auto"/>
        <w:bottom w:val="none" w:sz="0" w:space="0" w:color="auto"/>
        <w:right w:val="none" w:sz="0" w:space="0" w:color="auto"/>
      </w:divBdr>
    </w:div>
    <w:div w:id="319424926">
      <w:bodyDiv w:val="1"/>
      <w:marLeft w:val="0"/>
      <w:marRight w:val="0"/>
      <w:marTop w:val="0"/>
      <w:marBottom w:val="0"/>
      <w:divBdr>
        <w:top w:val="none" w:sz="0" w:space="0" w:color="auto"/>
        <w:left w:val="none" w:sz="0" w:space="0" w:color="auto"/>
        <w:bottom w:val="none" w:sz="0" w:space="0" w:color="auto"/>
        <w:right w:val="none" w:sz="0" w:space="0" w:color="auto"/>
      </w:divBdr>
    </w:div>
    <w:div w:id="320012333">
      <w:bodyDiv w:val="1"/>
      <w:marLeft w:val="0"/>
      <w:marRight w:val="0"/>
      <w:marTop w:val="0"/>
      <w:marBottom w:val="0"/>
      <w:divBdr>
        <w:top w:val="none" w:sz="0" w:space="0" w:color="auto"/>
        <w:left w:val="none" w:sz="0" w:space="0" w:color="auto"/>
        <w:bottom w:val="none" w:sz="0" w:space="0" w:color="auto"/>
        <w:right w:val="none" w:sz="0" w:space="0" w:color="auto"/>
      </w:divBdr>
    </w:div>
    <w:div w:id="320232936">
      <w:bodyDiv w:val="1"/>
      <w:marLeft w:val="0"/>
      <w:marRight w:val="0"/>
      <w:marTop w:val="0"/>
      <w:marBottom w:val="0"/>
      <w:divBdr>
        <w:top w:val="none" w:sz="0" w:space="0" w:color="auto"/>
        <w:left w:val="none" w:sz="0" w:space="0" w:color="auto"/>
        <w:bottom w:val="none" w:sz="0" w:space="0" w:color="auto"/>
        <w:right w:val="none" w:sz="0" w:space="0" w:color="auto"/>
      </w:divBdr>
    </w:div>
    <w:div w:id="323702095">
      <w:bodyDiv w:val="1"/>
      <w:marLeft w:val="0"/>
      <w:marRight w:val="0"/>
      <w:marTop w:val="0"/>
      <w:marBottom w:val="0"/>
      <w:divBdr>
        <w:top w:val="none" w:sz="0" w:space="0" w:color="auto"/>
        <w:left w:val="none" w:sz="0" w:space="0" w:color="auto"/>
        <w:bottom w:val="none" w:sz="0" w:space="0" w:color="auto"/>
        <w:right w:val="none" w:sz="0" w:space="0" w:color="auto"/>
      </w:divBdr>
    </w:div>
    <w:div w:id="325590921">
      <w:bodyDiv w:val="1"/>
      <w:marLeft w:val="0"/>
      <w:marRight w:val="0"/>
      <w:marTop w:val="0"/>
      <w:marBottom w:val="0"/>
      <w:divBdr>
        <w:top w:val="none" w:sz="0" w:space="0" w:color="auto"/>
        <w:left w:val="none" w:sz="0" w:space="0" w:color="auto"/>
        <w:bottom w:val="none" w:sz="0" w:space="0" w:color="auto"/>
        <w:right w:val="none" w:sz="0" w:space="0" w:color="auto"/>
      </w:divBdr>
    </w:div>
    <w:div w:id="326397413">
      <w:bodyDiv w:val="1"/>
      <w:marLeft w:val="0"/>
      <w:marRight w:val="0"/>
      <w:marTop w:val="0"/>
      <w:marBottom w:val="0"/>
      <w:divBdr>
        <w:top w:val="none" w:sz="0" w:space="0" w:color="auto"/>
        <w:left w:val="none" w:sz="0" w:space="0" w:color="auto"/>
        <w:bottom w:val="none" w:sz="0" w:space="0" w:color="auto"/>
        <w:right w:val="none" w:sz="0" w:space="0" w:color="auto"/>
      </w:divBdr>
    </w:div>
    <w:div w:id="327753986">
      <w:bodyDiv w:val="1"/>
      <w:marLeft w:val="0"/>
      <w:marRight w:val="0"/>
      <w:marTop w:val="0"/>
      <w:marBottom w:val="0"/>
      <w:divBdr>
        <w:top w:val="none" w:sz="0" w:space="0" w:color="auto"/>
        <w:left w:val="none" w:sz="0" w:space="0" w:color="auto"/>
        <w:bottom w:val="none" w:sz="0" w:space="0" w:color="auto"/>
        <w:right w:val="none" w:sz="0" w:space="0" w:color="auto"/>
      </w:divBdr>
    </w:div>
    <w:div w:id="329870287">
      <w:bodyDiv w:val="1"/>
      <w:marLeft w:val="0"/>
      <w:marRight w:val="0"/>
      <w:marTop w:val="0"/>
      <w:marBottom w:val="0"/>
      <w:divBdr>
        <w:top w:val="none" w:sz="0" w:space="0" w:color="auto"/>
        <w:left w:val="none" w:sz="0" w:space="0" w:color="auto"/>
        <w:bottom w:val="none" w:sz="0" w:space="0" w:color="auto"/>
        <w:right w:val="none" w:sz="0" w:space="0" w:color="auto"/>
      </w:divBdr>
    </w:div>
    <w:div w:id="330448346">
      <w:bodyDiv w:val="1"/>
      <w:marLeft w:val="0"/>
      <w:marRight w:val="0"/>
      <w:marTop w:val="0"/>
      <w:marBottom w:val="0"/>
      <w:divBdr>
        <w:top w:val="none" w:sz="0" w:space="0" w:color="auto"/>
        <w:left w:val="none" w:sz="0" w:space="0" w:color="auto"/>
        <w:bottom w:val="none" w:sz="0" w:space="0" w:color="auto"/>
        <w:right w:val="none" w:sz="0" w:space="0" w:color="auto"/>
      </w:divBdr>
    </w:div>
    <w:div w:id="331183002">
      <w:bodyDiv w:val="1"/>
      <w:marLeft w:val="0"/>
      <w:marRight w:val="0"/>
      <w:marTop w:val="0"/>
      <w:marBottom w:val="0"/>
      <w:divBdr>
        <w:top w:val="none" w:sz="0" w:space="0" w:color="auto"/>
        <w:left w:val="none" w:sz="0" w:space="0" w:color="auto"/>
        <w:bottom w:val="none" w:sz="0" w:space="0" w:color="auto"/>
        <w:right w:val="none" w:sz="0" w:space="0" w:color="auto"/>
      </w:divBdr>
    </w:div>
    <w:div w:id="335350665">
      <w:bodyDiv w:val="1"/>
      <w:marLeft w:val="0"/>
      <w:marRight w:val="0"/>
      <w:marTop w:val="0"/>
      <w:marBottom w:val="0"/>
      <w:divBdr>
        <w:top w:val="none" w:sz="0" w:space="0" w:color="auto"/>
        <w:left w:val="none" w:sz="0" w:space="0" w:color="auto"/>
        <w:bottom w:val="none" w:sz="0" w:space="0" w:color="auto"/>
        <w:right w:val="none" w:sz="0" w:space="0" w:color="auto"/>
      </w:divBdr>
    </w:div>
    <w:div w:id="336155745">
      <w:bodyDiv w:val="1"/>
      <w:marLeft w:val="0"/>
      <w:marRight w:val="0"/>
      <w:marTop w:val="0"/>
      <w:marBottom w:val="0"/>
      <w:divBdr>
        <w:top w:val="none" w:sz="0" w:space="0" w:color="auto"/>
        <w:left w:val="none" w:sz="0" w:space="0" w:color="auto"/>
        <w:bottom w:val="none" w:sz="0" w:space="0" w:color="auto"/>
        <w:right w:val="none" w:sz="0" w:space="0" w:color="auto"/>
      </w:divBdr>
    </w:div>
    <w:div w:id="336272783">
      <w:bodyDiv w:val="1"/>
      <w:marLeft w:val="0"/>
      <w:marRight w:val="0"/>
      <w:marTop w:val="0"/>
      <w:marBottom w:val="0"/>
      <w:divBdr>
        <w:top w:val="none" w:sz="0" w:space="0" w:color="auto"/>
        <w:left w:val="none" w:sz="0" w:space="0" w:color="auto"/>
        <w:bottom w:val="none" w:sz="0" w:space="0" w:color="auto"/>
        <w:right w:val="none" w:sz="0" w:space="0" w:color="auto"/>
      </w:divBdr>
    </w:div>
    <w:div w:id="338966661">
      <w:bodyDiv w:val="1"/>
      <w:marLeft w:val="0"/>
      <w:marRight w:val="0"/>
      <w:marTop w:val="0"/>
      <w:marBottom w:val="0"/>
      <w:divBdr>
        <w:top w:val="none" w:sz="0" w:space="0" w:color="auto"/>
        <w:left w:val="none" w:sz="0" w:space="0" w:color="auto"/>
        <w:bottom w:val="none" w:sz="0" w:space="0" w:color="auto"/>
        <w:right w:val="none" w:sz="0" w:space="0" w:color="auto"/>
      </w:divBdr>
    </w:div>
    <w:div w:id="339741989">
      <w:bodyDiv w:val="1"/>
      <w:marLeft w:val="0"/>
      <w:marRight w:val="0"/>
      <w:marTop w:val="0"/>
      <w:marBottom w:val="0"/>
      <w:divBdr>
        <w:top w:val="none" w:sz="0" w:space="0" w:color="auto"/>
        <w:left w:val="none" w:sz="0" w:space="0" w:color="auto"/>
        <w:bottom w:val="none" w:sz="0" w:space="0" w:color="auto"/>
        <w:right w:val="none" w:sz="0" w:space="0" w:color="auto"/>
      </w:divBdr>
    </w:div>
    <w:div w:id="339815882">
      <w:bodyDiv w:val="1"/>
      <w:marLeft w:val="0"/>
      <w:marRight w:val="0"/>
      <w:marTop w:val="0"/>
      <w:marBottom w:val="0"/>
      <w:divBdr>
        <w:top w:val="none" w:sz="0" w:space="0" w:color="auto"/>
        <w:left w:val="none" w:sz="0" w:space="0" w:color="auto"/>
        <w:bottom w:val="none" w:sz="0" w:space="0" w:color="auto"/>
        <w:right w:val="none" w:sz="0" w:space="0" w:color="auto"/>
      </w:divBdr>
    </w:div>
    <w:div w:id="340208783">
      <w:bodyDiv w:val="1"/>
      <w:marLeft w:val="0"/>
      <w:marRight w:val="0"/>
      <w:marTop w:val="0"/>
      <w:marBottom w:val="0"/>
      <w:divBdr>
        <w:top w:val="none" w:sz="0" w:space="0" w:color="auto"/>
        <w:left w:val="none" w:sz="0" w:space="0" w:color="auto"/>
        <w:bottom w:val="none" w:sz="0" w:space="0" w:color="auto"/>
        <w:right w:val="none" w:sz="0" w:space="0" w:color="auto"/>
      </w:divBdr>
    </w:div>
    <w:div w:id="341129172">
      <w:bodyDiv w:val="1"/>
      <w:marLeft w:val="0"/>
      <w:marRight w:val="0"/>
      <w:marTop w:val="0"/>
      <w:marBottom w:val="0"/>
      <w:divBdr>
        <w:top w:val="none" w:sz="0" w:space="0" w:color="auto"/>
        <w:left w:val="none" w:sz="0" w:space="0" w:color="auto"/>
        <w:bottom w:val="none" w:sz="0" w:space="0" w:color="auto"/>
        <w:right w:val="none" w:sz="0" w:space="0" w:color="auto"/>
      </w:divBdr>
    </w:div>
    <w:div w:id="341670358">
      <w:bodyDiv w:val="1"/>
      <w:marLeft w:val="0"/>
      <w:marRight w:val="0"/>
      <w:marTop w:val="0"/>
      <w:marBottom w:val="0"/>
      <w:divBdr>
        <w:top w:val="none" w:sz="0" w:space="0" w:color="auto"/>
        <w:left w:val="none" w:sz="0" w:space="0" w:color="auto"/>
        <w:bottom w:val="none" w:sz="0" w:space="0" w:color="auto"/>
        <w:right w:val="none" w:sz="0" w:space="0" w:color="auto"/>
      </w:divBdr>
    </w:div>
    <w:div w:id="349722093">
      <w:bodyDiv w:val="1"/>
      <w:marLeft w:val="0"/>
      <w:marRight w:val="0"/>
      <w:marTop w:val="0"/>
      <w:marBottom w:val="0"/>
      <w:divBdr>
        <w:top w:val="none" w:sz="0" w:space="0" w:color="auto"/>
        <w:left w:val="none" w:sz="0" w:space="0" w:color="auto"/>
        <w:bottom w:val="none" w:sz="0" w:space="0" w:color="auto"/>
        <w:right w:val="none" w:sz="0" w:space="0" w:color="auto"/>
      </w:divBdr>
    </w:div>
    <w:div w:id="353843134">
      <w:bodyDiv w:val="1"/>
      <w:marLeft w:val="0"/>
      <w:marRight w:val="0"/>
      <w:marTop w:val="0"/>
      <w:marBottom w:val="0"/>
      <w:divBdr>
        <w:top w:val="none" w:sz="0" w:space="0" w:color="auto"/>
        <w:left w:val="none" w:sz="0" w:space="0" w:color="auto"/>
        <w:bottom w:val="none" w:sz="0" w:space="0" w:color="auto"/>
        <w:right w:val="none" w:sz="0" w:space="0" w:color="auto"/>
      </w:divBdr>
    </w:div>
    <w:div w:id="356347380">
      <w:bodyDiv w:val="1"/>
      <w:marLeft w:val="0"/>
      <w:marRight w:val="0"/>
      <w:marTop w:val="0"/>
      <w:marBottom w:val="0"/>
      <w:divBdr>
        <w:top w:val="none" w:sz="0" w:space="0" w:color="auto"/>
        <w:left w:val="none" w:sz="0" w:space="0" w:color="auto"/>
        <w:bottom w:val="none" w:sz="0" w:space="0" w:color="auto"/>
        <w:right w:val="none" w:sz="0" w:space="0" w:color="auto"/>
      </w:divBdr>
    </w:div>
    <w:div w:id="357698960">
      <w:bodyDiv w:val="1"/>
      <w:marLeft w:val="0"/>
      <w:marRight w:val="0"/>
      <w:marTop w:val="0"/>
      <w:marBottom w:val="0"/>
      <w:divBdr>
        <w:top w:val="none" w:sz="0" w:space="0" w:color="auto"/>
        <w:left w:val="none" w:sz="0" w:space="0" w:color="auto"/>
        <w:bottom w:val="none" w:sz="0" w:space="0" w:color="auto"/>
        <w:right w:val="none" w:sz="0" w:space="0" w:color="auto"/>
      </w:divBdr>
    </w:div>
    <w:div w:id="358556412">
      <w:bodyDiv w:val="1"/>
      <w:marLeft w:val="0"/>
      <w:marRight w:val="0"/>
      <w:marTop w:val="0"/>
      <w:marBottom w:val="0"/>
      <w:divBdr>
        <w:top w:val="none" w:sz="0" w:space="0" w:color="auto"/>
        <w:left w:val="none" w:sz="0" w:space="0" w:color="auto"/>
        <w:bottom w:val="none" w:sz="0" w:space="0" w:color="auto"/>
        <w:right w:val="none" w:sz="0" w:space="0" w:color="auto"/>
      </w:divBdr>
    </w:div>
    <w:div w:id="358627992">
      <w:bodyDiv w:val="1"/>
      <w:marLeft w:val="0"/>
      <w:marRight w:val="0"/>
      <w:marTop w:val="0"/>
      <w:marBottom w:val="0"/>
      <w:divBdr>
        <w:top w:val="none" w:sz="0" w:space="0" w:color="auto"/>
        <w:left w:val="none" w:sz="0" w:space="0" w:color="auto"/>
        <w:bottom w:val="none" w:sz="0" w:space="0" w:color="auto"/>
        <w:right w:val="none" w:sz="0" w:space="0" w:color="auto"/>
      </w:divBdr>
    </w:div>
    <w:div w:id="358774192">
      <w:bodyDiv w:val="1"/>
      <w:marLeft w:val="0"/>
      <w:marRight w:val="0"/>
      <w:marTop w:val="0"/>
      <w:marBottom w:val="0"/>
      <w:divBdr>
        <w:top w:val="none" w:sz="0" w:space="0" w:color="auto"/>
        <w:left w:val="none" w:sz="0" w:space="0" w:color="auto"/>
        <w:bottom w:val="none" w:sz="0" w:space="0" w:color="auto"/>
        <w:right w:val="none" w:sz="0" w:space="0" w:color="auto"/>
      </w:divBdr>
    </w:div>
    <w:div w:id="360133087">
      <w:bodyDiv w:val="1"/>
      <w:marLeft w:val="0"/>
      <w:marRight w:val="0"/>
      <w:marTop w:val="0"/>
      <w:marBottom w:val="0"/>
      <w:divBdr>
        <w:top w:val="none" w:sz="0" w:space="0" w:color="auto"/>
        <w:left w:val="none" w:sz="0" w:space="0" w:color="auto"/>
        <w:bottom w:val="none" w:sz="0" w:space="0" w:color="auto"/>
        <w:right w:val="none" w:sz="0" w:space="0" w:color="auto"/>
      </w:divBdr>
    </w:div>
    <w:div w:id="361249189">
      <w:bodyDiv w:val="1"/>
      <w:marLeft w:val="0"/>
      <w:marRight w:val="0"/>
      <w:marTop w:val="0"/>
      <w:marBottom w:val="0"/>
      <w:divBdr>
        <w:top w:val="none" w:sz="0" w:space="0" w:color="auto"/>
        <w:left w:val="none" w:sz="0" w:space="0" w:color="auto"/>
        <w:bottom w:val="none" w:sz="0" w:space="0" w:color="auto"/>
        <w:right w:val="none" w:sz="0" w:space="0" w:color="auto"/>
      </w:divBdr>
    </w:div>
    <w:div w:id="364133536">
      <w:bodyDiv w:val="1"/>
      <w:marLeft w:val="0"/>
      <w:marRight w:val="0"/>
      <w:marTop w:val="0"/>
      <w:marBottom w:val="0"/>
      <w:divBdr>
        <w:top w:val="none" w:sz="0" w:space="0" w:color="auto"/>
        <w:left w:val="none" w:sz="0" w:space="0" w:color="auto"/>
        <w:bottom w:val="none" w:sz="0" w:space="0" w:color="auto"/>
        <w:right w:val="none" w:sz="0" w:space="0" w:color="auto"/>
      </w:divBdr>
    </w:div>
    <w:div w:id="365570613">
      <w:bodyDiv w:val="1"/>
      <w:marLeft w:val="0"/>
      <w:marRight w:val="0"/>
      <w:marTop w:val="0"/>
      <w:marBottom w:val="0"/>
      <w:divBdr>
        <w:top w:val="none" w:sz="0" w:space="0" w:color="auto"/>
        <w:left w:val="none" w:sz="0" w:space="0" w:color="auto"/>
        <w:bottom w:val="none" w:sz="0" w:space="0" w:color="auto"/>
        <w:right w:val="none" w:sz="0" w:space="0" w:color="auto"/>
      </w:divBdr>
    </w:div>
    <w:div w:id="366759071">
      <w:bodyDiv w:val="1"/>
      <w:marLeft w:val="0"/>
      <w:marRight w:val="0"/>
      <w:marTop w:val="0"/>
      <w:marBottom w:val="0"/>
      <w:divBdr>
        <w:top w:val="none" w:sz="0" w:space="0" w:color="auto"/>
        <w:left w:val="none" w:sz="0" w:space="0" w:color="auto"/>
        <w:bottom w:val="none" w:sz="0" w:space="0" w:color="auto"/>
        <w:right w:val="none" w:sz="0" w:space="0" w:color="auto"/>
      </w:divBdr>
    </w:div>
    <w:div w:id="373847072">
      <w:bodyDiv w:val="1"/>
      <w:marLeft w:val="0"/>
      <w:marRight w:val="0"/>
      <w:marTop w:val="0"/>
      <w:marBottom w:val="0"/>
      <w:divBdr>
        <w:top w:val="none" w:sz="0" w:space="0" w:color="auto"/>
        <w:left w:val="none" w:sz="0" w:space="0" w:color="auto"/>
        <w:bottom w:val="none" w:sz="0" w:space="0" w:color="auto"/>
        <w:right w:val="none" w:sz="0" w:space="0" w:color="auto"/>
      </w:divBdr>
    </w:div>
    <w:div w:id="374697584">
      <w:bodyDiv w:val="1"/>
      <w:marLeft w:val="0"/>
      <w:marRight w:val="0"/>
      <w:marTop w:val="0"/>
      <w:marBottom w:val="0"/>
      <w:divBdr>
        <w:top w:val="none" w:sz="0" w:space="0" w:color="auto"/>
        <w:left w:val="none" w:sz="0" w:space="0" w:color="auto"/>
        <w:bottom w:val="none" w:sz="0" w:space="0" w:color="auto"/>
        <w:right w:val="none" w:sz="0" w:space="0" w:color="auto"/>
      </w:divBdr>
    </w:div>
    <w:div w:id="375276623">
      <w:bodyDiv w:val="1"/>
      <w:marLeft w:val="0"/>
      <w:marRight w:val="0"/>
      <w:marTop w:val="0"/>
      <w:marBottom w:val="0"/>
      <w:divBdr>
        <w:top w:val="none" w:sz="0" w:space="0" w:color="auto"/>
        <w:left w:val="none" w:sz="0" w:space="0" w:color="auto"/>
        <w:bottom w:val="none" w:sz="0" w:space="0" w:color="auto"/>
        <w:right w:val="none" w:sz="0" w:space="0" w:color="auto"/>
      </w:divBdr>
    </w:div>
    <w:div w:id="376516799">
      <w:bodyDiv w:val="1"/>
      <w:marLeft w:val="0"/>
      <w:marRight w:val="0"/>
      <w:marTop w:val="0"/>
      <w:marBottom w:val="0"/>
      <w:divBdr>
        <w:top w:val="none" w:sz="0" w:space="0" w:color="auto"/>
        <w:left w:val="none" w:sz="0" w:space="0" w:color="auto"/>
        <w:bottom w:val="none" w:sz="0" w:space="0" w:color="auto"/>
        <w:right w:val="none" w:sz="0" w:space="0" w:color="auto"/>
      </w:divBdr>
    </w:div>
    <w:div w:id="380790635">
      <w:bodyDiv w:val="1"/>
      <w:marLeft w:val="0"/>
      <w:marRight w:val="0"/>
      <w:marTop w:val="0"/>
      <w:marBottom w:val="0"/>
      <w:divBdr>
        <w:top w:val="none" w:sz="0" w:space="0" w:color="auto"/>
        <w:left w:val="none" w:sz="0" w:space="0" w:color="auto"/>
        <w:bottom w:val="none" w:sz="0" w:space="0" w:color="auto"/>
        <w:right w:val="none" w:sz="0" w:space="0" w:color="auto"/>
      </w:divBdr>
    </w:div>
    <w:div w:id="382800808">
      <w:bodyDiv w:val="1"/>
      <w:marLeft w:val="0"/>
      <w:marRight w:val="0"/>
      <w:marTop w:val="0"/>
      <w:marBottom w:val="0"/>
      <w:divBdr>
        <w:top w:val="none" w:sz="0" w:space="0" w:color="auto"/>
        <w:left w:val="none" w:sz="0" w:space="0" w:color="auto"/>
        <w:bottom w:val="none" w:sz="0" w:space="0" w:color="auto"/>
        <w:right w:val="none" w:sz="0" w:space="0" w:color="auto"/>
      </w:divBdr>
    </w:div>
    <w:div w:id="385379082">
      <w:bodyDiv w:val="1"/>
      <w:marLeft w:val="0"/>
      <w:marRight w:val="0"/>
      <w:marTop w:val="0"/>
      <w:marBottom w:val="0"/>
      <w:divBdr>
        <w:top w:val="none" w:sz="0" w:space="0" w:color="auto"/>
        <w:left w:val="none" w:sz="0" w:space="0" w:color="auto"/>
        <w:bottom w:val="none" w:sz="0" w:space="0" w:color="auto"/>
        <w:right w:val="none" w:sz="0" w:space="0" w:color="auto"/>
      </w:divBdr>
    </w:div>
    <w:div w:id="388499730">
      <w:bodyDiv w:val="1"/>
      <w:marLeft w:val="0"/>
      <w:marRight w:val="0"/>
      <w:marTop w:val="0"/>
      <w:marBottom w:val="0"/>
      <w:divBdr>
        <w:top w:val="none" w:sz="0" w:space="0" w:color="auto"/>
        <w:left w:val="none" w:sz="0" w:space="0" w:color="auto"/>
        <w:bottom w:val="none" w:sz="0" w:space="0" w:color="auto"/>
        <w:right w:val="none" w:sz="0" w:space="0" w:color="auto"/>
      </w:divBdr>
    </w:div>
    <w:div w:id="388650544">
      <w:bodyDiv w:val="1"/>
      <w:marLeft w:val="0"/>
      <w:marRight w:val="0"/>
      <w:marTop w:val="0"/>
      <w:marBottom w:val="0"/>
      <w:divBdr>
        <w:top w:val="none" w:sz="0" w:space="0" w:color="auto"/>
        <w:left w:val="none" w:sz="0" w:space="0" w:color="auto"/>
        <w:bottom w:val="none" w:sz="0" w:space="0" w:color="auto"/>
        <w:right w:val="none" w:sz="0" w:space="0" w:color="auto"/>
      </w:divBdr>
    </w:div>
    <w:div w:id="390806640">
      <w:bodyDiv w:val="1"/>
      <w:marLeft w:val="0"/>
      <w:marRight w:val="0"/>
      <w:marTop w:val="0"/>
      <w:marBottom w:val="0"/>
      <w:divBdr>
        <w:top w:val="none" w:sz="0" w:space="0" w:color="auto"/>
        <w:left w:val="none" w:sz="0" w:space="0" w:color="auto"/>
        <w:bottom w:val="none" w:sz="0" w:space="0" w:color="auto"/>
        <w:right w:val="none" w:sz="0" w:space="0" w:color="auto"/>
      </w:divBdr>
    </w:div>
    <w:div w:id="402214572">
      <w:bodyDiv w:val="1"/>
      <w:marLeft w:val="0"/>
      <w:marRight w:val="0"/>
      <w:marTop w:val="0"/>
      <w:marBottom w:val="0"/>
      <w:divBdr>
        <w:top w:val="none" w:sz="0" w:space="0" w:color="auto"/>
        <w:left w:val="none" w:sz="0" w:space="0" w:color="auto"/>
        <w:bottom w:val="none" w:sz="0" w:space="0" w:color="auto"/>
        <w:right w:val="none" w:sz="0" w:space="0" w:color="auto"/>
      </w:divBdr>
    </w:div>
    <w:div w:id="404450534">
      <w:bodyDiv w:val="1"/>
      <w:marLeft w:val="0"/>
      <w:marRight w:val="0"/>
      <w:marTop w:val="0"/>
      <w:marBottom w:val="0"/>
      <w:divBdr>
        <w:top w:val="none" w:sz="0" w:space="0" w:color="auto"/>
        <w:left w:val="none" w:sz="0" w:space="0" w:color="auto"/>
        <w:bottom w:val="none" w:sz="0" w:space="0" w:color="auto"/>
        <w:right w:val="none" w:sz="0" w:space="0" w:color="auto"/>
      </w:divBdr>
    </w:div>
    <w:div w:id="408158647">
      <w:bodyDiv w:val="1"/>
      <w:marLeft w:val="0"/>
      <w:marRight w:val="0"/>
      <w:marTop w:val="0"/>
      <w:marBottom w:val="0"/>
      <w:divBdr>
        <w:top w:val="none" w:sz="0" w:space="0" w:color="auto"/>
        <w:left w:val="none" w:sz="0" w:space="0" w:color="auto"/>
        <w:bottom w:val="none" w:sz="0" w:space="0" w:color="auto"/>
        <w:right w:val="none" w:sz="0" w:space="0" w:color="auto"/>
      </w:divBdr>
    </w:div>
    <w:div w:id="411320781">
      <w:bodyDiv w:val="1"/>
      <w:marLeft w:val="0"/>
      <w:marRight w:val="0"/>
      <w:marTop w:val="0"/>
      <w:marBottom w:val="0"/>
      <w:divBdr>
        <w:top w:val="none" w:sz="0" w:space="0" w:color="auto"/>
        <w:left w:val="none" w:sz="0" w:space="0" w:color="auto"/>
        <w:bottom w:val="none" w:sz="0" w:space="0" w:color="auto"/>
        <w:right w:val="none" w:sz="0" w:space="0" w:color="auto"/>
      </w:divBdr>
    </w:div>
    <w:div w:id="413747766">
      <w:bodyDiv w:val="1"/>
      <w:marLeft w:val="0"/>
      <w:marRight w:val="0"/>
      <w:marTop w:val="0"/>
      <w:marBottom w:val="0"/>
      <w:divBdr>
        <w:top w:val="none" w:sz="0" w:space="0" w:color="auto"/>
        <w:left w:val="none" w:sz="0" w:space="0" w:color="auto"/>
        <w:bottom w:val="none" w:sz="0" w:space="0" w:color="auto"/>
        <w:right w:val="none" w:sz="0" w:space="0" w:color="auto"/>
      </w:divBdr>
    </w:div>
    <w:div w:id="414673949">
      <w:bodyDiv w:val="1"/>
      <w:marLeft w:val="0"/>
      <w:marRight w:val="0"/>
      <w:marTop w:val="0"/>
      <w:marBottom w:val="0"/>
      <w:divBdr>
        <w:top w:val="none" w:sz="0" w:space="0" w:color="auto"/>
        <w:left w:val="none" w:sz="0" w:space="0" w:color="auto"/>
        <w:bottom w:val="none" w:sz="0" w:space="0" w:color="auto"/>
        <w:right w:val="none" w:sz="0" w:space="0" w:color="auto"/>
      </w:divBdr>
    </w:div>
    <w:div w:id="415135396">
      <w:bodyDiv w:val="1"/>
      <w:marLeft w:val="0"/>
      <w:marRight w:val="0"/>
      <w:marTop w:val="0"/>
      <w:marBottom w:val="0"/>
      <w:divBdr>
        <w:top w:val="none" w:sz="0" w:space="0" w:color="auto"/>
        <w:left w:val="none" w:sz="0" w:space="0" w:color="auto"/>
        <w:bottom w:val="none" w:sz="0" w:space="0" w:color="auto"/>
        <w:right w:val="none" w:sz="0" w:space="0" w:color="auto"/>
      </w:divBdr>
    </w:div>
    <w:div w:id="415172843">
      <w:bodyDiv w:val="1"/>
      <w:marLeft w:val="0"/>
      <w:marRight w:val="0"/>
      <w:marTop w:val="0"/>
      <w:marBottom w:val="0"/>
      <w:divBdr>
        <w:top w:val="none" w:sz="0" w:space="0" w:color="auto"/>
        <w:left w:val="none" w:sz="0" w:space="0" w:color="auto"/>
        <w:bottom w:val="none" w:sz="0" w:space="0" w:color="auto"/>
        <w:right w:val="none" w:sz="0" w:space="0" w:color="auto"/>
      </w:divBdr>
    </w:div>
    <w:div w:id="422186319">
      <w:bodyDiv w:val="1"/>
      <w:marLeft w:val="0"/>
      <w:marRight w:val="0"/>
      <w:marTop w:val="0"/>
      <w:marBottom w:val="0"/>
      <w:divBdr>
        <w:top w:val="none" w:sz="0" w:space="0" w:color="auto"/>
        <w:left w:val="none" w:sz="0" w:space="0" w:color="auto"/>
        <w:bottom w:val="none" w:sz="0" w:space="0" w:color="auto"/>
        <w:right w:val="none" w:sz="0" w:space="0" w:color="auto"/>
      </w:divBdr>
    </w:div>
    <w:div w:id="422529571">
      <w:bodyDiv w:val="1"/>
      <w:marLeft w:val="0"/>
      <w:marRight w:val="0"/>
      <w:marTop w:val="0"/>
      <w:marBottom w:val="0"/>
      <w:divBdr>
        <w:top w:val="none" w:sz="0" w:space="0" w:color="auto"/>
        <w:left w:val="none" w:sz="0" w:space="0" w:color="auto"/>
        <w:bottom w:val="none" w:sz="0" w:space="0" w:color="auto"/>
        <w:right w:val="none" w:sz="0" w:space="0" w:color="auto"/>
      </w:divBdr>
    </w:div>
    <w:div w:id="426848003">
      <w:bodyDiv w:val="1"/>
      <w:marLeft w:val="0"/>
      <w:marRight w:val="0"/>
      <w:marTop w:val="0"/>
      <w:marBottom w:val="0"/>
      <w:divBdr>
        <w:top w:val="none" w:sz="0" w:space="0" w:color="auto"/>
        <w:left w:val="none" w:sz="0" w:space="0" w:color="auto"/>
        <w:bottom w:val="none" w:sz="0" w:space="0" w:color="auto"/>
        <w:right w:val="none" w:sz="0" w:space="0" w:color="auto"/>
      </w:divBdr>
    </w:div>
    <w:div w:id="431825429">
      <w:bodyDiv w:val="1"/>
      <w:marLeft w:val="0"/>
      <w:marRight w:val="0"/>
      <w:marTop w:val="0"/>
      <w:marBottom w:val="0"/>
      <w:divBdr>
        <w:top w:val="none" w:sz="0" w:space="0" w:color="auto"/>
        <w:left w:val="none" w:sz="0" w:space="0" w:color="auto"/>
        <w:bottom w:val="none" w:sz="0" w:space="0" w:color="auto"/>
        <w:right w:val="none" w:sz="0" w:space="0" w:color="auto"/>
      </w:divBdr>
    </w:div>
    <w:div w:id="433138852">
      <w:bodyDiv w:val="1"/>
      <w:marLeft w:val="0"/>
      <w:marRight w:val="0"/>
      <w:marTop w:val="0"/>
      <w:marBottom w:val="0"/>
      <w:divBdr>
        <w:top w:val="none" w:sz="0" w:space="0" w:color="auto"/>
        <w:left w:val="none" w:sz="0" w:space="0" w:color="auto"/>
        <w:bottom w:val="none" w:sz="0" w:space="0" w:color="auto"/>
        <w:right w:val="none" w:sz="0" w:space="0" w:color="auto"/>
      </w:divBdr>
    </w:div>
    <w:div w:id="434833089">
      <w:bodyDiv w:val="1"/>
      <w:marLeft w:val="0"/>
      <w:marRight w:val="0"/>
      <w:marTop w:val="0"/>
      <w:marBottom w:val="0"/>
      <w:divBdr>
        <w:top w:val="none" w:sz="0" w:space="0" w:color="auto"/>
        <w:left w:val="none" w:sz="0" w:space="0" w:color="auto"/>
        <w:bottom w:val="none" w:sz="0" w:space="0" w:color="auto"/>
        <w:right w:val="none" w:sz="0" w:space="0" w:color="auto"/>
      </w:divBdr>
    </w:div>
    <w:div w:id="435755117">
      <w:bodyDiv w:val="1"/>
      <w:marLeft w:val="0"/>
      <w:marRight w:val="0"/>
      <w:marTop w:val="0"/>
      <w:marBottom w:val="0"/>
      <w:divBdr>
        <w:top w:val="none" w:sz="0" w:space="0" w:color="auto"/>
        <w:left w:val="none" w:sz="0" w:space="0" w:color="auto"/>
        <w:bottom w:val="none" w:sz="0" w:space="0" w:color="auto"/>
        <w:right w:val="none" w:sz="0" w:space="0" w:color="auto"/>
      </w:divBdr>
    </w:div>
    <w:div w:id="437717974">
      <w:bodyDiv w:val="1"/>
      <w:marLeft w:val="0"/>
      <w:marRight w:val="0"/>
      <w:marTop w:val="0"/>
      <w:marBottom w:val="0"/>
      <w:divBdr>
        <w:top w:val="none" w:sz="0" w:space="0" w:color="auto"/>
        <w:left w:val="none" w:sz="0" w:space="0" w:color="auto"/>
        <w:bottom w:val="none" w:sz="0" w:space="0" w:color="auto"/>
        <w:right w:val="none" w:sz="0" w:space="0" w:color="auto"/>
      </w:divBdr>
    </w:div>
    <w:div w:id="439297146">
      <w:bodyDiv w:val="1"/>
      <w:marLeft w:val="0"/>
      <w:marRight w:val="0"/>
      <w:marTop w:val="0"/>
      <w:marBottom w:val="0"/>
      <w:divBdr>
        <w:top w:val="none" w:sz="0" w:space="0" w:color="auto"/>
        <w:left w:val="none" w:sz="0" w:space="0" w:color="auto"/>
        <w:bottom w:val="none" w:sz="0" w:space="0" w:color="auto"/>
        <w:right w:val="none" w:sz="0" w:space="0" w:color="auto"/>
      </w:divBdr>
    </w:div>
    <w:div w:id="440687857">
      <w:bodyDiv w:val="1"/>
      <w:marLeft w:val="0"/>
      <w:marRight w:val="0"/>
      <w:marTop w:val="0"/>
      <w:marBottom w:val="0"/>
      <w:divBdr>
        <w:top w:val="none" w:sz="0" w:space="0" w:color="auto"/>
        <w:left w:val="none" w:sz="0" w:space="0" w:color="auto"/>
        <w:bottom w:val="none" w:sz="0" w:space="0" w:color="auto"/>
        <w:right w:val="none" w:sz="0" w:space="0" w:color="auto"/>
      </w:divBdr>
    </w:div>
    <w:div w:id="440953311">
      <w:bodyDiv w:val="1"/>
      <w:marLeft w:val="0"/>
      <w:marRight w:val="0"/>
      <w:marTop w:val="0"/>
      <w:marBottom w:val="0"/>
      <w:divBdr>
        <w:top w:val="none" w:sz="0" w:space="0" w:color="auto"/>
        <w:left w:val="none" w:sz="0" w:space="0" w:color="auto"/>
        <w:bottom w:val="none" w:sz="0" w:space="0" w:color="auto"/>
        <w:right w:val="none" w:sz="0" w:space="0" w:color="auto"/>
      </w:divBdr>
    </w:div>
    <w:div w:id="441534766">
      <w:bodyDiv w:val="1"/>
      <w:marLeft w:val="0"/>
      <w:marRight w:val="0"/>
      <w:marTop w:val="0"/>
      <w:marBottom w:val="0"/>
      <w:divBdr>
        <w:top w:val="none" w:sz="0" w:space="0" w:color="auto"/>
        <w:left w:val="none" w:sz="0" w:space="0" w:color="auto"/>
        <w:bottom w:val="none" w:sz="0" w:space="0" w:color="auto"/>
        <w:right w:val="none" w:sz="0" w:space="0" w:color="auto"/>
      </w:divBdr>
    </w:div>
    <w:div w:id="442462018">
      <w:bodyDiv w:val="1"/>
      <w:marLeft w:val="0"/>
      <w:marRight w:val="0"/>
      <w:marTop w:val="0"/>
      <w:marBottom w:val="0"/>
      <w:divBdr>
        <w:top w:val="none" w:sz="0" w:space="0" w:color="auto"/>
        <w:left w:val="none" w:sz="0" w:space="0" w:color="auto"/>
        <w:bottom w:val="none" w:sz="0" w:space="0" w:color="auto"/>
        <w:right w:val="none" w:sz="0" w:space="0" w:color="auto"/>
      </w:divBdr>
    </w:div>
    <w:div w:id="442847922">
      <w:bodyDiv w:val="1"/>
      <w:marLeft w:val="0"/>
      <w:marRight w:val="0"/>
      <w:marTop w:val="0"/>
      <w:marBottom w:val="0"/>
      <w:divBdr>
        <w:top w:val="none" w:sz="0" w:space="0" w:color="auto"/>
        <w:left w:val="none" w:sz="0" w:space="0" w:color="auto"/>
        <w:bottom w:val="none" w:sz="0" w:space="0" w:color="auto"/>
        <w:right w:val="none" w:sz="0" w:space="0" w:color="auto"/>
      </w:divBdr>
    </w:div>
    <w:div w:id="443698373">
      <w:bodyDiv w:val="1"/>
      <w:marLeft w:val="0"/>
      <w:marRight w:val="0"/>
      <w:marTop w:val="0"/>
      <w:marBottom w:val="0"/>
      <w:divBdr>
        <w:top w:val="none" w:sz="0" w:space="0" w:color="auto"/>
        <w:left w:val="none" w:sz="0" w:space="0" w:color="auto"/>
        <w:bottom w:val="none" w:sz="0" w:space="0" w:color="auto"/>
        <w:right w:val="none" w:sz="0" w:space="0" w:color="auto"/>
      </w:divBdr>
    </w:div>
    <w:div w:id="445153127">
      <w:bodyDiv w:val="1"/>
      <w:marLeft w:val="0"/>
      <w:marRight w:val="0"/>
      <w:marTop w:val="0"/>
      <w:marBottom w:val="0"/>
      <w:divBdr>
        <w:top w:val="none" w:sz="0" w:space="0" w:color="auto"/>
        <w:left w:val="none" w:sz="0" w:space="0" w:color="auto"/>
        <w:bottom w:val="none" w:sz="0" w:space="0" w:color="auto"/>
        <w:right w:val="none" w:sz="0" w:space="0" w:color="auto"/>
      </w:divBdr>
    </w:div>
    <w:div w:id="445928986">
      <w:bodyDiv w:val="1"/>
      <w:marLeft w:val="0"/>
      <w:marRight w:val="0"/>
      <w:marTop w:val="0"/>
      <w:marBottom w:val="0"/>
      <w:divBdr>
        <w:top w:val="none" w:sz="0" w:space="0" w:color="auto"/>
        <w:left w:val="none" w:sz="0" w:space="0" w:color="auto"/>
        <w:bottom w:val="none" w:sz="0" w:space="0" w:color="auto"/>
        <w:right w:val="none" w:sz="0" w:space="0" w:color="auto"/>
      </w:divBdr>
    </w:div>
    <w:div w:id="448089255">
      <w:bodyDiv w:val="1"/>
      <w:marLeft w:val="0"/>
      <w:marRight w:val="0"/>
      <w:marTop w:val="0"/>
      <w:marBottom w:val="0"/>
      <w:divBdr>
        <w:top w:val="none" w:sz="0" w:space="0" w:color="auto"/>
        <w:left w:val="none" w:sz="0" w:space="0" w:color="auto"/>
        <w:bottom w:val="none" w:sz="0" w:space="0" w:color="auto"/>
        <w:right w:val="none" w:sz="0" w:space="0" w:color="auto"/>
      </w:divBdr>
    </w:div>
    <w:div w:id="449318387">
      <w:bodyDiv w:val="1"/>
      <w:marLeft w:val="0"/>
      <w:marRight w:val="0"/>
      <w:marTop w:val="0"/>
      <w:marBottom w:val="0"/>
      <w:divBdr>
        <w:top w:val="none" w:sz="0" w:space="0" w:color="auto"/>
        <w:left w:val="none" w:sz="0" w:space="0" w:color="auto"/>
        <w:bottom w:val="none" w:sz="0" w:space="0" w:color="auto"/>
        <w:right w:val="none" w:sz="0" w:space="0" w:color="auto"/>
      </w:divBdr>
    </w:div>
    <w:div w:id="449520019">
      <w:bodyDiv w:val="1"/>
      <w:marLeft w:val="0"/>
      <w:marRight w:val="0"/>
      <w:marTop w:val="0"/>
      <w:marBottom w:val="0"/>
      <w:divBdr>
        <w:top w:val="none" w:sz="0" w:space="0" w:color="auto"/>
        <w:left w:val="none" w:sz="0" w:space="0" w:color="auto"/>
        <w:bottom w:val="none" w:sz="0" w:space="0" w:color="auto"/>
        <w:right w:val="none" w:sz="0" w:space="0" w:color="auto"/>
      </w:divBdr>
    </w:div>
    <w:div w:id="450172016">
      <w:bodyDiv w:val="1"/>
      <w:marLeft w:val="0"/>
      <w:marRight w:val="0"/>
      <w:marTop w:val="0"/>
      <w:marBottom w:val="0"/>
      <w:divBdr>
        <w:top w:val="none" w:sz="0" w:space="0" w:color="auto"/>
        <w:left w:val="none" w:sz="0" w:space="0" w:color="auto"/>
        <w:bottom w:val="none" w:sz="0" w:space="0" w:color="auto"/>
        <w:right w:val="none" w:sz="0" w:space="0" w:color="auto"/>
      </w:divBdr>
    </w:div>
    <w:div w:id="453790504">
      <w:bodyDiv w:val="1"/>
      <w:marLeft w:val="0"/>
      <w:marRight w:val="0"/>
      <w:marTop w:val="0"/>
      <w:marBottom w:val="0"/>
      <w:divBdr>
        <w:top w:val="none" w:sz="0" w:space="0" w:color="auto"/>
        <w:left w:val="none" w:sz="0" w:space="0" w:color="auto"/>
        <w:bottom w:val="none" w:sz="0" w:space="0" w:color="auto"/>
        <w:right w:val="none" w:sz="0" w:space="0" w:color="auto"/>
      </w:divBdr>
    </w:div>
    <w:div w:id="455375523">
      <w:bodyDiv w:val="1"/>
      <w:marLeft w:val="0"/>
      <w:marRight w:val="0"/>
      <w:marTop w:val="0"/>
      <w:marBottom w:val="0"/>
      <w:divBdr>
        <w:top w:val="none" w:sz="0" w:space="0" w:color="auto"/>
        <w:left w:val="none" w:sz="0" w:space="0" w:color="auto"/>
        <w:bottom w:val="none" w:sz="0" w:space="0" w:color="auto"/>
        <w:right w:val="none" w:sz="0" w:space="0" w:color="auto"/>
      </w:divBdr>
    </w:div>
    <w:div w:id="455831114">
      <w:bodyDiv w:val="1"/>
      <w:marLeft w:val="0"/>
      <w:marRight w:val="0"/>
      <w:marTop w:val="0"/>
      <w:marBottom w:val="0"/>
      <w:divBdr>
        <w:top w:val="none" w:sz="0" w:space="0" w:color="auto"/>
        <w:left w:val="none" w:sz="0" w:space="0" w:color="auto"/>
        <w:bottom w:val="none" w:sz="0" w:space="0" w:color="auto"/>
        <w:right w:val="none" w:sz="0" w:space="0" w:color="auto"/>
      </w:divBdr>
    </w:div>
    <w:div w:id="456485478">
      <w:bodyDiv w:val="1"/>
      <w:marLeft w:val="0"/>
      <w:marRight w:val="0"/>
      <w:marTop w:val="0"/>
      <w:marBottom w:val="0"/>
      <w:divBdr>
        <w:top w:val="none" w:sz="0" w:space="0" w:color="auto"/>
        <w:left w:val="none" w:sz="0" w:space="0" w:color="auto"/>
        <w:bottom w:val="none" w:sz="0" w:space="0" w:color="auto"/>
        <w:right w:val="none" w:sz="0" w:space="0" w:color="auto"/>
      </w:divBdr>
    </w:div>
    <w:div w:id="458037154">
      <w:bodyDiv w:val="1"/>
      <w:marLeft w:val="0"/>
      <w:marRight w:val="0"/>
      <w:marTop w:val="0"/>
      <w:marBottom w:val="0"/>
      <w:divBdr>
        <w:top w:val="none" w:sz="0" w:space="0" w:color="auto"/>
        <w:left w:val="none" w:sz="0" w:space="0" w:color="auto"/>
        <w:bottom w:val="none" w:sz="0" w:space="0" w:color="auto"/>
        <w:right w:val="none" w:sz="0" w:space="0" w:color="auto"/>
      </w:divBdr>
    </w:div>
    <w:div w:id="461382195">
      <w:bodyDiv w:val="1"/>
      <w:marLeft w:val="0"/>
      <w:marRight w:val="0"/>
      <w:marTop w:val="0"/>
      <w:marBottom w:val="0"/>
      <w:divBdr>
        <w:top w:val="none" w:sz="0" w:space="0" w:color="auto"/>
        <w:left w:val="none" w:sz="0" w:space="0" w:color="auto"/>
        <w:bottom w:val="none" w:sz="0" w:space="0" w:color="auto"/>
        <w:right w:val="none" w:sz="0" w:space="0" w:color="auto"/>
      </w:divBdr>
    </w:div>
    <w:div w:id="462425809">
      <w:bodyDiv w:val="1"/>
      <w:marLeft w:val="0"/>
      <w:marRight w:val="0"/>
      <w:marTop w:val="0"/>
      <w:marBottom w:val="0"/>
      <w:divBdr>
        <w:top w:val="none" w:sz="0" w:space="0" w:color="auto"/>
        <w:left w:val="none" w:sz="0" w:space="0" w:color="auto"/>
        <w:bottom w:val="none" w:sz="0" w:space="0" w:color="auto"/>
        <w:right w:val="none" w:sz="0" w:space="0" w:color="auto"/>
      </w:divBdr>
    </w:div>
    <w:div w:id="471145204">
      <w:bodyDiv w:val="1"/>
      <w:marLeft w:val="0"/>
      <w:marRight w:val="0"/>
      <w:marTop w:val="0"/>
      <w:marBottom w:val="0"/>
      <w:divBdr>
        <w:top w:val="none" w:sz="0" w:space="0" w:color="auto"/>
        <w:left w:val="none" w:sz="0" w:space="0" w:color="auto"/>
        <w:bottom w:val="none" w:sz="0" w:space="0" w:color="auto"/>
        <w:right w:val="none" w:sz="0" w:space="0" w:color="auto"/>
      </w:divBdr>
    </w:div>
    <w:div w:id="471211317">
      <w:bodyDiv w:val="1"/>
      <w:marLeft w:val="0"/>
      <w:marRight w:val="0"/>
      <w:marTop w:val="0"/>
      <w:marBottom w:val="0"/>
      <w:divBdr>
        <w:top w:val="none" w:sz="0" w:space="0" w:color="auto"/>
        <w:left w:val="none" w:sz="0" w:space="0" w:color="auto"/>
        <w:bottom w:val="none" w:sz="0" w:space="0" w:color="auto"/>
        <w:right w:val="none" w:sz="0" w:space="0" w:color="auto"/>
      </w:divBdr>
    </w:div>
    <w:div w:id="472067939">
      <w:bodyDiv w:val="1"/>
      <w:marLeft w:val="0"/>
      <w:marRight w:val="0"/>
      <w:marTop w:val="0"/>
      <w:marBottom w:val="0"/>
      <w:divBdr>
        <w:top w:val="none" w:sz="0" w:space="0" w:color="auto"/>
        <w:left w:val="none" w:sz="0" w:space="0" w:color="auto"/>
        <w:bottom w:val="none" w:sz="0" w:space="0" w:color="auto"/>
        <w:right w:val="none" w:sz="0" w:space="0" w:color="auto"/>
      </w:divBdr>
    </w:div>
    <w:div w:id="472332263">
      <w:bodyDiv w:val="1"/>
      <w:marLeft w:val="0"/>
      <w:marRight w:val="0"/>
      <w:marTop w:val="0"/>
      <w:marBottom w:val="0"/>
      <w:divBdr>
        <w:top w:val="none" w:sz="0" w:space="0" w:color="auto"/>
        <w:left w:val="none" w:sz="0" w:space="0" w:color="auto"/>
        <w:bottom w:val="none" w:sz="0" w:space="0" w:color="auto"/>
        <w:right w:val="none" w:sz="0" w:space="0" w:color="auto"/>
      </w:divBdr>
    </w:div>
    <w:div w:id="475604935">
      <w:bodyDiv w:val="1"/>
      <w:marLeft w:val="0"/>
      <w:marRight w:val="0"/>
      <w:marTop w:val="0"/>
      <w:marBottom w:val="0"/>
      <w:divBdr>
        <w:top w:val="none" w:sz="0" w:space="0" w:color="auto"/>
        <w:left w:val="none" w:sz="0" w:space="0" w:color="auto"/>
        <w:bottom w:val="none" w:sz="0" w:space="0" w:color="auto"/>
        <w:right w:val="none" w:sz="0" w:space="0" w:color="auto"/>
      </w:divBdr>
    </w:div>
    <w:div w:id="476536043">
      <w:bodyDiv w:val="1"/>
      <w:marLeft w:val="0"/>
      <w:marRight w:val="0"/>
      <w:marTop w:val="0"/>
      <w:marBottom w:val="0"/>
      <w:divBdr>
        <w:top w:val="none" w:sz="0" w:space="0" w:color="auto"/>
        <w:left w:val="none" w:sz="0" w:space="0" w:color="auto"/>
        <w:bottom w:val="none" w:sz="0" w:space="0" w:color="auto"/>
        <w:right w:val="none" w:sz="0" w:space="0" w:color="auto"/>
      </w:divBdr>
    </w:div>
    <w:div w:id="476841696">
      <w:bodyDiv w:val="1"/>
      <w:marLeft w:val="0"/>
      <w:marRight w:val="0"/>
      <w:marTop w:val="0"/>
      <w:marBottom w:val="0"/>
      <w:divBdr>
        <w:top w:val="none" w:sz="0" w:space="0" w:color="auto"/>
        <w:left w:val="none" w:sz="0" w:space="0" w:color="auto"/>
        <w:bottom w:val="none" w:sz="0" w:space="0" w:color="auto"/>
        <w:right w:val="none" w:sz="0" w:space="0" w:color="auto"/>
      </w:divBdr>
    </w:div>
    <w:div w:id="477036690">
      <w:bodyDiv w:val="1"/>
      <w:marLeft w:val="0"/>
      <w:marRight w:val="0"/>
      <w:marTop w:val="0"/>
      <w:marBottom w:val="0"/>
      <w:divBdr>
        <w:top w:val="none" w:sz="0" w:space="0" w:color="auto"/>
        <w:left w:val="none" w:sz="0" w:space="0" w:color="auto"/>
        <w:bottom w:val="none" w:sz="0" w:space="0" w:color="auto"/>
        <w:right w:val="none" w:sz="0" w:space="0" w:color="auto"/>
      </w:divBdr>
    </w:div>
    <w:div w:id="477108415">
      <w:bodyDiv w:val="1"/>
      <w:marLeft w:val="0"/>
      <w:marRight w:val="0"/>
      <w:marTop w:val="0"/>
      <w:marBottom w:val="0"/>
      <w:divBdr>
        <w:top w:val="none" w:sz="0" w:space="0" w:color="auto"/>
        <w:left w:val="none" w:sz="0" w:space="0" w:color="auto"/>
        <w:bottom w:val="none" w:sz="0" w:space="0" w:color="auto"/>
        <w:right w:val="none" w:sz="0" w:space="0" w:color="auto"/>
      </w:divBdr>
    </w:div>
    <w:div w:id="481774973">
      <w:bodyDiv w:val="1"/>
      <w:marLeft w:val="0"/>
      <w:marRight w:val="0"/>
      <w:marTop w:val="0"/>
      <w:marBottom w:val="0"/>
      <w:divBdr>
        <w:top w:val="none" w:sz="0" w:space="0" w:color="auto"/>
        <w:left w:val="none" w:sz="0" w:space="0" w:color="auto"/>
        <w:bottom w:val="none" w:sz="0" w:space="0" w:color="auto"/>
        <w:right w:val="none" w:sz="0" w:space="0" w:color="auto"/>
      </w:divBdr>
    </w:div>
    <w:div w:id="484056650">
      <w:bodyDiv w:val="1"/>
      <w:marLeft w:val="0"/>
      <w:marRight w:val="0"/>
      <w:marTop w:val="0"/>
      <w:marBottom w:val="0"/>
      <w:divBdr>
        <w:top w:val="none" w:sz="0" w:space="0" w:color="auto"/>
        <w:left w:val="none" w:sz="0" w:space="0" w:color="auto"/>
        <w:bottom w:val="none" w:sz="0" w:space="0" w:color="auto"/>
        <w:right w:val="none" w:sz="0" w:space="0" w:color="auto"/>
      </w:divBdr>
    </w:div>
    <w:div w:id="484905506">
      <w:bodyDiv w:val="1"/>
      <w:marLeft w:val="0"/>
      <w:marRight w:val="0"/>
      <w:marTop w:val="0"/>
      <w:marBottom w:val="0"/>
      <w:divBdr>
        <w:top w:val="none" w:sz="0" w:space="0" w:color="auto"/>
        <w:left w:val="none" w:sz="0" w:space="0" w:color="auto"/>
        <w:bottom w:val="none" w:sz="0" w:space="0" w:color="auto"/>
        <w:right w:val="none" w:sz="0" w:space="0" w:color="auto"/>
      </w:divBdr>
    </w:div>
    <w:div w:id="487524332">
      <w:bodyDiv w:val="1"/>
      <w:marLeft w:val="0"/>
      <w:marRight w:val="0"/>
      <w:marTop w:val="0"/>
      <w:marBottom w:val="0"/>
      <w:divBdr>
        <w:top w:val="none" w:sz="0" w:space="0" w:color="auto"/>
        <w:left w:val="none" w:sz="0" w:space="0" w:color="auto"/>
        <w:bottom w:val="none" w:sz="0" w:space="0" w:color="auto"/>
        <w:right w:val="none" w:sz="0" w:space="0" w:color="auto"/>
      </w:divBdr>
    </w:div>
    <w:div w:id="487869763">
      <w:bodyDiv w:val="1"/>
      <w:marLeft w:val="0"/>
      <w:marRight w:val="0"/>
      <w:marTop w:val="0"/>
      <w:marBottom w:val="0"/>
      <w:divBdr>
        <w:top w:val="none" w:sz="0" w:space="0" w:color="auto"/>
        <w:left w:val="none" w:sz="0" w:space="0" w:color="auto"/>
        <w:bottom w:val="none" w:sz="0" w:space="0" w:color="auto"/>
        <w:right w:val="none" w:sz="0" w:space="0" w:color="auto"/>
      </w:divBdr>
    </w:div>
    <w:div w:id="492185764">
      <w:bodyDiv w:val="1"/>
      <w:marLeft w:val="0"/>
      <w:marRight w:val="0"/>
      <w:marTop w:val="0"/>
      <w:marBottom w:val="0"/>
      <w:divBdr>
        <w:top w:val="none" w:sz="0" w:space="0" w:color="auto"/>
        <w:left w:val="none" w:sz="0" w:space="0" w:color="auto"/>
        <w:bottom w:val="none" w:sz="0" w:space="0" w:color="auto"/>
        <w:right w:val="none" w:sz="0" w:space="0" w:color="auto"/>
      </w:divBdr>
    </w:div>
    <w:div w:id="495997688">
      <w:bodyDiv w:val="1"/>
      <w:marLeft w:val="0"/>
      <w:marRight w:val="0"/>
      <w:marTop w:val="0"/>
      <w:marBottom w:val="0"/>
      <w:divBdr>
        <w:top w:val="none" w:sz="0" w:space="0" w:color="auto"/>
        <w:left w:val="none" w:sz="0" w:space="0" w:color="auto"/>
        <w:bottom w:val="none" w:sz="0" w:space="0" w:color="auto"/>
        <w:right w:val="none" w:sz="0" w:space="0" w:color="auto"/>
      </w:divBdr>
    </w:div>
    <w:div w:id="496188962">
      <w:bodyDiv w:val="1"/>
      <w:marLeft w:val="0"/>
      <w:marRight w:val="0"/>
      <w:marTop w:val="0"/>
      <w:marBottom w:val="0"/>
      <w:divBdr>
        <w:top w:val="none" w:sz="0" w:space="0" w:color="auto"/>
        <w:left w:val="none" w:sz="0" w:space="0" w:color="auto"/>
        <w:bottom w:val="none" w:sz="0" w:space="0" w:color="auto"/>
        <w:right w:val="none" w:sz="0" w:space="0" w:color="auto"/>
      </w:divBdr>
    </w:div>
    <w:div w:id="503785841">
      <w:bodyDiv w:val="1"/>
      <w:marLeft w:val="0"/>
      <w:marRight w:val="0"/>
      <w:marTop w:val="0"/>
      <w:marBottom w:val="0"/>
      <w:divBdr>
        <w:top w:val="none" w:sz="0" w:space="0" w:color="auto"/>
        <w:left w:val="none" w:sz="0" w:space="0" w:color="auto"/>
        <w:bottom w:val="none" w:sz="0" w:space="0" w:color="auto"/>
        <w:right w:val="none" w:sz="0" w:space="0" w:color="auto"/>
      </w:divBdr>
    </w:div>
    <w:div w:id="509832645">
      <w:bodyDiv w:val="1"/>
      <w:marLeft w:val="0"/>
      <w:marRight w:val="0"/>
      <w:marTop w:val="0"/>
      <w:marBottom w:val="0"/>
      <w:divBdr>
        <w:top w:val="none" w:sz="0" w:space="0" w:color="auto"/>
        <w:left w:val="none" w:sz="0" w:space="0" w:color="auto"/>
        <w:bottom w:val="none" w:sz="0" w:space="0" w:color="auto"/>
        <w:right w:val="none" w:sz="0" w:space="0" w:color="auto"/>
      </w:divBdr>
    </w:div>
    <w:div w:id="513885325">
      <w:bodyDiv w:val="1"/>
      <w:marLeft w:val="0"/>
      <w:marRight w:val="0"/>
      <w:marTop w:val="0"/>
      <w:marBottom w:val="0"/>
      <w:divBdr>
        <w:top w:val="none" w:sz="0" w:space="0" w:color="auto"/>
        <w:left w:val="none" w:sz="0" w:space="0" w:color="auto"/>
        <w:bottom w:val="none" w:sz="0" w:space="0" w:color="auto"/>
        <w:right w:val="none" w:sz="0" w:space="0" w:color="auto"/>
      </w:divBdr>
    </w:div>
    <w:div w:id="516118878">
      <w:bodyDiv w:val="1"/>
      <w:marLeft w:val="0"/>
      <w:marRight w:val="0"/>
      <w:marTop w:val="0"/>
      <w:marBottom w:val="0"/>
      <w:divBdr>
        <w:top w:val="none" w:sz="0" w:space="0" w:color="auto"/>
        <w:left w:val="none" w:sz="0" w:space="0" w:color="auto"/>
        <w:bottom w:val="none" w:sz="0" w:space="0" w:color="auto"/>
        <w:right w:val="none" w:sz="0" w:space="0" w:color="auto"/>
      </w:divBdr>
    </w:div>
    <w:div w:id="519317903">
      <w:bodyDiv w:val="1"/>
      <w:marLeft w:val="0"/>
      <w:marRight w:val="0"/>
      <w:marTop w:val="0"/>
      <w:marBottom w:val="0"/>
      <w:divBdr>
        <w:top w:val="none" w:sz="0" w:space="0" w:color="auto"/>
        <w:left w:val="none" w:sz="0" w:space="0" w:color="auto"/>
        <w:bottom w:val="none" w:sz="0" w:space="0" w:color="auto"/>
        <w:right w:val="none" w:sz="0" w:space="0" w:color="auto"/>
      </w:divBdr>
    </w:div>
    <w:div w:id="520051517">
      <w:bodyDiv w:val="1"/>
      <w:marLeft w:val="0"/>
      <w:marRight w:val="0"/>
      <w:marTop w:val="0"/>
      <w:marBottom w:val="0"/>
      <w:divBdr>
        <w:top w:val="none" w:sz="0" w:space="0" w:color="auto"/>
        <w:left w:val="none" w:sz="0" w:space="0" w:color="auto"/>
        <w:bottom w:val="none" w:sz="0" w:space="0" w:color="auto"/>
        <w:right w:val="none" w:sz="0" w:space="0" w:color="auto"/>
      </w:divBdr>
    </w:div>
    <w:div w:id="521475090">
      <w:bodyDiv w:val="1"/>
      <w:marLeft w:val="0"/>
      <w:marRight w:val="0"/>
      <w:marTop w:val="0"/>
      <w:marBottom w:val="0"/>
      <w:divBdr>
        <w:top w:val="none" w:sz="0" w:space="0" w:color="auto"/>
        <w:left w:val="none" w:sz="0" w:space="0" w:color="auto"/>
        <w:bottom w:val="none" w:sz="0" w:space="0" w:color="auto"/>
        <w:right w:val="none" w:sz="0" w:space="0" w:color="auto"/>
      </w:divBdr>
    </w:div>
    <w:div w:id="521868740">
      <w:bodyDiv w:val="1"/>
      <w:marLeft w:val="0"/>
      <w:marRight w:val="0"/>
      <w:marTop w:val="0"/>
      <w:marBottom w:val="0"/>
      <w:divBdr>
        <w:top w:val="none" w:sz="0" w:space="0" w:color="auto"/>
        <w:left w:val="none" w:sz="0" w:space="0" w:color="auto"/>
        <w:bottom w:val="none" w:sz="0" w:space="0" w:color="auto"/>
        <w:right w:val="none" w:sz="0" w:space="0" w:color="auto"/>
      </w:divBdr>
    </w:div>
    <w:div w:id="523446747">
      <w:bodyDiv w:val="1"/>
      <w:marLeft w:val="0"/>
      <w:marRight w:val="0"/>
      <w:marTop w:val="0"/>
      <w:marBottom w:val="0"/>
      <w:divBdr>
        <w:top w:val="none" w:sz="0" w:space="0" w:color="auto"/>
        <w:left w:val="none" w:sz="0" w:space="0" w:color="auto"/>
        <w:bottom w:val="none" w:sz="0" w:space="0" w:color="auto"/>
        <w:right w:val="none" w:sz="0" w:space="0" w:color="auto"/>
      </w:divBdr>
    </w:div>
    <w:div w:id="530337144">
      <w:bodyDiv w:val="1"/>
      <w:marLeft w:val="0"/>
      <w:marRight w:val="0"/>
      <w:marTop w:val="0"/>
      <w:marBottom w:val="0"/>
      <w:divBdr>
        <w:top w:val="none" w:sz="0" w:space="0" w:color="auto"/>
        <w:left w:val="none" w:sz="0" w:space="0" w:color="auto"/>
        <w:bottom w:val="none" w:sz="0" w:space="0" w:color="auto"/>
        <w:right w:val="none" w:sz="0" w:space="0" w:color="auto"/>
      </w:divBdr>
    </w:div>
    <w:div w:id="532109304">
      <w:bodyDiv w:val="1"/>
      <w:marLeft w:val="0"/>
      <w:marRight w:val="0"/>
      <w:marTop w:val="0"/>
      <w:marBottom w:val="0"/>
      <w:divBdr>
        <w:top w:val="none" w:sz="0" w:space="0" w:color="auto"/>
        <w:left w:val="none" w:sz="0" w:space="0" w:color="auto"/>
        <w:bottom w:val="none" w:sz="0" w:space="0" w:color="auto"/>
        <w:right w:val="none" w:sz="0" w:space="0" w:color="auto"/>
      </w:divBdr>
    </w:div>
    <w:div w:id="532305391">
      <w:bodyDiv w:val="1"/>
      <w:marLeft w:val="0"/>
      <w:marRight w:val="0"/>
      <w:marTop w:val="0"/>
      <w:marBottom w:val="0"/>
      <w:divBdr>
        <w:top w:val="none" w:sz="0" w:space="0" w:color="auto"/>
        <w:left w:val="none" w:sz="0" w:space="0" w:color="auto"/>
        <w:bottom w:val="none" w:sz="0" w:space="0" w:color="auto"/>
        <w:right w:val="none" w:sz="0" w:space="0" w:color="auto"/>
      </w:divBdr>
    </w:div>
    <w:div w:id="533925851">
      <w:bodyDiv w:val="1"/>
      <w:marLeft w:val="0"/>
      <w:marRight w:val="0"/>
      <w:marTop w:val="0"/>
      <w:marBottom w:val="0"/>
      <w:divBdr>
        <w:top w:val="none" w:sz="0" w:space="0" w:color="auto"/>
        <w:left w:val="none" w:sz="0" w:space="0" w:color="auto"/>
        <w:bottom w:val="none" w:sz="0" w:space="0" w:color="auto"/>
        <w:right w:val="none" w:sz="0" w:space="0" w:color="auto"/>
      </w:divBdr>
    </w:div>
    <w:div w:id="534927864">
      <w:bodyDiv w:val="1"/>
      <w:marLeft w:val="0"/>
      <w:marRight w:val="0"/>
      <w:marTop w:val="0"/>
      <w:marBottom w:val="0"/>
      <w:divBdr>
        <w:top w:val="none" w:sz="0" w:space="0" w:color="auto"/>
        <w:left w:val="none" w:sz="0" w:space="0" w:color="auto"/>
        <w:bottom w:val="none" w:sz="0" w:space="0" w:color="auto"/>
        <w:right w:val="none" w:sz="0" w:space="0" w:color="auto"/>
      </w:divBdr>
    </w:div>
    <w:div w:id="535236322">
      <w:bodyDiv w:val="1"/>
      <w:marLeft w:val="0"/>
      <w:marRight w:val="0"/>
      <w:marTop w:val="0"/>
      <w:marBottom w:val="0"/>
      <w:divBdr>
        <w:top w:val="none" w:sz="0" w:space="0" w:color="auto"/>
        <w:left w:val="none" w:sz="0" w:space="0" w:color="auto"/>
        <w:bottom w:val="none" w:sz="0" w:space="0" w:color="auto"/>
        <w:right w:val="none" w:sz="0" w:space="0" w:color="auto"/>
      </w:divBdr>
    </w:div>
    <w:div w:id="537164135">
      <w:bodyDiv w:val="1"/>
      <w:marLeft w:val="0"/>
      <w:marRight w:val="0"/>
      <w:marTop w:val="0"/>
      <w:marBottom w:val="0"/>
      <w:divBdr>
        <w:top w:val="none" w:sz="0" w:space="0" w:color="auto"/>
        <w:left w:val="none" w:sz="0" w:space="0" w:color="auto"/>
        <w:bottom w:val="none" w:sz="0" w:space="0" w:color="auto"/>
        <w:right w:val="none" w:sz="0" w:space="0" w:color="auto"/>
      </w:divBdr>
    </w:div>
    <w:div w:id="537204392">
      <w:bodyDiv w:val="1"/>
      <w:marLeft w:val="0"/>
      <w:marRight w:val="0"/>
      <w:marTop w:val="0"/>
      <w:marBottom w:val="0"/>
      <w:divBdr>
        <w:top w:val="none" w:sz="0" w:space="0" w:color="auto"/>
        <w:left w:val="none" w:sz="0" w:space="0" w:color="auto"/>
        <w:bottom w:val="none" w:sz="0" w:space="0" w:color="auto"/>
        <w:right w:val="none" w:sz="0" w:space="0" w:color="auto"/>
      </w:divBdr>
    </w:div>
    <w:div w:id="537816215">
      <w:bodyDiv w:val="1"/>
      <w:marLeft w:val="0"/>
      <w:marRight w:val="0"/>
      <w:marTop w:val="0"/>
      <w:marBottom w:val="0"/>
      <w:divBdr>
        <w:top w:val="none" w:sz="0" w:space="0" w:color="auto"/>
        <w:left w:val="none" w:sz="0" w:space="0" w:color="auto"/>
        <w:bottom w:val="none" w:sz="0" w:space="0" w:color="auto"/>
        <w:right w:val="none" w:sz="0" w:space="0" w:color="auto"/>
      </w:divBdr>
    </w:div>
    <w:div w:id="551159817">
      <w:bodyDiv w:val="1"/>
      <w:marLeft w:val="0"/>
      <w:marRight w:val="0"/>
      <w:marTop w:val="0"/>
      <w:marBottom w:val="0"/>
      <w:divBdr>
        <w:top w:val="none" w:sz="0" w:space="0" w:color="auto"/>
        <w:left w:val="none" w:sz="0" w:space="0" w:color="auto"/>
        <w:bottom w:val="none" w:sz="0" w:space="0" w:color="auto"/>
        <w:right w:val="none" w:sz="0" w:space="0" w:color="auto"/>
      </w:divBdr>
    </w:div>
    <w:div w:id="558170353">
      <w:bodyDiv w:val="1"/>
      <w:marLeft w:val="0"/>
      <w:marRight w:val="0"/>
      <w:marTop w:val="0"/>
      <w:marBottom w:val="0"/>
      <w:divBdr>
        <w:top w:val="none" w:sz="0" w:space="0" w:color="auto"/>
        <w:left w:val="none" w:sz="0" w:space="0" w:color="auto"/>
        <w:bottom w:val="none" w:sz="0" w:space="0" w:color="auto"/>
        <w:right w:val="none" w:sz="0" w:space="0" w:color="auto"/>
      </w:divBdr>
    </w:div>
    <w:div w:id="559369715">
      <w:bodyDiv w:val="1"/>
      <w:marLeft w:val="0"/>
      <w:marRight w:val="0"/>
      <w:marTop w:val="0"/>
      <w:marBottom w:val="0"/>
      <w:divBdr>
        <w:top w:val="none" w:sz="0" w:space="0" w:color="auto"/>
        <w:left w:val="none" w:sz="0" w:space="0" w:color="auto"/>
        <w:bottom w:val="none" w:sz="0" w:space="0" w:color="auto"/>
        <w:right w:val="none" w:sz="0" w:space="0" w:color="auto"/>
      </w:divBdr>
    </w:div>
    <w:div w:id="564023320">
      <w:bodyDiv w:val="1"/>
      <w:marLeft w:val="0"/>
      <w:marRight w:val="0"/>
      <w:marTop w:val="0"/>
      <w:marBottom w:val="0"/>
      <w:divBdr>
        <w:top w:val="none" w:sz="0" w:space="0" w:color="auto"/>
        <w:left w:val="none" w:sz="0" w:space="0" w:color="auto"/>
        <w:bottom w:val="none" w:sz="0" w:space="0" w:color="auto"/>
        <w:right w:val="none" w:sz="0" w:space="0" w:color="auto"/>
      </w:divBdr>
    </w:div>
    <w:div w:id="565338260">
      <w:bodyDiv w:val="1"/>
      <w:marLeft w:val="0"/>
      <w:marRight w:val="0"/>
      <w:marTop w:val="0"/>
      <w:marBottom w:val="0"/>
      <w:divBdr>
        <w:top w:val="none" w:sz="0" w:space="0" w:color="auto"/>
        <w:left w:val="none" w:sz="0" w:space="0" w:color="auto"/>
        <w:bottom w:val="none" w:sz="0" w:space="0" w:color="auto"/>
        <w:right w:val="none" w:sz="0" w:space="0" w:color="auto"/>
      </w:divBdr>
    </w:div>
    <w:div w:id="565381259">
      <w:bodyDiv w:val="1"/>
      <w:marLeft w:val="0"/>
      <w:marRight w:val="0"/>
      <w:marTop w:val="0"/>
      <w:marBottom w:val="0"/>
      <w:divBdr>
        <w:top w:val="none" w:sz="0" w:space="0" w:color="auto"/>
        <w:left w:val="none" w:sz="0" w:space="0" w:color="auto"/>
        <w:bottom w:val="none" w:sz="0" w:space="0" w:color="auto"/>
        <w:right w:val="none" w:sz="0" w:space="0" w:color="auto"/>
      </w:divBdr>
    </w:div>
    <w:div w:id="567306854">
      <w:bodyDiv w:val="1"/>
      <w:marLeft w:val="0"/>
      <w:marRight w:val="0"/>
      <w:marTop w:val="0"/>
      <w:marBottom w:val="0"/>
      <w:divBdr>
        <w:top w:val="none" w:sz="0" w:space="0" w:color="auto"/>
        <w:left w:val="none" w:sz="0" w:space="0" w:color="auto"/>
        <w:bottom w:val="none" w:sz="0" w:space="0" w:color="auto"/>
        <w:right w:val="none" w:sz="0" w:space="0" w:color="auto"/>
      </w:divBdr>
    </w:div>
    <w:div w:id="570386036">
      <w:bodyDiv w:val="1"/>
      <w:marLeft w:val="0"/>
      <w:marRight w:val="0"/>
      <w:marTop w:val="0"/>
      <w:marBottom w:val="0"/>
      <w:divBdr>
        <w:top w:val="none" w:sz="0" w:space="0" w:color="auto"/>
        <w:left w:val="none" w:sz="0" w:space="0" w:color="auto"/>
        <w:bottom w:val="none" w:sz="0" w:space="0" w:color="auto"/>
        <w:right w:val="none" w:sz="0" w:space="0" w:color="auto"/>
      </w:divBdr>
    </w:div>
    <w:div w:id="570584781">
      <w:bodyDiv w:val="1"/>
      <w:marLeft w:val="0"/>
      <w:marRight w:val="0"/>
      <w:marTop w:val="0"/>
      <w:marBottom w:val="0"/>
      <w:divBdr>
        <w:top w:val="none" w:sz="0" w:space="0" w:color="auto"/>
        <w:left w:val="none" w:sz="0" w:space="0" w:color="auto"/>
        <w:bottom w:val="none" w:sz="0" w:space="0" w:color="auto"/>
        <w:right w:val="none" w:sz="0" w:space="0" w:color="auto"/>
      </w:divBdr>
    </w:div>
    <w:div w:id="570625005">
      <w:bodyDiv w:val="1"/>
      <w:marLeft w:val="0"/>
      <w:marRight w:val="0"/>
      <w:marTop w:val="0"/>
      <w:marBottom w:val="0"/>
      <w:divBdr>
        <w:top w:val="none" w:sz="0" w:space="0" w:color="auto"/>
        <w:left w:val="none" w:sz="0" w:space="0" w:color="auto"/>
        <w:bottom w:val="none" w:sz="0" w:space="0" w:color="auto"/>
        <w:right w:val="none" w:sz="0" w:space="0" w:color="auto"/>
      </w:divBdr>
    </w:div>
    <w:div w:id="572814119">
      <w:bodyDiv w:val="1"/>
      <w:marLeft w:val="0"/>
      <w:marRight w:val="0"/>
      <w:marTop w:val="0"/>
      <w:marBottom w:val="0"/>
      <w:divBdr>
        <w:top w:val="none" w:sz="0" w:space="0" w:color="auto"/>
        <w:left w:val="none" w:sz="0" w:space="0" w:color="auto"/>
        <w:bottom w:val="none" w:sz="0" w:space="0" w:color="auto"/>
        <w:right w:val="none" w:sz="0" w:space="0" w:color="auto"/>
      </w:divBdr>
    </w:div>
    <w:div w:id="574322178">
      <w:bodyDiv w:val="1"/>
      <w:marLeft w:val="0"/>
      <w:marRight w:val="0"/>
      <w:marTop w:val="0"/>
      <w:marBottom w:val="0"/>
      <w:divBdr>
        <w:top w:val="none" w:sz="0" w:space="0" w:color="auto"/>
        <w:left w:val="none" w:sz="0" w:space="0" w:color="auto"/>
        <w:bottom w:val="none" w:sz="0" w:space="0" w:color="auto"/>
        <w:right w:val="none" w:sz="0" w:space="0" w:color="auto"/>
      </w:divBdr>
    </w:div>
    <w:div w:id="574359171">
      <w:bodyDiv w:val="1"/>
      <w:marLeft w:val="0"/>
      <w:marRight w:val="0"/>
      <w:marTop w:val="0"/>
      <w:marBottom w:val="0"/>
      <w:divBdr>
        <w:top w:val="none" w:sz="0" w:space="0" w:color="auto"/>
        <w:left w:val="none" w:sz="0" w:space="0" w:color="auto"/>
        <w:bottom w:val="none" w:sz="0" w:space="0" w:color="auto"/>
        <w:right w:val="none" w:sz="0" w:space="0" w:color="auto"/>
      </w:divBdr>
    </w:div>
    <w:div w:id="578709194">
      <w:bodyDiv w:val="1"/>
      <w:marLeft w:val="0"/>
      <w:marRight w:val="0"/>
      <w:marTop w:val="0"/>
      <w:marBottom w:val="0"/>
      <w:divBdr>
        <w:top w:val="none" w:sz="0" w:space="0" w:color="auto"/>
        <w:left w:val="none" w:sz="0" w:space="0" w:color="auto"/>
        <w:bottom w:val="none" w:sz="0" w:space="0" w:color="auto"/>
        <w:right w:val="none" w:sz="0" w:space="0" w:color="auto"/>
      </w:divBdr>
    </w:div>
    <w:div w:id="580723522">
      <w:bodyDiv w:val="1"/>
      <w:marLeft w:val="0"/>
      <w:marRight w:val="0"/>
      <w:marTop w:val="0"/>
      <w:marBottom w:val="0"/>
      <w:divBdr>
        <w:top w:val="none" w:sz="0" w:space="0" w:color="auto"/>
        <w:left w:val="none" w:sz="0" w:space="0" w:color="auto"/>
        <w:bottom w:val="none" w:sz="0" w:space="0" w:color="auto"/>
        <w:right w:val="none" w:sz="0" w:space="0" w:color="auto"/>
      </w:divBdr>
    </w:div>
    <w:div w:id="582186181">
      <w:bodyDiv w:val="1"/>
      <w:marLeft w:val="0"/>
      <w:marRight w:val="0"/>
      <w:marTop w:val="0"/>
      <w:marBottom w:val="0"/>
      <w:divBdr>
        <w:top w:val="none" w:sz="0" w:space="0" w:color="auto"/>
        <w:left w:val="none" w:sz="0" w:space="0" w:color="auto"/>
        <w:bottom w:val="none" w:sz="0" w:space="0" w:color="auto"/>
        <w:right w:val="none" w:sz="0" w:space="0" w:color="auto"/>
      </w:divBdr>
    </w:div>
    <w:div w:id="583415696">
      <w:bodyDiv w:val="1"/>
      <w:marLeft w:val="0"/>
      <w:marRight w:val="0"/>
      <w:marTop w:val="0"/>
      <w:marBottom w:val="0"/>
      <w:divBdr>
        <w:top w:val="none" w:sz="0" w:space="0" w:color="auto"/>
        <w:left w:val="none" w:sz="0" w:space="0" w:color="auto"/>
        <w:bottom w:val="none" w:sz="0" w:space="0" w:color="auto"/>
        <w:right w:val="none" w:sz="0" w:space="0" w:color="auto"/>
      </w:divBdr>
    </w:div>
    <w:div w:id="586352394">
      <w:bodyDiv w:val="1"/>
      <w:marLeft w:val="0"/>
      <w:marRight w:val="0"/>
      <w:marTop w:val="0"/>
      <w:marBottom w:val="0"/>
      <w:divBdr>
        <w:top w:val="none" w:sz="0" w:space="0" w:color="auto"/>
        <w:left w:val="none" w:sz="0" w:space="0" w:color="auto"/>
        <w:bottom w:val="none" w:sz="0" w:space="0" w:color="auto"/>
        <w:right w:val="none" w:sz="0" w:space="0" w:color="auto"/>
      </w:divBdr>
    </w:div>
    <w:div w:id="594165810">
      <w:bodyDiv w:val="1"/>
      <w:marLeft w:val="0"/>
      <w:marRight w:val="0"/>
      <w:marTop w:val="0"/>
      <w:marBottom w:val="0"/>
      <w:divBdr>
        <w:top w:val="none" w:sz="0" w:space="0" w:color="auto"/>
        <w:left w:val="none" w:sz="0" w:space="0" w:color="auto"/>
        <w:bottom w:val="none" w:sz="0" w:space="0" w:color="auto"/>
        <w:right w:val="none" w:sz="0" w:space="0" w:color="auto"/>
      </w:divBdr>
    </w:div>
    <w:div w:id="599022482">
      <w:bodyDiv w:val="1"/>
      <w:marLeft w:val="0"/>
      <w:marRight w:val="0"/>
      <w:marTop w:val="0"/>
      <w:marBottom w:val="0"/>
      <w:divBdr>
        <w:top w:val="none" w:sz="0" w:space="0" w:color="auto"/>
        <w:left w:val="none" w:sz="0" w:space="0" w:color="auto"/>
        <w:bottom w:val="none" w:sz="0" w:space="0" w:color="auto"/>
        <w:right w:val="none" w:sz="0" w:space="0" w:color="auto"/>
      </w:divBdr>
    </w:div>
    <w:div w:id="603268261">
      <w:bodyDiv w:val="1"/>
      <w:marLeft w:val="0"/>
      <w:marRight w:val="0"/>
      <w:marTop w:val="0"/>
      <w:marBottom w:val="0"/>
      <w:divBdr>
        <w:top w:val="none" w:sz="0" w:space="0" w:color="auto"/>
        <w:left w:val="none" w:sz="0" w:space="0" w:color="auto"/>
        <w:bottom w:val="none" w:sz="0" w:space="0" w:color="auto"/>
        <w:right w:val="none" w:sz="0" w:space="0" w:color="auto"/>
      </w:divBdr>
    </w:div>
    <w:div w:id="604464470">
      <w:bodyDiv w:val="1"/>
      <w:marLeft w:val="0"/>
      <w:marRight w:val="0"/>
      <w:marTop w:val="0"/>
      <w:marBottom w:val="0"/>
      <w:divBdr>
        <w:top w:val="none" w:sz="0" w:space="0" w:color="auto"/>
        <w:left w:val="none" w:sz="0" w:space="0" w:color="auto"/>
        <w:bottom w:val="none" w:sz="0" w:space="0" w:color="auto"/>
        <w:right w:val="none" w:sz="0" w:space="0" w:color="auto"/>
      </w:divBdr>
    </w:div>
    <w:div w:id="605963864">
      <w:bodyDiv w:val="1"/>
      <w:marLeft w:val="0"/>
      <w:marRight w:val="0"/>
      <w:marTop w:val="0"/>
      <w:marBottom w:val="0"/>
      <w:divBdr>
        <w:top w:val="none" w:sz="0" w:space="0" w:color="auto"/>
        <w:left w:val="none" w:sz="0" w:space="0" w:color="auto"/>
        <w:bottom w:val="none" w:sz="0" w:space="0" w:color="auto"/>
        <w:right w:val="none" w:sz="0" w:space="0" w:color="auto"/>
      </w:divBdr>
    </w:div>
    <w:div w:id="607199023">
      <w:bodyDiv w:val="1"/>
      <w:marLeft w:val="0"/>
      <w:marRight w:val="0"/>
      <w:marTop w:val="0"/>
      <w:marBottom w:val="0"/>
      <w:divBdr>
        <w:top w:val="none" w:sz="0" w:space="0" w:color="auto"/>
        <w:left w:val="none" w:sz="0" w:space="0" w:color="auto"/>
        <w:bottom w:val="none" w:sz="0" w:space="0" w:color="auto"/>
        <w:right w:val="none" w:sz="0" w:space="0" w:color="auto"/>
      </w:divBdr>
    </w:div>
    <w:div w:id="608465388">
      <w:bodyDiv w:val="1"/>
      <w:marLeft w:val="0"/>
      <w:marRight w:val="0"/>
      <w:marTop w:val="0"/>
      <w:marBottom w:val="0"/>
      <w:divBdr>
        <w:top w:val="none" w:sz="0" w:space="0" w:color="auto"/>
        <w:left w:val="none" w:sz="0" w:space="0" w:color="auto"/>
        <w:bottom w:val="none" w:sz="0" w:space="0" w:color="auto"/>
        <w:right w:val="none" w:sz="0" w:space="0" w:color="auto"/>
      </w:divBdr>
    </w:div>
    <w:div w:id="612857445">
      <w:bodyDiv w:val="1"/>
      <w:marLeft w:val="0"/>
      <w:marRight w:val="0"/>
      <w:marTop w:val="0"/>
      <w:marBottom w:val="0"/>
      <w:divBdr>
        <w:top w:val="none" w:sz="0" w:space="0" w:color="auto"/>
        <w:left w:val="none" w:sz="0" w:space="0" w:color="auto"/>
        <w:bottom w:val="none" w:sz="0" w:space="0" w:color="auto"/>
        <w:right w:val="none" w:sz="0" w:space="0" w:color="auto"/>
      </w:divBdr>
    </w:div>
    <w:div w:id="614102015">
      <w:bodyDiv w:val="1"/>
      <w:marLeft w:val="0"/>
      <w:marRight w:val="0"/>
      <w:marTop w:val="0"/>
      <w:marBottom w:val="0"/>
      <w:divBdr>
        <w:top w:val="none" w:sz="0" w:space="0" w:color="auto"/>
        <w:left w:val="none" w:sz="0" w:space="0" w:color="auto"/>
        <w:bottom w:val="none" w:sz="0" w:space="0" w:color="auto"/>
        <w:right w:val="none" w:sz="0" w:space="0" w:color="auto"/>
      </w:divBdr>
    </w:div>
    <w:div w:id="614478934">
      <w:bodyDiv w:val="1"/>
      <w:marLeft w:val="0"/>
      <w:marRight w:val="0"/>
      <w:marTop w:val="0"/>
      <w:marBottom w:val="0"/>
      <w:divBdr>
        <w:top w:val="none" w:sz="0" w:space="0" w:color="auto"/>
        <w:left w:val="none" w:sz="0" w:space="0" w:color="auto"/>
        <w:bottom w:val="none" w:sz="0" w:space="0" w:color="auto"/>
        <w:right w:val="none" w:sz="0" w:space="0" w:color="auto"/>
      </w:divBdr>
    </w:div>
    <w:div w:id="615525603">
      <w:bodyDiv w:val="1"/>
      <w:marLeft w:val="0"/>
      <w:marRight w:val="0"/>
      <w:marTop w:val="0"/>
      <w:marBottom w:val="0"/>
      <w:divBdr>
        <w:top w:val="none" w:sz="0" w:space="0" w:color="auto"/>
        <w:left w:val="none" w:sz="0" w:space="0" w:color="auto"/>
        <w:bottom w:val="none" w:sz="0" w:space="0" w:color="auto"/>
        <w:right w:val="none" w:sz="0" w:space="0" w:color="auto"/>
      </w:divBdr>
    </w:div>
    <w:div w:id="616134531">
      <w:bodyDiv w:val="1"/>
      <w:marLeft w:val="0"/>
      <w:marRight w:val="0"/>
      <w:marTop w:val="0"/>
      <w:marBottom w:val="0"/>
      <w:divBdr>
        <w:top w:val="none" w:sz="0" w:space="0" w:color="auto"/>
        <w:left w:val="none" w:sz="0" w:space="0" w:color="auto"/>
        <w:bottom w:val="none" w:sz="0" w:space="0" w:color="auto"/>
        <w:right w:val="none" w:sz="0" w:space="0" w:color="auto"/>
      </w:divBdr>
    </w:div>
    <w:div w:id="617874085">
      <w:bodyDiv w:val="1"/>
      <w:marLeft w:val="0"/>
      <w:marRight w:val="0"/>
      <w:marTop w:val="0"/>
      <w:marBottom w:val="0"/>
      <w:divBdr>
        <w:top w:val="none" w:sz="0" w:space="0" w:color="auto"/>
        <w:left w:val="none" w:sz="0" w:space="0" w:color="auto"/>
        <w:bottom w:val="none" w:sz="0" w:space="0" w:color="auto"/>
        <w:right w:val="none" w:sz="0" w:space="0" w:color="auto"/>
      </w:divBdr>
    </w:div>
    <w:div w:id="621039236">
      <w:bodyDiv w:val="1"/>
      <w:marLeft w:val="0"/>
      <w:marRight w:val="0"/>
      <w:marTop w:val="0"/>
      <w:marBottom w:val="0"/>
      <w:divBdr>
        <w:top w:val="none" w:sz="0" w:space="0" w:color="auto"/>
        <w:left w:val="none" w:sz="0" w:space="0" w:color="auto"/>
        <w:bottom w:val="none" w:sz="0" w:space="0" w:color="auto"/>
        <w:right w:val="none" w:sz="0" w:space="0" w:color="auto"/>
      </w:divBdr>
    </w:div>
    <w:div w:id="622031516">
      <w:bodyDiv w:val="1"/>
      <w:marLeft w:val="0"/>
      <w:marRight w:val="0"/>
      <w:marTop w:val="0"/>
      <w:marBottom w:val="0"/>
      <w:divBdr>
        <w:top w:val="none" w:sz="0" w:space="0" w:color="auto"/>
        <w:left w:val="none" w:sz="0" w:space="0" w:color="auto"/>
        <w:bottom w:val="none" w:sz="0" w:space="0" w:color="auto"/>
        <w:right w:val="none" w:sz="0" w:space="0" w:color="auto"/>
      </w:divBdr>
    </w:div>
    <w:div w:id="623538510">
      <w:bodyDiv w:val="1"/>
      <w:marLeft w:val="0"/>
      <w:marRight w:val="0"/>
      <w:marTop w:val="0"/>
      <w:marBottom w:val="0"/>
      <w:divBdr>
        <w:top w:val="none" w:sz="0" w:space="0" w:color="auto"/>
        <w:left w:val="none" w:sz="0" w:space="0" w:color="auto"/>
        <w:bottom w:val="none" w:sz="0" w:space="0" w:color="auto"/>
        <w:right w:val="none" w:sz="0" w:space="0" w:color="auto"/>
      </w:divBdr>
    </w:div>
    <w:div w:id="625156878">
      <w:bodyDiv w:val="1"/>
      <w:marLeft w:val="0"/>
      <w:marRight w:val="0"/>
      <w:marTop w:val="0"/>
      <w:marBottom w:val="0"/>
      <w:divBdr>
        <w:top w:val="none" w:sz="0" w:space="0" w:color="auto"/>
        <w:left w:val="none" w:sz="0" w:space="0" w:color="auto"/>
        <w:bottom w:val="none" w:sz="0" w:space="0" w:color="auto"/>
        <w:right w:val="none" w:sz="0" w:space="0" w:color="auto"/>
      </w:divBdr>
    </w:div>
    <w:div w:id="625619603">
      <w:bodyDiv w:val="1"/>
      <w:marLeft w:val="0"/>
      <w:marRight w:val="0"/>
      <w:marTop w:val="0"/>
      <w:marBottom w:val="0"/>
      <w:divBdr>
        <w:top w:val="none" w:sz="0" w:space="0" w:color="auto"/>
        <w:left w:val="none" w:sz="0" w:space="0" w:color="auto"/>
        <w:bottom w:val="none" w:sz="0" w:space="0" w:color="auto"/>
        <w:right w:val="none" w:sz="0" w:space="0" w:color="auto"/>
      </w:divBdr>
    </w:div>
    <w:div w:id="626473802">
      <w:bodyDiv w:val="1"/>
      <w:marLeft w:val="0"/>
      <w:marRight w:val="0"/>
      <w:marTop w:val="0"/>
      <w:marBottom w:val="0"/>
      <w:divBdr>
        <w:top w:val="none" w:sz="0" w:space="0" w:color="auto"/>
        <w:left w:val="none" w:sz="0" w:space="0" w:color="auto"/>
        <w:bottom w:val="none" w:sz="0" w:space="0" w:color="auto"/>
        <w:right w:val="none" w:sz="0" w:space="0" w:color="auto"/>
      </w:divBdr>
    </w:div>
    <w:div w:id="631667282">
      <w:bodyDiv w:val="1"/>
      <w:marLeft w:val="0"/>
      <w:marRight w:val="0"/>
      <w:marTop w:val="0"/>
      <w:marBottom w:val="0"/>
      <w:divBdr>
        <w:top w:val="none" w:sz="0" w:space="0" w:color="auto"/>
        <w:left w:val="none" w:sz="0" w:space="0" w:color="auto"/>
        <w:bottom w:val="none" w:sz="0" w:space="0" w:color="auto"/>
        <w:right w:val="none" w:sz="0" w:space="0" w:color="auto"/>
      </w:divBdr>
    </w:div>
    <w:div w:id="633296818">
      <w:bodyDiv w:val="1"/>
      <w:marLeft w:val="0"/>
      <w:marRight w:val="0"/>
      <w:marTop w:val="0"/>
      <w:marBottom w:val="0"/>
      <w:divBdr>
        <w:top w:val="none" w:sz="0" w:space="0" w:color="auto"/>
        <w:left w:val="none" w:sz="0" w:space="0" w:color="auto"/>
        <w:bottom w:val="none" w:sz="0" w:space="0" w:color="auto"/>
        <w:right w:val="none" w:sz="0" w:space="0" w:color="auto"/>
      </w:divBdr>
    </w:div>
    <w:div w:id="634608627">
      <w:bodyDiv w:val="1"/>
      <w:marLeft w:val="0"/>
      <w:marRight w:val="0"/>
      <w:marTop w:val="0"/>
      <w:marBottom w:val="0"/>
      <w:divBdr>
        <w:top w:val="none" w:sz="0" w:space="0" w:color="auto"/>
        <w:left w:val="none" w:sz="0" w:space="0" w:color="auto"/>
        <w:bottom w:val="none" w:sz="0" w:space="0" w:color="auto"/>
        <w:right w:val="none" w:sz="0" w:space="0" w:color="auto"/>
      </w:divBdr>
    </w:div>
    <w:div w:id="635258344">
      <w:bodyDiv w:val="1"/>
      <w:marLeft w:val="0"/>
      <w:marRight w:val="0"/>
      <w:marTop w:val="0"/>
      <w:marBottom w:val="0"/>
      <w:divBdr>
        <w:top w:val="none" w:sz="0" w:space="0" w:color="auto"/>
        <w:left w:val="none" w:sz="0" w:space="0" w:color="auto"/>
        <w:bottom w:val="none" w:sz="0" w:space="0" w:color="auto"/>
        <w:right w:val="none" w:sz="0" w:space="0" w:color="auto"/>
      </w:divBdr>
    </w:div>
    <w:div w:id="635262357">
      <w:bodyDiv w:val="1"/>
      <w:marLeft w:val="0"/>
      <w:marRight w:val="0"/>
      <w:marTop w:val="0"/>
      <w:marBottom w:val="0"/>
      <w:divBdr>
        <w:top w:val="none" w:sz="0" w:space="0" w:color="auto"/>
        <w:left w:val="none" w:sz="0" w:space="0" w:color="auto"/>
        <w:bottom w:val="none" w:sz="0" w:space="0" w:color="auto"/>
        <w:right w:val="none" w:sz="0" w:space="0" w:color="auto"/>
      </w:divBdr>
    </w:div>
    <w:div w:id="641546861">
      <w:bodyDiv w:val="1"/>
      <w:marLeft w:val="0"/>
      <w:marRight w:val="0"/>
      <w:marTop w:val="0"/>
      <w:marBottom w:val="0"/>
      <w:divBdr>
        <w:top w:val="none" w:sz="0" w:space="0" w:color="auto"/>
        <w:left w:val="none" w:sz="0" w:space="0" w:color="auto"/>
        <w:bottom w:val="none" w:sz="0" w:space="0" w:color="auto"/>
        <w:right w:val="none" w:sz="0" w:space="0" w:color="auto"/>
      </w:divBdr>
    </w:div>
    <w:div w:id="642665223">
      <w:bodyDiv w:val="1"/>
      <w:marLeft w:val="0"/>
      <w:marRight w:val="0"/>
      <w:marTop w:val="0"/>
      <w:marBottom w:val="0"/>
      <w:divBdr>
        <w:top w:val="none" w:sz="0" w:space="0" w:color="auto"/>
        <w:left w:val="none" w:sz="0" w:space="0" w:color="auto"/>
        <w:bottom w:val="none" w:sz="0" w:space="0" w:color="auto"/>
        <w:right w:val="none" w:sz="0" w:space="0" w:color="auto"/>
      </w:divBdr>
    </w:div>
    <w:div w:id="646519097">
      <w:bodyDiv w:val="1"/>
      <w:marLeft w:val="0"/>
      <w:marRight w:val="0"/>
      <w:marTop w:val="0"/>
      <w:marBottom w:val="0"/>
      <w:divBdr>
        <w:top w:val="none" w:sz="0" w:space="0" w:color="auto"/>
        <w:left w:val="none" w:sz="0" w:space="0" w:color="auto"/>
        <w:bottom w:val="none" w:sz="0" w:space="0" w:color="auto"/>
        <w:right w:val="none" w:sz="0" w:space="0" w:color="auto"/>
      </w:divBdr>
    </w:div>
    <w:div w:id="648510895">
      <w:bodyDiv w:val="1"/>
      <w:marLeft w:val="0"/>
      <w:marRight w:val="0"/>
      <w:marTop w:val="0"/>
      <w:marBottom w:val="0"/>
      <w:divBdr>
        <w:top w:val="none" w:sz="0" w:space="0" w:color="auto"/>
        <w:left w:val="none" w:sz="0" w:space="0" w:color="auto"/>
        <w:bottom w:val="none" w:sz="0" w:space="0" w:color="auto"/>
        <w:right w:val="none" w:sz="0" w:space="0" w:color="auto"/>
      </w:divBdr>
    </w:div>
    <w:div w:id="650064208">
      <w:bodyDiv w:val="1"/>
      <w:marLeft w:val="0"/>
      <w:marRight w:val="0"/>
      <w:marTop w:val="0"/>
      <w:marBottom w:val="0"/>
      <w:divBdr>
        <w:top w:val="none" w:sz="0" w:space="0" w:color="auto"/>
        <w:left w:val="none" w:sz="0" w:space="0" w:color="auto"/>
        <w:bottom w:val="none" w:sz="0" w:space="0" w:color="auto"/>
        <w:right w:val="none" w:sz="0" w:space="0" w:color="auto"/>
      </w:divBdr>
    </w:div>
    <w:div w:id="651178846">
      <w:bodyDiv w:val="1"/>
      <w:marLeft w:val="0"/>
      <w:marRight w:val="0"/>
      <w:marTop w:val="0"/>
      <w:marBottom w:val="0"/>
      <w:divBdr>
        <w:top w:val="none" w:sz="0" w:space="0" w:color="auto"/>
        <w:left w:val="none" w:sz="0" w:space="0" w:color="auto"/>
        <w:bottom w:val="none" w:sz="0" w:space="0" w:color="auto"/>
        <w:right w:val="none" w:sz="0" w:space="0" w:color="auto"/>
      </w:divBdr>
    </w:div>
    <w:div w:id="651375055">
      <w:bodyDiv w:val="1"/>
      <w:marLeft w:val="0"/>
      <w:marRight w:val="0"/>
      <w:marTop w:val="0"/>
      <w:marBottom w:val="0"/>
      <w:divBdr>
        <w:top w:val="none" w:sz="0" w:space="0" w:color="auto"/>
        <w:left w:val="none" w:sz="0" w:space="0" w:color="auto"/>
        <w:bottom w:val="none" w:sz="0" w:space="0" w:color="auto"/>
        <w:right w:val="none" w:sz="0" w:space="0" w:color="auto"/>
      </w:divBdr>
    </w:div>
    <w:div w:id="655183731">
      <w:bodyDiv w:val="1"/>
      <w:marLeft w:val="0"/>
      <w:marRight w:val="0"/>
      <w:marTop w:val="0"/>
      <w:marBottom w:val="0"/>
      <w:divBdr>
        <w:top w:val="none" w:sz="0" w:space="0" w:color="auto"/>
        <w:left w:val="none" w:sz="0" w:space="0" w:color="auto"/>
        <w:bottom w:val="none" w:sz="0" w:space="0" w:color="auto"/>
        <w:right w:val="none" w:sz="0" w:space="0" w:color="auto"/>
      </w:divBdr>
    </w:div>
    <w:div w:id="662321362">
      <w:bodyDiv w:val="1"/>
      <w:marLeft w:val="0"/>
      <w:marRight w:val="0"/>
      <w:marTop w:val="0"/>
      <w:marBottom w:val="0"/>
      <w:divBdr>
        <w:top w:val="none" w:sz="0" w:space="0" w:color="auto"/>
        <w:left w:val="none" w:sz="0" w:space="0" w:color="auto"/>
        <w:bottom w:val="none" w:sz="0" w:space="0" w:color="auto"/>
        <w:right w:val="none" w:sz="0" w:space="0" w:color="auto"/>
      </w:divBdr>
    </w:div>
    <w:div w:id="665330500">
      <w:bodyDiv w:val="1"/>
      <w:marLeft w:val="0"/>
      <w:marRight w:val="0"/>
      <w:marTop w:val="0"/>
      <w:marBottom w:val="0"/>
      <w:divBdr>
        <w:top w:val="none" w:sz="0" w:space="0" w:color="auto"/>
        <w:left w:val="none" w:sz="0" w:space="0" w:color="auto"/>
        <w:bottom w:val="none" w:sz="0" w:space="0" w:color="auto"/>
        <w:right w:val="none" w:sz="0" w:space="0" w:color="auto"/>
      </w:divBdr>
    </w:div>
    <w:div w:id="665983295">
      <w:bodyDiv w:val="1"/>
      <w:marLeft w:val="0"/>
      <w:marRight w:val="0"/>
      <w:marTop w:val="0"/>
      <w:marBottom w:val="0"/>
      <w:divBdr>
        <w:top w:val="none" w:sz="0" w:space="0" w:color="auto"/>
        <w:left w:val="none" w:sz="0" w:space="0" w:color="auto"/>
        <w:bottom w:val="none" w:sz="0" w:space="0" w:color="auto"/>
        <w:right w:val="none" w:sz="0" w:space="0" w:color="auto"/>
      </w:divBdr>
    </w:div>
    <w:div w:id="668364690">
      <w:bodyDiv w:val="1"/>
      <w:marLeft w:val="0"/>
      <w:marRight w:val="0"/>
      <w:marTop w:val="0"/>
      <w:marBottom w:val="0"/>
      <w:divBdr>
        <w:top w:val="none" w:sz="0" w:space="0" w:color="auto"/>
        <w:left w:val="none" w:sz="0" w:space="0" w:color="auto"/>
        <w:bottom w:val="none" w:sz="0" w:space="0" w:color="auto"/>
        <w:right w:val="none" w:sz="0" w:space="0" w:color="auto"/>
      </w:divBdr>
    </w:div>
    <w:div w:id="668799549">
      <w:bodyDiv w:val="1"/>
      <w:marLeft w:val="0"/>
      <w:marRight w:val="0"/>
      <w:marTop w:val="0"/>
      <w:marBottom w:val="0"/>
      <w:divBdr>
        <w:top w:val="none" w:sz="0" w:space="0" w:color="auto"/>
        <w:left w:val="none" w:sz="0" w:space="0" w:color="auto"/>
        <w:bottom w:val="none" w:sz="0" w:space="0" w:color="auto"/>
        <w:right w:val="none" w:sz="0" w:space="0" w:color="auto"/>
      </w:divBdr>
    </w:div>
    <w:div w:id="670723098">
      <w:bodyDiv w:val="1"/>
      <w:marLeft w:val="0"/>
      <w:marRight w:val="0"/>
      <w:marTop w:val="0"/>
      <w:marBottom w:val="0"/>
      <w:divBdr>
        <w:top w:val="none" w:sz="0" w:space="0" w:color="auto"/>
        <w:left w:val="none" w:sz="0" w:space="0" w:color="auto"/>
        <w:bottom w:val="none" w:sz="0" w:space="0" w:color="auto"/>
        <w:right w:val="none" w:sz="0" w:space="0" w:color="auto"/>
      </w:divBdr>
    </w:div>
    <w:div w:id="672220781">
      <w:bodyDiv w:val="1"/>
      <w:marLeft w:val="0"/>
      <w:marRight w:val="0"/>
      <w:marTop w:val="0"/>
      <w:marBottom w:val="0"/>
      <w:divBdr>
        <w:top w:val="none" w:sz="0" w:space="0" w:color="auto"/>
        <w:left w:val="none" w:sz="0" w:space="0" w:color="auto"/>
        <w:bottom w:val="none" w:sz="0" w:space="0" w:color="auto"/>
        <w:right w:val="none" w:sz="0" w:space="0" w:color="auto"/>
      </w:divBdr>
    </w:div>
    <w:div w:id="677076369">
      <w:bodyDiv w:val="1"/>
      <w:marLeft w:val="0"/>
      <w:marRight w:val="0"/>
      <w:marTop w:val="0"/>
      <w:marBottom w:val="0"/>
      <w:divBdr>
        <w:top w:val="none" w:sz="0" w:space="0" w:color="auto"/>
        <w:left w:val="none" w:sz="0" w:space="0" w:color="auto"/>
        <w:bottom w:val="none" w:sz="0" w:space="0" w:color="auto"/>
        <w:right w:val="none" w:sz="0" w:space="0" w:color="auto"/>
      </w:divBdr>
    </w:div>
    <w:div w:id="680156638">
      <w:bodyDiv w:val="1"/>
      <w:marLeft w:val="0"/>
      <w:marRight w:val="0"/>
      <w:marTop w:val="0"/>
      <w:marBottom w:val="0"/>
      <w:divBdr>
        <w:top w:val="none" w:sz="0" w:space="0" w:color="auto"/>
        <w:left w:val="none" w:sz="0" w:space="0" w:color="auto"/>
        <w:bottom w:val="none" w:sz="0" w:space="0" w:color="auto"/>
        <w:right w:val="none" w:sz="0" w:space="0" w:color="auto"/>
      </w:divBdr>
    </w:div>
    <w:div w:id="680937209">
      <w:bodyDiv w:val="1"/>
      <w:marLeft w:val="0"/>
      <w:marRight w:val="0"/>
      <w:marTop w:val="0"/>
      <w:marBottom w:val="0"/>
      <w:divBdr>
        <w:top w:val="none" w:sz="0" w:space="0" w:color="auto"/>
        <w:left w:val="none" w:sz="0" w:space="0" w:color="auto"/>
        <w:bottom w:val="none" w:sz="0" w:space="0" w:color="auto"/>
        <w:right w:val="none" w:sz="0" w:space="0" w:color="auto"/>
      </w:divBdr>
    </w:div>
    <w:div w:id="681589714">
      <w:bodyDiv w:val="1"/>
      <w:marLeft w:val="0"/>
      <w:marRight w:val="0"/>
      <w:marTop w:val="0"/>
      <w:marBottom w:val="0"/>
      <w:divBdr>
        <w:top w:val="none" w:sz="0" w:space="0" w:color="auto"/>
        <w:left w:val="none" w:sz="0" w:space="0" w:color="auto"/>
        <w:bottom w:val="none" w:sz="0" w:space="0" w:color="auto"/>
        <w:right w:val="none" w:sz="0" w:space="0" w:color="auto"/>
      </w:divBdr>
    </w:div>
    <w:div w:id="682820629">
      <w:bodyDiv w:val="1"/>
      <w:marLeft w:val="0"/>
      <w:marRight w:val="0"/>
      <w:marTop w:val="0"/>
      <w:marBottom w:val="0"/>
      <w:divBdr>
        <w:top w:val="none" w:sz="0" w:space="0" w:color="auto"/>
        <w:left w:val="none" w:sz="0" w:space="0" w:color="auto"/>
        <w:bottom w:val="none" w:sz="0" w:space="0" w:color="auto"/>
        <w:right w:val="none" w:sz="0" w:space="0" w:color="auto"/>
      </w:divBdr>
    </w:div>
    <w:div w:id="685012794">
      <w:bodyDiv w:val="1"/>
      <w:marLeft w:val="0"/>
      <w:marRight w:val="0"/>
      <w:marTop w:val="0"/>
      <w:marBottom w:val="0"/>
      <w:divBdr>
        <w:top w:val="none" w:sz="0" w:space="0" w:color="auto"/>
        <w:left w:val="none" w:sz="0" w:space="0" w:color="auto"/>
        <w:bottom w:val="none" w:sz="0" w:space="0" w:color="auto"/>
        <w:right w:val="none" w:sz="0" w:space="0" w:color="auto"/>
      </w:divBdr>
    </w:div>
    <w:div w:id="686176642">
      <w:bodyDiv w:val="1"/>
      <w:marLeft w:val="0"/>
      <w:marRight w:val="0"/>
      <w:marTop w:val="0"/>
      <w:marBottom w:val="0"/>
      <w:divBdr>
        <w:top w:val="none" w:sz="0" w:space="0" w:color="auto"/>
        <w:left w:val="none" w:sz="0" w:space="0" w:color="auto"/>
        <w:bottom w:val="none" w:sz="0" w:space="0" w:color="auto"/>
        <w:right w:val="none" w:sz="0" w:space="0" w:color="auto"/>
      </w:divBdr>
    </w:div>
    <w:div w:id="686252137">
      <w:bodyDiv w:val="1"/>
      <w:marLeft w:val="0"/>
      <w:marRight w:val="0"/>
      <w:marTop w:val="0"/>
      <w:marBottom w:val="0"/>
      <w:divBdr>
        <w:top w:val="none" w:sz="0" w:space="0" w:color="auto"/>
        <w:left w:val="none" w:sz="0" w:space="0" w:color="auto"/>
        <w:bottom w:val="none" w:sz="0" w:space="0" w:color="auto"/>
        <w:right w:val="none" w:sz="0" w:space="0" w:color="auto"/>
      </w:divBdr>
    </w:div>
    <w:div w:id="686563353">
      <w:bodyDiv w:val="1"/>
      <w:marLeft w:val="0"/>
      <w:marRight w:val="0"/>
      <w:marTop w:val="0"/>
      <w:marBottom w:val="0"/>
      <w:divBdr>
        <w:top w:val="none" w:sz="0" w:space="0" w:color="auto"/>
        <w:left w:val="none" w:sz="0" w:space="0" w:color="auto"/>
        <w:bottom w:val="none" w:sz="0" w:space="0" w:color="auto"/>
        <w:right w:val="none" w:sz="0" w:space="0" w:color="auto"/>
      </w:divBdr>
    </w:div>
    <w:div w:id="692193860">
      <w:bodyDiv w:val="1"/>
      <w:marLeft w:val="0"/>
      <w:marRight w:val="0"/>
      <w:marTop w:val="0"/>
      <w:marBottom w:val="0"/>
      <w:divBdr>
        <w:top w:val="none" w:sz="0" w:space="0" w:color="auto"/>
        <w:left w:val="none" w:sz="0" w:space="0" w:color="auto"/>
        <w:bottom w:val="none" w:sz="0" w:space="0" w:color="auto"/>
        <w:right w:val="none" w:sz="0" w:space="0" w:color="auto"/>
      </w:divBdr>
    </w:div>
    <w:div w:id="692999267">
      <w:bodyDiv w:val="1"/>
      <w:marLeft w:val="0"/>
      <w:marRight w:val="0"/>
      <w:marTop w:val="0"/>
      <w:marBottom w:val="0"/>
      <w:divBdr>
        <w:top w:val="none" w:sz="0" w:space="0" w:color="auto"/>
        <w:left w:val="none" w:sz="0" w:space="0" w:color="auto"/>
        <w:bottom w:val="none" w:sz="0" w:space="0" w:color="auto"/>
        <w:right w:val="none" w:sz="0" w:space="0" w:color="auto"/>
      </w:divBdr>
    </w:div>
    <w:div w:id="694236421">
      <w:bodyDiv w:val="1"/>
      <w:marLeft w:val="0"/>
      <w:marRight w:val="0"/>
      <w:marTop w:val="0"/>
      <w:marBottom w:val="0"/>
      <w:divBdr>
        <w:top w:val="none" w:sz="0" w:space="0" w:color="auto"/>
        <w:left w:val="none" w:sz="0" w:space="0" w:color="auto"/>
        <w:bottom w:val="none" w:sz="0" w:space="0" w:color="auto"/>
        <w:right w:val="none" w:sz="0" w:space="0" w:color="auto"/>
      </w:divBdr>
    </w:div>
    <w:div w:id="694304174">
      <w:bodyDiv w:val="1"/>
      <w:marLeft w:val="0"/>
      <w:marRight w:val="0"/>
      <w:marTop w:val="0"/>
      <w:marBottom w:val="0"/>
      <w:divBdr>
        <w:top w:val="none" w:sz="0" w:space="0" w:color="auto"/>
        <w:left w:val="none" w:sz="0" w:space="0" w:color="auto"/>
        <w:bottom w:val="none" w:sz="0" w:space="0" w:color="auto"/>
        <w:right w:val="none" w:sz="0" w:space="0" w:color="auto"/>
      </w:divBdr>
    </w:div>
    <w:div w:id="694575750">
      <w:bodyDiv w:val="1"/>
      <w:marLeft w:val="0"/>
      <w:marRight w:val="0"/>
      <w:marTop w:val="0"/>
      <w:marBottom w:val="0"/>
      <w:divBdr>
        <w:top w:val="none" w:sz="0" w:space="0" w:color="auto"/>
        <w:left w:val="none" w:sz="0" w:space="0" w:color="auto"/>
        <w:bottom w:val="none" w:sz="0" w:space="0" w:color="auto"/>
        <w:right w:val="none" w:sz="0" w:space="0" w:color="auto"/>
      </w:divBdr>
    </w:div>
    <w:div w:id="695547696">
      <w:bodyDiv w:val="1"/>
      <w:marLeft w:val="0"/>
      <w:marRight w:val="0"/>
      <w:marTop w:val="0"/>
      <w:marBottom w:val="0"/>
      <w:divBdr>
        <w:top w:val="none" w:sz="0" w:space="0" w:color="auto"/>
        <w:left w:val="none" w:sz="0" w:space="0" w:color="auto"/>
        <w:bottom w:val="none" w:sz="0" w:space="0" w:color="auto"/>
        <w:right w:val="none" w:sz="0" w:space="0" w:color="auto"/>
      </w:divBdr>
    </w:div>
    <w:div w:id="696127442">
      <w:bodyDiv w:val="1"/>
      <w:marLeft w:val="0"/>
      <w:marRight w:val="0"/>
      <w:marTop w:val="0"/>
      <w:marBottom w:val="0"/>
      <w:divBdr>
        <w:top w:val="none" w:sz="0" w:space="0" w:color="auto"/>
        <w:left w:val="none" w:sz="0" w:space="0" w:color="auto"/>
        <w:bottom w:val="none" w:sz="0" w:space="0" w:color="auto"/>
        <w:right w:val="none" w:sz="0" w:space="0" w:color="auto"/>
      </w:divBdr>
    </w:div>
    <w:div w:id="697632044">
      <w:bodyDiv w:val="1"/>
      <w:marLeft w:val="0"/>
      <w:marRight w:val="0"/>
      <w:marTop w:val="0"/>
      <w:marBottom w:val="0"/>
      <w:divBdr>
        <w:top w:val="none" w:sz="0" w:space="0" w:color="auto"/>
        <w:left w:val="none" w:sz="0" w:space="0" w:color="auto"/>
        <w:bottom w:val="none" w:sz="0" w:space="0" w:color="auto"/>
        <w:right w:val="none" w:sz="0" w:space="0" w:color="auto"/>
      </w:divBdr>
    </w:div>
    <w:div w:id="697660432">
      <w:bodyDiv w:val="1"/>
      <w:marLeft w:val="0"/>
      <w:marRight w:val="0"/>
      <w:marTop w:val="0"/>
      <w:marBottom w:val="0"/>
      <w:divBdr>
        <w:top w:val="none" w:sz="0" w:space="0" w:color="auto"/>
        <w:left w:val="none" w:sz="0" w:space="0" w:color="auto"/>
        <w:bottom w:val="none" w:sz="0" w:space="0" w:color="auto"/>
        <w:right w:val="none" w:sz="0" w:space="0" w:color="auto"/>
      </w:divBdr>
    </w:div>
    <w:div w:id="699166143">
      <w:bodyDiv w:val="1"/>
      <w:marLeft w:val="0"/>
      <w:marRight w:val="0"/>
      <w:marTop w:val="0"/>
      <w:marBottom w:val="0"/>
      <w:divBdr>
        <w:top w:val="none" w:sz="0" w:space="0" w:color="auto"/>
        <w:left w:val="none" w:sz="0" w:space="0" w:color="auto"/>
        <w:bottom w:val="none" w:sz="0" w:space="0" w:color="auto"/>
        <w:right w:val="none" w:sz="0" w:space="0" w:color="auto"/>
      </w:divBdr>
    </w:div>
    <w:div w:id="700278638">
      <w:bodyDiv w:val="1"/>
      <w:marLeft w:val="0"/>
      <w:marRight w:val="0"/>
      <w:marTop w:val="0"/>
      <w:marBottom w:val="0"/>
      <w:divBdr>
        <w:top w:val="none" w:sz="0" w:space="0" w:color="auto"/>
        <w:left w:val="none" w:sz="0" w:space="0" w:color="auto"/>
        <w:bottom w:val="none" w:sz="0" w:space="0" w:color="auto"/>
        <w:right w:val="none" w:sz="0" w:space="0" w:color="auto"/>
      </w:divBdr>
    </w:div>
    <w:div w:id="701134849">
      <w:bodyDiv w:val="1"/>
      <w:marLeft w:val="0"/>
      <w:marRight w:val="0"/>
      <w:marTop w:val="0"/>
      <w:marBottom w:val="0"/>
      <w:divBdr>
        <w:top w:val="none" w:sz="0" w:space="0" w:color="auto"/>
        <w:left w:val="none" w:sz="0" w:space="0" w:color="auto"/>
        <w:bottom w:val="none" w:sz="0" w:space="0" w:color="auto"/>
        <w:right w:val="none" w:sz="0" w:space="0" w:color="auto"/>
      </w:divBdr>
    </w:div>
    <w:div w:id="702290980">
      <w:bodyDiv w:val="1"/>
      <w:marLeft w:val="0"/>
      <w:marRight w:val="0"/>
      <w:marTop w:val="0"/>
      <w:marBottom w:val="0"/>
      <w:divBdr>
        <w:top w:val="none" w:sz="0" w:space="0" w:color="auto"/>
        <w:left w:val="none" w:sz="0" w:space="0" w:color="auto"/>
        <w:bottom w:val="none" w:sz="0" w:space="0" w:color="auto"/>
        <w:right w:val="none" w:sz="0" w:space="0" w:color="auto"/>
      </w:divBdr>
    </w:div>
    <w:div w:id="703481162">
      <w:bodyDiv w:val="1"/>
      <w:marLeft w:val="0"/>
      <w:marRight w:val="0"/>
      <w:marTop w:val="0"/>
      <w:marBottom w:val="0"/>
      <w:divBdr>
        <w:top w:val="none" w:sz="0" w:space="0" w:color="auto"/>
        <w:left w:val="none" w:sz="0" w:space="0" w:color="auto"/>
        <w:bottom w:val="none" w:sz="0" w:space="0" w:color="auto"/>
        <w:right w:val="none" w:sz="0" w:space="0" w:color="auto"/>
      </w:divBdr>
    </w:div>
    <w:div w:id="703794476">
      <w:bodyDiv w:val="1"/>
      <w:marLeft w:val="0"/>
      <w:marRight w:val="0"/>
      <w:marTop w:val="0"/>
      <w:marBottom w:val="0"/>
      <w:divBdr>
        <w:top w:val="none" w:sz="0" w:space="0" w:color="auto"/>
        <w:left w:val="none" w:sz="0" w:space="0" w:color="auto"/>
        <w:bottom w:val="none" w:sz="0" w:space="0" w:color="auto"/>
        <w:right w:val="none" w:sz="0" w:space="0" w:color="auto"/>
      </w:divBdr>
    </w:div>
    <w:div w:id="706443019">
      <w:bodyDiv w:val="1"/>
      <w:marLeft w:val="0"/>
      <w:marRight w:val="0"/>
      <w:marTop w:val="0"/>
      <w:marBottom w:val="0"/>
      <w:divBdr>
        <w:top w:val="none" w:sz="0" w:space="0" w:color="auto"/>
        <w:left w:val="none" w:sz="0" w:space="0" w:color="auto"/>
        <w:bottom w:val="none" w:sz="0" w:space="0" w:color="auto"/>
        <w:right w:val="none" w:sz="0" w:space="0" w:color="auto"/>
      </w:divBdr>
    </w:div>
    <w:div w:id="707754836">
      <w:bodyDiv w:val="1"/>
      <w:marLeft w:val="0"/>
      <w:marRight w:val="0"/>
      <w:marTop w:val="0"/>
      <w:marBottom w:val="0"/>
      <w:divBdr>
        <w:top w:val="none" w:sz="0" w:space="0" w:color="auto"/>
        <w:left w:val="none" w:sz="0" w:space="0" w:color="auto"/>
        <w:bottom w:val="none" w:sz="0" w:space="0" w:color="auto"/>
        <w:right w:val="none" w:sz="0" w:space="0" w:color="auto"/>
      </w:divBdr>
    </w:div>
    <w:div w:id="710610558">
      <w:bodyDiv w:val="1"/>
      <w:marLeft w:val="0"/>
      <w:marRight w:val="0"/>
      <w:marTop w:val="0"/>
      <w:marBottom w:val="0"/>
      <w:divBdr>
        <w:top w:val="none" w:sz="0" w:space="0" w:color="auto"/>
        <w:left w:val="none" w:sz="0" w:space="0" w:color="auto"/>
        <w:bottom w:val="none" w:sz="0" w:space="0" w:color="auto"/>
        <w:right w:val="none" w:sz="0" w:space="0" w:color="auto"/>
      </w:divBdr>
    </w:div>
    <w:div w:id="711156212">
      <w:bodyDiv w:val="1"/>
      <w:marLeft w:val="0"/>
      <w:marRight w:val="0"/>
      <w:marTop w:val="0"/>
      <w:marBottom w:val="0"/>
      <w:divBdr>
        <w:top w:val="none" w:sz="0" w:space="0" w:color="auto"/>
        <w:left w:val="none" w:sz="0" w:space="0" w:color="auto"/>
        <w:bottom w:val="none" w:sz="0" w:space="0" w:color="auto"/>
        <w:right w:val="none" w:sz="0" w:space="0" w:color="auto"/>
      </w:divBdr>
    </w:div>
    <w:div w:id="711536020">
      <w:bodyDiv w:val="1"/>
      <w:marLeft w:val="0"/>
      <w:marRight w:val="0"/>
      <w:marTop w:val="0"/>
      <w:marBottom w:val="0"/>
      <w:divBdr>
        <w:top w:val="none" w:sz="0" w:space="0" w:color="auto"/>
        <w:left w:val="none" w:sz="0" w:space="0" w:color="auto"/>
        <w:bottom w:val="none" w:sz="0" w:space="0" w:color="auto"/>
        <w:right w:val="none" w:sz="0" w:space="0" w:color="auto"/>
      </w:divBdr>
    </w:div>
    <w:div w:id="713893991">
      <w:bodyDiv w:val="1"/>
      <w:marLeft w:val="0"/>
      <w:marRight w:val="0"/>
      <w:marTop w:val="0"/>
      <w:marBottom w:val="0"/>
      <w:divBdr>
        <w:top w:val="none" w:sz="0" w:space="0" w:color="auto"/>
        <w:left w:val="none" w:sz="0" w:space="0" w:color="auto"/>
        <w:bottom w:val="none" w:sz="0" w:space="0" w:color="auto"/>
        <w:right w:val="none" w:sz="0" w:space="0" w:color="auto"/>
      </w:divBdr>
    </w:div>
    <w:div w:id="717584923">
      <w:bodyDiv w:val="1"/>
      <w:marLeft w:val="0"/>
      <w:marRight w:val="0"/>
      <w:marTop w:val="0"/>
      <w:marBottom w:val="0"/>
      <w:divBdr>
        <w:top w:val="none" w:sz="0" w:space="0" w:color="auto"/>
        <w:left w:val="none" w:sz="0" w:space="0" w:color="auto"/>
        <w:bottom w:val="none" w:sz="0" w:space="0" w:color="auto"/>
        <w:right w:val="none" w:sz="0" w:space="0" w:color="auto"/>
      </w:divBdr>
    </w:div>
    <w:div w:id="717895200">
      <w:bodyDiv w:val="1"/>
      <w:marLeft w:val="0"/>
      <w:marRight w:val="0"/>
      <w:marTop w:val="0"/>
      <w:marBottom w:val="0"/>
      <w:divBdr>
        <w:top w:val="none" w:sz="0" w:space="0" w:color="auto"/>
        <w:left w:val="none" w:sz="0" w:space="0" w:color="auto"/>
        <w:bottom w:val="none" w:sz="0" w:space="0" w:color="auto"/>
        <w:right w:val="none" w:sz="0" w:space="0" w:color="auto"/>
      </w:divBdr>
    </w:div>
    <w:div w:id="720666281">
      <w:bodyDiv w:val="1"/>
      <w:marLeft w:val="0"/>
      <w:marRight w:val="0"/>
      <w:marTop w:val="0"/>
      <w:marBottom w:val="0"/>
      <w:divBdr>
        <w:top w:val="none" w:sz="0" w:space="0" w:color="auto"/>
        <w:left w:val="none" w:sz="0" w:space="0" w:color="auto"/>
        <w:bottom w:val="none" w:sz="0" w:space="0" w:color="auto"/>
        <w:right w:val="none" w:sz="0" w:space="0" w:color="auto"/>
      </w:divBdr>
    </w:div>
    <w:div w:id="721058000">
      <w:bodyDiv w:val="1"/>
      <w:marLeft w:val="0"/>
      <w:marRight w:val="0"/>
      <w:marTop w:val="0"/>
      <w:marBottom w:val="0"/>
      <w:divBdr>
        <w:top w:val="none" w:sz="0" w:space="0" w:color="auto"/>
        <w:left w:val="none" w:sz="0" w:space="0" w:color="auto"/>
        <w:bottom w:val="none" w:sz="0" w:space="0" w:color="auto"/>
        <w:right w:val="none" w:sz="0" w:space="0" w:color="auto"/>
      </w:divBdr>
    </w:div>
    <w:div w:id="722824703">
      <w:bodyDiv w:val="1"/>
      <w:marLeft w:val="0"/>
      <w:marRight w:val="0"/>
      <w:marTop w:val="0"/>
      <w:marBottom w:val="0"/>
      <w:divBdr>
        <w:top w:val="none" w:sz="0" w:space="0" w:color="auto"/>
        <w:left w:val="none" w:sz="0" w:space="0" w:color="auto"/>
        <w:bottom w:val="none" w:sz="0" w:space="0" w:color="auto"/>
        <w:right w:val="none" w:sz="0" w:space="0" w:color="auto"/>
      </w:divBdr>
    </w:div>
    <w:div w:id="723793701">
      <w:bodyDiv w:val="1"/>
      <w:marLeft w:val="0"/>
      <w:marRight w:val="0"/>
      <w:marTop w:val="0"/>
      <w:marBottom w:val="0"/>
      <w:divBdr>
        <w:top w:val="none" w:sz="0" w:space="0" w:color="auto"/>
        <w:left w:val="none" w:sz="0" w:space="0" w:color="auto"/>
        <w:bottom w:val="none" w:sz="0" w:space="0" w:color="auto"/>
        <w:right w:val="none" w:sz="0" w:space="0" w:color="auto"/>
      </w:divBdr>
    </w:div>
    <w:div w:id="726689485">
      <w:bodyDiv w:val="1"/>
      <w:marLeft w:val="0"/>
      <w:marRight w:val="0"/>
      <w:marTop w:val="0"/>
      <w:marBottom w:val="0"/>
      <w:divBdr>
        <w:top w:val="none" w:sz="0" w:space="0" w:color="auto"/>
        <w:left w:val="none" w:sz="0" w:space="0" w:color="auto"/>
        <w:bottom w:val="none" w:sz="0" w:space="0" w:color="auto"/>
        <w:right w:val="none" w:sz="0" w:space="0" w:color="auto"/>
      </w:divBdr>
    </w:div>
    <w:div w:id="726757697">
      <w:bodyDiv w:val="1"/>
      <w:marLeft w:val="0"/>
      <w:marRight w:val="0"/>
      <w:marTop w:val="0"/>
      <w:marBottom w:val="0"/>
      <w:divBdr>
        <w:top w:val="none" w:sz="0" w:space="0" w:color="auto"/>
        <w:left w:val="none" w:sz="0" w:space="0" w:color="auto"/>
        <w:bottom w:val="none" w:sz="0" w:space="0" w:color="auto"/>
        <w:right w:val="none" w:sz="0" w:space="0" w:color="auto"/>
      </w:divBdr>
    </w:div>
    <w:div w:id="729231237">
      <w:bodyDiv w:val="1"/>
      <w:marLeft w:val="0"/>
      <w:marRight w:val="0"/>
      <w:marTop w:val="0"/>
      <w:marBottom w:val="0"/>
      <w:divBdr>
        <w:top w:val="none" w:sz="0" w:space="0" w:color="auto"/>
        <w:left w:val="none" w:sz="0" w:space="0" w:color="auto"/>
        <w:bottom w:val="none" w:sz="0" w:space="0" w:color="auto"/>
        <w:right w:val="none" w:sz="0" w:space="0" w:color="auto"/>
      </w:divBdr>
    </w:div>
    <w:div w:id="729502827">
      <w:bodyDiv w:val="1"/>
      <w:marLeft w:val="0"/>
      <w:marRight w:val="0"/>
      <w:marTop w:val="0"/>
      <w:marBottom w:val="0"/>
      <w:divBdr>
        <w:top w:val="none" w:sz="0" w:space="0" w:color="auto"/>
        <w:left w:val="none" w:sz="0" w:space="0" w:color="auto"/>
        <w:bottom w:val="none" w:sz="0" w:space="0" w:color="auto"/>
        <w:right w:val="none" w:sz="0" w:space="0" w:color="auto"/>
      </w:divBdr>
    </w:div>
    <w:div w:id="729770921">
      <w:bodyDiv w:val="1"/>
      <w:marLeft w:val="0"/>
      <w:marRight w:val="0"/>
      <w:marTop w:val="0"/>
      <w:marBottom w:val="0"/>
      <w:divBdr>
        <w:top w:val="none" w:sz="0" w:space="0" w:color="auto"/>
        <w:left w:val="none" w:sz="0" w:space="0" w:color="auto"/>
        <w:bottom w:val="none" w:sz="0" w:space="0" w:color="auto"/>
        <w:right w:val="none" w:sz="0" w:space="0" w:color="auto"/>
      </w:divBdr>
    </w:div>
    <w:div w:id="730692794">
      <w:bodyDiv w:val="1"/>
      <w:marLeft w:val="0"/>
      <w:marRight w:val="0"/>
      <w:marTop w:val="0"/>
      <w:marBottom w:val="0"/>
      <w:divBdr>
        <w:top w:val="none" w:sz="0" w:space="0" w:color="auto"/>
        <w:left w:val="none" w:sz="0" w:space="0" w:color="auto"/>
        <w:bottom w:val="none" w:sz="0" w:space="0" w:color="auto"/>
        <w:right w:val="none" w:sz="0" w:space="0" w:color="auto"/>
      </w:divBdr>
    </w:div>
    <w:div w:id="730886907">
      <w:bodyDiv w:val="1"/>
      <w:marLeft w:val="0"/>
      <w:marRight w:val="0"/>
      <w:marTop w:val="0"/>
      <w:marBottom w:val="0"/>
      <w:divBdr>
        <w:top w:val="none" w:sz="0" w:space="0" w:color="auto"/>
        <w:left w:val="none" w:sz="0" w:space="0" w:color="auto"/>
        <w:bottom w:val="none" w:sz="0" w:space="0" w:color="auto"/>
        <w:right w:val="none" w:sz="0" w:space="0" w:color="auto"/>
      </w:divBdr>
    </w:div>
    <w:div w:id="731151426">
      <w:bodyDiv w:val="1"/>
      <w:marLeft w:val="0"/>
      <w:marRight w:val="0"/>
      <w:marTop w:val="0"/>
      <w:marBottom w:val="0"/>
      <w:divBdr>
        <w:top w:val="none" w:sz="0" w:space="0" w:color="auto"/>
        <w:left w:val="none" w:sz="0" w:space="0" w:color="auto"/>
        <w:bottom w:val="none" w:sz="0" w:space="0" w:color="auto"/>
        <w:right w:val="none" w:sz="0" w:space="0" w:color="auto"/>
      </w:divBdr>
    </w:div>
    <w:div w:id="735012080">
      <w:bodyDiv w:val="1"/>
      <w:marLeft w:val="0"/>
      <w:marRight w:val="0"/>
      <w:marTop w:val="0"/>
      <w:marBottom w:val="0"/>
      <w:divBdr>
        <w:top w:val="none" w:sz="0" w:space="0" w:color="auto"/>
        <w:left w:val="none" w:sz="0" w:space="0" w:color="auto"/>
        <w:bottom w:val="none" w:sz="0" w:space="0" w:color="auto"/>
        <w:right w:val="none" w:sz="0" w:space="0" w:color="auto"/>
      </w:divBdr>
    </w:div>
    <w:div w:id="736242057">
      <w:bodyDiv w:val="1"/>
      <w:marLeft w:val="0"/>
      <w:marRight w:val="0"/>
      <w:marTop w:val="0"/>
      <w:marBottom w:val="0"/>
      <w:divBdr>
        <w:top w:val="none" w:sz="0" w:space="0" w:color="auto"/>
        <w:left w:val="none" w:sz="0" w:space="0" w:color="auto"/>
        <w:bottom w:val="none" w:sz="0" w:space="0" w:color="auto"/>
        <w:right w:val="none" w:sz="0" w:space="0" w:color="auto"/>
      </w:divBdr>
    </w:div>
    <w:div w:id="736826055">
      <w:bodyDiv w:val="1"/>
      <w:marLeft w:val="0"/>
      <w:marRight w:val="0"/>
      <w:marTop w:val="0"/>
      <w:marBottom w:val="0"/>
      <w:divBdr>
        <w:top w:val="none" w:sz="0" w:space="0" w:color="auto"/>
        <w:left w:val="none" w:sz="0" w:space="0" w:color="auto"/>
        <w:bottom w:val="none" w:sz="0" w:space="0" w:color="auto"/>
        <w:right w:val="none" w:sz="0" w:space="0" w:color="auto"/>
      </w:divBdr>
    </w:div>
    <w:div w:id="736901069">
      <w:bodyDiv w:val="1"/>
      <w:marLeft w:val="0"/>
      <w:marRight w:val="0"/>
      <w:marTop w:val="0"/>
      <w:marBottom w:val="0"/>
      <w:divBdr>
        <w:top w:val="none" w:sz="0" w:space="0" w:color="auto"/>
        <w:left w:val="none" w:sz="0" w:space="0" w:color="auto"/>
        <w:bottom w:val="none" w:sz="0" w:space="0" w:color="auto"/>
        <w:right w:val="none" w:sz="0" w:space="0" w:color="auto"/>
      </w:divBdr>
    </w:div>
    <w:div w:id="738484196">
      <w:bodyDiv w:val="1"/>
      <w:marLeft w:val="0"/>
      <w:marRight w:val="0"/>
      <w:marTop w:val="0"/>
      <w:marBottom w:val="0"/>
      <w:divBdr>
        <w:top w:val="none" w:sz="0" w:space="0" w:color="auto"/>
        <w:left w:val="none" w:sz="0" w:space="0" w:color="auto"/>
        <w:bottom w:val="none" w:sz="0" w:space="0" w:color="auto"/>
        <w:right w:val="none" w:sz="0" w:space="0" w:color="auto"/>
      </w:divBdr>
    </w:div>
    <w:div w:id="741488956">
      <w:bodyDiv w:val="1"/>
      <w:marLeft w:val="0"/>
      <w:marRight w:val="0"/>
      <w:marTop w:val="0"/>
      <w:marBottom w:val="0"/>
      <w:divBdr>
        <w:top w:val="none" w:sz="0" w:space="0" w:color="auto"/>
        <w:left w:val="none" w:sz="0" w:space="0" w:color="auto"/>
        <w:bottom w:val="none" w:sz="0" w:space="0" w:color="auto"/>
        <w:right w:val="none" w:sz="0" w:space="0" w:color="auto"/>
      </w:divBdr>
    </w:div>
    <w:div w:id="741605693">
      <w:bodyDiv w:val="1"/>
      <w:marLeft w:val="0"/>
      <w:marRight w:val="0"/>
      <w:marTop w:val="0"/>
      <w:marBottom w:val="0"/>
      <w:divBdr>
        <w:top w:val="none" w:sz="0" w:space="0" w:color="auto"/>
        <w:left w:val="none" w:sz="0" w:space="0" w:color="auto"/>
        <w:bottom w:val="none" w:sz="0" w:space="0" w:color="auto"/>
        <w:right w:val="none" w:sz="0" w:space="0" w:color="auto"/>
      </w:divBdr>
    </w:div>
    <w:div w:id="742457717">
      <w:bodyDiv w:val="1"/>
      <w:marLeft w:val="0"/>
      <w:marRight w:val="0"/>
      <w:marTop w:val="0"/>
      <w:marBottom w:val="0"/>
      <w:divBdr>
        <w:top w:val="none" w:sz="0" w:space="0" w:color="auto"/>
        <w:left w:val="none" w:sz="0" w:space="0" w:color="auto"/>
        <w:bottom w:val="none" w:sz="0" w:space="0" w:color="auto"/>
        <w:right w:val="none" w:sz="0" w:space="0" w:color="auto"/>
      </w:divBdr>
    </w:div>
    <w:div w:id="744717660">
      <w:bodyDiv w:val="1"/>
      <w:marLeft w:val="0"/>
      <w:marRight w:val="0"/>
      <w:marTop w:val="0"/>
      <w:marBottom w:val="0"/>
      <w:divBdr>
        <w:top w:val="none" w:sz="0" w:space="0" w:color="auto"/>
        <w:left w:val="none" w:sz="0" w:space="0" w:color="auto"/>
        <w:bottom w:val="none" w:sz="0" w:space="0" w:color="auto"/>
        <w:right w:val="none" w:sz="0" w:space="0" w:color="auto"/>
      </w:divBdr>
    </w:div>
    <w:div w:id="745079042">
      <w:bodyDiv w:val="1"/>
      <w:marLeft w:val="0"/>
      <w:marRight w:val="0"/>
      <w:marTop w:val="0"/>
      <w:marBottom w:val="0"/>
      <w:divBdr>
        <w:top w:val="none" w:sz="0" w:space="0" w:color="auto"/>
        <w:left w:val="none" w:sz="0" w:space="0" w:color="auto"/>
        <w:bottom w:val="none" w:sz="0" w:space="0" w:color="auto"/>
        <w:right w:val="none" w:sz="0" w:space="0" w:color="auto"/>
      </w:divBdr>
    </w:div>
    <w:div w:id="745541682">
      <w:bodyDiv w:val="1"/>
      <w:marLeft w:val="0"/>
      <w:marRight w:val="0"/>
      <w:marTop w:val="0"/>
      <w:marBottom w:val="0"/>
      <w:divBdr>
        <w:top w:val="none" w:sz="0" w:space="0" w:color="auto"/>
        <w:left w:val="none" w:sz="0" w:space="0" w:color="auto"/>
        <w:bottom w:val="none" w:sz="0" w:space="0" w:color="auto"/>
        <w:right w:val="none" w:sz="0" w:space="0" w:color="auto"/>
      </w:divBdr>
    </w:div>
    <w:div w:id="750354058">
      <w:bodyDiv w:val="1"/>
      <w:marLeft w:val="0"/>
      <w:marRight w:val="0"/>
      <w:marTop w:val="0"/>
      <w:marBottom w:val="0"/>
      <w:divBdr>
        <w:top w:val="none" w:sz="0" w:space="0" w:color="auto"/>
        <w:left w:val="none" w:sz="0" w:space="0" w:color="auto"/>
        <w:bottom w:val="none" w:sz="0" w:space="0" w:color="auto"/>
        <w:right w:val="none" w:sz="0" w:space="0" w:color="auto"/>
      </w:divBdr>
    </w:div>
    <w:div w:id="755519355">
      <w:bodyDiv w:val="1"/>
      <w:marLeft w:val="0"/>
      <w:marRight w:val="0"/>
      <w:marTop w:val="0"/>
      <w:marBottom w:val="0"/>
      <w:divBdr>
        <w:top w:val="none" w:sz="0" w:space="0" w:color="auto"/>
        <w:left w:val="none" w:sz="0" w:space="0" w:color="auto"/>
        <w:bottom w:val="none" w:sz="0" w:space="0" w:color="auto"/>
        <w:right w:val="none" w:sz="0" w:space="0" w:color="auto"/>
      </w:divBdr>
    </w:div>
    <w:div w:id="756244189">
      <w:bodyDiv w:val="1"/>
      <w:marLeft w:val="0"/>
      <w:marRight w:val="0"/>
      <w:marTop w:val="0"/>
      <w:marBottom w:val="0"/>
      <w:divBdr>
        <w:top w:val="none" w:sz="0" w:space="0" w:color="auto"/>
        <w:left w:val="none" w:sz="0" w:space="0" w:color="auto"/>
        <w:bottom w:val="none" w:sz="0" w:space="0" w:color="auto"/>
        <w:right w:val="none" w:sz="0" w:space="0" w:color="auto"/>
      </w:divBdr>
    </w:div>
    <w:div w:id="756292280">
      <w:bodyDiv w:val="1"/>
      <w:marLeft w:val="0"/>
      <w:marRight w:val="0"/>
      <w:marTop w:val="0"/>
      <w:marBottom w:val="0"/>
      <w:divBdr>
        <w:top w:val="none" w:sz="0" w:space="0" w:color="auto"/>
        <w:left w:val="none" w:sz="0" w:space="0" w:color="auto"/>
        <w:bottom w:val="none" w:sz="0" w:space="0" w:color="auto"/>
        <w:right w:val="none" w:sz="0" w:space="0" w:color="auto"/>
      </w:divBdr>
    </w:div>
    <w:div w:id="758911310">
      <w:bodyDiv w:val="1"/>
      <w:marLeft w:val="0"/>
      <w:marRight w:val="0"/>
      <w:marTop w:val="0"/>
      <w:marBottom w:val="0"/>
      <w:divBdr>
        <w:top w:val="none" w:sz="0" w:space="0" w:color="auto"/>
        <w:left w:val="none" w:sz="0" w:space="0" w:color="auto"/>
        <w:bottom w:val="none" w:sz="0" w:space="0" w:color="auto"/>
        <w:right w:val="none" w:sz="0" w:space="0" w:color="auto"/>
      </w:divBdr>
    </w:div>
    <w:div w:id="759255185">
      <w:bodyDiv w:val="1"/>
      <w:marLeft w:val="0"/>
      <w:marRight w:val="0"/>
      <w:marTop w:val="0"/>
      <w:marBottom w:val="0"/>
      <w:divBdr>
        <w:top w:val="none" w:sz="0" w:space="0" w:color="auto"/>
        <w:left w:val="none" w:sz="0" w:space="0" w:color="auto"/>
        <w:bottom w:val="none" w:sz="0" w:space="0" w:color="auto"/>
        <w:right w:val="none" w:sz="0" w:space="0" w:color="auto"/>
      </w:divBdr>
    </w:div>
    <w:div w:id="759764098">
      <w:bodyDiv w:val="1"/>
      <w:marLeft w:val="0"/>
      <w:marRight w:val="0"/>
      <w:marTop w:val="0"/>
      <w:marBottom w:val="0"/>
      <w:divBdr>
        <w:top w:val="none" w:sz="0" w:space="0" w:color="auto"/>
        <w:left w:val="none" w:sz="0" w:space="0" w:color="auto"/>
        <w:bottom w:val="none" w:sz="0" w:space="0" w:color="auto"/>
        <w:right w:val="none" w:sz="0" w:space="0" w:color="auto"/>
      </w:divBdr>
    </w:div>
    <w:div w:id="760877735">
      <w:bodyDiv w:val="1"/>
      <w:marLeft w:val="0"/>
      <w:marRight w:val="0"/>
      <w:marTop w:val="0"/>
      <w:marBottom w:val="0"/>
      <w:divBdr>
        <w:top w:val="none" w:sz="0" w:space="0" w:color="auto"/>
        <w:left w:val="none" w:sz="0" w:space="0" w:color="auto"/>
        <w:bottom w:val="none" w:sz="0" w:space="0" w:color="auto"/>
        <w:right w:val="none" w:sz="0" w:space="0" w:color="auto"/>
      </w:divBdr>
    </w:div>
    <w:div w:id="761335682">
      <w:bodyDiv w:val="1"/>
      <w:marLeft w:val="0"/>
      <w:marRight w:val="0"/>
      <w:marTop w:val="0"/>
      <w:marBottom w:val="0"/>
      <w:divBdr>
        <w:top w:val="none" w:sz="0" w:space="0" w:color="auto"/>
        <w:left w:val="none" w:sz="0" w:space="0" w:color="auto"/>
        <w:bottom w:val="none" w:sz="0" w:space="0" w:color="auto"/>
        <w:right w:val="none" w:sz="0" w:space="0" w:color="auto"/>
      </w:divBdr>
    </w:div>
    <w:div w:id="764350722">
      <w:bodyDiv w:val="1"/>
      <w:marLeft w:val="0"/>
      <w:marRight w:val="0"/>
      <w:marTop w:val="0"/>
      <w:marBottom w:val="0"/>
      <w:divBdr>
        <w:top w:val="none" w:sz="0" w:space="0" w:color="auto"/>
        <w:left w:val="none" w:sz="0" w:space="0" w:color="auto"/>
        <w:bottom w:val="none" w:sz="0" w:space="0" w:color="auto"/>
        <w:right w:val="none" w:sz="0" w:space="0" w:color="auto"/>
      </w:divBdr>
    </w:div>
    <w:div w:id="765809014">
      <w:bodyDiv w:val="1"/>
      <w:marLeft w:val="0"/>
      <w:marRight w:val="0"/>
      <w:marTop w:val="0"/>
      <w:marBottom w:val="0"/>
      <w:divBdr>
        <w:top w:val="none" w:sz="0" w:space="0" w:color="auto"/>
        <w:left w:val="none" w:sz="0" w:space="0" w:color="auto"/>
        <w:bottom w:val="none" w:sz="0" w:space="0" w:color="auto"/>
        <w:right w:val="none" w:sz="0" w:space="0" w:color="auto"/>
      </w:divBdr>
    </w:div>
    <w:div w:id="769549446">
      <w:bodyDiv w:val="1"/>
      <w:marLeft w:val="0"/>
      <w:marRight w:val="0"/>
      <w:marTop w:val="0"/>
      <w:marBottom w:val="0"/>
      <w:divBdr>
        <w:top w:val="none" w:sz="0" w:space="0" w:color="auto"/>
        <w:left w:val="none" w:sz="0" w:space="0" w:color="auto"/>
        <w:bottom w:val="none" w:sz="0" w:space="0" w:color="auto"/>
        <w:right w:val="none" w:sz="0" w:space="0" w:color="auto"/>
      </w:divBdr>
    </w:div>
    <w:div w:id="769667011">
      <w:bodyDiv w:val="1"/>
      <w:marLeft w:val="0"/>
      <w:marRight w:val="0"/>
      <w:marTop w:val="0"/>
      <w:marBottom w:val="0"/>
      <w:divBdr>
        <w:top w:val="none" w:sz="0" w:space="0" w:color="auto"/>
        <w:left w:val="none" w:sz="0" w:space="0" w:color="auto"/>
        <w:bottom w:val="none" w:sz="0" w:space="0" w:color="auto"/>
        <w:right w:val="none" w:sz="0" w:space="0" w:color="auto"/>
      </w:divBdr>
    </w:div>
    <w:div w:id="770668590">
      <w:bodyDiv w:val="1"/>
      <w:marLeft w:val="0"/>
      <w:marRight w:val="0"/>
      <w:marTop w:val="0"/>
      <w:marBottom w:val="0"/>
      <w:divBdr>
        <w:top w:val="none" w:sz="0" w:space="0" w:color="auto"/>
        <w:left w:val="none" w:sz="0" w:space="0" w:color="auto"/>
        <w:bottom w:val="none" w:sz="0" w:space="0" w:color="auto"/>
        <w:right w:val="none" w:sz="0" w:space="0" w:color="auto"/>
      </w:divBdr>
    </w:div>
    <w:div w:id="772170367">
      <w:bodyDiv w:val="1"/>
      <w:marLeft w:val="0"/>
      <w:marRight w:val="0"/>
      <w:marTop w:val="0"/>
      <w:marBottom w:val="0"/>
      <w:divBdr>
        <w:top w:val="none" w:sz="0" w:space="0" w:color="auto"/>
        <w:left w:val="none" w:sz="0" w:space="0" w:color="auto"/>
        <w:bottom w:val="none" w:sz="0" w:space="0" w:color="auto"/>
        <w:right w:val="none" w:sz="0" w:space="0" w:color="auto"/>
      </w:divBdr>
    </w:div>
    <w:div w:id="772674976">
      <w:bodyDiv w:val="1"/>
      <w:marLeft w:val="0"/>
      <w:marRight w:val="0"/>
      <w:marTop w:val="0"/>
      <w:marBottom w:val="0"/>
      <w:divBdr>
        <w:top w:val="none" w:sz="0" w:space="0" w:color="auto"/>
        <w:left w:val="none" w:sz="0" w:space="0" w:color="auto"/>
        <w:bottom w:val="none" w:sz="0" w:space="0" w:color="auto"/>
        <w:right w:val="none" w:sz="0" w:space="0" w:color="auto"/>
      </w:divBdr>
    </w:div>
    <w:div w:id="773329122">
      <w:bodyDiv w:val="1"/>
      <w:marLeft w:val="0"/>
      <w:marRight w:val="0"/>
      <w:marTop w:val="0"/>
      <w:marBottom w:val="0"/>
      <w:divBdr>
        <w:top w:val="none" w:sz="0" w:space="0" w:color="auto"/>
        <w:left w:val="none" w:sz="0" w:space="0" w:color="auto"/>
        <w:bottom w:val="none" w:sz="0" w:space="0" w:color="auto"/>
        <w:right w:val="none" w:sz="0" w:space="0" w:color="auto"/>
      </w:divBdr>
    </w:div>
    <w:div w:id="775059327">
      <w:bodyDiv w:val="1"/>
      <w:marLeft w:val="0"/>
      <w:marRight w:val="0"/>
      <w:marTop w:val="0"/>
      <w:marBottom w:val="0"/>
      <w:divBdr>
        <w:top w:val="none" w:sz="0" w:space="0" w:color="auto"/>
        <w:left w:val="none" w:sz="0" w:space="0" w:color="auto"/>
        <w:bottom w:val="none" w:sz="0" w:space="0" w:color="auto"/>
        <w:right w:val="none" w:sz="0" w:space="0" w:color="auto"/>
      </w:divBdr>
    </w:div>
    <w:div w:id="776757082">
      <w:bodyDiv w:val="1"/>
      <w:marLeft w:val="0"/>
      <w:marRight w:val="0"/>
      <w:marTop w:val="0"/>
      <w:marBottom w:val="0"/>
      <w:divBdr>
        <w:top w:val="none" w:sz="0" w:space="0" w:color="auto"/>
        <w:left w:val="none" w:sz="0" w:space="0" w:color="auto"/>
        <w:bottom w:val="none" w:sz="0" w:space="0" w:color="auto"/>
        <w:right w:val="none" w:sz="0" w:space="0" w:color="auto"/>
      </w:divBdr>
    </w:div>
    <w:div w:id="779300138">
      <w:bodyDiv w:val="1"/>
      <w:marLeft w:val="0"/>
      <w:marRight w:val="0"/>
      <w:marTop w:val="0"/>
      <w:marBottom w:val="0"/>
      <w:divBdr>
        <w:top w:val="none" w:sz="0" w:space="0" w:color="auto"/>
        <w:left w:val="none" w:sz="0" w:space="0" w:color="auto"/>
        <w:bottom w:val="none" w:sz="0" w:space="0" w:color="auto"/>
        <w:right w:val="none" w:sz="0" w:space="0" w:color="auto"/>
      </w:divBdr>
    </w:div>
    <w:div w:id="779568381">
      <w:bodyDiv w:val="1"/>
      <w:marLeft w:val="0"/>
      <w:marRight w:val="0"/>
      <w:marTop w:val="0"/>
      <w:marBottom w:val="0"/>
      <w:divBdr>
        <w:top w:val="none" w:sz="0" w:space="0" w:color="auto"/>
        <w:left w:val="none" w:sz="0" w:space="0" w:color="auto"/>
        <w:bottom w:val="none" w:sz="0" w:space="0" w:color="auto"/>
        <w:right w:val="none" w:sz="0" w:space="0" w:color="auto"/>
      </w:divBdr>
    </w:div>
    <w:div w:id="781270398">
      <w:bodyDiv w:val="1"/>
      <w:marLeft w:val="0"/>
      <w:marRight w:val="0"/>
      <w:marTop w:val="0"/>
      <w:marBottom w:val="0"/>
      <w:divBdr>
        <w:top w:val="none" w:sz="0" w:space="0" w:color="auto"/>
        <w:left w:val="none" w:sz="0" w:space="0" w:color="auto"/>
        <w:bottom w:val="none" w:sz="0" w:space="0" w:color="auto"/>
        <w:right w:val="none" w:sz="0" w:space="0" w:color="auto"/>
      </w:divBdr>
    </w:div>
    <w:div w:id="781919788">
      <w:bodyDiv w:val="1"/>
      <w:marLeft w:val="0"/>
      <w:marRight w:val="0"/>
      <w:marTop w:val="0"/>
      <w:marBottom w:val="0"/>
      <w:divBdr>
        <w:top w:val="none" w:sz="0" w:space="0" w:color="auto"/>
        <w:left w:val="none" w:sz="0" w:space="0" w:color="auto"/>
        <w:bottom w:val="none" w:sz="0" w:space="0" w:color="auto"/>
        <w:right w:val="none" w:sz="0" w:space="0" w:color="auto"/>
      </w:divBdr>
    </w:div>
    <w:div w:id="782380560">
      <w:bodyDiv w:val="1"/>
      <w:marLeft w:val="0"/>
      <w:marRight w:val="0"/>
      <w:marTop w:val="0"/>
      <w:marBottom w:val="0"/>
      <w:divBdr>
        <w:top w:val="none" w:sz="0" w:space="0" w:color="auto"/>
        <w:left w:val="none" w:sz="0" w:space="0" w:color="auto"/>
        <w:bottom w:val="none" w:sz="0" w:space="0" w:color="auto"/>
        <w:right w:val="none" w:sz="0" w:space="0" w:color="auto"/>
      </w:divBdr>
    </w:div>
    <w:div w:id="784348485">
      <w:bodyDiv w:val="1"/>
      <w:marLeft w:val="0"/>
      <w:marRight w:val="0"/>
      <w:marTop w:val="0"/>
      <w:marBottom w:val="0"/>
      <w:divBdr>
        <w:top w:val="none" w:sz="0" w:space="0" w:color="auto"/>
        <w:left w:val="none" w:sz="0" w:space="0" w:color="auto"/>
        <w:bottom w:val="none" w:sz="0" w:space="0" w:color="auto"/>
        <w:right w:val="none" w:sz="0" w:space="0" w:color="auto"/>
      </w:divBdr>
    </w:div>
    <w:div w:id="786657561">
      <w:bodyDiv w:val="1"/>
      <w:marLeft w:val="0"/>
      <w:marRight w:val="0"/>
      <w:marTop w:val="0"/>
      <w:marBottom w:val="0"/>
      <w:divBdr>
        <w:top w:val="none" w:sz="0" w:space="0" w:color="auto"/>
        <w:left w:val="none" w:sz="0" w:space="0" w:color="auto"/>
        <w:bottom w:val="none" w:sz="0" w:space="0" w:color="auto"/>
        <w:right w:val="none" w:sz="0" w:space="0" w:color="auto"/>
      </w:divBdr>
    </w:div>
    <w:div w:id="788472301">
      <w:bodyDiv w:val="1"/>
      <w:marLeft w:val="0"/>
      <w:marRight w:val="0"/>
      <w:marTop w:val="0"/>
      <w:marBottom w:val="0"/>
      <w:divBdr>
        <w:top w:val="none" w:sz="0" w:space="0" w:color="auto"/>
        <w:left w:val="none" w:sz="0" w:space="0" w:color="auto"/>
        <w:bottom w:val="none" w:sz="0" w:space="0" w:color="auto"/>
        <w:right w:val="none" w:sz="0" w:space="0" w:color="auto"/>
      </w:divBdr>
    </w:div>
    <w:div w:id="791944246">
      <w:bodyDiv w:val="1"/>
      <w:marLeft w:val="0"/>
      <w:marRight w:val="0"/>
      <w:marTop w:val="0"/>
      <w:marBottom w:val="0"/>
      <w:divBdr>
        <w:top w:val="none" w:sz="0" w:space="0" w:color="auto"/>
        <w:left w:val="none" w:sz="0" w:space="0" w:color="auto"/>
        <w:bottom w:val="none" w:sz="0" w:space="0" w:color="auto"/>
        <w:right w:val="none" w:sz="0" w:space="0" w:color="auto"/>
      </w:divBdr>
    </w:div>
    <w:div w:id="793910040">
      <w:bodyDiv w:val="1"/>
      <w:marLeft w:val="0"/>
      <w:marRight w:val="0"/>
      <w:marTop w:val="0"/>
      <w:marBottom w:val="0"/>
      <w:divBdr>
        <w:top w:val="none" w:sz="0" w:space="0" w:color="auto"/>
        <w:left w:val="none" w:sz="0" w:space="0" w:color="auto"/>
        <w:bottom w:val="none" w:sz="0" w:space="0" w:color="auto"/>
        <w:right w:val="none" w:sz="0" w:space="0" w:color="auto"/>
      </w:divBdr>
    </w:div>
    <w:div w:id="794253069">
      <w:bodyDiv w:val="1"/>
      <w:marLeft w:val="0"/>
      <w:marRight w:val="0"/>
      <w:marTop w:val="0"/>
      <w:marBottom w:val="0"/>
      <w:divBdr>
        <w:top w:val="none" w:sz="0" w:space="0" w:color="auto"/>
        <w:left w:val="none" w:sz="0" w:space="0" w:color="auto"/>
        <w:bottom w:val="none" w:sz="0" w:space="0" w:color="auto"/>
        <w:right w:val="none" w:sz="0" w:space="0" w:color="auto"/>
      </w:divBdr>
    </w:div>
    <w:div w:id="797068183">
      <w:bodyDiv w:val="1"/>
      <w:marLeft w:val="0"/>
      <w:marRight w:val="0"/>
      <w:marTop w:val="0"/>
      <w:marBottom w:val="0"/>
      <w:divBdr>
        <w:top w:val="none" w:sz="0" w:space="0" w:color="auto"/>
        <w:left w:val="none" w:sz="0" w:space="0" w:color="auto"/>
        <w:bottom w:val="none" w:sz="0" w:space="0" w:color="auto"/>
        <w:right w:val="none" w:sz="0" w:space="0" w:color="auto"/>
      </w:divBdr>
    </w:div>
    <w:div w:id="799495955">
      <w:bodyDiv w:val="1"/>
      <w:marLeft w:val="0"/>
      <w:marRight w:val="0"/>
      <w:marTop w:val="0"/>
      <w:marBottom w:val="0"/>
      <w:divBdr>
        <w:top w:val="none" w:sz="0" w:space="0" w:color="auto"/>
        <w:left w:val="none" w:sz="0" w:space="0" w:color="auto"/>
        <w:bottom w:val="none" w:sz="0" w:space="0" w:color="auto"/>
        <w:right w:val="none" w:sz="0" w:space="0" w:color="auto"/>
      </w:divBdr>
    </w:div>
    <w:div w:id="801389014">
      <w:bodyDiv w:val="1"/>
      <w:marLeft w:val="0"/>
      <w:marRight w:val="0"/>
      <w:marTop w:val="0"/>
      <w:marBottom w:val="0"/>
      <w:divBdr>
        <w:top w:val="none" w:sz="0" w:space="0" w:color="auto"/>
        <w:left w:val="none" w:sz="0" w:space="0" w:color="auto"/>
        <w:bottom w:val="none" w:sz="0" w:space="0" w:color="auto"/>
        <w:right w:val="none" w:sz="0" w:space="0" w:color="auto"/>
      </w:divBdr>
    </w:div>
    <w:div w:id="809055174">
      <w:bodyDiv w:val="1"/>
      <w:marLeft w:val="0"/>
      <w:marRight w:val="0"/>
      <w:marTop w:val="0"/>
      <w:marBottom w:val="0"/>
      <w:divBdr>
        <w:top w:val="none" w:sz="0" w:space="0" w:color="auto"/>
        <w:left w:val="none" w:sz="0" w:space="0" w:color="auto"/>
        <w:bottom w:val="none" w:sz="0" w:space="0" w:color="auto"/>
        <w:right w:val="none" w:sz="0" w:space="0" w:color="auto"/>
      </w:divBdr>
    </w:div>
    <w:div w:id="812019569">
      <w:bodyDiv w:val="1"/>
      <w:marLeft w:val="0"/>
      <w:marRight w:val="0"/>
      <w:marTop w:val="0"/>
      <w:marBottom w:val="0"/>
      <w:divBdr>
        <w:top w:val="none" w:sz="0" w:space="0" w:color="auto"/>
        <w:left w:val="none" w:sz="0" w:space="0" w:color="auto"/>
        <w:bottom w:val="none" w:sz="0" w:space="0" w:color="auto"/>
        <w:right w:val="none" w:sz="0" w:space="0" w:color="auto"/>
      </w:divBdr>
    </w:div>
    <w:div w:id="812257019">
      <w:bodyDiv w:val="1"/>
      <w:marLeft w:val="0"/>
      <w:marRight w:val="0"/>
      <w:marTop w:val="0"/>
      <w:marBottom w:val="0"/>
      <w:divBdr>
        <w:top w:val="none" w:sz="0" w:space="0" w:color="auto"/>
        <w:left w:val="none" w:sz="0" w:space="0" w:color="auto"/>
        <w:bottom w:val="none" w:sz="0" w:space="0" w:color="auto"/>
        <w:right w:val="none" w:sz="0" w:space="0" w:color="auto"/>
      </w:divBdr>
    </w:div>
    <w:div w:id="813259338">
      <w:bodyDiv w:val="1"/>
      <w:marLeft w:val="0"/>
      <w:marRight w:val="0"/>
      <w:marTop w:val="0"/>
      <w:marBottom w:val="0"/>
      <w:divBdr>
        <w:top w:val="none" w:sz="0" w:space="0" w:color="auto"/>
        <w:left w:val="none" w:sz="0" w:space="0" w:color="auto"/>
        <w:bottom w:val="none" w:sz="0" w:space="0" w:color="auto"/>
        <w:right w:val="none" w:sz="0" w:space="0" w:color="auto"/>
      </w:divBdr>
    </w:div>
    <w:div w:id="815221910">
      <w:bodyDiv w:val="1"/>
      <w:marLeft w:val="0"/>
      <w:marRight w:val="0"/>
      <w:marTop w:val="0"/>
      <w:marBottom w:val="0"/>
      <w:divBdr>
        <w:top w:val="none" w:sz="0" w:space="0" w:color="auto"/>
        <w:left w:val="none" w:sz="0" w:space="0" w:color="auto"/>
        <w:bottom w:val="none" w:sz="0" w:space="0" w:color="auto"/>
        <w:right w:val="none" w:sz="0" w:space="0" w:color="auto"/>
      </w:divBdr>
    </w:div>
    <w:div w:id="815877710">
      <w:bodyDiv w:val="1"/>
      <w:marLeft w:val="0"/>
      <w:marRight w:val="0"/>
      <w:marTop w:val="0"/>
      <w:marBottom w:val="0"/>
      <w:divBdr>
        <w:top w:val="none" w:sz="0" w:space="0" w:color="auto"/>
        <w:left w:val="none" w:sz="0" w:space="0" w:color="auto"/>
        <w:bottom w:val="none" w:sz="0" w:space="0" w:color="auto"/>
        <w:right w:val="none" w:sz="0" w:space="0" w:color="auto"/>
      </w:divBdr>
    </w:div>
    <w:div w:id="815954662">
      <w:bodyDiv w:val="1"/>
      <w:marLeft w:val="0"/>
      <w:marRight w:val="0"/>
      <w:marTop w:val="0"/>
      <w:marBottom w:val="0"/>
      <w:divBdr>
        <w:top w:val="none" w:sz="0" w:space="0" w:color="auto"/>
        <w:left w:val="none" w:sz="0" w:space="0" w:color="auto"/>
        <w:bottom w:val="none" w:sz="0" w:space="0" w:color="auto"/>
        <w:right w:val="none" w:sz="0" w:space="0" w:color="auto"/>
      </w:divBdr>
    </w:div>
    <w:div w:id="816529448">
      <w:bodyDiv w:val="1"/>
      <w:marLeft w:val="0"/>
      <w:marRight w:val="0"/>
      <w:marTop w:val="0"/>
      <w:marBottom w:val="0"/>
      <w:divBdr>
        <w:top w:val="none" w:sz="0" w:space="0" w:color="auto"/>
        <w:left w:val="none" w:sz="0" w:space="0" w:color="auto"/>
        <w:bottom w:val="none" w:sz="0" w:space="0" w:color="auto"/>
        <w:right w:val="none" w:sz="0" w:space="0" w:color="auto"/>
      </w:divBdr>
    </w:div>
    <w:div w:id="816872500">
      <w:bodyDiv w:val="1"/>
      <w:marLeft w:val="0"/>
      <w:marRight w:val="0"/>
      <w:marTop w:val="0"/>
      <w:marBottom w:val="0"/>
      <w:divBdr>
        <w:top w:val="none" w:sz="0" w:space="0" w:color="auto"/>
        <w:left w:val="none" w:sz="0" w:space="0" w:color="auto"/>
        <w:bottom w:val="none" w:sz="0" w:space="0" w:color="auto"/>
        <w:right w:val="none" w:sz="0" w:space="0" w:color="auto"/>
      </w:divBdr>
    </w:div>
    <w:div w:id="820579849">
      <w:bodyDiv w:val="1"/>
      <w:marLeft w:val="0"/>
      <w:marRight w:val="0"/>
      <w:marTop w:val="0"/>
      <w:marBottom w:val="0"/>
      <w:divBdr>
        <w:top w:val="none" w:sz="0" w:space="0" w:color="auto"/>
        <w:left w:val="none" w:sz="0" w:space="0" w:color="auto"/>
        <w:bottom w:val="none" w:sz="0" w:space="0" w:color="auto"/>
        <w:right w:val="none" w:sz="0" w:space="0" w:color="auto"/>
      </w:divBdr>
    </w:div>
    <w:div w:id="820848888">
      <w:bodyDiv w:val="1"/>
      <w:marLeft w:val="0"/>
      <w:marRight w:val="0"/>
      <w:marTop w:val="0"/>
      <w:marBottom w:val="0"/>
      <w:divBdr>
        <w:top w:val="none" w:sz="0" w:space="0" w:color="auto"/>
        <w:left w:val="none" w:sz="0" w:space="0" w:color="auto"/>
        <w:bottom w:val="none" w:sz="0" w:space="0" w:color="auto"/>
        <w:right w:val="none" w:sz="0" w:space="0" w:color="auto"/>
      </w:divBdr>
    </w:div>
    <w:div w:id="824468159">
      <w:bodyDiv w:val="1"/>
      <w:marLeft w:val="0"/>
      <w:marRight w:val="0"/>
      <w:marTop w:val="0"/>
      <w:marBottom w:val="0"/>
      <w:divBdr>
        <w:top w:val="none" w:sz="0" w:space="0" w:color="auto"/>
        <w:left w:val="none" w:sz="0" w:space="0" w:color="auto"/>
        <w:bottom w:val="none" w:sz="0" w:space="0" w:color="auto"/>
        <w:right w:val="none" w:sz="0" w:space="0" w:color="auto"/>
      </w:divBdr>
    </w:div>
    <w:div w:id="825702623">
      <w:bodyDiv w:val="1"/>
      <w:marLeft w:val="0"/>
      <w:marRight w:val="0"/>
      <w:marTop w:val="0"/>
      <w:marBottom w:val="0"/>
      <w:divBdr>
        <w:top w:val="none" w:sz="0" w:space="0" w:color="auto"/>
        <w:left w:val="none" w:sz="0" w:space="0" w:color="auto"/>
        <w:bottom w:val="none" w:sz="0" w:space="0" w:color="auto"/>
        <w:right w:val="none" w:sz="0" w:space="0" w:color="auto"/>
      </w:divBdr>
    </w:div>
    <w:div w:id="828254764">
      <w:bodyDiv w:val="1"/>
      <w:marLeft w:val="0"/>
      <w:marRight w:val="0"/>
      <w:marTop w:val="0"/>
      <w:marBottom w:val="0"/>
      <w:divBdr>
        <w:top w:val="none" w:sz="0" w:space="0" w:color="auto"/>
        <w:left w:val="none" w:sz="0" w:space="0" w:color="auto"/>
        <w:bottom w:val="none" w:sz="0" w:space="0" w:color="auto"/>
        <w:right w:val="none" w:sz="0" w:space="0" w:color="auto"/>
      </w:divBdr>
    </w:div>
    <w:div w:id="828709576">
      <w:bodyDiv w:val="1"/>
      <w:marLeft w:val="0"/>
      <w:marRight w:val="0"/>
      <w:marTop w:val="0"/>
      <w:marBottom w:val="0"/>
      <w:divBdr>
        <w:top w:val="none" w:sz="0" w:space="0" w:color="auto"/>
        <w:left w:val="none" w:sz="0" w:space="0" w:color="auto"/>
        <w:bottom w:val="none" w:sz="0" w:space="0" w:color="auto"/>
        <w:right w:val="none" w:sz="0" w:space="0" w:color="auto"/>
      </w:divBdr>
    </w:div>
    <w:div w:id="828910439">
      <w:bodyDiv w:val="1"/>
      <w:marLeft w:val="0"/>
      <w:marRight w:val="0"/>
      <w:marTop w:val="0"/>
      <w:marBottom w:val="0"/>
      <w:divBdr>
        <w:top w:val="none" w:sz="0" w:space="0" w:color="auto"/>
        <w:left w:val="none" w:sz="0" w:space="0" w:color="auto"/>
        <w:bottom w:val="none" w:sz="0" w:space="0" w:color="auto"/>
        <w:right w:val="none" w:sz="0" w:space="0" w:color="auto"/>
      </w:divBdr>
    </w:div>
    <w:div w:id="830566743">
      <w:bodyDiv w:val="1"/>
      <w:marLeft w:val="0"/>
      <w:marRight w:val="0"/>
      <w:marTop w:val="0"/>
      <w:marBottom w:val="0"/>
      <w:divBdr>
        <w:top w:val="none" w:sz="0" w:space="0" w:color="auto"/>
        <w:left w:val="none" w:sz="0" w:space="0" w:color="auto"/>
        <w:bottom w:val="none" w:sz="0" w:space="0" w:color="auto"/>
        <w:right w:val="none" w:sz="0" w:space="0" w:color="auto"/>
      </w:divBdr>
    </w:div>
    <w:div w:id="832528400">
      <w:bodyDiv w:val="1"/>
      <w:marLeft w:val="0"/>
      <w:marRight w:val="0"/>
      <w:marTop w:val="0"/>
      <w:marBottom w:val="0"/>
      <w:divBdr>
        <w:top w:val="none" w:sz="0" w:space="0" w:color="auto"/>
        <w:left w:val="none" w:sz="0" w:space="0" w:color="auto"/>
        <w:bottom w:val="none" w:sz="0" w:space="0" w:color="auto"/>
        <w:right w:val="none" w:sz="0" w:space="0" w:color="auto"/>
      </w:divBdr>
    </w:div>
    <w:div w:id="833182290">
      <w:bodyDiv w:val="1"/>
      <w:marLeft w:val="0"/>
      <w:marRight w:val="0"/>
      <w:marTop w:val="0"/>
      <w:marBottom w:val="0"/>
      <w:divBdr>
        <w:top w:val="none" w:sz="0" w:space="0" w:color="auto"/>
        <w:left w:val="none" w:sz="0" w:space="0" w:color="auto"/>
        <w:bottom w:val="none" w:sz="0" w:space="0" w:color="auto"/>
        <w:right w:val="none" w:sz="0" w:space="0" w:color="auto"/>
      </w:divBdr>
    </w:div>
    <w:div w:id="833185707">
      <w:bodyDiv w:val="1"/>
      <w:marLeft w:val="0"/>
      <w:marRight w:val="0"/>
      <w:marTop w:val="0"/>
      <w:marBottom w:val="0"/>
      <w:divBdr>
        <w:top w:val="none" w:sz="0" w:space="0" w:color="auto"/>
        <w:left w:val="none" w:sz="0" w:space="0" w:color="auto"/>
        <w:bottom w:val="none" w:sz="0" w:space="0" w:color="auto"/>
        <w:right w:val="none" w:sz="0" w:space="0" w:color="auto"/>
      </w:divBdr>
    </w:div>
    <w:div w:id="834151464">
      <w:bodyDiv w:val="1"/>
      <w:marLeft w:val="0"/>
      <w:marRight w:val="0"/>
      <w:marTop w:val="0"/>
      <w:marBottom w:val="0"/>
      <w:divBdr>
        <w:top w:val="none" w:sz="0" w:space="0" w:color="auto"/>
        <w:left w:val="none" w:sz="0" w:space="0" w:color="auto"/>
        <w:bottom w:val="none" w:sz="0" w:space="0" w:color="auto"/>
        <w:right w:val="none" w:sz="0" w:space="0" w:color="auto"/>
      </w:divBdr>
    </w:div>
    <w:div w:id="835458502">
      <w:bodyDiv w:val="1"/>
      <w:marLeft w:val="0"/>
      <w:marRight w:val="0"/>
      <w:marTop w:val="0"/>
      <w:marBottom w:val="0"/>
      <w:divBdr>
        <w:top w:val="none" w:sz="0" w:space="0" w:color="auto"/>
        <w:left w:val="none" w:sz="0" w:space="0" w:color="auto"/>
        <w:bottom w:val="none" w:sz="0" w:space="0" w:color="auto"/>
        <w:right w:val="none" w:sz="0" w:space="0" w:color="auto"/>
      </w:divBdr>
    </w:div>
    <w:div w:id="835615053">
      <w:bodyDiv w:val="1"/>
      <w:marLeft w:val="0"/>
      <w:marRight w:val="0"/>
      <w:marTop w:val="0"/>
      <w:marBottom w:val="0"/>
      <w:divBdr>
        <w:top w:val="none" w:sz="0" w:space="0" w:color="auto"/>
        <w:left w:val="none" w:sz="0" w:space="0" w:color="auto"/>
        <w:bottom w:val="none" w:sz="0" w:space="0" w:color="auto"/>
        <w:right w:val="none" w:sz="0" w:space="0" w:color="auto"/>
      </w:divBdr>
    </w:div>
    <w:div w:id="835656932">
      <w:bodyDiv w:val="1"/>
      <w:marLeft w:val="0"/>
      <w:marRight w:val="0"/>
      <w:marTop w:val="0"/>
      <w:marBottom w:val="0"/>
      <w:divBdr>
        <w:top w:val="none" w:sz="0" w:space="0" w:color="auto"/>
        <w:left w:val="none" w:sz="0" w:space="0" w:color="auto"/>
        <w:bottom w:val="none" w:sz="0" w:space="0" w:color="auto"/>
        <w:right w:val="none" w:sz="0" w:space="0" w:color="auto"/>
      </w:divBdr>
    </w:div>
    <w:div w:id="837765422">
      <w:bodyDiv w:val="1"/>
      <w:marLeft w:val="0"/>
      <w:marRight w:val="0"/>
      <w:marTop w:val="0"/>
      <w:marBottom w:val="0"/>
      <w:divBdr>
        <w:top w:val="none" w:sz="0" w:space="0" w:color="auto"/>
        <w:left w:val="none" w:sz="0" w:space="0" w:color="auto"/>
        <w:bottom w:val="none" w:sz="0" w:space="0" w:color="auto"/>
        <w:right w:val="none" w:sz="0" w:space="0" w:color="auto"/>
      </w:divBdr>
    </w:div>
    <w:div w:id="838303244">
      <w:bodyDiv w:val="1"/>
      <w:marLeft w:val="0"/>
      <w:marRight w:val="0"/>
      <w:marTop w:val="0"/>
      <w:marBottom w:val="0"/>
      <w:divBdr>
        <w:top w:val="none" w:sz="0" w:space="0" w:color="auto"/>
        <w:left w:val="none" w:sz="0" w:space="0" w:color="auto"/>
        <w:bottom w:val="none" w:sz="0" w:space="0" w:color="auto"/>
        <w:right w:val="none" w:sz="0" w:space="0" w:color="auto"/>
      </w:divBdr>
    </w:div>
    <w:div w:id="842083500">
      <w:bodyDiv w:val="1"/>
      <w:marLeft w:val="0"/>
      <w:marRight w:val="0"/>
      <w:marTop w:val="0"/>
      <w:marBottom w:val="0"/>
      <w:divBdr>
        <w:top w:val="none" w:sz="0" w:space="0" w:color="auto"/>
        <w:left w:val="none" w:sz="0" w:space="0" w:color="auto"/>
        <w:bottom w:val="none" w:sz="0" w:space="0" w:color="auto"/>
        <w:right w:val="none" w:sz="0" w:space="0" w:color="auto"/>
      </w:divBdr>
    </w:div>
    <w:div w:id="843207816">
      <w:bodyDiv w:val="1"/>
      <w:marLeft w:val="0"/>
      <w:marRight w:val="0"/>
      <w:marTop w:val="0"/>
      <w:marBottom w:val="0"/>
      <w:divBdr>
        <w:top w:val="none" w:sz="0" w:space="0" w:color="auto"/>
        <w:left w:val="none" w:sz="0" w:space="0" w:color="auto"/>
        <w:bottom w:val="none" w:sz="0" w:space="0" w:color="auto"/>
        <w:right w:val="none" w:sz="0" w:space="0" w:color="auto"/>
      </w:divBdr>
    </w:div>
    <w:div w:id="849637558">
      <w:bodyDiv w:val="1"/>
      <w:marLeft w:val="0"/>
      <w:marRight w:val="0"/>
      <w:marTop w:val="0"/>
      <w:marBottom w:val="0"/>
      <w:divBdr>
        <w:top w:val="none" w:sz="0" w:space="0" w:color="auto"/>
        <w:left w:val="none" w:sz="0" w:space="0" w:color="auto"/>
        <w:bottom w:val="none" w:sz="0" w:space="0" w:color="auto"/>
        <w:right w:val="none" w:sz="0" w:space="0" w:color="auto"/>
      </w:divBdr>
    </w:div>
    <w:div w:id="850028026">
      <w:bodyDiv w:val="1"/>
      <w:marLeft w:val="0"/>
      <w:marRight w:val="0"/>
      <w:marTop w:val="0"/>
      <w:marBottom w:val="0"/>
      <w:divBdr>
        <w:top w:val="none" w:sz="0" w:space="0" w:color="auto"/>
        <w:left w:val="none" w:sz="0" w:space="0" w:color="auto"/>
        <w:bottom w:val="none" w:sz="0" w:space="0" w:color="auto"/>
        <w:right w:val="none" w:sz="0" w:space="0" w:color="auto"/>
      </w:divBdr>
    </w:div>
    <w:div w:id="856116954">
      <w:bodyDiv w:val="1"/>
      <w:marLeft w:val="0"/>
      <w:marRight w:val="0"/>
      <w:marTop w:val="0"/>
      <w:marBottom w:val="0"/>
      <w:divBdr>
        <w:top w:val="none" w:sz="0" w:space="0" w:color="auto"/>
        <w:left w:val="none" w:sz="0" w:space="0" w:color="auto"/>
        <w:bottom w:val="none" w:sz="0" w:space="0" w:color="auto"/>
        <w:right w:val="none" w:sz="0" w:space="0" w:color="auto"/>
      </w:divBdr>
    </w:div>
    <w:div w:id="858201536">
      <w:bodyDiv w:val="1"/>
      <w:marLeft w:val="0"/>
      <w:marRight w:val="0"/>
      <w:marTop w:val="0"/>
      <w:marBottom w:val="0"/>
      <w:divBdr>
        <w:top w:val="none" w:sz="0" w:space="0" w:color="auto"/>
        <w:left w:val="none" w:sz="0" w:space="0" w:color="auto"/>
        <w:bottom w:val="none" w:sz="0" w:space="0" w:color="auto"/>
        <w:right w:val="none" w:sz="0" w:space="0" w:color="auto"/>
      </w:divBdr>
    </w:div>
    <w:div w:id="859973247">
      <w:bodyDiv w:val="1"/>
      <w:marLeft w:val="0"/>
      <w:marRight w:val="0"/>
      <w:marTop w:val="0"/>
      <w:marBottom w:val="0"/>
      <w:divBdr>
        <w:top w:val="none" w:sz="0" w:space="0" w:color="auto"/>
        <w:left w:val="none" w:sz="0" w:space="0" w:color="auto"/>
        <w:bottom w:val="none" w:sz="0" w:space="0" w:color="auto"/>
        <w:right w:val="none" w:sz="0" w:space="0" w:color="auto"/>
      </w:divBdr>
    </w:div>
    <w:div w:id="860317875">
      <w:bodyDiv w:val="1"/>
      <w:marLeft w:val="0"/>
      <w:marRight w:val="0"/>
      <w:marTop w:val="0"/>
      <w:marBottom w:val="0"/>
      <w:divBdr>
        <w:top w:val="none" w:sz="0" w:space="0" w:color="auto"/>
        <w:left w:val="none" w:sz="0" w:space="0" w:color="auto"/>
        <w:bottom w:val="none" w:sz="0" w:space="0" w:color="auto"/>
        <w:right w:val="none" w:sz="0" w:space="0" w:color="auto"/>
      </w:divBdr>
    </w:div>
    <w:div w:id="863402926">
      <w:bodyDiv w:val="1"/>
      <w:marLeft w:val="0"/>
      <w:marRight w:val="0"/>
      <w:marTop w:val="0"/>
      <w:marBottom w:val="0"/>
      <w:divBdr>
        <w:top w:val="none" w:sz="0" w:space="0" w:color="auto"/>
        <w:left w:val="none" w:sz="0" w:space="0" w:color="auto"/>
        <w:bottom w:val="none" w:sz="0" w:space="0" w:color="auto"/>
        <w:right w:val="none" w:sz="0" w:space="0" w:color="auto"/>
      </w:divBdr>
    </w:div>
    <w:div w:id="864364179">
      <w:bodyDiv w:val="1"/>
      <w:marLeft w:val="0"/>
      <w:marRight w:val="0"/>
      <w:marTop w:val="0"/>
      <w:marBottom w:val="0"/>
      <w:divBdr>
        <w:top w:val="none" w:sz="0" w:space="0" w:color="auto"/>
        <w:left w:val="none" w:sz="0" w:space="0" w:color="auto"/>
        <w:bottom w:val="none" w:sz="0" w:space="0" w:color="auto"/>
        <w:right w:val="none" w:sz="0" w:space="0" w:color="auto"/>
      </w:divBdr>
    </w:div>
    <w:div w:id="864829185">
      <w:bodyDiv w:val="1"/>
      <w:marLeft w:val="0"/>
      <w:marRight w:val="0"/>
      <w:marTop w:val="0"/>
      <w:marBottom w:val="0"/>
      <w:divBdr>
        <w:top w:val="none" w:sz="0" w:space="0" w:color="auto"/>
        <w:left w:val="none" w:sz="0" w:space="0" w:color="auto"/>
        <w:bottom w:val="none" w:sz="0" w:space="0" w:color="auto"/>
        <w:right w:val="none" w:sz="0" w:space="0" w:color="auto"/>
      </w:divBdr>
    </w:div>
    <w:div w:id="865749517">
      <w:bodyDiv w:val="1"/>
      <w:marLeft w:val="0"/>
      <w:marRight w:val="0"/>
      <w:marTop w:val="0"/>
      <w:marBottom w:val="0"/>
      <w:divBdr>
        <w:top w:val="none" w:sz="0" w:space="0" w:color="auto"/>
        <w:left w:val="none" w:sz="0" w:space="0" w:color="auto"/>
        <w:bottom w:val="none" w:sz="0" w:space="0" w:color="auto"/>
        <w:right w:val="none" w:sz="0" w:space="0" w:color="auto"/>
      </w:divBdr>
    </w:div>
    <w:div w:id="865757544">
      <w:bodyDiv w:val="1"/>
      <w:marLeft w:val="0"/>
      <w:marRight w:val="0"/>
      <w:marTop w:val="0"/>
      <w:marBottom w:val="0"/>
      <w:divBdr>
        <w:top w:val="none" w:sz="0" w:space="0" w:color="auto"/>
        <w:left w:val="none" w:sz="0" w:space="0" w:color="auto"/>
        <w:bottom w:val="none" w:sz="0" w:space="0" w:color="auto"/>
        <w:right w:val="none" w:sz="0" w:space="0" w:color="auto"/>
      </w:divBdr>
    </w:div>
    <w:div w:id="867572012">
      <w:bodyDiv w:val="1"/>
      <w:marLeft w:val="0"/>
      <w:marRight w:val="0"/>
      <w:marTop w:val="0"/>
      <w:marBottom w:val="0"/>
      <w:divBdr>
        <w:top w:val="none" w:sz="0" w:space="0" w:color="auto"/>
        <w:left w:val="none" w:sz="0" w:space="0" w:color="auto"/>
        <w:bottom w:val="none" w:sz="0" w:space="0" w:color="auto"/>
        <w:right w:val="none" w:sz="0" w:space="0" w:color="auto"/>
      </w:divBdr>
    </w:div>
    <w:div w:id="867984698">
      <w:bodyDiv w:val="1"/>
      <w:marLeft w:val="0"/>
      <w:marRight w:val="0"/>
      <w:marTop w:val="0"/>
      <w:marBottom w:val="0"/>
      <w:divBdr>
        <w:top w:val="none" w:sz="0" w:space="0" w:color="auto"/>
        <w:left w:val="none" w:sz="0" w:space="0" w:color="auto"/>
        <w:bottom w:val="none" w:sz="0" w:space="0" w:color="auto"/>
        <w:right w:val="none" w:sz="0" w:space="0" w:color="auto"/>
      </w:divBdr>
    </w:div>
    <w:div w:id="869494351">
      <w:bodyDiv w:val="1"/>
      <w:marLeft w:val="0"/>
      <w:marRight w:val="0"/>
      <w:marTop w:val="0"/>
      <w:marBottom w:val="0"/>
      <w:divBdr>
        <w:top w:val="none" w:sz="0" w:space="0" w:color="auto"/>
        <w:left w:val="none" w:sz="0" w:space="0" w:color="auto"/>
        <w:bottom w:val="none" w:sz="0" w:space="0" w:color="auto"/>
        <w:right w:val="none" w:sz="0" w:space="0" w:color="auto"/>
      </w:divBdr>
    </w:div>
    <w:div w:id="870413741">
      <w:bodyDiv w:val="1"/>
      <w:marLeft w:val="0"/>
      <w:marRight w:val="0"/>
      <w:marTop w:val="0"/>
      <w:marBottom w:val="0"/>
      <w:divBdr>
        <w:top w:val="none" w:sz="0" w:space="0" w:color="auto"/>
        <w:left w:val="none" w:sz="0" w:space="0" w:color="auto"/>
        <w:bottom w:val="none" w:sz="0" w:space="0" w:color="auto"/>
        <w:right w:val="none" w:sz="0" w:space="0" w:color="auto"/>
      </w:divBdr>
    </w:div>
    <w:div w:id="875048421">
      <w:bodyDiv w:val="1"/>
      <w:marLeft w:val="0"/>
      <w:marRight w:val="0"/>
      <w:marTop w:val="0"/>
      <w:marBottom w:val="0"/>
      <w:divBdr>
        <w:top w:val="none" w:sz="0" w:space="0" w:color="auto"/>
        <w:left w:val="none" w:sz="0" w:space="0" w:color="auto"/>
        <w:bottom w:val="none" w:sz="0" w:space="0" w:color="auto"/>
        <w:right w:val="none" w:sz="0" w:space="0" w:color="auto"/>
      </w:divBdr>
    </w:div>
    <w:div w:id="875780349">
      <w:bodyDiv w:val="1"/>
      <w:marLeft w:val="0"/>
      <w:marRight w:val="0"/>
      <w:marTop w:val="0"/>
      <w:marBottom w:val="0"/>
      <w:divBdr>
        <w:top w:val="none" w:sz="0" w:space="0" w:color="auto"/>
        <w:left w:val="none" w:sz="0" w:space="0" w:color="auto"/>
        <w:bottom w:val="none" w:sz="0" w:space="0" w:color="auto"/>
        <w:right w:val="none" w:sz="0" w:space="0" w:color="auto"/>
      </w:divBdr>
    </w:div>
    <w:div w:id="878316502">
      <w:bodyDiv w:val="1"/>
      <w:marLeft w:val="0"/>
      <w:marRight w:val="0"/>
      <w:marTop w:val="0"/>
      <w:marBottom w:val="0"/>
      <w:divBdr>
        <w:top w:val="none" w:sz="0" w:space="0" w:color="auto"/>
        <w:left w:val="none" w:sz="0" w:space="0" w:color="auto"/>
        <w:bottom w:val="none" w:sz="0" w:space="0" w:color="auto"/>
        <w:right w:val="none" w:sz="0" w:space="0" w:color="auto"/>
      </w:divBdr>
    </w:div>
    <w:div w:id="882792650">
      <w:bodyDiv w:val="1"/>
      <w:marLeft w:val="0"/>
      <w:marRight w:val="0"/>
      <w:marTop w:val="0"/>
      <w:marBottom w:val="0"/>
      <w:divBdr>
        <w:top w:val="none" w:sz="0" w:space="0" w:color="auto"/>
        <w:left w:val="none" w:sz="0" w:space="0" w:color="auto"/>
        <w:bottom w:val="none" w:sz="0" w:space="0" w:color="auto"/>
        <w:right w:val="none" w:sz="0" w:space="0" w:color="auto"/>
      </w:divBdr>
    </w:div>
    <w:div w:id="882867546">
      <w:bodyDiv w:val="1"/>
      <w:marLeft w:val="0"/>
      <w:marRight w:val="0"/>
      <w:marTop w:val="0"/>
      <w:marBottom w:val="0"/>
      <w:divBdr>
        <w:top w:val="none" w:sz="0" w:space="0" w:color="auto"/>
        <w:left w:val="none" w:sz="0" w:space="0" w:color="auto"/>
        <w:bottom w:val="none" w:sz="0" w:space="0" w:color="auto"/>
        <w:right w:val="none" w:sz="0" w:space="0" w:color="auto"/>
      </w:divBdr>
    </w:div>
    <w:div w:id="883175775">
      <w:bodyDiv w:val="1"/>
      <w:marLeft w:val="0"/>
      <w:marRight w:val="0"/>
      <w:marTop w:val="0"/>
      <w:marBottom w:val="0"/>
      <w:divBdr>
        <w:top w:val="none" w:sz="0" w:space="0" w:color="auto"/>
        <w:left w:val="none" w:sz="0" w:space="0" w:color="auto"/>
        <w:bottom w:val="none" w:sz="0" w:space="0" w:color="auto"/>
        <w:right w:val="none" w:sz="0" w:space="0" w:color="auto"/>
      </w:divBdr>
    </w:div>
    <w:div w:id="885025752">
      <w:bodyDiv w:val="1"/>
      <w:marLeft w:val="0"/>
      <w:marRight w:val="0"/>
      <w:marTop w:val="0"/>
      <w:marBottom w:val="0"/>
      <w:divBdr>
        <w:top w:val="none" w:sz="0" w:space="0" w:color="auto"/>
        <w:left w:val="none" w:sz="0" w:space="0" w:color="auto"/>
        <w:bottom w:val="none" w:sz="0" w:space="0" w:color="auto"/>
        <w:right w:val="none" w:sz="0" w:space="0" w:color="auto"/>
      </w:divBdr>
    </w:div>
    <w:div w:id="887033921">
      <w:bodyDiv w:val="1"/>
      <w:marLeft w:val="0"/>
      <w:marRight w:val="0"/>
      <w:marTop w:val="0"/>
      <w:marBottom w:val="0"/>
      <w:divBdr>
        <w:top w:val="none" w:sz="0" w:space="0" w:color="auto"/>
        <w:left w:val="none" w:sz="0" w:space="0" w:color="auto"/>
        <w:bottom w:val="none" w:sz="0" w:space="0" w:color="auto"/>
        <w:right w:val="none" w:sz="0" w:space="0" w:color="auto"/>
      </w:divBdr>
    </w:div>
    <w:div w:id="890384614">
      <w:bodyDiv w:val="1"/>
      <w:marLeft w:val="0"/>
      <w:marRight w:val="0"/>
      <w:marTop w:val="0"/>
      <w:marBottom w:val="0"/>
      <w:divBdr>
        <w:top w:val="none" w:sz="0" w:space="0" w:color="auto"/>
        <w:left w:val="none" w:sz="0" w:space="0" w:color="auto"/>
        <w:bottom w:val="none" w:sz="0" w:space="0" w:color="auto"/>
        <w:right w:val="none" w:sz="0" w:space="0" w:color="auto"/>
      </w:divBdr>
    </w:div>
    <w:div w:id="897057051">
      <w:bodyDiv w:val="1"/>
      <w:marLeft w:val="0"/>
      <w:marRight w:val="0"/>
      <w:marTop w:val="0"/>
      <w:marBottom w:val="0"/>
      <w:divBdr>
        <w:top w:val="none" w:sz="0" w:space="0" w:color="auto"/>
        <w:left w:val="none" w:sz="0" w:space="0" w:color="auto"/>
        <w:bottom w:val="none" w:sz="0" w:space="0" w:color="auto"/>
        <w:right w:val="none" w:sz="0" w:space="0" w:color="auto"/>
      </w:divBdr>
    </w:div>
    <w:div w:id="899828016">
      <w:bodyDiv w:val="1"/>
      <w:marLeft w:val="0"/>
      <w:marRight w:val="0"/>
      <w:marTop w:val="0"/>
      <w:marBottom w:val="0"/>
      <w:divBdr>
        <w:top w:val="none" w:sz="0" w:space="0" w:color="auto"/>
        <w:left w:val="none" w:sz="0" w:space="0" w:color="auto"/>
        <w:bottom w:val="none" w:sz="0" w:space="0" w:color="auto"/>
        <w:right w:val="none" w:sz="0" w:space="0" w:color="auto"/>
      </w:divBdr>
    </w:div>
    <w:div w:id="900680450">
      <w:bodyDiv w:val="1"/>
      <w:marLeft w:val="0"/>
      <w:marRight w:val="0"/>
      <w:marTop w:val="0"/>
      <w:marBottom w:val="0"/>
      <w:divBdr>
        <w:top w:val="none" w:sz="0" w:space="0" w:color="auto"/>
        <w:left w:val="none" w:sz="0" w:space="0" w:color="auto"/>
        <w:bottom w:val="none" w:sz="0" w:space="0" w:color="auto"/>
        <w:right w:val="none" w:sz="0" w:space="0" w:color="auto"/>
      </w:divBdr>
    </w:div>
    <w:div w:id="904072810">
      <w:bodyDiv w:val="1"/>
      <w:marLeft w:val="0"/>
      <w:marRight w:val="0"/>
      <w:marTop w:val="0"/>
      <w:marBottom w:val="0"/>
      <w:divBdr>
        <w:top w:val="none" w:sz="0" w:space="0" w:color="auto"/>
        <w:left w:val="none" w:sz="0" w:space="0" w:color="auto"/>
        <w:bottom w:val="none" w:sz="0" w:space="0" w:color="auto"/>
        <w:right w:val="none" w:sz="0" w:space="0" w:color="auto"/>
      </w:divBdr>
    </w:div>
    <w:div w:id="907805526">
      <w:bodyDiv w:val="1"/>
      <w:marLeft w:val="0"/>
      <w:marRight w:val="0"/>
      <w:marTop w:val="0"/>
      <w:marBottom w:val="0"/>
      <w:divBdr>
        <w:top w:val="none" w:sz="0" w:space="0" w:color="auto"/>
        <w:left w:val="none" w:sz="0" w:space="0" w:color="auto"/>
        <w:bottom w:val="none" w:sz="0" w:space="0" w:color="auto"/>
        <w:right w:val="none" w:sz="0" w:space="0" w:color="auto"/>
      </w:divBdr>
    </w:div>
    <w:div w:id="911425741">
      <w:bodyDiv w:val="1"/>
      <w:marLeft w:val="0"/>
      <w:marRight w:val="0"/>
      <w:marTop w:val="0"/>
      <w:marBottom w:val="0"/>
      <w:divBdr>
        <w:top w:val="none" w:sz="0" w:space="0" w:color="auto"/>
        <w:left w:val="none" w:sz="0" w:space="0" w:color="auto"/>
        <w:bottom w:val="none" w:sz="0" w:space="0" w:color="auto"/>
        <w:right w:val="none" w:sz="0" w:space="0" w:color="auto"/>
      </w:divBdr>
    </w:div>
    <w:div w:id="913971715">
      <w:bodyDiv w:val="1"/>
      <w:marLeft w:val="0"/>
      <w:marRight w:val="0"/>
      <w:marTop w:val="0"/>
      <w:marBottom w:val="0"/>
      <w:divBdr>
        <w:top w:val="none" w:sz="0" w:space="0" w:color="auto"/>
        <w:left w:val="none" w:sz="0" w:space="0" w:color="auto"/>
        <w:bottom w:val="none" w:sz="0" w:space="0" w:color="auto"/>
        <w:right w:val="none" w:sz="0" w:space="0" w:color="auto"/>
      </w:divBdr>
    </w:div>
    <w:div w:id="914700763">
      <w:bodyDiv w:val="1"/>
      <w:marLeft w:val="0"/>
      <w:marRight w:val="0"/>
      <w:marTop w:val="0"/>
      <w:marBottom w:val="0"/>
      <w:divBdr>
        <w:top w:val="none" w:sz="0" w:space="0" w:color="auto"/>
        <w:left w:val="none" w:sz="0" w:space="0" w:color="auto"/>
        <w:bottom w:val="none" w:sz="0" w:space="0" w:color="auto"/>
        <w:right w:val="none" w:sz="0" w:space="0" w:color="auto"/>
      </w:divBdr>
    </w:div>
    <w:div w:id="916011269">
      <w:bodyDiv w:val="1"/>
      <w:marLeft w:val="0"/>
      <w:marRight w:val="0"/>
      <w:marTop w:val="0"/>
      <w:marBottom w:val="0"/>
      <w:divBdr>
        <w:top w:val="none" w:sz="0" w:space="0" w:color="auto"/>
        <w:left w:val="none" w:sz="0" w:space="0" w:color="auto"/>
        <w:bottom w:val="none" w:sz="0" w:space="0" w:color="auto"/>
        <w:right w:val="none" w:sz="0" w:space="0" w:color="auto"/>
      </w:divBdr>
    </w:div>
    <w:div w:id="916286501">
      <w:bodyDiv w:val="1"/>
      <w:marLeft w:val="0"/>
      <w:marRight w:val="0"/>
      <w:marTop w:val="0"/>
      <w:marBottom w:val="0"/>
      <w:divBdr>
        <w:top w:val="none" w:sz="0" w:space="0" w:color="auto"/>
        <w:left w:val="none" w:sz="0" w:space="0" w:color="auto"/>
        <w:bottom w:val="none" w:sz="0" w:space="0" w:color="auto"/>
        <w:right w:val="none" w:sz="0" w:space="0" w:color="auto"/>
      </w:divBdr>
    </w:div>
    <w:div w:id="917597204">
      <w:bodyDiv w:val="1"/>
      <w:marLeft w:val="0"/>
      <w:marRight w:val="0"/>
      <w:marTop w:val="0"/>
      <w:marBottom w:val="0"/>
      <w:divBdr>
        <w:top w:val="none" w:sz="0" w:space="0" w:color="auto"/>
        <w:left w:val="none" w:sz="0" w:space="0" w:color="auto"/>
        <w:bottom w:val="none" w:sz="0" w:space="0" w:color="auto"/>
        <w:right w:val="none" w:sz="0" w:space="0" w:color="auto"/>
      </w:divBdr>
    </w:div>
    <w:div w:id="921521582">
      <w:bodyDiv w:val="1"/>
      <w:marLeft w:val="0"/>
      <w:marRight w:val="0"/>
      <w:marTop w:val="0"/>
      <w:marBottom w:val="0"/>
      <w:divBdr>
        <w:top w:val="none" w:sz="0" w:space="0" w:color="auto"/>
        <w:left w:val="none" w:sz="0" w:space="0" w:color="auto"/>
        <w:bottom w:val="none" w:sz="0" w:space="0" w:color="auto"/>
        <w:right w:val="none" w:sz="0" w:space="0" w:color="auto"/>
      </w:divBdr>
    </w:div>
    <w:div w:id="921717527">
      <w:bodyDiv w:val="1"/>
      <w:marLeft w:val="0"/>
      <w:marRight w:val="0"/>
      <w:marTop w:val="0"/>
      <w:marBottom w:val="0"/>
      <w:divBdr>
        <w:top w:val="none" w:sz="0" w:space="0" w:color="auto"/>
        <w:left w:val="none" w:sz="0" w:space="0" w:color="auto"/>
        <w:bottom w:val="none" w:sz="0" w:space="0" w:color="auto"/>
        <w:right w:val="none" w:sz="0" w:space="0" w:color="auto"/>
      </w:divBdr>
    </w:div>
    <w:div w:id="921835024">
      <w:bodyDiv w:val="1"/>
      <w:marLeft w:val="0"/>
      <w:marRight w:val="0"/>
      <w:marTop w:val="0"/>
      <w:marBottom w:val="0"/>
      <w:divBdr>
        <w:top w:val="none" w:sz="0" w:space="0" w:color="auto"/>
        <w:left w:val="none" w:sz="0" w:space="0" w:color="auto"/>
        <w:bottom w:val="none" w:sz="0" w:space="0" w:color="auto"/>
        <w:right w:val="none" w:sz="0" w:space="0" w:color="auto"/>
      </w:divBdr>
    </w:div>
    <w:div w:id="922884397">
      <w:bodyDiv w:val="1"/>
      <w:marLeft w:val="0"/>
      <w:marRight w:val="0"/>
      <w:marTop w:val="0"/>
      <w:marBottom w:val="0"/>
      <w:divBdr>
        <w:top w:val="none" w:sz="0" w:space="0" w:color="auto"/>
        <w:left w:val="none" w:sz="0" w:space="0" w:color="auto"/>
        <w:bottom w:val="none" w:sz="0" w:space="0" w:color="auto"/>
        <w:right w:val="none" w:sz="0" w:space="0" w:color="auto"/>
      </w:divBdr>
    </w:div>
    <w:div w:id="927352375">
      <w:bodyDiv w:val="1"/>
      <w:marLeft w:val="0"/>
      <w:marRight w:val="0"/>
      <w:marTop w:val="0"/>
      <w:marBottom w:val="0"/>
      <w:divBdr>
        <w:top w:val="none" w:sz="0" w:space="0" w:color="auto"/>
        <w:left w:val="none" w:sz="0" w:space="0" w:color="auto"/>
        <w:bottom w:val="none" w:sz="0" w:space="0" w:color="auto"/>
        <w:right w:val="none" w:sz="0" w:space="0" w:color="auto"/>
      </w:divBdr>
    </w:div>
    <w:div w:id="930549319">
      <w:bodyDiv w:val="1"/>
      <w:marLeft w:val="0"/>
      <w:marRight w:val="0"/>
      <w:marTop w:val="0"/>
      <w:marBottom w:val="0"/>
      <w:divBdr>
        <w:top w:val="none" w:sz="0" w:space="0" w:color="auto"/>
        <w:left w:val="none" w:sz="0" w:space="0" w:color="auto"/>
        <w:bottom w:val="none" w:sz="0" w:space="0" w:color="auto"/>
        <w:right w:val="none" w:sz="0" w:space="0" w:color="auto"/>
      </w:divBdr>
    </w:div>
    <w:div w:id="930940154">
      <w:bodyDiv w:val="1"/>
      <w:marLeft w:val="0"/>
      <w:marRight w:val="0"/>
      <w:marTop w:val="0"/>
      <w:marBottom w:val="0"/>
      <w:divBdr>
        <w:top w:val="none" w:sz="0" w:space="0" w:color="auto"/>
        <w:left w:val="none" w:sz="0" w:space="0" w:color="auto"/>
        <w:bottom w:val="none" w:sz="0" w:space="0" w:color="auto"/>
        <w:right w:val="none" w:sz="0" w:space="0" w:color="auto"/>
      </w:divBdr>
    </w:div>
    <w:div w:id="931665044">
      <w:bodyDiv w:val="1"/>
      <w:marLeft w:val="0"/>
      <w:marRight w:val="0"/>
      <w:marTop w:val="0"/>
      <w:marBottom w:val="0"/>
      <w:divBdr>
        <w:top w:val="none" w:sz="0" w:space="0" w:color="auto"/>
        <w:left w:val="none" w:sz="0" w:space="0" w:color="auto"/>
        <w:bottom w:val="none" w:sz="0" w:space="0" w:color="auto"/>
        <w:right w:val="none" w:sz="0" w:space="0" w:color="auto"/>
      </w:divBdr>
    </w:div>
    <w:div w:id="932862077">
      <w:bodyDiv w:val="1"/>
      <w:marLeft w:val="0"/>
      <w:marRight w:val="0"/>
      <w:marTop w:val="0"/>
      <w:marBottom w:val="0"/>
      <w:divBdr>
        <w:top w:val="none" w:sz="0" w:space="0" w:color="auto"/>
        <w:left w:val="none" w:sz="0" w:space="0" w:color="auto"/>
        <w:bottom w:val="none" w:sz="0" w:space="0" w:color="auto"/>
        <w:right w:val="none" w:sz="0" w:space="0" w:color="auto"/>
      </w:divBdr>
    </w:div>
    <w:div w:id="935674509">
      <w:bodyDiv w:val="1"/>
      <w:marLeft w:val="0"/>
      <w:marRight w:val="0"/>
      <w:marTop w:val="0"/>
      <w:marBottom w:val="0"/>
      <w:divBdr>
        <w:top w:val="none" w:sz="0" w:space="0" w:color="auto"/>
        <w:left w:val="none" w:sz="0" w:space="0" w:color="auto"/>
        <w:bottom w:val="none" w:sz="0" w:space="0" w:color="auto"/>
        <w:right w:val="none" w:sz="0" w:space="0" w:color="auto"/>
      </w:divBdr>
    </w:div>
    <w:div w:id="935947232">
      <w:bodyDiv w:val="1"/>
      <w:marLeft w:val="0"/>
      <w:marRight w:val="0"/>
      <w:marTop w:val="0"/>
      <w:marBottom w:val="0"/>
      <w:divBdr>
        <w:top w:val="none" w:sz="0" w:space="0" w:color="auto"/>
        <w:left w:val="none" w:sz="0" w:space="0" w:color="auto"/>
        <w:bottom w:val="none" w:sz="0" w:space="0" w:color="auto"/>
        <w:right w:val="none" w:sz="0" w:space="0" w:color="auto"/>
      </w:divBdr>
    </w:div>
    <w:div w:id="935986832">
      <w:bodyDiv w:val="1"/>
      <w:marLeft w:val="0"/>
      <w:marRight w:val="0"/>
      <w:marTop w:val="0"/>
      <w:marBottom w:val="0"/>
      <w:divBdr>
        <w:top w:val="none" w:sz="0" w:space="0" w:color="auto"/>
        <w:left w:val="none" w:sz="0" w:space="0" w:color="auto"/>
        <w:bottom w:val="none" w:sz="0" w:space="0" w:color="auto"/>
        <w:right w:val="none" w:sz="0" w:space="0" w:color="auto"/>
      </w:divBdr>
    </w:div>
    <w:div w:id="938028320">
      <w:bodyDiv w:val="1"/>
      <w:marLeft w:val="0"/>
      <w:marRight w:val="0"/>
      <w:marTop w:val="0"/>
      <w:marBottom w:val="0"/>
      <w:divBdr>
        <w:top w:val="none" w:sz="0" w:space="0" w:color="auto"/>
        <w:left w:val="none" w:sz="0" w:space="0" w:color="auto"/>
        <w:bottom w:val="none" w:sz="0" w:space="0" w:color="auto"/>
        <w:right w:val="none" w:sz="0" w:space="0" w:color="auto"/>
      </w:divBdr>
    </w:div>
    <w:div w:id="939147774">
      <w:bodyDiv w:val="1"/>
      <w:marLeft w:val="0"/>
      <w:marRight w:val="0"/>
      <w:marTop w:val="0"/>
      <w:marBottom w:val="0"/>
      <w:divBdr>
        <w:top w:val="none" w:sz="0" w:space="0" w:color="auto"/>
        <w:left w:val="none" w:sz="0" w:space="0" w:color="auto"/>
        <w:bottom w:val="none" w:sz="0" w:space="0" w:color="auto"/>
        <w:right w:val="none" w:sz="0" w:space="0" w:color="auto"/>
      </w:divBdr>
    </w:div>
    <w:div w:id="939410931">
      <w:bodyDiv w:val="1"/>
      <w:marLeft w:val="0"/>
      <w:marRight w:val="0"/>
      <w:marTop w:val="0"/>
      <w:marBottom w:val="0"/>
      <w:divBdr>
        <w:top w:val="none" w:sz="0" w:space="0" w:color="auto"/>
        <w:left w:val="none" w:sz="0" w:space="0" w:color="auto"/>
        <w:bottom w:val="none" w:sz="0" w:space="0" w:color="auto"/>
        <w:right w:val="none" w:sz="0" w:space="0" w:color="auto"/>
      </w:divBdr>
    </w:div>
    <w:div w:id="941032305">
      <w:bodyDiv w:val="1"/>
      <w:marLeft w:val="0"/>
      <w:marRight w:val="0"/>
      <w:marTop w:val="0"/>
      <w:marBottom w:val="0"/>
      <w:divBdr>
        <w:top w:val="none" w:sz="0" w:space="0" w:color="auto"/>
        <w:left w:val="none" w:sz="0" w:space="0" w:color="auto"/>
        <w:bottom w:val="none" w:sz="0" w:space="0" w:color="auto"/>
        <w:right w:val="none" w:sz="0" w:space="0" w:color="auto"/>
      </w:divBdr>
    </w:div>
    <w:div w:id="942881866">
      <w:bodyDiv w:val="1"/>
      <w:marLeft w:val="0"/>
      <w:marRight w:val="0"/>
      <w:marTop w:val="0"/>
      <w:marBottom w:val="0"/>
      <w:divBdr>
        <w:top w:val="none" w:sz="0" w:space="0" w:color="auto"/>
        <w:left w:val="none" w:sz="0" w:space="0" w:color="auto"/>
        <w:bottom w:val="none" w:sz="0" w:space="0" w:color="auto"/>
        <w:right w:val="none" w:sz="0" w:space="0" w:color="auto"/>
      </w:divBdr>
    </w:div>
    <w:div w:id="944775759">
      <w:bodyDiv w:val="1"/>
      <w:marLeft w:val="0"/>
      <w:marRight w:val="0"/>
      <w:marTop w:val="0"/>
      <w:marBottom w:val="0"/>
      <w:divBdr>
        <w:top w:val="none" w:sz="0" w:space="0" w:color="auto"/>
        <w:left w:val="none" w:sz="0" w:space="0" w:color="auto"/>
        <w:bottom w:val="none" w:sz="0" w:space="0" w:color="auto"/>
        <w:right w:val="none" w:sz="0" w:space="0" w:color="auto"/>
      </w:divBdr>
    </w:div>
    <w:div w:id="946817320">
      <w:bodyDiv w:val="1"/>
      <w:marLeft w:val="0"/>
      <w:marRight w:val="0"/>
      <w:marTop w:val="0"/>
      <w:marBottom w:val="0"/>
      <w:divBdr>
        <w:top w:val="none" w:sz="0" w:space="0" w:color="auto"/>
        <w:left w:val="none" w:sz="0" w:space="0" w:color="auto"/>
        <w:bottom w:val="none" w:sz="0" w:space="0" w:color="auto"/>
        <w:right w:val="none" w:sz="0" w:space="0" w:color="auto"/>
      </w:divBdr>
    </w:div>
    <w:div w:id="948708117">
      <w:bodyDiv w:val="1"/>
      <w:marLeft w:val="0"/>
      <w:marRight w:val="0"/>
      <w:marTop w:val="0"/>
      <w:marBottom w:val="0"/>
      <w:divBdr>
        <w:top w:val="none" w:sz="0" w:space="0" w:color="auto"/>
        <w:left w:val="none" w:sz="0" w:space="0" w:color="auto"/>
        <w:bottom w:val="none" w:sz="0" w:space="0" w:color="auto"/>
        <w:right w:val="none" w:sz="0" w:space="0" w:color="auto"/>
      </w:divBdr>
    </w:div>
    <w:div w:id="950092352">
      <w:bodyDiv w:val="1"/>
      <w:marLeft w:val="0"/>
      <w:marRight w:val="0"/>
      <w:marTop w:val="0"/>
      <w:marBottom w:val="0"/>
      <w:divBdr>
        <w:top w:val="none" w:sz="0" w:space="0" w:color="auto"/>
        <w:left w:val="none" w:sz="0" w:space="0" w:color="auto"/>
        <w:bottom w:val="none" w:sz="0" w:space="0" w:color="auto"/>
        <w:right w:val="none" w:sz="0" w:space="0" w:color="auto"/>
      </w:divBdr>
    </w:div>
    <w:div w:id="950821127">
      <w:bodyDiv w:val="1"/>
      <w:marLeft w:val="0"/>
      <w:marRight w:val="0"/>
      <w:marTop w:val="0"/>
      <w:marBottom w:val="0"/>
      <w:divBdr>
        <w:top w:val="none" w:sz="0" w:space="0" w:color="auto"/>
        <w:left w:val="none" w:sz="0" w:space="0" w:color="auto"/>
        <w:bottom w:val="none" w:sz="0" w:space="0" w:color="auto"/>
        <w:right w:val="none" w:sz="0" w:space="0" w:color="auto"/>
      </w:divBdr>
    </w:div>
    <w:div w:id="952591043">
      <w:bodyDiv w:val="1"/>
      <w:marLeft w:val="0"/>
      <w:marRight w:val="0"/>
      <w:marTop w:val="0"/>
      <w:marBottom w:val="0"/>
      <w:divBdr>
        <w:top w:val="none" w:sz="0" w:space="0" w:color="auto"/>
        <w:left w:val="none" w:sz="0" w:space="0" w:color="auto"/>
        <w:bottom w:val="none" w:sz="0" w:space="0" w:color="auto"/>
        <w:right w:val="none" w:sz="0" w:space="0" w:color="auto"/>
      </w:divBdr>
    </w:div>
    <w:div w:id="956109894">
      <w:bodyDiv w:val="1"/>
      <w:marLeft w:val="0"/>
      <w:marRight w:val="0"/>
      <w:marTop w:val="0"/>
      <w:marBottom w:val="0"/>
      <w:divBdr>
        <w:top w:val="none" w:sz="0" w:space="0" w:color="auto"/>
        <w:left w:val="none" w:sz="0" w:space="0" w:color="auto"/>
        <w:bottom w:val="none" w:sz="0" w:space="0" w:color="auto"/>
        <w:right w:val="none" w:sz="0" w:space="0" w:color="auto"/>
      </w:divBdr>
    </w:div>
    <w:div w:id="956911810">
      <w:bodyDiv w:val="1"/>
      <w:marLeft w:val="0"/>
      <w:marRight w:val="0"/>
      <w:marTop w:val="0"/>
      <w:marBottom w:val="0"/>
      <w:divBdr>
        <w:top w:val="none" w:sz="0" w:space="0" w:color="auto"/>
        <w:left w:val="none" w:sz="0" w:space="0" w:color="auto"/>
        <w:bottom w:val="none" w:sz="0" w:space="0" w:color="auto"/>
        <w:right w:val="none" w:sz="0" w:space="0" w:color="auto"/>
      </w:divBdr>
    </w:div>
    <w:div w:id="957567123">
      <w:bodyDiv w:val="1"/>
      <w:marLeft w:val="0"/>
      <w:marRight w:val="0"/>
      <w:marTop w:val="0"/>
      <w:marBottom w:val="0"/>
      <w:divBdr>
        <w:top w:val="none" w:sz="0" w:space="0" w:color="auto"/>
        <w:left w:val="none" w:sz="0" w:space="0" w:color="auto"/>
        <w:bottom w:val="none" w:sz="0" w:space="0" w:color="auto"/>
        <w:right w:val="none" w:sz="0" w:space="0" w:color="auto"/>
      </w:divBdr>
    </w:div>
    <w:div w:id="960765072">
      <w:bodyDiv w:val="1"/>
      <w:marLeft w:val="0"/>
      <w:marRight w:val="0"/>
      <w:marTop w:val="0"/>
      <w:marBottom w:val="0"/>
      <w:divBdr>
        <w:top w:val="none" w:sz="0" w:space="0" w:color="auto"/>
        <w:left w:val="none" w:sz="0" w:space="0" w:color="auto"/>
        <w:bottom w:val="none" w:sz="0" w:space="0" w:color="auto"/>
        <w:right w:val="none" w:sz="0" w:space="0" w:color="auto"/>
      </w:divBdr>
    </w:div>
    <w:div w:id="961306490">
      <w:bodyDiv w:val="1"/>
      <w:marLeft w:val="0"/>
      <w:marRight w:val="0"/>
      <w:marTop w:val="0"/>
      <w:marBottom w:val="0"/>
      <w:divBdr>
        <w:top w:val="none" w:sz="0" w:space="0" w:color="auto"/>
        <w:left w:val="none" w:sz="0" w:space="0" w:color="auto"/>
        <w:bottom w:val="none" w:sz="0" w:space="0" w:color="auto"/>
        <w:right w:val="none" w:sz="0" w:space="0" w:color="auto"/>
      </w:divBdr>
    </w:div>
    <w:div w:id="962493865">
      <w:bodyDiv w:val="1"/>
      <w:marLeft w:val="0"/>
      <w:marRight w:val="0"/>
      <w:marTop w:val="0"/>
      <w:marBottom w:val="0"/>
      <w:divBdr>
        <w:top w:val="none" w:sz="0" w:space="0" w:color="auto"/>
        <w:left w:val="none" w:sz="0" w:space="0" w:color="auto"/>
        <w:bottom w:val="none" w:sz="0" w:space="0" w:color="auto"/>
        <w:right w:val="none" w:sz="0" w:space="0" w:color="auto"/>
      </w:divBdr>
    </w:div>
    <w:div w:id="963773108">
      <w:bodyDiv w:val="1"/>
      <w:marLeft w:val="0"/>
      <w:marRight w:val="0"/>
      <w:marTop w:val="0"/>
      <w:marBottom w:val="0"/>
      <w:divBdr>
        <w:top w:val="none" w:sz="0" w:space="0" w:color="auto"/>
        <w:left w:val="none" w:sz="0" w:space="0" w:color="auto"/>
        <w:bottom w:val="none" w:sz="0" w:space="0" w:color="auto"/>
        <w:right w:val="none" w:sz="0" w:space="0" w:color="auto"/>
      </w:divBdr>
    </w:div>
    <w:div w:id="969744714">
      <w:bodyDiv w:val="1"/>
      <w:marLeft w:val="0"/>
      <w:marRight w:val="0"/>
      <w:marTop w:val="0"/>
      <w:marBottom w:val="0"/>
      <w:divBdr>
        <w:top w:val="none" w:sz="0" w:space="0" w:color="auto"/>
        <w:left w:val="none" w:sz="0" w:space="0" w:color="auto"/>
        <w:bottom w:val="none" w:sz="0" w:space="0" w:color="auto"/>
        <w:right w:val="none" w:sz="0" w:space="0" w:color="auto"/>
      </w:divBdr>
    </w:div>
    <w:div w:id="970868684">
      <w:bodyDiv w:val="1"/>
      <w:marLeft w:val="0"/>
      <w:marRight w:val="0"/>
      <w:marTop w:val="0"/>
      <w:marBottom w:val="0"/>
      <w:divBdr>
        <w:top w:val="none" w:sz="0" w:space="0" w:color="auto"/>
        <w:left w:val="none" w:sz="0" w:space="0" w:color="auto"/>
        <w:bottom w:val="none" w:sz="0" w:space="0" w:color="auto"/>
        <w:right w:val="none" w:sz="0" w:space="0" w:color="auto"/>
      </w:divBdr>
    </w:div>
    <w:div w:id="970982977">
      <w:bodyDiv w:val="1"/>
      <w:marLeft w:val="0"/>
      <w:marRight w:val="0"/>
      <w:marTop w:val="0"/>
      <w:marBottom w:val="0"/>
      <w:divBdr>
        <w:top w:val="none" w:sz="0" w:space="0" w:color="auto"/>
        <w:left w:val="none" w:sz="0" w:space="0" w:color="auto"/>
        <w:bottom w:val="none" w:sz="0" w:space="0" w:color="auto"/>
        <w:right w:val="none" w:sz="0" w:space="0" w:color="auto"/>
      </w:divBdr>
    </w:div>
    <w:div w:id="972442477">
      <w:bodyDiv w:val="1"/>
      <w:marLeft w:val="0"/>
      <w:marRight w:val="0"/>
      <w:marTop w:val="0"/>
      <w:marBottom w:val="0"/>
      <w:divBdr>
        <w:top w:val="none" w:sz="0" w:space="0" w:color="auto"/>
        <w:left w:val="none" w:sz="0" w:space="0" w:color="auto"/>
        <w:bottom w:val="none" w:sz="0" w:space="0" w:color="auto"/>
        <w:right w:val="none" w:sz="0" w:space="0" w:color="auto"/>
      </w:divBdr>
    </w:div>
    <w:div w:id="976378549">
      <w:bodyDiv w:val="1"/>
      <w:marLeft w:val="0"/>
      <w:marRight w:val="0"/>
      <w:marTop w:val="0"/>
      <w:marBottom w:val="0"/>
      <w:divBdr>
        <w:top w:val="none" w:sz="0" w:space="0" w:color="auto"/>
        <w:left w:val="none" w:sz="0" w:space="0" w:color="auto"/>
        <w:bottom w:val="none" w:sz="0" w:space="0" w:color="auto"/>
        <w:right w:val="none" w:sz="0" w:space="0" w:color="auto"/>
      </w:divBdr>
    </w:div>
    <w:div w:id="977494361">
      <w:bodyDiv w:val="1"/>
      <w:marLeft w:val="0"/>
      <w:marRight w:val="0"/>
      <w:marTop w:val="0"/>
      <w:marBottom w:val="0"/>
      <w:divBdr>
        <w:top w:val="none" w:sz="0" w:space="0" w:color="auto"/>
        <w:left w:val="none" w:sz="0" w:space="0" w:color="auto"/>
        <w:bottom w:val="none" w:sz="0" w:space="0" w:color="auto"/>
        <w:right w:val="none" w:sz="0" w:space="0" w:color="auto"/>
      </w:divBdr>
    </w:div>
    <w:div w:id="978148972">
      <w:bodyDiv w:val="1"/>
      <w:marLeft w:val="0"/>
      <w:marRight w:val="0"/>
      <w:marTop w:val="0"/>
      <w:marBottom w:val="0"/>
      <w:divBdr>
        <w:top w:val="none" w:sz="0" w:space="0" w:color="auto"/>
        <w:left w:val="none" w:sz="0" w:space="0" w:color="auto"/>
        <w:bottom w:val="none" w:sz="0" w:space="0" w:color="auto"/>
        <w:right w:val="none" w:sz="0" w:space="0" w:color="auto"/>
      </w:divBdr>
    </w:div>
    <w:div w:id="979648733">
      <w:bodyDiv w:val="1"/>
      <w:marLeft w:val="0"/>
      <w:marRight w:val="0"/>
      <w:marTop w:val="0"/>
      <w:marBottom w:val="0"/>
      <w:divBdr>
        <w:top w:val="none" w:sz="0" w:space="0" w:color="auto"/>
        <w:left w:val="none" w:sz="0" w:space="0" w:color="auto"/>
        <w:bottom w:val="none" w:sz="0" w:space="0" w:color="auto"/>
        <w:right w:val="none" w:sz="0" w:space="0" w:color="auto"/>
      </w:divBdr>
    </w:div>
    <w:div w:id="981689519">
      <w:bodyDiv w:val="1"/>
      <w:marLeft w:val="0"/>
      <w:marRight w:val="0"/>
      <w:marTop w:val="0"/>
      <w:marBottom w:val="0"/>
      <w:divBdr>
        <w:top w:val="none" w:sz="0" w:space="0" w:color="auto"/>
        <w:left w:val="none" w:sz="0" w:space="0" w:color="auto"/>
        <w:bottom w:val="none" w:sz="0" w:space="0" w:color="auto"/>
        <w:right w:val="none" w:sz="0" w:space="0" w:color="auto"/>
      </w:divBdr>
    </w:div>
    <w:div w:id="981692317">
      <w:bodyDiv w:val="1"/>
      <w:marLeft w:val="0"/>
      <w:marRight w:val="0"/>
      <w:marTop w:val="0"/>
      <w:marBottom w:val="0"/>
      <w:divBdr>
        <w:top w:val="none" w:sz="0" w:space="0" w:color="auto"/>
        <w:left w:val="none" w:sz="0" w:space="0" w:color="auto"/>
        <w:bottom w:val="none" w:sz="0" w:space="0" w:color="auto"/>
        <w:right w:val="none" w:sz="0" w:space="0" w:color="auto"/>
      </w:divBdr>
    </w:div>
    <w:div w:id="986011324">
      <w:bodyDiv w:val="1"/>
      <w:marLeft w:val="0"/>
      <w:marRight w:val="0"/>
      <w:marTop w:val="0"/>
      <w:marBottom w:val="0"/>
      <w:divBdr>
        <w:top w:val="none" w:sz="0" w:space="0" w:color="auto"/>
        <w:left w:val="none" w:sz="0" w:space="0" w:color="auto"/>
        <w:bottom w:val="none" w:sz="0" w:space="0" w:color="auto"/>
        <w:right w:val="none" w:sz="0" w:space="0" w:color="auto"/>
      </w:divBdr>
    </w:div>
    <w:div w:id="988558111">
      <w:bodyDiv w:val="1"/>
      <w:marLeft w:val="0"/>
      <w:marRight w:val="0"/>
      <w:marTop w:val="0"/>
      <w:marBottom w:val="0"/>
      <w:divBdr>
        <w:top w:val="none" w:sz="0" w:space="0" w:color="auto"/>
        <w:left w:val="none" w:sz="0" w:space="0" w:color="auto"/>
        <w:bottom w:val="none" w:sz="0" w:space="0" w:color="auto"/>
        <w:right w:val="none" w:sz="0" w:space="0" w:color="auto"/>
      </w:divBdr>
    </w:div>
    <w:div w:id="990452429">
      <w:bodyDiv w:val="1"/>
      <w:marLeft w:val="0"/>
      <w:marRight w:val="0"/>
      <w:marTop w:val="0"/>
      <w:marBottom w:val="0"/>
      <w:divBdr>
        <w:top w:val="none" w:sz="0" w:space="0" w:color="auto"/>
        <w:left w:val="none" w:sz="0" w:space="0" w:color="auto"/>
        <w:bottom w:val="none" w:sz="0" w:space="0" w:color="auto"/>
        <w:right w:val="none" w:sz="0" w:space="0" w:color="auto"/>
      </w:divBdr>
    </w:div>
    <w:div w:id="990908590">
      <w:bodyDiv w:val="1"/>
      <w:marLeft w:val="0"/>
      <w:marRight w:val="0"/>
      <w:marTop w:val="0"/>
      <w:marBottom w:val="0"/>
      <w:divBdr>
        <w:top w:val="none" w:sz="0" w:space="0" w:color="auto"/>
        <w:left w:val="none" w:sz="0" w:space="0" w:color="auto"/>
        <w:bottom w:val="none" w:sz="0" w:space="0" w:color="auto"/>
        <w:right w:val="none" w:sz="0" w:space="0" w:color="auto"/>
      </w:divBdr>
    </w:div>
    <w:div w:id="993096881">
      <w:bodyDiv w:val="1"/>
      <w:marLeft w:val="0"/>
      <w:marRight w:val="0"/>
      <w:marTop w:val="0"/>
      <w:marBottom w:val="0"/>
      <w:divBdr>
        <w:top w:val="none" w:sz="0" w:space="0" w:color="auto"/>
        <w:left w:val="none" w:sz="0" w:space="0" w:color="auto"/>
        <w:bottom w:val="none" w:sz="0" w:space="0" w:color="auto"/>
        <w:right w:val="none" w:sz="0" w:space="0" w:color="auto"/>
      </w:divBdr>
    </w:div>
    <w:div w:id="994643536">
      <w:bodyDiv w:val="1"/>
      <w:marLeft w:val="0"/>
      <w:marRight w:val="0"/>
      <w:marTop w:val="0"/>
      <w:marBottom w:val="0"/>
      <w:divBdr>
        <w:top w:val="none" w:sz="0" w:space="0" w:color="auto"/>
        <w:left w:val="none" w:sz="0" w:space="0" w:color="auto"/>
        <w:bottom w:val="none" w:sz="0" w:space="0" w:color="auto"/>
        <w:right w:val="none" w:sz="0" w:space="0" w:color="auto"/>
      </w:divBdr>
    </w:div>
    <w:div w:id="995452383">
      <w:bodyDiv w:val="1"/>
      <w:marLeft w:val="0"/>
      <w:marRight w:val="0"/>
      <w:marTop w:val="0"/>
      <w:marBottom w:val="0"/>
      <w:divBdr>
        <w:top w:val="none" w:sz="0" w:space="0" w:color="auto"/>
        <w:left w:val="none" w:sz="0" w:space="0" w:color="auto"/>
        <w:bottom w:val="none" w:sz="0" w:space="0" w:color="auto"/>
        <w:right w:val="none" w:sz="0" w:space="0" w:color="auto"/>
      </w:divBdr>
    </w:div>
    <w:div w:id="995765045">
      <w:bodyDiv w:val="1"/>
      <w:marLeft w:val="0"/>
      <w:marRight w:val="0"/>
      <w:marTop w:val="0"/>
      <w:marBottom w:val="0"/>
      <w:divBdr>
        <w:top w:val="none" w:sz="0" w:space="0" w:color="auto"/>
        <w:left w:val="none" w:sz="0" w:space="0" w:color="auto"/>
        <w:bottom w:val="none" w:sz="0" w:space="0" w:color="auto"/>
        <w:right w:val="none" w:sz="0" w:space="0" w:color="auto"/>
      </w:divBdr>
    </w:div>
    <w:div w:id="997225802">
      <w:bodyDiv w:val="1"/>
      <w:marLeft w:val="0"/>
      <w:marRight w:val="0"/>
      <w:marTop w:val="0"/>
      <w:marBottom w:val="0"/>
      <w:divBdr>
        <w:top w:val="none" w:sz="0" w:space="0" w:color="auto"/>
        <w:left w:val="none" w:sz="0" w:space="0" w:color="auto"/>
        <w:bottom w:val="none" w:sz="0" w:space="0" w:color="auto"/>
        <w:right w:val="none" w:sz="0" w:space="0" w:color="auto"/>
      </w:divBdr>
    </w:div>
    <w:div w:id="998272343">
      <w:bodyDiv w:val="1"/>
      <w:marLeft w:val="0"/>
      <w:marRight w:val="0"/>
      <w:marTop w:val="0"/>
      <w:marBottom w:val="0"/>
      <w:divBdr>
        <w:top w:val="none" w:sz="0" w:space="0" w:color="auto"/>
        <w:left w:val="none" w:sz="0" w:space="0" w:color="auto"/>
        <w:bottom w:val="none" w:sz="0" w:space="0" w:color="auto"/>
        <w:right w:val="none" w:sz="0" w:space="0" w:color="auto"/>
      </w:divBdr>
    </w:div>
    <w:div w:id="1001548994">
      <w:bodyDiv w:val="1"/>
      <w:marLeft w:val="0"/>
      <w:marRight w:val="0"/>
      <w:marTop w:val="0"/>
      <w:marBottom w:val="0"/>
      <w:divBdr>
        <w:top w:val="none" w:sz="0" w:space="0" w:color="auto"/>
        <w:left w:val="none" w:sz="0" w:space="0" w:color="auto"/>
        <w:bottom w:val="none" w:sz="0" w:space="0" w:color="auto"/>
        <w:right w:val="none" w:sz="0" w:space="0" w:color="auto"/>
      </w:divBdr>
    </w:div>
    <w:div w:id="1004016075">
      <w:bodyDiv w:val="1"/>
      <w:marLeft w:val="0"/>
      <w:marRight w:val="0"/>
      <w:marTop w:val="0"/>
      <w:marBottom w:val="0"/>
      <w:divBdr>
        <w:top w:val="none" w:sz="0" w:space="0" w:color="auto"/>
        <w:left w:val="none" w:sz="0" w:space="0" w:color="auto"/>
        <w:bottom w:val="none" w:sz="0" w:space="0" w:color="auto"/>
        <w:right w:val="none" w:sz="0" w:space="0" w:color="auto"/>
      </w:divBdr>
    </w:div>
    <w:div w:id="1004481156">
      <w:bodyDiv w:val="1"/>
      <w:marLeft w:val="0"/>
      <w:marRight w:val="0"/>
      <w:marTop w:val="0"/>
      <w:marBottom w:val="0"/>
      <w:divBdr>
        <w:top w:val="none" w:sz="0" w:space="0" w:color="auto"/>
        <w:left w:val="none" w:sz="0" w:space="0" w:color="auto"/>
        <w:bottom w:val="none" w:sz="0" w:space="0" w:color="auto"/>
        <w:right w:val="none" w:sz="0" w:space="0" w:color="auto"/>
      </w:divBdr>
    </w:div>
    <w:div w:id="1006904678">
      <w:bodyDiv w:val="1"/>
      <w:marLeft w:val="0"/>
      <w:marRight w:val="0"/>
      <w:marTop w:val="0"/>
      <w:marBottom w:val="0"/>
      <w:divBdr>
        <w:top w:val="none" w:sz="0" w:space="0" w:color="auto"/>
        <w:left w:val="none" w:sz="0" w:space="0" w:color="auto"/>
        <w:bottom w:val="none" w:sz="0" w:space="0" w:color="auto"/>
        <w:right w:val="none" w:sz="0" w:space="0" w:color="auto"/>
      </w:divBdr>
    </w:div>
    <w:div w:id="1008602167">
      <w:bodyDiv w:val="1"/>
      <w:marLeft w:val="0"/>
      <w:marRight w:val="0"/>
      <w:marTop w:val="0"/>
      <w:marBottom w:val="0"/>
      <w:divBdr>
        <w:top w:val="none" w:sz="0" w:space="0" w:color="auto"/>
        <w:left w:val="none" w:sz="0" w:space="0" w:color="auto"/>
        <w:bottom w:val="none" w:sz="0" w:space="0" w:color="auto"/>
        <w:right w:val="none" w:sz="0" w:space="0" w:color="auto"/>
      </w:divBdr>
    </w:div>
    <w:div w:id="1009797116">
      <w:bodyDiv w:val="1"/>
      <w:marLeft w:val="0"/>
      <w:marRight w:val="0"/>
      <w:marTop w:val="0"/>
      <w:marBottom w:val="0"/>
      <w:divBdr>
        <w:top w:val="none" w:sz="0" w:space="0" w:color="auto"/>
        <w:left w:val="none" w:sz="0" w:space="0" w:color="auto"/>
        <w:bottom w:val="none" w:sz="0" w:space="0" w:color="auto"/>
        <w:right w:val="none" w:sz="0" w:space="0" w:color="auto"/>
      </w:divBdr>
    </w:div>
    <w:div w:id="1013218029">
      <w:bodyDiv w:val="1"/>
      <w:marLeft w:val="0"/>
      <w:marRight w:val="0"/>
      <w:marTop w:val="0"/>
      <w:marBottom w:val="0"/>
      <w:divBdr>
        <w:top w:val="none" w:sz="0" w:space="0" w:color="auto"/>
        <w:left w:val="none" w:sz="0" w:space="0" w:color="auto"/>
        <w:bottom w:val="none" w:sz="0" w:space="0" w:color="auto"/>
        <w:right w:val="none" w:sz="0" w:space="0" w:color="auto"/>
      </w:divBdr>
    </w:div>
    <w:div w:id="1014038681">
      <w:bodyDiv w:val="1"/>
      <w:marLeft w:val="0"/>
      <w:marRight w:val="0"/>
      <w:marTop w:val="0"/>
      <w:marBottom w:val="0"/>
      <w:divBdr>
        <w:top w:val="none" w:sz="0" w:space="0" w:color="auto"/>
        <w:left w:val="none" w:sz="0" w:space="0" w:color="auto"/>
        <w:bottom w:val="none" w:sz="0" w:space="0" w:color="auto"/>
        <w:right w:val="none" w:sz="0" w:space="0" w:color="auto"/>
      </w:divBdr>
    </w:div>
    <w:div w:id="1014116840">
      <w:bodyDiv w:val="1"/>
      <w:marLeft w:val="0"/>
      <w:marRight w:val="0"/>
      <w:marTop w:val="0"/>
      <w:marBottom w:val="0"/>
      <w:divBdr>
        <w:top w:val="none" w:sz="0" w:space="0" w:color="auto"/>
        <w:left w:val="none" w:sz="0" w:space="0" w:color="auto"/>
        <w:bottom w:val="none" w:sz="0" w:space="0" w:color="auto"/>
        <w:right w:val="none" w:sz="0" w:space="0" w:color="auto"/>
      </w:divBdr>
    </w:div>
    <w:div w:id="1014260476">
      <w:bodyDiv w:val="1"/>
      <w:marLeft w:val="0"/>
      <w:marRight w:val="0"/>
      <w:marTop w:val="0"/>
      <w:marBottom w:val="0"/>
      <w:divBdr>
        <w:top w:val="none" w:sz="0" w:space="0" w:color="auto"/>
        <w:left w:val="none" w:sz="0" w:space="0" w:color="auto"/>
        <w:bottom w:val="none" w:sz="0" w:space="0" w:color="auto"/>
        <w:right w:val="none" w:sz="0" w:space="0" w:color="auto"/>
      </w:divBdr>
    </w:div>
    <w:div w:id="1017657622">
      <w:bodyDiv w:val="1"/>
      <w:marLeft w:val="0"/>
      <w:marRight w:val="0"/>
      <w:marTop w:val="0"/>
      <w:marBottom w:val="0"/>
      <w:divBdr>
        <w:top w:val="none" w:sz="0" w:space="0" w:color="auto"/>
        <w:left w:val="none" w:sz="0" w:space="0" w:color="auto"/>
        <w:bottom w:val="none" w:sz="0" w:space="0" w:color="auto"/>
        <w:right w:val="none" w:sz="0" w:space="0" w:color="auto"/>
      </w:divBdr>
    </w:div>
    <w:div w:id="1021782186">
      <w:bodyDiv w:val="1"/>
      <w:marLeft w:val="0"/>
      <w:marRight w:val="0"/>
      <w:marTop w:val="0"/>
      <w:marBottom w:val="0"/>
      <w:divBdr>
        <w:top w:val="none" w:sz="0" w:space="0" w:color="auto"/>
        <w:left w:val="none" w:sz="0" w:space="0" w:color="auto"/>
        <w:bottom w:val="none" w:sz="0" w:space="0" w:color="auto"/>
        <w:right w:val="none" w:sz="0" w:space="0" w:color="auto"/>
      </w:divBdr>
    </w:div>
    <w:div w:id="1022124333">
      <w:bodyDiv w:val="1"/>
      <w:marLeft w:val="0"/>
      <w:marRight w:val="0"/>
      <w:marTop w:val="0"/>
      <w:marBottom w:val="0"/>
      <w:divBdr>
        <w:top w:val="none" w:sz="0" w:space="0" w:color="auto"/>
        <w:left w:val="none" w:sz="0" w:space="0" w:color="auto"/>
        <w:bottom w:val="none" w:sz="0" w:space="0" w:color="auto"/>
        <w:right w:val="none" w:sz="0" w:space="0" w:color="auto"/>
      </w:divBdr>
    </w:div>
    <w:div w:id="1022977739">
      <w:bodyDiv w:val="1"/>
      <w:marLeft w:val="0"/>
      <w:marRight w:val="0"/>
      <w:marTop w:val="0"/>
      <w:marBottom w:val="0"/>
      <w:divBdr>
        <w:top w:val="none" w:sz="0" w:space="0" w:color="auto"/>
        <w:left w:val="none" w:sz="0" w:space="0" w:color="auto"/>
        <w:bottom w:val="none" w:sz="0" w:space="0" w:color="auto"/>
        <w:right w:val="none" w:sz="0" w:space="0" w:color="auto"/>
      </w:divBdr>
    </w:div>
    <w:div w:id="1023291039">
      <w:bodyDiv w:val="1"/>
      <w:marLeft w:val="0"/>
      <w:marRight w:val="0"/>
      <w:marTop w:val="0"/>
      <w:marBottom w:val="0"/>
      <w:divBdr>
        <w:top w:val="none" w:sz="0" w:space="0" w:color="auto"/>
        <w:left w:val="none" w:sz="0" w:space="0" w:color="auto"/>
        <w:bottom w:val="none" w:sz="0" w:space="0" w:color="auto"/>
        <w:right w:val="none" w:sz="0" w:space="0" w:color="auto"/>
      </w:divBdr>
    </w:div>
    <w:div w:id="1023677901">
      <w:bodyDiv w:val="1"/>
      <w:marLeft w:val="0"/>
      <w:marRight w:val="0"/>
      <w:marTop w:val="0"/>
      <w:marBottom w:val="0"/>
      <w:divBdr>
        <w:top w:val="none" w:sz="0" w:space="0" w:color="auto"/>
        <w:left w:val="none" w:sz="0" w:space="0" w:color="auto"/>
        <w:bottom w:val="none" w:sz="0" w:space="0" w:color="auto"/>
        <w:right w:val="none" w:sz="0" w:space="0" w:color="auto"/>
      </w:divBdr>
    </w:div>
    <w:div w:id="1027176344">
      <w:bodyDiv w:val="1"/>
      <w:marLeft w:val="0"/>
      <w:marRight w:val="0"/>
      <w:marTop w:val="0"/>
      <w:marBottom w:val="0"/>
      <w:divBdr>
        <w:top w:val="none" w:sz="0" w:space="0" w:color="auto"/>
        <w:left w:val="none" w:sz="0" w:space="0" w:color="auto"/>
        <w:bottom w:val="none" w:sz="0" w:space="0" w:color="auto"/>
        <w:right w:val="none" w:sz="0" w:space="0" w:color="auto"/>
      </w:divBdr>
    </w:div>
    <w:div w:id="1031146808">
      <w:bodyDiv w:val="1"/>
      <w:marLeft w:val="0"/>
      <w:marRight w:val="0"/>
      <w:marTop w:val="0"/>
      <w:marBottom w:val="0"/>
      <w:divBdr>
        <w:top w:val="none" w:sz="0" w:space="0" w:color="auto"/>
        <w:left w:val="none" w:sz="0" w:space="0" w:color="auto"/>
        <w:bottom w:val="none" w:sz="0" w:space="0" w:color="auto"/>
        <w:right w:val="none" w:sz="0" w:space="0" w:color="auto"/>
      </w:divBdr>
    </w:div>
    <w:div w:id="1033119441">
      <w:bodyDiv w:val="1"/>
      <w:marLeft w:val="0"/>
      <w:marRight w:val="0"/>
      <w:marTop w:val="0"/>
      <w:marBottom w:val="0"/>
      <w:divBdr>
        <w:top w:val="none" w:sz="0" w:space="0" w:color="auto"/>
        <w:left w:val="none" w:sz="0" w:space="0" w:color="auto"/>
        <w:bottom w:val="none" w:sz="0" w:space="0" w:color="auto"/>
        <w:right w:val="none" w:sz="0" w:space="0" w:color="auto"/>
      </w:divBdr>
    </w:div>
    <w:div w:id="1033195773">
      <w:bodyDiv w:val="1"/>
      <w:marLeft w:val="0"/>
      <w:marRight w:val="0"/>
      <w:marTop w:val="0"/>
      <w:marBottom w:val="0"/>
      <w:divBdr>
        <w:top w:val="none" w:sz="0" w:space="0" w:color="auto"/>
        <w:left w:val="none" w:sz="0" w:space="0" w:color="auto"/>
        <w:bottom w:val="none" w:sz="0" w:space="0" w:color="auto"/>
        <w:right w:val="none" w:sz="0" w:space="0" w:color="auto"/>
      </w:divBdr>
    </w:div>
    <w:div w:id="1034113609">
      <w:bodyDiv w:val="1"/>
      <w:marLeft w:val="0"/>
      <w:marRight w:val="0"/>
      <w:marTop w:val="0"/>
      <w:marBottom w:val="0"/>
      <w:divBdr>
        <w:top w:val="none" w:sz="0" w:space="0" w:color="auto"/>
        <w:left w:val="none" w:sz="0" w:space="0" w:color="auto"/>
        <w:bottom w:val="none" w:sz="0" w:space="0" w:color="auto"/>
        <w:right w:val="none" w:sz="0" w:space="0" w:color="auto"/>
      </w:divBdr>
    </w:div>
    <w:div w:id="1034381506">
      <w:bodyDiv w:val="1"/>
      <w:marLeft w:val="0"/>
      <w:marRight w:val="0"/>
      <w:marTop w:val="0"/>
      <w:marBottom w:val="0"/>
      <w:divBdr>
        <w:top w:val="none" w:sz="0" w:space="0" w:color="auto"/>
        <w:left w:val="none" w:sz="0" w:space="0" w:color="auto"/>
        <w:bottom w:val="none" w:sz="0" w:space="0" w:color="auto"/>
        <w:right w:val="none" w:sz="0" w:space="0" w:color="auto"/>
      </w:divBdr>
    </w:div>
    <w:div w:id="1036009045">
      <w:bodyDiv w:val="1"/>
      <w:marLeft w:val="0"/>
      <w:marRight w:val="0"/>
      <w:marTop w:val="0"/>
      <w:marBottom w:val="0"/>
      <w:divBdr>
        <w:top w:val="none" w:sz="0" w:space="0" w:color="auto"/>
        <w:left w:val="none" w:sz="0" w:space="0" w:color="auto"/>
        <w:bottom w:val="none" w:sz="0" w:space="0" w:color="auto"/>
        <w:right w:val="none" w:sz="0" w:space="0" w:color="auto"/>
      </w:divBdr>
    </w:div>
    <w:div w:id="1036657230">
      <w:bodyDiv w:val="1"/>
      <w:marLeft w:val="0"/>
      <w:marRight w:val="0"/>
      <w:marTop w:val="0"/>
      <w:marBottom w:val="0"/>
      <w:divBdr>
        <w:top w:val="none" w:sz="0" w:space="0" w:color="auto"/>
        <w:left w:val="none" w:sz="0" w:space="0" w:color="auto"/>
        <w:bottom w:val="none" w:sz="0" w:space="0" w:color="auto"/>
        <w:right w:val="none" w:sz="0" w:space="0" w:color="auto"/>
      </w:divBdr>
    </w:div>
    <w:div w:id="1036740759">
      <w:bodyDiv w:val="1"/>
      <w:marLeft w:val="0"/>
      <w:marRight w:val="0"/>
      <w:marTop w:val="0"/>
      <w:marBottom w:val="0"/>
      <w:divBdr>
        <w:top w:val="none" w:sz="0" w:space="0" w:color="auto"/>
        <w:left w:val="none" w:sz="0" w:space="0" w:color="auto"/>
        <w:bottom w:val="none" w:sz="0" w:space="0" w:color="auto"/>
        <w:right w:val="none" w:sz="0" w:space="0" w:color="auto"/>
      </w:divBdr>
    </w:div>
    <w:div w:id="1042748392">
      <w:bodyDiv w:val="1"/>
      <w:marLeft w:val="0"/>
      <w:marRight w:val="0"/>
      <w:marTop w:val="0"/>
      <w:marBottom w:val="0"/>
      <w:divBdr>
        <w:top w:val="none" w:sz="0" w:space="0" w:color="auto"/>
        <w:left w:val="none" w:sz="0" w:space="0" w:color="auto"/>
        <w:bottom w:val="none" w:sz="0" w:space="0" w:color="auto"/>
        <w:right w:val="none" w:sz="0" w:space="0" w:color="auto"/>
      </w:divBdr>
    </w:div>
    <w:div w:id="1043136941">
      <w:bodyDiv w:val="1"/>
      <w:marLeft w:val="0"/>
      <w:marRight w:val="0"/>
      <w:marTop w:val="0"/>
      <w:marBottom w:val="0"/>
      <w:divBdr>
        <w:top w:val="none" w:sz="0" w:space="0" w:color="auto"/>
        <w:left w:val="none" w:sz="0" w:space="0" w:color="auto"/>
        <w:bottom w:val="none" w:sz="0" w:space="0" w:color="auto"/>
        <w:right w:val="none" w:sz="0" w:space="0" w:color="auto"/>
      </w:divBdr>
    </w:div>
    <w:div w:id="1045180479">
      <w:bodyDiv w:val="1"/>
      <w:marLeft w:val="0"/>
      <w:marRight w:val="0"/>
      <w:marTop w:val="0"/>
      <w:marBottom w:val="0"/>
      <w:divBdr>
        <w:top w:val="none" w:sz="0" w:space="0" w:color="auto"/>
        <w:left w:val="none" w:sz="0" w:space="0" w:color="auto"/>
        <w:bottom w:val="none" w:sz="0" w:space="0" w:color="auto"/>
        <w:right w:val="none" w:sz="0" w:space="0" w:color="auto"/>
      </w:divBdr>
    </w:div>
    <w:div w:id="1047340690">
      <w:bodyDiv w:val="1"/>
      <w:marLeft w:val="0"/>
      <w:marRight w:val="0"/>
      <w:marTop w:val="0"/>
      <w:marBottom w:val="0"/>
      <w:divBdr>
        <w:top w:val="none" w:sz="0" w:space="0" w:color="auto"/>
        <w:left w:val="none" w:sz="0" w:space="0" w:color="auto"/>
        <w:bottom w:val="none" w:sz="0" w:space="0" w:color="auto"/>
        <w:right w:val="none" w:sz="0" w:space="0" w:color="auto"/>
      </w:divBdr>
    </w:div>
    <w:div w:id="1049263740">
      <w:bodyDiv w:val="1"/>
      <w:marLeft w:val="0"/>
      <w:marRight w:val="0"/>
      <w:marTop w:val="0"/>
      <w:marBottom w:val="0"/>
      <w:divBdr>
        <w:top w:val="none" w:sz="0" w:space="0" w:color="auto"/>
        <w:left w:val="none" w:sz="0" w:space="0" w:color="auto"/>
        <w:bottom w:val="none" w:sz="0" w:space="0" w:color="auto"/>
        <w:right w:val="none" w:sz="0" w:space="0" w:color="auto"/>
      </w:divBdr>
    </w:div>
    <w:div w:id="1052995493">
      <w:bodyDiv w:val="1"/>
      <w:marLeft w:val="0"/>
      <w:marRight w:val="0"/>
      <w:marTop w:val="0"/>
      <w:marBottom w:val="0"/>
      <w:divBdr>
        <w:top w:val="none" w:sz="0" w:space="0" w:color="auto"/>
        <w:left w:val="none" w:sz="0" w:space="0" w:color="auto"/>
        <w:bottom w:val="none" w:sz="0" w:space="0" w:color="auto"/>
        <w:right w:val="none" w:sz="0" w:space="0" w:color="auto"/>
      </w:divBdr>
    </w:div>
    <w:div w:id="1053382422">
      <w:bodyDiv w:val="1"/>
      <w:marLeft w:val="0"/>
      <w:marRight w:val="0"/>
      <w:marTop w:val="0"/>
      <w:marBottom w:val="0"/>
      <w:divBdr>
        <w:top w:val="none" w:sz="0" w:space="0" w:color="auto"/>
        <w:left w:val="none" w:sz="0" w:space="0" w:color="auto"/>
        <w:bottom w:val="none" w:sz="0" w:space="0" w:color="auto"/>
        <w:right w:val="none" w:sz="0" w:space="0" w:color="auto"/>
      </w:divBdr>
    </w:div>
    <w:div w:id="1054279675">
      <w:bodyDiv w:val="1"/>
      <w:marLeft w:val="0"/>
      <w:marRight w:val="0"/>
      <w:marTop w:val="0"/>
      <w:marBottom w:val="0"/>
      <w:divBdr>
        <w:top w:val="none" w:sz="0" w:space="0" w:color="auto"/>
        <w:left w:val="none" w:sz="0" w:space="0" w:color="auto"/>
        <w:bottom w:val="none" w:sz="0" w:space="0" w:color="auto"/>
        <w:right w:val="none" w:sz="0" w:space="0" w:color="auto"/>
      </w:divBdr>
    </w:div>
    <w:div w:id="1056588020">
      <w:bodyDiv w:val="1"/>
      <w:marLeft w:val="0"/>
      <w:marRight w:val="0"/>
      <w:marTop w:val="0"/>
      <w:marBottom w:val="0"/>
      <w:divBdr>
        <w:top w:val="none" w:sz="0" w:space="0" w:color="auto"/>
        <w:left w:val="none" w:sz="0" w:space="0" w:color="auto"/>
        <w:bottom w:val="none" w:sz="0" w:space="0" w:color="auto"/>
        <w:right w:val="none" w:sz="0" w:space="0" w:color="auto"/>
      </w:divBdr>
    </w:div>
    <w:div w:id="1057701122">
      <w:bodyDiv w:val="1"/>
      <w:marLeft w:val="0"/>
      <w:marRight w:val="0"/>
      <w:marTop w:val="0"/>
      <w:marBottom w:val="0"/>
      <w:divBdr>
        <w:top w:val="none" w:sz="0" w:space="0" w:color="auto"/>
        <w:left w:val="none" w:sz="0" w:space="0" w:color="auto"/>
        <w:bottom w:val="none" w:sz="0" w:space="0" w:color="auto"/>
        <w:right w:val="none" w:sz="0" w:space="0" w:color="auto"/>
      </w:divBdr>
    </w:div>
    <w:div w:id="1057708479">
      <w:bodyDiv w:val="1"/>
      <w:marLeft w:val="0"/>
      <w:marRight w:val="0"/>
      <w:marTop w:val="0"/>
      <w:marBottom w:val="0"/>
      <w:divBdr>
        <w:top w:val="none" w:sz="0" w:space="0" w:color="auto"/>
        <w:left w:val="none" w:sz="0" w:space="0" w:color="auto"/>
        <w:bottom w:val="none" w:sz="0" w:space="0" w:color="auto"/>
        <w:right w:val="none" w:sz="0" w:space="0" w:color="auto"/>
      </w:divBdr>
    </w:div>
    <w:div w:id="1058555851">
      <w:bodyDiv w:val="1"/>
      <w:marLeft w:val="0"/>
      <w:marRight w:val="0"/>
      <w:marTop w:val="0"/>
      <w:marBottom w:val="0"/>
      <w:divBdr>
        <w:top w:val="none" w:sz="0" w:space="0" w:color="auto"/>
        <w:left w:val="none" w:sz="0" w:space="0" w:color="auto"/>
        <w:bottom w:val="none" w:sz="0" w:space="0" w:color="auto"/>
        <w:right w:val="none" w:sz="0" w:space="0" w:color="auto"/>
      </w:divBdr>
    </w:div>
    <w:div w:id="1060590472">
      <w:bodyDiv w:val="1"/>
      <w:marLeft w:val="0"/>
      <w:marRight w:val="0"/>
      <w:marTop w:val="0"/>
      <w:marBottom w:val="0"/>
      <w:divBdr>
        <w:top w:val="none" w:sz="0" w:space="0" w:color="auto"/>
        <w:left w:val="none" w:sz="0" w:space="0" w:color="auto"/>
        <w:bottom w:val="none" w:sz="0" w:space="0" w:color="auto"/>
        <w:right w:val="none" w:sz="0" w:space="0" w:color="auto"/>
      </w:divBdr>
    </w:div>
    <w:div w:id="1064719198">
      <w:bodyDiv w:val="1"/>
      <w:marLeft w:val="0"/>
      <w:marRight w:val="0"/>
      <w:marTop w:val="0"/>
      <w:marBottom w:val="0"/>
      <w:divBdr>
        <w:top w:val="none" w:sz="0" w:space="0" w:color="auto"/>
        <w:left w:val="none" w:sz="0" w:space="0" w:color="auto"/>
        <w:bottom w:val="none" w:sz="0" w:space="0" w:color="auto"/>
        <w:right w:val="none" w:sz="0" w:space="0" w:color="auto"/>
      </w:divBdr>
    </w:div>
    <w:div w:id="1066301443">
      <w:bodyDiv w:val="1"/>
      <w:marLeft w:val="0"/>
      <w:marRight w:val="0"/>
      <w:marTop w:val="0"/>
      <w:marBottom w:val="0"/>
      <w:divBdr>
        <w:top w:val="none" w:sz="0" w:space="0" w:color="auto"/>
        <w:left w:val="none" w:sz="0" w:space="0" w:color="auto"/>
        <w:bottom w:val="none" w:sz="0" w:space="0" w:color="auto"/>
        <w:right w:val="none" w:sz="0" w:space="0" w:color="auto"/>
      </w:divBdr>
    </w:div>
    <w:div w:id="1071196593">
      <w:bodyDiv w:val="1"/>
      <w:marLeft w:val="0"/>
      <w:marRight w:val="0"/>
      <w:marTop w:val="0"/>
      <w:marBottom w:val="0"/>
      <w:divBdr>
        <w:top w:val="none" w:sz="0" w:space="0" w:color="auto"/>
        <w:left w:val="none" w:sz="0" w:space="0" w:color="auto"/>
        <w:bottom w:val="none" w:sz="0" w:space="0" w:color="auto"/>
        <w:right w:val="none" w:sz="0" w:space="0" w:color="auto"/>
      </w:divBdr>
    </w:div>
    <w:div w:id="1071538070">
      <w:bodyDiv w:val="1"/>
      <w:marLeft w:val="0"/>
      <w:marRight w:val="0"/>
      <w:marTop w:val="0"/>
      <w:marBottom w:val="0"/>
      <w:divBdr>
        <w:top w:val="none" w:sz="0" w:space="0" w:color="auto"/>
        <w:left w:val="none" w:sz="0" w:space="0" w:color="auto"/>
        <w:bottom w:val="none" w:sz="0" w:space="0" w:color="auto"/>
        <w:right w:val="none" w:sz="0" w:space="0" w:color="auto"/>
      </w:divBdr>
    </w:div>
    <w:div w:id="1074204721">
      <w:bodyDiv w:val="1"/>
      <w:marLeft w:val="0"/>
      <w:marRight w:val="0"/>
      <w:marTop w:val="0"/>
      <w:marBottom w:val="0"/>
      <w:divBdr>
        <w:top w:val="none" w:sz="0" w:space="0" w:color="auto"/>
        <w:left w:val="none" w:sz="0" w:space="0" w:color="auto"/>
        <w:bottom w:val="none" w:sz="0" w:space="0" w:color="auto"/>
        <w:right w:val="none" w:sz="0" w:space="0" w:color="auto"/>
      </w:divBdr>
    </w:div>
    <w:div w:id="1076702416">
      <w:bodyDiv w:val="1"/>
      <w:marLeft w:val="0"/>
      <w:marRight w:val="0"/>
      <w:marTop w:val="0"/>
      <w:marBottom w:val="0"/>
      <w:divBdr>
        <w:top w:val="none" w:sz="0" w:space="0" w:color="auto"/>
        <w:left w:val="none" w:sz="0" w:space="0" w:color="auto"/>
        <w:bottom w:val="none" w:sz="0" w:space="0" w:color="auto"/>
        <w:right w:val="none" w:sz="0" w:space="0" w:color="auto"/>
      </w:divBdr>
    </w:div>
    <w:div w:id="1081756031">
      <w:bodyDiv w:val="1"/>
      <w:marLeft w:val="0"/>
      <w:marRight w:val="0"/>
      <w:marTop w:val="0"/>
      <w:marBottom w:val="0"/>
      <w:divBdr>
        <w:top w:val="none" w:sz="0" w:space="0" w:color="auto"/>
        <w:left w:val="none" w:sz="0" w:space="0" w:color="auto"/>
        <w:bottom w:val="none" w:sz="0" w:space="0" w:color="auto"/>
        <w:right w:val="none" w:sz="0" w:space="0" w:color="auto"/>
      </w:divBdr>
    </w:div>
    <w:div w:id="1081945226">
      <w:bodyDiv w:val="1"/>
      <w:marLeft w:val="0"/>
      <w:marRight w:val="0"/>
      <w:marTop w:val="0"/>
      <w:marBottom w:val="0"/>
      <w:divBdr>
        <w:top w:val="none" w:sz="0" w:space="0" w:color="auto"/>
        <w:left w:val="none" w:sz="0" w:space="0" w:color="auto"/>
        <w:bottom w:val="none" w:sz="0" w:space="0" w:color="auto"/>
        <w:right w:val="none" w:sz="0" w:space="0" w:color="auto"/>
      </w:divBdr>
    </w:div>
    <w:div w:id="1083453041">
      <w:bodyDiv w:val="1"/>
      <w:marLeft w:val="0"/>
      <w:marRight w:val="0"/>
      <w:marTop w:val="0"/>
      <w:marBottom w:val="0"/>
      <w:divBdr>
        <w:top w:val="none" w:sz="0" w:space="0" w:color="auto"/>
        <w:left w:val="none" w:sz="0" w:space="0" w:color="auto"/>
        <w:bottom w:val="none" w:sz="0" w:space="0" w:color="auto"/>
        <w:right w:val="none" w:sz="0" w:space="0" w:color="auto"/>
      </w:divBdr>
    </w:div>
    <w:div w:id="1083457354">
      <w:bodyDiv w:val="1"/>
      <w:marLeft w:val="0"/>
      <w:marRight w:val="0"/>
      <w:marTop w:val="0"/>
      <w:marBottom w:val="0"/>
      <w:divBdr>
        <w:top w:val="none" w:sz="0" w:space="0" w:color="auto"/>
        <w:left w:val="none" w:sz="0" w:space="0" w:color="auto"/>
        <w:bottom w:val="none" w:sz="0" w:space="0" w:color="auto"/>
        <w:right w:val="none" w:sz="0" w:space="0" w:color="auto"/>
      </w:divBdr>
    </w:div>
    <w:div w:id="1083914494">
      <w:bodyDiv w:val="1"/>
      <w:marLeft w:val="0"/>
      <w:marRight w:val="0"/>
      <w:marTop w:val="0"/>
      <w:marBottom w:val="0"/>
      <w:divBdr>
        <w:top w:val="none" w:sz="0" w:space="0" w:color="auto"/>
        <w:left w:val="none" w:sz="0" w:space="0" w:color="auto"/>
        <w:bottom w:val="none" w:sz="0" w:space="0" w:color="auto"/>
        <w:right w:val="none" w:sz="0" w:space="0" w:color="auto"/>
      </w:divBdr>
    </w:div>
    <w:div w:id="1089157863">
      <w:bodyDiv w:val="1"/>
      <w:marLeft w:val="0"/>
      <w:marRight w:val="0"/>
      <w:marTop w:val="0"/>
      <w:marBottom w:val="0"/>
      <w:divBdr>
        <w:top w:val="none" w:sz="0" w:space="0" w:color="auto"/>
        <w:left w:val="none" w:sz="0" w:space="0" w:color="auto"/>
        <w:bottom w:val="none" w:sz="0" w:space="0" w:color="auto"/>
        <w:right w:val="none" w:sz="0" w:space="0" w:color="auto"/>
      </w:divBdr>
    </w:div>
    <w:div w:id="1089548683">
      <w:bodyDiv w:val="1"/>
      <w:marLeft w:val="0"/>
      <w:marRight w:val="0"/>
      <w:marTop w:val="0"/>
      <w:marBottom w:val="0"/>
      <w:divBdr>
        <w:top w:val="none" w:sz="0" w:space="0" w:color="auto"/>
        <w:left w:val="none" w:sz="0" w:space="0" w:color="auto"/>
        <w:bottom w:val="none" w:sz="0" w:space="0" w:color="auto"/>
        <w:right w:val="none" w:sz="0" w:space="0" w:color="auto"/>
      </w:divBdr>
    </w:div>
    <w:div w:id="1089817528">
      <w:bodyDiv w:val="1"/>
      <w:marLeft w:val="0"/>
      <w:marRight w:val="0"/>
      <w:marTop w:val="0"/>
      <w:marBottom w:val="0"/>
      <w:divBdr>
        <w:top w:val="none" w:sz="0" w:space="0" w:color="auto"/>
        <w:left w:val="none" w:sz="0" w:space="0" w:color="auto"/>
        <w:bottom w:val="none" w:sz="0" w:space="0" w:color="auto"/>
        <w:right w:val="none" w:sz="0" w:space="0" w:color="auto"/>
      </w:divBdr>
    </w:div>
    <w:div w:id="1089932586">
      <w:bodyDiv w:val="1"/>
      <w:marLeft w:val="0"/>
      <w:marRight w:val="0"/>
      <w:marTop w:val="0"/>
      <w:marBottom w:val="0"/>
      <w:divBdr>
        <w:top w:val="none" w:sz="0" w:space="0" w:color="auto"/>
        <w:left w:val="none" w:sz="0" w:space="0" w:color="auto"/>
        <w:bottom w:val="none" w:sz="0" w:space="0" w:color="auto"/>
        <w:right w:val="none" w:sz="0" w:space="0" w:color="auto"/>
      </w:divBdr>
    </w:div>
    <w:div w:id="1097092836">
      <w:bodyDiv w:val="1"/>
      <w:marLeft w:val="0"/>
      <w:marRight w:val="0"/>
      <w:marTop w:val="0"/>
      <w:marBottom w:val="0"/>
      <w:divBdr>
        <w:top w:val="none" w:sz="0" w:space="0" w:color="auto"/>
        <w:left w:val="none" w:sz="0" w:space="0" w:color="auto"/>
        <w:bottom w:val="none" w:sz="0" w:space="0" w:color="auto"/>
        <w:right w:val="none" w:sz="0" w:space="0" w:color="auto"/>
      </w:divBdr>
    </w:div>
    <w:div w:id="1098135572">
      <w:bodyDiv w:val="1"/>
      <w:marLeft w:val="0"/>
      <w:marRight w:val="0"/>
      <w:marTop w:val="0"/>
      <w:marBottom w:val="0"/>
      <w:divBdr>
        <w:top w:val="none" w:sz="0" w:space="0" w:color="auto"/>
        <w:left w:val="none" w:sz="0" w:space="0" w:color="auto"/>
        <w:bottom w:val="none" w:sz="0" w:space="0" w:color="auto"/>
        <w:right w:val="none" w:sz="0" w:space="0" w:color="auto"/>
      </w:divBdr>
    </w:div>
    <w:div w:id="1100488411">
      <w:bodyDiv w:val="1"/>
      <w:marLeft w:val="0"/>
      <w:marRight w:val="0"/>
      <w:marTop w:val="0"/>
      <w:marBottom w:val="0"/>
      <w:divBdr>
        <w:top w:val="none" w:sz="0" w:space="0" w:color="auto"/>
        <w:left w:val="none" w:sz="0" w:space="0" w:color="auto"/>
        <w:bottom w:val="none" w:sz="0" w:space="0" w:color="auto"/>
        <w:right w:val="none" w:sz="0" w:space="0" w:color="auto"/>
      </w:divBdr>
    </w:div>
    <w:div w:id="1101415312">
      <w:bodyDiv w:val="1"/>
      <w:marLeft w:val="0"/>
      <w:marRight w:val="0"/>
      <w:marTop w:val="0"/>
      <w:marBottom w:val="0"/>
      <w:divBdr>
        <w:top w:val="none" w:sz="0" w:space="0" w:color="auto"/>
        <w:left w:val="none" w:sz="0" w:space="0" w:color="auto"/>
        <w:bottom w:val="none" w:sz="0" w:space="0" w:color="auto"/>
        <w:right w:val="none" w:sz="0" w:space="0" w:color="auto"/>
      </w:divBdr>
    </w:div>
    <w:div w:id="1110927637">
      <w:bodyDiv w:val="1"/>
      <w:marLeft w:val="0"/>
      <w:marRight w:val="0"/>
      <w:marTop w:val="0"/>
      <w:marBottom w:val="0"/>
      <w:divBdr>
        <w:top w:val="none" w:sz="0" w:space="0" w:color="auto"/>
        <w:left w:val="none" w:sz="0" w:space="0" w:color="auto"/>
        <w:bottom w:val="none" w:sz="0" w:space="0" w:color="auto"/>
        <w:right w:val="none" w:sz="0" w:space="0" w:color="auto"/>
      </w:divBdr>
    </w:div>
    <w:div w:id="1110973205">
      <w:bodyDiv w:val="1"/>
      <w:marLeft w:val="0"/>
      <w:marRight w:val="0"/>
      <w:marTop w:val="0"/>
      <w:marBottom w:val="0"/>
      <w:divBdr>
        <w:top w:val="none" w:sz="0" w:space="0" w:color="auto"/>
        <w:left w:val="none" w:sz="0" w:space="0" w:color="auto"/>
        <w:bottom w:val="none" w:sz="0" w:space="0" w:color="auto"/>
        <w:right w:val="none" w:sz="0" w:space="0" w:color="auto"/>
      </w:divBdr>
    </w:div>
    <w:div w:id="1111512493">
      <w:bodyDiv w:val="1"/>
      <w:marLeft w:val="0"/>
      <w:marRight w:val="0"/>
      <w:marTop w:val="0"/>
      <w:marBottom w:val="0"/>
      <w:divBdr>
        <w:top w:val="none" w:sz="0" w:space="0" w:color="auto"/>
        <w:left w:val="none" w:sz="0" w:space="0" w:color="auto"/>
        <w:bottom w:val="none" w:sz="0" w:space="0" w:color="auto"/>
        <w:right w:val="none" w:sz="0" w:space="0" w:color="auto"/>
      </w:divBdr>
    </w:div>
    <w:div w:id="1111971084">
      <w:bodyDiv w:val="1"/>
      <w:marLeft w:val="0"/>
      <w:marRight w:val="0"/>
      <w:marTop w:val="0"/>
      <w:marBottom w:val="0"/>
      <w:divBdr>
        <w:top w:val="none" w:sz="0" w:space="0" w:color="auto"/>
        <w:left w:val="none" w:sz="0" w:space="0" w:color="auto"/>
        <w:bottom w:val="none" w:sz="0" w:space="0" w:color="auto"/>
        <w:right w:val="none" w:sz="0" w:space="0" w:color="auto"/>
      </w:divBdr>
    </w:div>
    <w:div w:id="1116876355">
      <w:bodyDiv w:val="1"/>
      <w:marLeft w:val="0"/>
      <w:marRight w:val="0"/>
      <w:marTop w:val="0"/>
      <w:marBottom w:val="0"/>
      <w:divBdr>
        <w:top w:val="none" w:sz="0" w:space="0" w:color="auto"/>
        <w:left w:val="none" w:sz="0" w:space="0" w:color="auto"/>
        <w:bottom w:val="none" w:sz="0" w:space="0" w:color="auto"/>
        <w:right w:val="none" w:sz="0" w:space="0" w:color="auto"/>
      </w:divBdr>
    </w:div>
    <w:div w:id="1117866374">
      <w:bodyDiv w:val="1"/>
      <w:marLeft w:val="0"/>
      <w:marRight w:val="0"/>
      <w:marTop w:val="0"/>
      <w:marBottom w:val="0"/>
      <w:divBdr>
        <w:top w:val="none" w:sz="0" w:space="0" w:color="auto"/>
        <w:left w:val="none" w:sz="0" w:space="0" w:color="auto"/>
        <w:bottom w:val="none" w:sz="0" w:space="0" w:color="auto"/>
        <w:right w:val="none" w:sz="0" w:space="0" w:color="auto"/>
      </w:divBdr>
    </w:div>
    <w:div w:id="1120033002">
      <w:bodyDiv w:val="1"/>
      <w:marLeft w:val="0"/>
      <w:marRight w:val="0"/>
      <w:marTop w:val="0"/>
      <w:marBottom w:val="0"/>
      <w:divBdr>
        <w:top w:val="none" w:sz="0" w:space="0" w:color="auto"/>
        <w:left w:val="none" w:sz="0" w:space="0" w:color="auto"/>
        <w:bottom w:val="none" w:sz="0" w:space="0" w:color="auto"/>
        <w:right w:val="none" w:sz="0" w:space="0" w:color="auto"/>
      </w:divBdr>
    </w:div>
    <w:div w:id="1123421630">
      <w:bodyDiv w:val="1"/>
      <w:marLeft w:val="0"/>
      <w:marRight w:val="0"/>
      <w:marTop w:val="0"/>
      <w:marBottom w:val="0"/>
      <w:divBdr>
        <w:top w:val="none" w:sz="0" w:space="0" w:color="auto"/>
        <w:left w:val="none" w:sz="0" w:space="0" w:color="auto"/>
        <w:bottom w:val="none" w:sz="0" w:space="0" w:color="auto"/>
        <w:right w:val="none" w:sz="0" w:space="0" w:color="auto"/>
      </w:divBdr>
    </w:div>
    <w:div w:id="1125660633">
      <w:bodyDiv w:val="1"/>
      <w:marLeft w:val="0"/>
      <w:marRight w:val="0"/>
      <w:marTop w:val="0"/>
      <w:marBottom w:val="0"/>
      <w:divBdr>
        <w:top w:val="none" w:sz="0" w:space="0" w:color="auto"/>
        <w:left w:val="none" w:sz="0" w:space="0" w:color="auto"/>
        <w:bottom w:val="none" w:sz="0" w:space="0" w:color="auto"/>
        <w:right w:val="none" w:sz="0" w:space="0" w:color="auto"/>
      </w:divBdr>
    </w:div>
    <w:div w:id="1127354945">
      <w:bodyDiv w:val="1"/>
      <w:marLeft w:val="0"/>
      <w:marRight w:val="0"/>
      <w:marTop w:val="0"/>
      <w:marBottom w:val="0"/>
      <w:divBdr>
        <w:top w:val="none" w:sz="0" w:space="0" w:color="auto"/>
        <w:left w:val="none" w:sz="0" w:space="0" w:color="auto"/>
        <w:bottom w:val="none" w:sz="0" w:space="0" w:color="auto"/>
        <w:right w:val="none" w:sz="0" w:space="0" w:color="auto"/>
      </w:divBdr>
    </w:div>
    <w:div w:id="1130709821">
      <w:bodyDiv w:val="1"/>
      <w:marLeft w:val="0"/>
      <w:marRight w:val="0"/>
      <w:marTop w:val="0"/>
      <w:marBottom w:val="0"/>
      <w:divBdr>
        <w:top w:val="none" w:sz="0" w:space="0" w:color="auto"/>
        <w:left w:val="none" w:sz="0" w:space="0" w:color="auto"/>
        <w:bottom w:val="none" w:sz="0" w:space="0" w:color="auto"/>
        <w:right w:val="none" w:sz="0" w:space="0" w:color="auto"/>
      </w:divBdr>
    </w:div>
    <w:div w:id="1130900036">
      <w:bodyDiv w:val="1"/>
      <w:marLeft w:val="0"/>
      <w:marRight w:val="0"/>
      <w:marTop w:val="0"/>
      <w:marBottom w:val="0"/>
      <w:divBdr>
        <w:top w:val="none" w:sz="0" w:space="0" w:color="auto"/>
        <w:left w:val="none" w:sz="0" w:space="0" w:color="auto"/>
        <w:bottom w:val="none" w:sz="0" w:space="0" w:color="auto"/>
        <w:right w:val="none" w:sz="0" w:space="0" w:color="auto"/>
      </w:divBdr>
    </w:div>
    <w:div w:id="1132941158">
      <w:bodyDiv w:val="1"/>
      <w:marLeft w:val="0"/>
      <w:marRight w:val="0"/>
      <w:marTop w:val="0"/>
      <w:marBottom w:val="0"/>
      <w:divBdr>
        <w:top w:val="none" w:sz="0" w:space="0" w:color="auto"/>
        <w:left w:val="none" w:sz="0" w:space="0" w:color="auto"/>
        <w:bottom w:val="none" w:sz="0" w:space="0" w:color="auto"/>
        <w:right w:val="none" w:sz="0" w:space="0" w:color="auto"/>
      </w:divBdr>
    </w:div>
    <w:div w:id="1133214356">
      <w:bodyDiv w:val="1"/>
      <w:marLeft w:val="0"/>
      <w:marRight w:val="0"/>
      <w:marTop w:val="0"/>
      <w:marBottom w:val="0"/>
      <w:divBdr>
        <w:top w:val="none" w:sz="0" w:space="0" w:color="auto"/>
        <w:left w:val="none" w:sz="0" w:space="0" w:color="auto"/>
        <w:bottom w:val="none" w:sz="0" w:space="0" w:color="auto"/>
        <w:right w:val="none" w:sz="0" w:space="0" w:color="auto"/>
      </w:divBdr>
    </w:div>
    <w:div w:id="1135104022">
      <w:bodyDiv w:val="1"/>
      <w:marLeft w:val="0"/>
      <w:marRight w:val="0"/>
      <w:marTop w:val="0"/>
      <w:marBottom w:val="0"/>
      <w:divBdr>
        <w:top w:val="none" w:sz="0" w:space="0" w:color="auto"/>
        <w:left w:val="none" w:sz="0" w:space="0" w:color="auto"/>
        <w:bottom w:val="none" w:sz="0" w:space="0" w:color="auto"/>
        <w:right w:val="none" w:sz="0" w:space="0" w:color="auto"/>
      </w:divBdr>
    </w:div>
    <w:div w:id="1138113960">
      <w:bodyDiv w:val="1"/>
      <w:marLeft w:val="0"/>
      <w:marRight w:val="0"/>
      <w:marTop w:val="0"/>
      <w:marBottom w:val="0"/>
      <w:divBdr>
        <w:top w:val="none" w:sz="0" w:space="0" w:color="auto"/>
        <w:left w:val="none" w:sz="0" w:space="0" w:color="auto"/>
        <w:bottom w:val="none" w:sz="0" w:space="0" w:color="auto"/>
        <w:right w:val="none" w:sz="0" w:space="0" w:color="auto"/>
      </w:divBdr>
    </w:div>
    <w:div w:id="1143086426">
      <w:bodyDiv w:val="1"/>
      <w:marLeft w:val="0"/>
      <w:marRight w:val="0"/>
      <w:marTop w:val="0"/>
      <w:marBottom w:val="0"/>
      <w:divBdr>
        <w:top w:val="none" w:sz="0" w:space="0" w:color="auto"/>
        <w:left w:val="none" w:sz="0" w:space="0" w:color="auto"/>
        <w:bottom w:val="none" w:sz="0" w:space="0" w:color="auto"/>
        <w:right w:val="none" w:sz="0" w:space="0" w:color="auto"/>
      </w:divBdr>
    </w:div>
    <w:div w:id="1143739035">
      <w:bodyDiv w:val="1"/>
      <w:marLeft w:val="0"/>
      <w:marRight w:val="0"/>
      <w:marTop w:val="0"/>
      <w:marBottom w:val="0"/>
      <w:divBdr>
        <w:top w:val="none" w:sz="0" w:space="0" w:color="auto"/>
        <w:left w:val="none" w:sz="0" w:space="0" w:color="auto"/>
        <w:bottom w:val="none" w:sz="0" w:space="0" w:color="auto"/>
        <w:right w:val="none" w:sz="0" w:space="0" w:color="auto"/>
      </w:divBdr>
    </w:div>
    <w:div w:id="1154178463">
      <w:bodyDiv w:val="1"/>
      <w:marLeft w:val="0"/>
      <w:marRight w:val="0"/>
      <w:marTop w:val="0"/>
      <w:marBottom w:val="0"/>
      <w:divBdr>
        <w:top w:val="none" w:sz="0" w:space="0" w:color="auto"/>
        <w:left w:val="none" w:sz="0" w:space="0" w:color="auto"/>
        <w:bottom w:val="none" w:sz="0" w:space="0" w:color="auto"/>
        <w:right w:val="none" w:sz="0" w:space="0" w:color="auto"/>
      </w:divBdr>
    </w:div>
    <w:div w:id="1154226614">
      <w:bodyDiv w:val="1"/>
      <w:marLeft w:val="0"/>
      <w:marRight w:val="0"/>
      <w:marTop w:val="0"/>
      <w:marBottom w:val="0"/>
      <w:divBdr>
        <w:top w:val="none" w:sz="0" w:space="0" w:color="auto"/>
        <w:left w:val="none" w:sz="0" w:space="0" w:color="auto"/>
        <w:bottom w:val="none" w:sz="0" w:space="0" w:color="auto"/>
        <w:right w:val="none" w:sz="0" w:space="0" w:color="auto"/>
      </w:divBdr>
    </w:div>
    <w:div w:id="1158112901">
      <w:bodyDiv w:val="1"/>
      <w:marLeft w:val="0"/>
      <w:marRight w:val="0"/>
      <w:marTop w:val="0"/>
      <w:marBottom w:val="0"/>
      <w:divBdr>
        <w:top w:val="none" w:sz="0" w:space="0" w:color="auto"/>
        <w:left w:val="none" w:sz="0" w:space="0" w:color="auto"/>
        <w:bottom w:val="none" w:sz="0" w:space="0" w:color="auto"/>
        <w:right w:val="none" w:sz="0" w:space="0" w:color="auto"/>
      </w:divBdr>
    </w:div>
    <w:div w:id="1158763787">
      <w:bodyDiv w:val="1"/>
      <w:marLeft w:val="0"/>
      <w:marRight w:val="0"/>
      <w:marTop w:val="0"/>
      <w:marBottom w:val="0"/>
      <w:divBdr>
        <w:top w:val="none" w:sz="0" w:space="0" w:color="auto"/>
        <w:left w:val="none" w:sz="0" w:space="0" w:color="auto"/>
        <w:bottom w:val="none" w:sz="0" w:space="0" w:color="auto"/>
        <w:right w:val="none" w:sz="0" w:space="0" w:color="auto"/>
      </w:divBdr>
    </w:div>
    <w:div w:id="1160191100">
      <w:bodyDiv w:val="1"/>
      <w:marLeft w:val="0"/>
      <w:marRight w:val="0"/>
      <w:marTop w:val="0"/>
      <w:marBottom w:val="0"/>
      <w:divBdr>
        <w:top w:val="none" w:sz="0" w:space="0" w:color="auto"/>
        <w:left w:val="none" w:sz="0" w:space="0" w:color="auto"/>
        <w:bottom w:val="none" w:sz="0" w:space="0" w:color="auto"/>
        <w:right w:val="none" w:sz="0" w:space="0" w:color="auto"/>
      </w:divBdr>
    </w:div>
    <w:div w:id="1162085822">
      <w:bodyDiv w:val="1"/>
      <w:marLeft w:val="0"/>
      <w:marRight w:val="0"/>
      <w:marTop w:val="0"/>
      <w:marBottom w:val="0"/>
      <w:divBdr>
        <w:top w:val="none" w:sz="0" w:space="0" w:color="auto"/>
        <w:left w:val="none" w:sz="0" w:space="0" w:color="auto"/>
        <w:bottom w:val="none" w:sz="0" w:space="0" w:color="auto"/>
        <w:right w:val="none" w:sz="0" w:space="0" w:color="auto"/>
      </w:divBdr>
    </w:div>
    <w:div w:id="1163739681">
      <w:bodyDiv w:val="1"/>
      <w:marLeft w:val="0"/>
      <w:marRight w:val="0"/>
      <w:marTop w:val="0"/>
      <w:marBottom w:val="0"/>
      <w:divBdr>
        <w:top w:val="none" w:sz="0" w:space="0" w:color="auto"/>
        <w:left w:val="none" w:sz="0" w:space="0" w:color="auto"/>
        <w:bottom w:val="none" w:sz="0" w:space="0" w:color="auto"/>
        <w:right w:val="none" w:sz="0" w:space="0" w:color="auto"/>
      </w:divBdr>
    </w:div>
    <w:div w:id="1163929668">
      <w:bodyDiv w:val="1"/>
      <w:marLeft w:val="0"/>
      <w:marRight w:val="0"/>
      <w:marTop w:val="0"/>
      <w:marBottom w:val="0"/>
      <w:divBdr>
        <w:top w:val="none" w:sz="0" w:space="0" w:color="auto"/>
        <w:left w:val="none" w:sz="0" w:space="0" w:color="auto"/>
        <w:bottom w:val="none" w:sz="0" w:space="0" w:color="auto"/>
        <w:right w:val="none" w:sz="0" w:space="0" w:color="auto"/>
      </w:divBdr>
    </w:div>
    <w:div w:id="1164318597">
      <w:bodyDiv w:val="1"/>
      <w:marLeft w:val="0"/>
      <w:marRight w:val="0"/>
      <w:marTop w:val="0"/>
      <w:marBottom w:val="0"/>
      <w:divBdr>
        <w:top w:val="none" w:sz="0" w:space="0" w:color="auto"/>
        <w:left w:val="none" w:sz="0" w:space="0" w:color="auto"/>
        <w:bottom w:val="none" w:sz="0" w:space="0" w:color="auto"/>
        <w:right w:val="none" w:sz="0" w:space="0" w:color="auto"/>
      </w:divBdr>
    </w:div>
    <w:div w:id="1165393396">
      <w:bodyDiv w:val="1"/>
      <w:marLeft w:val="0"/>
      <w:marRight w:val="0"/>
      <w:marTop w:val="0"/>
      <w:marBottom w:val="0"/>
      <w:divBdr>
        <w:top w:val="none" w:sz="0" w:space="0" w:color="auto"/>
        <w:left w:val="none" w:sz="0" w:space="0" w:color="auto"/>
        <w:bottom w:val="none" w:sz="0" w:space="0" w:color="auto"/>
        <w:right w:val="none" w:sz="0" w:space="0" w:color="auto"/>
      </w:divBdr>
    </w:div>
    <w:div w:id="1168180365">
      <w:bodyDiv w:val="1"/>
      <w:marLeft w:val="0"/>
      <w:marRight w:val="0"/>
      <w:marTop w:val="0"/>
      <w:marBottom w:val="0"/>
      <w:divBdr>
        <w:top w:val="none" w:sz="0" w:space="0" w:color="auto"/>
        <w:left w:val="none" w:sz="0" w:space="0" w:color="auto"/>
        <w:bottom w:val="none" w:sz="0" w:space="0" w:color="auto"/>
        <w:right w:val="none" w:sz="0" w:space="0" w:color="auto"/>
      </w:divBdr>
    </w:div>
    <w:div w:id="1170213920">
      <w:bodyDiv w:val="1"/>
      <w:marLeft w:val="0"/>
      <w:marRight w:val="0"/>
      <w:marTop w:val="0"/>
      <w:marBottom w:val="0"/>
      <w:divBdr>
        <w:top w:val="none" w:sz="0" w:space="0" w:color="auto"/>
        <w:left w:val="none" w:sz="0" w:space="0" w:color="auto"/>
        <w:bottom w:val="none" w:sz="0" w:space="0" w:color="auto"/>
        <w:right w:val="none" w:sz="0" w:space="0" w:color="auto"/>
      </w:divBdr>
    </w:div>
    <w:div w:id="1171723583">
      <w:bodyDiv w:val="1"/>
      <w:marLeft w:val="0"/>
      <w:marRight w:val="0"/>
      <w:marTop w:val="0"/>
      <w:marBottom w:val="0"/>
      <w:divBdr>
        <w:top w:val="none" w:sz="0" w:space="0" w:color="auto"/>
        <w:left w:val="none" w:sz="0" w:space="0" w:color="auto"/>
        <w:bottom w:val="none" w:sz="0" w:space="0" w:color="auto"/>
        <w:right w:val="none" w:sz="0" w:space="0" w:color="auto"/>
      </w:divBdr>
    </w:div>
    <w:div w:id="1172136657">
      <w:bodyDiv w:val="1"/>
      <w:marLeft w:val="0"/>
      <w:marRight w:val="0"/>
      <w:marTop w:val="0"/>
      <w:marBottom w:val="0"/>
      <w:divBdr>
        <w:top w:val="none" w:sz="0" w:space="0" w:color="auto"/>
        <w:left w:val="none" w:sz="0" w:space="0" w:color="auto"/>
        <w:bottom w:val="none" w:sz="0" w:space="0" w:color="auto"/>
        <w:right w:val="none" w:sz="0" w:space="0" w:color="auto"/>
      </w:divBdr>
    </w:div>
    <w:div w:id="1172335185">
      <w:bodyDiv w:val="1"/>
      <w:marLeft w:val="0"/>
      <w:marRight w:val="0"/>
      <w:marTop w:val="0"/>
      <w:marBottom w:val="0"/>
      <w:divBdr>
        <w:top w:val="none" w:sz="0" w:space="0" w:color="auto"/>
        <w:left w:val="none" w:sz="0" w:space="0" w:color="auto"/>
        <w:bottom w:val="none" w:sz="0" w:space="0" w:color="auto"/>
        <w:right w:val="none" w:sz="0" w:space="0" w:color="auto"/>
      </w:divBdr>
    </w:div>
    <w:div w:id="1174109163">
      <w:bodyDiv w:val="1"/>
      <w:marLeft w:val="0"/>
      <w:marRight w:val="0"/>
      <w:marTop w:val="0"/>
      <w:marBottom w:val="0"/>
      <w:divBdr>
        <w:top w:val="none" w:sz="0" w:space="0" w:color="auto"/>
        <w:left w:val="none" w:sz="0" w:space="0" w:color="auto"/>
        <w:bottom w:val="none" w:sz="0" w:space="0" w:color="auto"/>
        <w:right w:val="none" w:sz="0" w:space="0" w:color="auto"/>
      </w:divBdr>
    </w:div>
    <w:div w:id="1180773016">
      <w:bodyDiv w:val="1"/>
      <w:marLeft w:val="0"/>
      <w:marRight w:val="0"/>
      <w:marTop w:val="0"/>
      <w:marBottom w:val="0"/>
      <w:divBdr>
        <w:top w:val="none" w:sz="0" w:space="0" w:color="auto"/>
        <w:left w:val="none" w:sz="0" w:space="0" w:color="auto"/>
        <w:bottom w:val="none" w:sz="0" w:space="0" w:color="auto"/>
        <w:right w:val="none" w:sz="0" w:space="0" w:color="auto"/>
      </w:divBdr>
    </w:div>
    <w:div w:id="1180850958">
      <w:bodyDiv w:val="1"/>
      <w:marLeft w:val="0"/>
      <w:marRight w:val="0"/>
      <w:marTop w:val="0"/>
      <w:marBottom w:val="0"/>
      <w:divBdr>
        <w:top w:val="none" w:sz="0" w:space="0" w:color="auto"/>
        <w:left w:val="none" w:sz="0" w:space="0" w:color="auto"/>
        <w:bottom w:val="none" w:sz="0" w:space="0" w:color="auto"/>
        <w:right w:val="none" w:sz="0" w:space="0" w:color="auto"/>
      </w:divBdr>
    </w:div>
    <w:div w:id="1183857795">
      <w:bodyDiv w:val="1"/>
      <w:marLeft w:val="0"/>
      <w:marRight w:val="0"/>
      <w:marTop w:val="0"/>
      <w:marBottom w:val="0"/>
      <w:divBdr>
        <w:top w:val="none" w:sz="0" w:space="0" w:color="auto"/>
        <w:left w:val="none" w:sz="0" w:space="0" w:color="auto"/>
        <w:bottom w:val="none" w:sz="0" w:space="0" w:color="auto"/>
        <w:right w:val="none" w:sz="0" w:space="0" w:color="auto"/>
      </w:divBdr>
    </w:div>
    <w:div w:id="1185634910">
      <w:bodyDiv w:val="1"/>
      <w:marLeft w:val="0"/>
      <w:marRight w:val="0"/>
      <w:marTop w:val="0"/>
      <w:marBottom w:val="0"/>
      <w:divBdr>
        <w:top w:val="none" w:sz="0" w:space="0" w:color="auto"/>
        <w:left w:val="none" w:sz="0" w:space="0" w:color="auto"/>
        <w:bottom w:val="none" w:sz="0" w:space="0" w:color="auto"/>
        <w:right w:val="none" w:sz="0" w:space="0" w:color="auto"/>
      </w:divBdr>
    </w:div>
    <w:div w:id="1185747714">
      <w:bodyDiv w:val="1"/>
      <w:marLeft w:val="0"/>
      <w:marRight w:val="0"/>
      <w:marTop w:val="0"/>
      <w:marBottom w:val="0"/>
      <w:divBdr>
        <w:top w:val="none" w:sz="0" w:space="0" w:color="auto"/>
        <w:left w:val="none" w:sz="0" w:space="0" w:color="auto"/>
        <w:bottom w:val="none" w:sz="0" w:space="0" w:color="auto"/>
        <w:right w:val="none" w:sz="0" w:space="0" w:color="auto"/>
      </w:divBdr>
    </w:div>
    <w:div w:id="1187518398">
      <w:bodyDiv w:val="1"/>
      <w:marLeft w:val="0"/>
      <w:marRight w:val="0"/>
      <w:marTop w:val="0"/>
      <w:marBottom w:val="0"/>
      <w:divBdr>
        <w:top w:val="none" w:sz="0" w:space="0" w:color="auto"/>
        <w:left w:val="none" w:sz="0" w:space="0" w:color="auto"/>
        <w:bottom w:val="none" w:sz="0" w:space="0" w:color="auto"/>
        <w:right w:val="none" w:sz="0" w:space="0" w:color="auto"/>
      </w:divBdr>
    </w:div>
    <w:div w:id="1187519973">
      <w:bodyDiv w:val="1"/>
      <w:marLeft w:val="0"/>
      <w:marRight w:val="0"/>
      <w:marTop w:val="0"/>
      <w:marBottom w:val="0"/>
      <w:divBdr>
        <w:top w:val="none" w:sz="0" w:space="0" w:color="auto"/>
        <w:left w:val="none" w:sz="0" w:space="0" w:color="auto"/>
        <w:bottom w:val="none" w:sz="0" w:space="0" w:color="auto"/>
        <w:right w:val="none" w:sz="0" w:space="0" w:color="auto"/>
      </w:divBdr>
    </w:div>
    <w:div w:id="1187906864">
      <w:bodyDiv w:val="1"/>
      <w:marLeft w:val="0"/>
      <w:marRight w:val="0"/>
      <w:marTop w:val="0"/>
      <w:marBottom w:val="0"/>
      <w:divBdr>
        <w:top w:val="none" w:sz="0" w:space="0" w:color="auto"/>
        <w:left w:val="none" w:sz="0" w:space="0" w:color="auto"/>
        <w:bottom w:val="none" w:sz="0" w:space="0" w:color="auto"/>
        <w:right w:val="none" w:sz="0" w:space="0" w:color="auto"/>
      </w:divBdr>
    </w:div>
    <w:div w:id="1188299524">
      <w:bodyDiv w:val="1"/>
      <w:marLeft w:val="0"/>
      <w:marRight w:val="0"/>
      <w:marTop w:val="0"/>
      <w:marBottom w:val="0"/>
      <w:divBdr>
        <w:top w:val="none" w:sz="0" w:space="0" w:color="auto"/>
        <w:left w:val="none" w:sz="0" w:space="0" w:color="auto"/>
        <w:bottom w:val="none" w:sz="0" w:space="0" w:color="auto"/>
        <w:right w:val="none" w:sz="0" w:space="0" w:color="auto"/>
      </w:divBdr>
    </w:div>
    <w:div w:id="1192232624">
      <w:bodyDiv w:val="1"/>
      <w:marLeft w:val="0"/>
      <w:marRight w:val="0"/>
      <w:marTop w:val="0"/>
      <w:marBottom w:val="0"/>
      <w:divBdr>
        <w:top w:val="none" w:sz="0" w:space="0" w:color="auto"/>
        <w:left w:val="none" w:sz="0" w:space="0" w:color="auto"/>
        <w:bottom w:val="none" w:sz="0" w:space="0" w:color="auto"/>
        <w:right w:val="none" w:sz="0" w:space="0" w:color="auto"/>
      </w:divBdr>
    </w:div>
    <w:div w:id="1192256902">
      <w:bodyDiv w:val="1"/>
      <w:marLeft w:val="0"/>
      <w:marRight w:val="0"/>
      <w:marTop w:val="0"/>
      <w:marBottom w:val="0"/>
      <w:divBdr>
        <w:top w:val="none" w:sz="0" w:space="0" w:color="auto"/>
        <w:left w:val="none" w:sz="0" w:space="0" w:color="auto"/>
        <w:bottom w:val="none" w:sz="0" w:space="0" w:color="auto"/>
        <w:right w:val="none" w:sz="0" w:space="0" w:color="auto"/>
      </w:divBdr>
    </w:div>
    <w:div w:id="1192457053">
      <w:bodyDiv w:val="1"/>
      <w:marLeft w:val="0"/>
      <w:marRight w:val="0"/>
      <w:marTop w:val="0"/>
      <w:marBottom w:val="0"/>
      <w:divBdr>
        <w:top w:val="none" w:sz="0" w:space="0" w:color="auto"/>
        <w:left w:val="none" w:sz="0" w:space="0" w:color="auto"/>
        <w:bottom w:val="none" w:sz="0" w:space="0" w:color="auto"/>
        <w:right w:val="none" w:sz="0" w:space="0" w:color="auto"/>
      </w:divBdr>
    </w:div>
    <w:div w:id="1194878355">
      <w:bodyDiv w:val="1"/>
      <w:marLeft w:val="0"/>
      <w:marRight w:val="0"/>
      <w:marTop w:val="0"/>
      <w:marBottom w:val="0"/>
      <w:divBdr>
        <w:top w:val="none" w:sz="0" w:space="0" w:color="auto"/>
        <w:left w:val="none" w:sz="0" w:space="0" w:color="auto"/>
        <w:bottom w:val="none" w:sz="0" w:space="0" w:color="auto"/>
        <w:right w:val="none" w:sz="0" w:space="0" w:color="auto"/>
      </w:divBdr>
    </w:div>
    <w:div w:id="1199779192">
      <w:bodyDiv w:val="1"/>
      <w:marLeft w:val="0"/>
      <w:marRight w:val="0"/>
      <w:marTop w:val="0"/>
      <w:marBottom w:val="0"/>
      <w:divBdr>
        <w:top w:val="none" w:sz="0" w:space="0" w:color="auto"/>
        <w:left w:val="none" w:sz="0" w:space="0" w:color="auto"/>
        <w:bottom w:val="none" w:sz="0" w:space="0" w:color="auto"/>
        <w:right w:val="none" w:sz="0" w:space="0" w:color="auto"/>
      </w:divBdr>
    </w:div>
    <w:div w:id="1206915338">
      <w:bodyDiv w:val="1"/>
      <w:marLeft w:val="0"/>
      <w:marRight w:val="0"/>
      <w:marTop w:val="0"/>
      <w:marBottom w:val="0"/>
      <w:divBdr>
        <w:top w:val="none" w:sz="0" w:space="0" w:color="auto"/>
        <w:left w:val="none" w:sz="0" w:space="0" w:color="auto"/>
        <w:bottom w:val="none" w:sz="0" w:space="0" w:color="auto"/>
        <w:right w:val="none" w:sz="0" w:space="0" w:color="auto"/>
      </w:divBdr>
    </w:div>
    <w:div w:id="1207335432">
      <w:bodyDiv w:val="1"/>
      <w:marLeft w:val="0"/>
      <w:marRight w:val="0"/>
      <w:marTop w:val="0"/>
      <w:marBottom w:val="0"/>
      <w:divBdr>
        <w:top w:val="none" w:sz="0" w:space="0" w:color="auto"/>
        <w:left w:val="none" w:sz="0" w:space="0" w:color="auto"/>
        <w:bottom w:val="none" w:sz="0" w:space="0" w:color="auto"/>
        <w:right w:val="none" w:sz="0" w:space="0" w:color="auto"/>
      </w:divBdr>
    </w:div>
    <w:div w:id="1209219412">
      <w:bodyDiv w:val="1"/>
      <w:marLeft w:val="0"/>
      <w:marRight w:val="0"/>
      <w:marTop w:val="0"/>
      <w:marBottom w:val="0"/>
      <w:divBdr>
        <w:top w:val="none" w:sz="0" w:space="0" w:color="auto"/>
        <w:left w:val="none" w:sz="0" w:space="0" w:color="auto"/>
        <w:bottom w:val="none" w:sz="0" w:space="0" w:color="auto"/>
        <w:right w:val="none" w:sz="0" w:space="0" w:color="auto"/>
      </w:divBdr>
    </w:div>
    <w:div w:id="1216351173">
      <w:bodyDiv w:val="1"/>
      <w:marLeft w:val="0"/>
      <w:marRight w:val="0"/>
      <w:marTop w:val="0"/>
      <w:marBottom w:val="0"/>
      <w:divBdr>
        <w:top w:val="none" w:sz="0" w:space="0" w:color="auto"/>
        <w:left w:val="none" w:sz="0" w:space="0" w:color="auto"/>
        <w:bottom w:val="none" w:sz="0" w:space="0" w:color="auto"/>
        <w:right w:val="none" w:sz="0" w:space="0" w:color="auto"/>
      </w:divBdr>
    </w:div>
    <w:div w:id="1216548560">
      <w:bodyDiv w:val="1"/>
      <w:marLeft w:val="0"/>
      <w:marRight w:val="0"/>
      <w:marTop w:val="0"/>
      <w:marBottom w:val="0"/>
      <w:divBdr>
        <w:top w:val="none" w:sz="0" w:space="0" w:color="auto"/>
        <w:left w:val="none" w:sz="0" w:space="0" w:color="auto"/>
        <w:bottom w:val="none" w:sz="0" w:space="0" w:color="auto"/>
        <w:right w:val="none" w:sz="0" w:space="0" w:color="auto"/>
      </w:divBdr>
    </w:div>
    <w:div w:id="1218126783">
      <w:bodyDiv w:val="1"/>
      <w:marLeft w:val="0"/>
      <w:marRight w:val="0"/>
      <w:marTop w:val="0"/>
      <w:marBottom w:val="0"/>
      <w:divBdr>
        <w:top w:val="none" w:sz="0" w:space="0" w:color="auto"/>
        <w:left w:val="none" w:sz="0" w:space="0" w:color="auto"/>
        <w:bottom w:val="none" w:sz="0" w:space="0" w:color="auto"/>
        <w:right w:val="none" w:sz="0" w:space="0" w:color="auto"/>
      </w:divBdr>
    </w:div>
    <w:div w:id="1220440762">
      <w:bodyDiv w:val="1"/>
      <w:marLeft w:val="0"/>
      <w:marRight w:val="0"/>
      <w:marTop w:val="0"/>
      <w:marBottom w:val="0"/>
      <w:divBdr>
        <w:top w:val="none" w:sz="0" w:space="0" w:color="auto"/>
        <w:left w:val="none" w:sz="0" w:space="0" w:color="auto"/>
        <w:bottom w:val="none" w:sz="0" w:space="0" w:color="auto"/>
        <w:right w:val="none" w:sz="0" w:space="0" w:color="auto"/>
      </w:divBdr>
    </w:div>
    <w:div w:id="1221820270">
      <w:bodyDiv w:val="1"/>
      <w:marLeft w:val="0"/>
      <w:marRight w:val="0"/>
      <w:marTop w:val="0"/>
      <w:marBottom w:val="0"/>
      <w:divBdr>
        <w:top w:val="none" w:sz="0" w:space="0" w:color="auto"/>
        <w:left w:val="none" w:sz="0" w:space="0" w:color="auto"/>
        <w:bottom w:val="none" w:sz="0" w:space="0" w:color="auto"/>
        <w:right w:val="none" w:sz="0" w:space="0" w:color="auto"/>
      </w:divBdr>
    </w:div>
    <w:div w:id="1222597166">
      <w:bodyDiv w:val="1"/>
      <w:marLeft w:val="0"/>
      <w:marRight w:val="0"/>
      <w:marTop w:val="0"/>
      <w:marBottom w:val="0"/>
      <w:divBdr>
        <w:top w:val="none" w:sz="0" w:space="0" w:color="auto"/>
        <w:left w:val="none" w:sz="0" w:space="0" w:color="auto"/>
        <w:bottom w:val="none" w:sz="0" w:space="0" w:color="auto"/>
        <w:right w:val="none" w:sz="0" w:space="0" w:color="auto"/>
      </w:divBdr>
    </w:div>
    <w:div w:id="1223057227">
      <w:bodyDiv w:val="1"/>
      <w:marLeft w:val="0"/>
      <w:marRight w:val="0"/>
      <w:marTop w:val="0"/>
      <w:marBottom w:val="0"/>
      <w:divBdr>
        <w:top w:val="none" w:sz="0" w:space="0" w:color="auto"/>
        <w:left w:val="none" w:sz="0" w:space="0" w:color="auto"/>
        <w:bottom w:val="none" w:sz="0" w:space="0" w:color="auto"/>
        <w:right w:val="none" w:sz="0" w:space="0" w:color="auto"/>
      </w:divBdr>
    </w:div>
    <w:div w:id="1223642166">
      <w:bodyDiv w:val="1"/>
      <w:marLeft w:val="0"/>
      <w:marRight w:val="0"/>
      <w:marTop w:val="0"/>
      <w:marBottom w:val="0"/>
      <w:divBdr>
        <w:top w:val="none" w:sz="0" w:space="0" w:color="auto"/>
        <w:left w:val="none" w:sz="0" w:space="0" w:color="auto"/>
        <w:bottom w:val="none" w:sz="0" w:space="0" w:color="auto"/>
        <w:right w:val="none" w:sz="0" w:space="0" w:color="auto"/>
      </w:divBdr>
    </w:div>
    <w:div w:id="1226144802">
      <w:bodyDiv w:val="1"/>
      <w:marLeft w:val="0"/>
      <w:marRight w:val="0"/>
      <w:marTop w:val="0"/>
      <w:marBottom w:val="0"/>
      <w:divBdr>
        <w:top w:val="none" w:sz="0" w:space="0" w:color="auto"/>
        <w:left w:val="none" w:sz="0" w:space="0" w:color="auto"/>
        <w:bottom w:val="none" w:sz="0" w:space="0" w:color="auto"/>
        <w:right w:val="none" w:sz="0" w:space="0" w:color="auto"/>
      </w:divBdr>
    </w:div>
    <w:div w:id="1226407097">
      <w:bodyDiv w:val="1"/>
      <w:marLeft w:val="0"/>
      <w:marRight w:val="0"/>
      <w:marTop w:val="0"/>
      <w:marBottom w:val="0"/>
      <w:divBdr>
        <w:top w:val="none" w:sz="0" w:space="0" w:color="auto"/>
        <w:left w:val="none" w:sz="0" w:space="0" w:color="auto"/>
        <w:bottom w:val="none" w:sz="0" w:space="0" w:color="auto"/>
        <w:right w:val="none" w:sz="0" w:space="0" w:color="auto"/>
      </w:divBdr>
    </w:div>
    <w:div w:id="1226648714">
      <w:bodyDiv w:val="1"/>
      <w:marLeft w:val="0"/>
      <w:marRight w:val="0"/>
      <w:marTop w:val="0"/>
      <w:marBottom w:val="0"/>
      <w:divBdr>
        <w:top w:val="none" w:sz="0" w:space="0" w:color="auto"/>
        <w:left w:val="none" w:sz="0" w:space="0" w:color="auto"/>
        <w:bottom w:val="none" w:sz="0" w:space="0" w:color="auto"/>
        <w:right w:val="none" w:sz="0" w:space="0" w:color="auto"/>
      </w:divBdr>
    </w:div>
    <w:div w:id="1227299743">
      <w:bodyDiv w:val="1"/>
      <w:marLeft w:val="0"/>
      <w:marRight w:val="0"/>
      <w:marTop w:val="0"/>
      <w:marBottom w:val="0"/>
      <w:divBdr>
        <w:top w:val="none" w:sz="0" w:space="0" w:color="auto"/>
        <w:left w:val="none" w:sz="0" w:space="0" w:color="auto"/>
        <w:bottom w:val="none" w:sz="0" w:space="0" w:color="auto"/>
        <w:right w:val="none" w:sz="0" w:space="0" w:color="auto"/>
      </w:divBdr>
    </w:div>
    <w:div w:id="1229340848">
      <w:bodyDiv w:val="1"/>
      <w:marLeft w:val="0"/>
      <w:marRight w:val="0"/>
      <w:marTop w:val="0"/>
      <w:marBottom w:val="0"/>
      <w:divBdr>
        <w:top w:val="none" w:sz="0" w:space="0" w:color="auto"/>
        <w:left w:val="none" w:sz="0" w:space="0" w:color="auto"/>
        <w:bottom w:val="none" w:sz="0" w:space="0" w:color="auto"/>
        <w:right w:val="none" w:sz="0" w:space="0" w:color="auto"/>
      </w:divBdr>
    </w:div>
    <w:div w:id="1231887298">
      <w:bodyDiv w:val="1"/>
      <w:marLeft w:val="0"/>
      <w:marRight w:val="0"/>
      <w:marTop w:val="0"/>
      <w:marBottom w:val="0"/>
      <w:divBdr>
        <w:top w:val="none" w:sz="0" w:space="0" w:color="auto"/>
        <w:left w:val="none" w:sz="0" w:space="0" w:color="auto"/>
        <w:bottom w:val="none" w:sz="0" w:space="0" w:color="auto"/>
        <w:right w:val="none" w:sz="0" w:space="0" w:color="auto"/>
      </w:divBdr>
    </w:div>
    <w:div w:id="1233613212">
      <w:bodyDiv w:val="1"/>
      <w:marLeft w:val="0"/>
      <w:marRight w:val="0"/>
      <w:marTop w:val="0"/>
      <w:marBottom w:val="0"/>
      <w:divBdr>
        <w:top w:val="none" w:sz="0" w:space="0" w:color="auto"/>
        <w:left w:val="none" w:sz="0" w:space="0" w:color="auto"/>
        <w:bottom w:val="none" w:sz="0" w:space="0" w:color="auto"/>
        <w:right w:val="none" w:sz="0" w:space="0" w:color="auto"/>
      </w:divBdr>
    </w:div>
    <w:div w:id="1233658896">
      <w:bodyDiv w:val="1"/>
      <w:marLeft w:val="0"/>
      <w:marRight w:val="0"/>
      <w:marTop w:val="0"/>
      <w:marBottom w:val="0"/>
      <w:divBdr>
        <w:top w:val="none" w:sz="0" w:space="0" w:color="auto"/>
        <w:left w:val="none" w:sz="0" w:space="0" w:color="auto"/>
        <w:bottom w:val="none" w:sz="0" w:space="0" w:color="auto"/>
        <w:right w:val="none" w:sz="0" w:space="0" w:color="auto"/>
      </w:divBdr>
    </w:div>
    <w:div w:id="1237398820">
      <w:bodyDiv w:val="1"/>
      <w:marLeft w:val="0"/>
      <w:marRight w:val="0"/>
      <w:marTop w:val="0"/>
      <w:marBottom w:val="0"/>
      <w:divBdr>
        <w:top w:val="none" w:sz="0" w:space="0" w:color="auto"/>
        <w:left w:val="none" w:sz="0" w:space="0" w:color="auto"/>
        <w:bottom w:val="none" w:sz="0" w:space="0" w:color="auto"/>
        <w:right w:val="none" w:sz="0" w:space="0" w:color="auto"/>
      </w:divBdr>
    </w:div>
    <w:div w:id="1237471582">
      <w:bodyDiv w:val="1"/>
      <w:marLeft w:val="0"/>
      <w:marRight w:val="0"/>
      <w:marTop w:val="0"/>
      <w:marBottom w:val="0"/>
      <w:divBdr>
        <w:top w:val="none" w:sz="0" w:space="0" w:color="auto"/>
        <w:left w:val="none" w:sz="0" w:space="0" w:color="auto"/>
        <w:bottom w:val="none" w:sz="0" w:space="0" w:color="auto"/>
        <w:right w:val="none" w:sz="0" w:space="0" w:color="auto"/>
      </w:divBdr>
    </w:div>
    <w:div w:id="1237785843">
      <w:bodyDiv w:val="1"/>
      <w:marLeft w:val="0"/>
      <w:marRight w:val="0"/>
      <w:marTop w:val="0"/>
      <w:marBottom w:val="0"/>
      <w:divBdr>
        <w:top w:val="none" w:sz="0" w:space="0" w:color="auto"/>
        <w:left w:val="none" w:sz="0" w:space="0" w:color="auto"/>
        <w:bottom w:val="none" w:sz="0" w:space="0" w:color="auto"/>
        <w:right w:val="none" w:sz="0" w:space="0" w:color="auto"/>
      </w:divBdr>
    </w:div>
    <w:div w:id="1240483598">
      <w:bodyDiv w:val="1"/>
      <w:marLeft w:val="0"/>
      <w:marRight w:val="0"/>
      <w:marTop w:val="0"/>
      <w:marBottom w:val="0"/>
      <w:divBdr>
        <w:top w:val="none" w:sz="0" w:space="0" w:color="auto"/>
        <w:left w:val="none" w:sz="0" w:space="0" w:color="auto"/>
        <w:bottom w:val="none" w:sz="0" w:space="0" w:color="auto"/>
        <w:right w:val="none" w:sz="0" w:space="0" w:color="auto"/>
      </w:divBdr>
    </w:div>
    <w:div w:id="1241671055">
      <w:bodyDiv w:val="1"/>
      <w:marLeft w:val="0"/>
      <w:marRight w:val="0"/>
      <w:marTop w:val="0"/>
      <w:marBottom w:val="0"/>
      <w:divBdr>
        <w:top w:val="none" w:sz="0" w:space="0" w:color="auto"/>
        <w:left w:val="none" w:sz="0" w:space="0" w:color="auto"/>
        <w:bottom w:val="none" w:sz="0" w:space="0" w:color="auto"/>
        <w:right w:val="none" w:sz="0" w:space="0" w:color="auto"/>
      </w:divBdr>
    </w:div>
    <w:div w:id="1243250387">
      <w:bodyDiv w:val="1"/>
      <w:marLeft w:val="0"/>
      <w:marRight w:val="0"/>
      <w:marTop w:val="0"/>
      <w:marBottom w:val="0"/>
      <w:divBdr>
        <w:top w:val="none" w:sz="0" w:space="0" w:color="auto"/>
        <w:left w:val="none" w:sz="0" w:space="0" w:color="auto"/>
        <w:bottom w:val="none" w:sz="0" w:space="0" w:color="auto"/>
        <w:right w:val="none" w:sz="0" w:space="0" w:color="auto"/>
      </w:divBdr>
    </w:div>
    <w:div w:id="1246380975">
      <w:bodyDiv w:val="1"/>
      <w:marLeft w:val="0"/>
      <w:marRight w:val="0"/>
      <w:marTop w:val="0"/>
      <w:marBottom w:val="0"/>
      <w:divBdr>
        <w:top w:val="none" w:sz="0" w:space="0" w:color="auto"/>
        <w:left w:val="none" w:sz="0" w:space="0" w:color="auto"/>
        <w:bottom w:val="none" w:sz="0" w:space="0" w:color="auto"/>
        <w:right w:val="none" w:sz="0" w:space="0" w:color="auto"/>
      </w:divBdr>
    </w:div>
    <w:div w:id="1248076510">
      <w:bodyDiv w:val="1"/>
      <w:marLeft w:val="0"/>
      <w:marRight w:val="0"/>
      <w:marTop w:val="0"/>
      <w:marBottom w:val="0"/>
      <w:divBdr>
        <w:top w:val="none" w:sz="0" w:space="0" w:color="auto"/>
        <w:left w:val="none" w:sz="0" w:space="0" w:color="auto"/>
        <w:bottom w:val="none" w:sz="0" w:space="0" w:color="auto"/>
        <w:right w:val="none" w:sz="0" w:space="0" w:color="auto"/>
      </w:divBdr>
    </w:div>
    <w:div w:id="1253201438">
      <w:bodyDiv w:val="1"/>
      <w:marLeft w:val="0"/>
      <w:marRight w:val="0"/>
      <w:marTop w:val="0"/>
      <w:marBottom w:val="0"/>
      <w:divBdr>
        <w:top w:val="none" w:sz="0" w:space="0" w:color="auto"/>
        <w:left w:val="none" w:sz="0" w:space="0" w:color="auto"/>
        <w:bottom w:val="none" w:sz="0" w:space="0" w:color="auto"/>
        <w:right w:val="none" w:sz="0" w:space="0" w:color="auto"/>
      </w:divBdr>
    </w:div>
    <w:div w:id="1255630949">
      <w:bodyDiv w:val="1"/>
      <w:marLeft w:val="0"/>
      <w:marRight w:val="0"/>
      <w:marTop w:val="0"/>
      <w:marBottom w:val="0"/>
      <w:divBdr>
        <w:top w:val="none" w:sz="0" w:space="0" w:color="auto"/>
        <w:left w:val="none" w:sz="0" w:space="0" w:color="auto"/>
        <w:bottom w:val="none" w:sz="0" w:space="0" w:color="auto"/>
        <w:right w:val="none" w:sz="0" w:space="0" w:color="auto"/>
      </w:divBdr>
    </w:div>
    <w:div w:id="1255898940">
      <w:bodyDiv w:val="1"/>
      <w:marLeft w:val="0"/>
      <w:marRight w:val="0"/>
      <w:marTop w:val="0"/>
      <w:marBottom w:val="0"/>
      <w:divBdr>
        <w:top w:val="none" w:sz="0" w:space="0" w:color="auto"/>
        <w:left w:val="none" w:sz="0" w:space="0" w:color="auto"/>
        <w:bottom w:val="none" w:sz="0" w:space="0" w:color="auto"/>
        <w:right w:val="none" w:sz="0" w:space="0" w:color="auto"/>
      </w:divBdr>
    </w:div>
    <w:div w:id="1257789306">
      <w:bodyDiv w:val="1"/>
      <w:marLeft w:val="0"/>
      <w:marRight w:val="0"/>
      <w:marTop w:val="0"/>
      <w:marBottom w:val="0"/>
      <w:divBdr>
        <w:top w:val="none" w:sz="0" w:space="0" w:color="auto"/>
        <w:left w:val="none" w:sz="0" w:space="0" w:color="auto"/>
        <w:bottom w:val="none" w:sz="0" w:space="0" w:color="auto"/>
        <w:right w:val="none" w:sz="0" w:space="0" w:color="auto"/>
      </w:divBdr>
    </w:div>
    <w:div w:id="1259632623">
      <w:bodyDiv w:val="1"/>
      <w:marLeft w:val="0"/>
      <w:marRight w:val="0"/>
      <w:marTop w:val="0"/>
      <w:marBottom w:val="0"/>
      <w:divBdr>
        <w:top w:val="none" w:sz="0" w:space="0" w:color="auto"/>
        <w:left w:val="none" w:sz="0" w:space="0" w:color="auto"/>
        <w:bottom w:val="none" w:sz="0" w:space="0" w:color="auto"/>
        <w:right w:val="none" w:sz="0" w:space="0" w:color="auto"/>
      </w:divBdr>
    </w:div>
    <w:div w:id="1260141241">
      <w:bodyDiv w:val="1"/>
      <w:marLeft w:val="0"/>
      <w:marRight w:val="0"/>
      <w:marTop w:val="0"/>
      <w:marBottom w:val="0"/>
      <w:divBdr>
        <w:top w:val="none" w:sz="0" w:space="0" w:color="auto"/>
        <w:left w:val="none" w:sz="0" w:space="0" w:color="auto"/>
        <w:bottom w:val="none" w:sz="0" w:space="0" w:color="auto"/>
        <w:right w:val="none" w:sz="0" w:space="0" w:color="auto"/>
      </w:divBdr>
    </w:div>
    <w:div w:id="1264607692">
      <w:bodyDiv w:val="1"/>
      <w:marLeft w:val="0"/>
      <w:marRight w:val="0"/>
      <w:marTop w:val="0"/>
      <w:marBottom w:val="0"/>
      <w:divBdr>
        <w:top w:val="none" w:sz="0" w:space="0" w:color="auto"/>
        <w:left w:val="none" w:sz="0" w:space="0" w:color="auto"/>
        <w:bottom w:val="none" w:sz="0" w:space="0" w:color="auto"/>
        <w:right w:val="none" w:sz="0" w:space="0" w:color="auto"/>
      </w:divBdr>
    </w:div>
    <w:div w:id="1270694900">
      <w:bodyDiv w:val="1"/>
      <w:marLeft w:val="0"/>
      <w:marRight w:val="0"/>
      <w:marTop w:val="0"/>
      <w:marBottom w:val="0"/>
      <w:divBdr>
        <w:top w:val="none" w:sz="0" w:space="0" w:color="auto"/>
        <w:left w:val="none" w:sz="0" w:space="0" w:color="auto"/>
        <w:bottom w:val="none" w:sz="0" w:space="0" w:color="auto"/>
        <w:right w:val="none" w:sz="0" w:space="0" w:color="auto"/>
      </w:divBdr>
    </w:div>
    <w:div w:id="1273130437">
      <w:bodyDiv w:val="1"/>
      <w:marLeft w:val="0"/>
      <w:marRight w:val="0"/>
      <w:marTop w:val="0"/>
      <w:marBottom w:val="0"/>
      <w:divBdr>
        <w:top w:val="none" w:sz="0" w:space="0" w:color="auto"/>
        <w:left w:val="none" w:sz="0" w:space="0" w:color="auto"/>
        <w:bottom w:val="none" w:sz="0" w:space="0" w:color="auto"/>
        <w:right w:val="none" w:sz="0" w:space="0" w:color="auto"/>
      </w:divBdr>
    </w:div>
    <w:div w:id="1274510028">
      <w:bodyDiv w:val="1"/>
      <w:marLeft w:val="0"/>
      <w:marRight w:val="0"/>
      <w:marTop w:val="0"/>
      <w:marBottom w:val="0"/>
      <w:divBdr>
        <w:top w:val="none" w:sz="0" w:space="0" w:color="auto"/>
        <w:left w:val="none" w:sz="0" w:space="0" w:color="auto"/>
        <w:bottom w:val="none" w:sz="0" w:space="0" w:color="auto"/>
        <w:right w:val="none" w:sz="0" w:space="0" w:color="auto"/>
      </w:divBdr>
    </w:div>
    <w:div w:id="1275478146">
      <w:bodyDiv w:val="1"/>
      <w:marLeft w:val="0"/>
      <w:marRight w:val="0"/>
      <w:marTop w:val="0"/>
      <w:marBottom w:val="0"/>
      <w:divBdr>
        <w:top w:val="none" w:sz="0" w:space="0" w:color="auto"/>
        <w:left w:val="none" w:sz="0" w:space="0" w:color="auto"/>
        <w:bottom w:val="none" w:sz="0" w:space="0" w:color="auto"/>
        <w:right w:val="none" w:sz="0" w:space="0" w:color="auto"/>
      </w:divBdr>
    </w:div>
    <w:div w:id="1278172489">
      <w:bodyDiv w:val="1"/>
      <w:marLeft w:val="0"/>
      <w:marRight w:val="0"/>
      <w:marTop w:val="0"/>
      <w:marBottom w:val="0"/>
      <w:divBdr>
        <w:top w:val="none" w:sz="0" w:space="0" w:color="auto"/>
        <w:left w:val="none" w:sz="0" w:space="0" w:color="auto"/>
        <w:bottom w:val="none" w:sz="0" w:space="0" w:color="auto"/>
        <w:right w:val="none" w:sz="0" w:space="0" w:color="auto"/>
      </w:divBdr>
    </w:div>
    <w:div w:id="1278682508">
      <w:bodyDiv w:val="1"/>
      <w:marLeft w:val="0"/>
      <w:marRight w:val="0"/>
      <w:marTop w:val="0"/>
      <w:marBottom w:val="0"/>
      <w:divBdr>
        <w:top w:val="none" w:sz="0" w:space="0" w:color="auto"/>
        <w:left w:val="none" w:sz="0" w:space="0" w:color="auto"/>
        <w:bottom w:val="none" w:sz="0" w:space="0" w:color="auto"/>
        <w:right w:val="none" w:sz="0" w:space="0" w:color="auto"/>
      </w:divBdr>
    </w:div>
    <w:div w:id="1281575201">
      <w:bodyDiv w:val="1"/>
      <w:marLeft w:val="0"/>
      <w:marRight w:val="0"/>
      <w:marTop w:val="0"/>
      <w:marBottom w:val="0"/>
      <w:divBdr>
        <w:top w:val="none" w:sz="0" w:space="0" w:color="auto"/>
        <w:left w:val="none" w:sz="0" w:space="0" w:color="auto"/>
        <w:bottom w:val="none" w:sz="0" w:space="0" w:color="auto"/>
        <w:right w:val="none" w:sz="0" w:space="0" w:color="auto"/>
      </w:divBdr>
    </w:div>
    <w:div w:id="1282881495">
      <w:bodyDiv w:val="1"/>
      <w:marLeft w:val="0"/>
      <w:marRight w:val="0"/>
      <w:marTop w:val="0"/>
      <w:marBottom w:val="0"/>
      <w:divBdr>
        <w:top w:val="none" w:sz="0" w:space="0" w:color="auto"/>
        <w:left w:val="none" w:sz="0" w:space="0" w:color="auto"/>
        <w:bottom w:val="none" w:sz="0" w:space="0" w:color="auto"/>
        <w:right w:val="none" w:sz="0" w:space="0" w:color="auto"/>
      </w:divBdr>
    </w:div>
    <w:div w:id="1283269740">
      <w:bodyDiv w:val="1"/>
      <w:marLeft w:val="0"/>
      <w:marRight w:val="0"/>
      <w:marTop w:val="0"/>
      <w:marBottom w:val="0"/>
      <w:divBdr>
        <w:top w:val="none" w:sz="0" w:space="0" w:color="auto"/>
        <w:left w:val="none" w:sz="0" w:space="0" w:color="auto"/>
        <w:bottom w:val="none" w:sz="0" w:space="0" w:color="auto"/>
        <w:right w:val="none" w:sz="0" w:space="0" w:color="auto"/>
      </w:divBdr>
    </w:div>
    <w:div w:id="1283682264">
      <w:bodyDiv w:val="1"/>
      <w:marLeft w:val="0"/>
      <w:marRight w:val="0"/>
      <w:marTop w:val="0"/>
      <w:marBottom w:val="0"/>
      <w:divBdr>
        <w:top w:val="none" w:sz="0" w:space="0" w:color="auto"/>
        <w:left w:val="none" w:sz="0" w:space="0" w:color="auto"/>
        <w:bottom w:val="none" w:sz="0" w:space="0" w:color="auto"/>
        <w:right w:val="none" w:sz="0" w:space="0" w:color="auto"/>
      </w:divBdr>
    </w:div>
    <w:div w:id="1284267333">
      <w:bodyDiv w:val="1"/>
      <w:marLeft w:val="0"/>
      <w:marRight w:val="0"/>
      <w:marTop w:val="0"/>
      <w:marBottom w:val="0"/>
      <w:divBdr>
        <w:top w:val="none" w:sz="0" w:space="0" w:color="auto"/>
        <w:left w:val="none" w:sz="0" w:space="0" w:color="auto"/>
        <w:bottom w:val="none" w:sz="0" w:space="0" w:color="auto"/>
        <w:right w:val="none" w:sz="0" w:space="0" w:color="auto"/>
      </w:divBdr>
    </w:div>
    <w:div w:id="1285232936">
      <w:bodyDiv w:val="1"/>
      <w:marLeft w:val="0"/>
      <w:marRight w:val="0"/>
      <w:marTop w:val="0"/>
      <w:marBottom w:val="0"/>
      <w:divBdr>
        <w:top w:val="none" w:sz="0" w:space="0" w:color="auto"/>
        <w:left w:val="none" w:sz="0" w:space="0" w:color="auto"/>
        <w:bottom w:val="none" w:sz="0" w:space="0" w:color="auto"/>
        <w:right w:val="none" w:sz="0" w:space="0" w:color="auto"/>
      </w:divBdr>
    </w:div>
    <w:div w:id="1286473620">
      <w:bodyDiv w:val="1"/>
      <w:marLeft w:val="0"/>
      <w:marRight w:val="0"/>
      <w:marTop w:val="0"/>
      <w:marBottom w:val="0"/>
      <w:divBdr>
        <w:top w:val="none" w:sz="0" w:space="0" w:color="auto"/>
        <w:left w:val="none" w:sz="0" w:space="0" w:color="auto"/>
        <w:bottom w:val="none" w:sz="0" w:space="0" w:color="auto"/>
        <w:right w:val="none" w:sz="0" w:space="0" w:color="auto"/>
      </w:divBdr>
    </w:div>
    <w:div w:id="1286884306">
      <w:bodyDiv w:val="1"/>
      <w:marLeft w:val="0"/>
      <w:marRight w:val="0"/>
      <w:marTop w:val="0"/>
      <w:marBottom w:val="0"/>
      <w:divBdr>
        <w:top w:val="none" w:sz="0" w:space="0" w:color="auto"/>
        <w:left w:val="none" w:sz="0" w:space="0" w:color="auto"/>
        <w:bottom w:val="none" w:sz="0" w:space="0" w:color="auto"/>
        <w:right w:val="none" w:sz="0" w:space="0" w:color="auto"/>
      </w:divBdr>
    </w:div>
    <w:div w:id="1286933824">
      <w:bodyDiv w:val="1"/>
      <w:marLeft w:val="0"/>
      <w:marRight w:val="0"/>
      <w:marTop w:val="0"/>
      <w:marBottom w:val="0"/>
      <w:divBdr>
        <w:top w:val="none" w:sz="0" w:space="0" w:color="auto"/>
        <w:left w:val="none" w:sz="0" w:space="0" w:color="auto"/>
        <w:bottom w:val="none" w:sz="0" w:space="0" w:color="auto"/>
        <w:right w:val="none" w:sz="0" w:space="0" w:color="auto"/>
      </w:divBdr>
    </w:div>
    <w:div w:id="1289310968">
      <w:bodyDiv w:val="1"/>
      <w:marLeft w:val="0"/>
      <w:marRight w:val="0"/>
      <w:marTop w:val="0"/>
      <w:marBottom w:val="0"/>
      <w:divBdr>
        <w:top w:val="none" w:sz="0" w:space="0" w:color="auto"/>
        <w:left w:val="none" w:sz="0" w:space="0" w:color="auto"/>
        <w:bottom w:val="none" w:sz="0" w:space="0" w:color="auto"/>
        <w:right w:val="none" w:sz="0" w:space="0" w:color="auto"/>
      </w:divBdr>
    </w:div>
    <w:div w:id="1289317536">
      <w:bodyDiv w:val="1"/>
      <w:marLeft w:val="0"/>
      <w:marRight w:val="0"/>
      <w:marTop w:val="0"/>
      <w:marBottom w:val="0"/>
      <w:divBdr>
        <w:top w:val="none" w:sz="0" w:space="0" w:color="auto"/>
        <w:left w:val="none" w:sz="0" w:space="0" w:color="auto"/>
        <w:bottom w:val="none" w:sz="0" w:space="0" w:color="auto"/>
        <w:right w:val="none" w:sz="0" w:space="0" w:color="auto"/>
      </w:divBdr>
    </w:div>
    <w:div w:id="1290630096">
      <w:bodyDiv w:val="1"/>
      <w:marLeft w:val="0"/>
      <w:marRight w:val="0"/>
      <w:marTop w:val="0"/>
      <w:marBottom w:val="0"/>
      <w:divBdr>
        <w:top w:val="none" w:sz="0" w:space="0" w:color="auto"/>
        <w:left w:val="none" w:sz="0" w:space="0" w:color="auto"/>
        <w:bottom w:val="none" w:sz="0" w:space="0" w:color="auto"/>
        <w:right w:val="none" w:sz="0" w:space="0" w:color="auto"/>
      </w:divBdr>
    </w:div>
    <w:div w:id="1290941875">
      <w:bodyDiv w:val="1"/>
      <w:marLeft w:val="0"/>
      <w:marRight w:val="0"/>
      <w:marTop w:val="0"/>
      <w:marBottom w:val="0"/>
      <w:divBdr>
        <w:top w:val="none" w:sz="0" w:space="0" w:color="auto"/>
        <w:left w:val="none" w:sz="0" w:space="0" w:color="auto"/>
        <w:bottom w:val="none" w:sz="0" w:space="0" w:color="auto"/>
        <w:right w:val="none" w:sz="0" w:space="0" w:color="auto"/>
      </w:divBdr>
    </w:div>
    <w:div w:id="1292396595">
      <w:bodyDiv w:val="1"/>
      <w:marLeft w:val="0"/>
      <w:marRight w:val="0"/>
      <w:marTop w:val="0"/>
      <w:marBottom w:val="0"/>
      <w:divBdr>
        <w:top w:val="none" w:sz="0" w:space="0" w:color="auto"/>
        <w:left w:val="none" w:sz="0" w:space="0" w:color="auto"/>
        <w:bottom w:val="none" w:sz="0" w:space="0" w:color="auto"/>
        <w:right w:val="none" w:sz="0" w:space="0" w:color="auto"/>
      </w:divBdr>
    </w:div>
    <w:div w:id="1293562764">
      <w:bodyDiv w:val="1"/>
      <w:marLeft w:val="0"/>
      <w:marRight w:val="0"/>
      <w:marTop w:val="0"/>
      <w:marBottom w:val="0"/>
      <w:divBdr>
        <w:top w:val="none" w:sz="0" w:space="0" w:color="auto"/>
        <w:left w:val="none" w:sz="0" w:space="0" w:color="auto"/>
        <w:bottom w:val="none" w:sz="0" w:space="0" w:color="auto"/>
        <w:right w:val="none" w:sz="0" w:space="0" w:color="auto"/>
      </w:divBdr>
    </w:div>
    <w:div w:id="1294213206">
      <w:bodyDiv w:val="1"/>
      <w:marLeft w:val="0"/>
      <w:marRight w:val="0"/>
      <w:marTop w:val="0"/>
      <w:marBottom w:val="0"/>
      <w:divBdr>
        <w:top w:val="none" w:sz="0" w:space="0" w:color="auto"/>
        <w:left w:val="none" w:sz="0" w:space="0" w:color="auto"/>
        <w:bottom w:val="none" w:sz="0" w:space="0" w:color="auto"/>
        <w:right w:val="none" w:sz="0" w:space="0" w:color="auto"/>
      </w:divBdr>
    </w:div>
    <w:div w:id="1296644295">
      <w:bodyDiv w:val="1"/>
      <w:marLeft w:val="0"/>
      <w:marRight w:val="0"/>
      <w:marTop w:val="0"/>
      <w:marBottom w:val="0"/>
      <w:divBdr>
        <w:top w:val="none" w:sz="0" w:space="0" w:color="auto"/>
        <w:left w:val="none" w:sz="0" w:space="0" w:color="auto"/>
        <w:bottom w:val="none" w:sz="0" w:space="0" w:color="auto"/>
        <w:right w:val="none" w:sz="0" w:space="0" w:color="auto"/>
      </w:divBdr>
    </w:div>
    <w:div w:id="1298680625">
      <w:bodyDiv w:val="1"/>
      <w:marLeft w:val="0"/>
      <w:marRight w:val="0"/>
      <w:marTop w:val="0"/>
      <w:marBottom w:val="0"/>
      <w:divBdr>
        <w:top w:val="none" w:sz="0" w:space="0" w:color="auto"/>
        <w:left w:val="none" w:sz="0" w:space="0" w:color="auto"/>
        <w:bottom w:val="none" w:sz="0" w:space="0" w:color="auto"/>
        <w:right w:val="none" w:sz="0" w:space="0" w:color="auto"/>
      </w:divBdr>
    </w:div>
    <w:div w:id="1298879616">
      <w:bodyDiv w:val="1"/>
      <w:marLeft w:val="0"/>
      <w:marRight w:val="0"/>
      <w:marTop w:val="0"/>
      <w:marBottom w:val="0"/>
      <w:divBdr>
        <w:top w:val="none" w:sz="0" w:space="0" w:color="auto"/>
        <w:left w:val="none" w:sz="0" w:space="0" w:color="auto"/>
        <w:bottom w:val="none" w:sz="0" w:space="0" w:color="auto"/>
        <w:right w:val="none" w:sz="0" w:space="0" w:color="auto"/>
      </w:divBdr>
    </w:div>
    <w:div w:id="1299146345">
      <w:bodyDiv w:val="1"/>
      <w:marLeft w:val="0"/>
      <w:marRight w:val="0"/>
      <w:marTop w:val="0"/>
      <w:marBottom w:val="0"/>
      <w:divBdr>
        <w:top w:val="none" w:sz="0" w:space="0" w:color="auto"/>
        <w:left w:val="none" w:sz="0" w:space="0" w:color="auto"/>
        <w:bottom w:val="none" w:sz="0" w:space="0" w:color="auto"/>
        <w:right w:val="none" w:sz="0" w:space="0" w:color="auto"/>
      </w:divBdr>
    </w:div>
    <w:div w:id="1302420701">
      <w:bodyDiv w:val="1"/>
      <w:marLeft w:val="0"/>
      <w:marRight w:val="0"/>
      <w:marTop w:val="0"/>
      <w:marBottom w:val="0"/>
      <w:divBdr>
        <w:top w:val="none" w:sz="0" w:space="0" w:color="auto"/>
        <w:left w:val="none" w:sz="0" w:space="0" w:color="auto"/>
        <w:bottom w:val="none" w:sz="0" w:space="0" w:color="auto"/>
        <w:right w:val="none" w:sz="0" w:space="0" w:color="auto"/>
      </w:divBdr>
    </w:div>
    <w:div w:id="1302735127">
      <w:bodyDiv w:val="1"/>
      <w:marLeft w:val="0"/>
      <w:marRight w:val="0"/>
      <w:marTop w:val="0"/>
      <w:marBottom w:val="0"/>
      <w:divBdr>
        <w:top w:val="none" w:sz="0" w:space="0" w:color="auto"/>
        <w:left w:val="none" w:sz="0" w:space="0" w:color="auto"/>
        <w:bottom w:val="none" w:sz="0" w:space="0" w:color="auto"/>
        <w:right w:val="none" w:sz="0" w:space="0" w:color="auto"/>
      </w:divBdr>
    </w:div>
    <w:div w:id="1308243474">
      <w:bodyDiv w:val="1"/>
      <w:marLeft w:val="0"/>
      <w:marRight w:val="0"/>
      <w:marTop w:val="0"/>
      <w:marBottom w:val="0"/>
      <w:divBdr>
        <w:top w:val="none" w:sz="0" w:space="0" w:color="auto"/>
        <w:left w:val="none" w:sz="0" w:space="0" w:color="auto"/>
        <w:bottom w:val="none" w:sz="0" w:space="0" w:color="auto"/>
        <w:right w:val="none" w:sz="0" w:space="0" w:color="auto"/>
      </w:divBdr>
    </w:div>
    <w:div w:id="1310667055">
      <w:bodyDiv w:val="1"/>
      <w:marLeft w:val="0"/>
      <w:marRight w:val="0"/>
      <w:marTop w:val="0"/>
      <w:marBottom w:val="0"/>
      <w:divBdr>
        <w:top w:val="none" w:sz="0" w:space="0" w:color="auto"/>
        <w:left w:val="none" w:sz="0" w:space="0" w:color="auto"/>
        <w:bottom w:val="none" w:sz="0" w:space="0" w:color="auto"/>
        <w:right w:val="none" w:sz="0" w:space="0" w:color="auto"/>
      </w:divBdr>
    </w:div>
    <w:div w:id="1311398733">
      <w:bodyDiv w:val="1"/>
      <w:marLeft w:val="0"/>
      <w:marRight w:val="0"/>
      <w:marTop w:val="0"/>
      <w:marBottom w:val="0"/>
      <w:divBdr>
        <w:top w:val="none" w:sz="0" w:space="0" w:color="auto"/>
        <w:left w:val="none" w:sz="0" w:space="0" w:color="auto"/>
        <w:bottom w:val="none" w:sz="0" w:space="0" w:color="auto"/>
        <w:right w:val="none" w:sz="0" w:space="0" w:color="auto"/>
      </w:divBdr>
    </w:div>
    <w:div w:id="1312249166">
      <w:bodyDiv w:val="1"/>
      <w:marLeft w:val="0"/>
      <w:marRight w:val="0"/>
      <w:marTop w:val="0"/>
      <w:marBottom w:val="0"/>
      <w:divBdr>
        <w:top w:val="none" w:sz="0" w:space="0" w:color="auto"/>
        <w:left w:val="none" w:sz="0" w:space="0" w:color="auto"/>
        <w:bottom w:val="none" w:sz="0" w:space="0" w:color="auto"/>
        <w:right w:val="none" w:sz="0" w:space="0" w:color="auto"/>
      </w:divBdr>
    </w:div>
    <w:div w:id="1314527860">
      <w:bodyDiv w:val="1"/>
      <w:marLeft w:val="0"/>
      <w:marRight w:val="0"/>
      <w:marTop w:val="0"/>
      <w:marBottom w:val="0"/>
      <w:divBdr>
        <w:top w:val="none" w:sz="0" w:space="0" w:color="auto"/>
        <w:left w:val="none" w:sz="0" w:space="0" w:color="auto"/>
        <w:bottom w:val="none" w:sz="0" w:space="0" w:color="auto"/>
        <w:right w:val="none" w:sz="0" w:space="0" w:color="auto"/>
      </w:divBdr>
    </w:div>
    <w:div w:id="1315842625">
      <w:bodyDiv w:val="1"/>
      <w:marLeft w:val="0"/>
      <w:marRight w:val="0"/>
      <w:marTop w:val="0"/>
      <w:marBottom w:val="0"/>
      <w:divBdr>
        <w:top w:val="none" w:sz="0" w:space="0" w:color="auto"/>
        <w:left w:val="none" w:sz="0" w:space="0" w:color="auto"/>
        <w:bottom w:val="none" w:sz="0" w:space="0" w:color="auto"/>
        <w:right w:val="none" w:sz="0" w:space="0" w:color="auto"/>
      </w:divBdr>
    </w:div>
    <w:div w:id="1316494172">
      <w:bodyDiv w:val="1"/>
      <w:marLeft w:val="0"/>
      <w:marRight w:val="0"/>
      <w:marTop w:val="0"/>
      <w:marBottom w:val="0"/>
      <w:divBdr>
        <w:top w:val="none" w:sz="0" w:space="0" w:color="auto"/>
        <w:left w:val="none" w:sz="0" w:space="0" w:color="auto"/>
        <w:bottom w:val="none" w:sz="0" w:space="0" w:color="auto"/>
        <w:right w:val="none" w:sz="0" w:space="0" w:color="auto"/>
      </w:divBdr>
    </w:div>
    <w:div w:id="1317028871">
      <w:bodyDiv w:val="1"/>
      <w:marLeft w:val="0"/>
      <w:marRight w:val="0"/>
      <w:marTop w:val="0"/>
      <w:marBottom w:val="0"/>
      <w:divBdr>
        <w:top w:val="none" w:sz="0" w:space="0" w:color="auto"/>
        <w:left w:val="none" w:sz="0" w:space="0" w:color="auto"/>
        <w:bottom w:val="none" w:sz="0" w:space="0" w:color="auto"/>
        <w:right w:val="none" w:sz="0" w:space="0" w:color="auto"/>
      </w:divBdr>
    </w:div>
    <w:div w:id="1317420892">
      <w:bodyDiv w:val="1"/>
      <w:marLeft w:val="0"/>
      <w:marRight w:val="0"/>
      <w:marTop w:val="0"/>
      <w:marBottom w:val="0"/>
      <w:divBdr>
        <w:top w:val="none" w:sz="0" w:space="0" w:color="auto"/>
        <w:left w:val="none" w:sz="0" w:space="0" w:color="auto"/>
        <w:bottom w:val="none" w:sz="0" w:space="0" w:color="auto"/>
        <w:right w:val="none" w:sz="0" w:space="0" w:color="auto"/>
      </w:divBdr>
    </w:div>
    <w:div w:id="1322538661">
      <w:bodyDiv w:val="1"/>
      <w:marLeft w:val="0"/>
      <w:marRight w:val="0"/>
      <w:marTop w:val="0"/>
      <w:marBottom w:val="0"/>
      <w:divBdr>
        <w:top w:val="none" w:sz="0" w:space="0" w:color="auto"/>
        <w:left w:val="none" w:sz="0" w:space="0" w:color="auto"/>
        <w:bottom w:val="none" w:sz="0" w:space="0" w:color="auto"/>
        <w:right w:val="none" w:sz="0" w:space="0" w:color="auto"/>
      </w:divBdr>
    </w:div>
    <w:div w:id="1326856667">
      <w:bodyDiv w:val="1"/>
      <w:marLeft w:val="0"/>
      <w:marRight w:val="0"/>
      <w:marTop w:val="0"/>
      <w:marBottom w:val="0"/>
      <w:divBdr>
        <w:top w:val="none" w:sz="0" w:space="0" w:color="auto"/>
        <w:left w:val="none" w:sz="0" w:space="0" w:color="auto"/>
        <w:bottom w:val="none" w:sz="0" w:space="0" w:color="auto"/>
        <w:right w:val="none" w:sz="0" w:space="0" w:color="auto"/>
      </w:divBdr>
    </w:div>
    <w:div w:id="1326975820">
      <w:bodyDiv w:val="1"/>
      <w:marLeft w:val="0"/>
      <w:marRight w:val="0"/>
      <w:marTop w:val="0"/>
      <w:marBottom w:val="0"/>
      <w:divBdr>
        <w:top w:val="none" w:sz="0" w:space="0" w:color="auto"/>
        <w:left w:val="none" w:sz="0" w:space="0" w:color="auto"/>
        <w:bottom w:val="none" w:sz="0" w:space="0" w:color="auto"/>
        <w:right w:val="none" w:sz="0" w:space="0" w:color="auto"/>
      </w:divBdr>
    </w:div>
    <w:div w:id="1329553011">
      <w:bodyDiv w:val="1"/>
      <w:marLeft w:val="0"/>
      <w:marRight w:val="0"/>
      <w:marTop w:val="0"/>
      <w:marBottom w:val="0"/>
      <w:divBdr>
        <w:top w:val="none" w:sz="0" w:space="0" w:color="auto"/>
        <w:left w:val="none" w:sz="0" w:space="0" w:color="auto"/>
        <w:bottom w:val="none" w:sz="0" w:space="0" w:color="auto"/>
        <w:right w:val="none" w:sz="0" w:space="0" w:color="auto"/>
      </w:divBdr>
    </w:div>
    <w:div w:id="1330981562">
      <w:bodyDiv w:val="1"/>
      <w:marLeft w:val="0"/>
      <w:marRight w:val="0"/>
      <w:marTop w:val="0"/>
      <w:marBottom w:val="0"/>
      <w:divBdr>
        <w:top w:val="none" w:sz="0" w:space="0" w:color="auto"/>
        <w:left w:val="none" w:sz="0" w:space="0" w:color="auto"/>
        <w:bottom w:val="none" w:sz="0" w:space="0" w:color="auto"/>
        <w:right w:val="none" w:sz="0" w:space="0" w:color="auto"/>
      </w:divBdr>
    </w:div>
    <w:div w:id="1332101077">
      <w:bodyDiv w:val="1"/>
      <w:marLeft w:val="0"/>
      <w:marRight w:val="0"/>
      <w:marTop w:val="0"/>
      <w:marBottom w:val="0"/>
      <w:divBdr>
        <w:top w:val="none" w:sz="0" w:space="0" w:color="auto"/>
        <w:left w:val="none" w:sz="0" w:space="0" w:color="auto"/>
        <w:bottom w:val="none" w:sz="0" w:space="0" w:color="auto"/>
        <w:right w:val="none" w:sz="0" w:space="0" w:color="auto"/>
      </w:divBdr>
    </w:div>
    <w:div w:id="1333417020">
      <w:bodyDiv w:val="1"/>
      <w:marLeft w:val="0"/>
      <w:marRight w:val="0"/>
      <w:marTop w:val="0"/>
      <w:marBottom w:val="0"/>
      <w:divBdr>
        <w:top w:val="none" w:sz="0" w:space="0" w:color="auto"/>
        <w:left w:val="none" w:sz="0" w:space="0" w:color="auto"/>
        <w:bottom w:val="none" w:sz="0" w:space="0" w:color="auto"/>
        <w:right w:val="none" w:sz="0" w:space="0" w:color="auto"/>
      </w:divBdr>
    </w:div>
    <w:div w:id="1336810694">
      <w:bodyDiv w:val="1"/>
      <w:marLeft w:val="0"/>
      <w:marRight w:val="0"/>
      <w:marTop w:val="0"/>
      <w:marBottom w:val="0"/>
      <w:divBdr>
        <w:top w:val="none" w:sz="0" w:space="0" w:color="auto"/>
        <w:left w:val="none" w:sz="0" w:space="0" w:color="auto"/>
        <w:bottom w:val="none" w:sz="0" w:space="0" w:color="auto"/>
        <w:right w:val="none" w:sz="0" w:space="0" w:color="auto"/>
      </w:divBdr>
    </w:div>
    <w:div w:id="1337152278">
      <w:bodyDiv w:val="1"/>
      <w:marLeft w:val="0"/>
      <w:marRight w:val="0"/>
      <w:marTop w:val="0"/>
      <w:marBottom w:val="0"/>
      <w:divBdr>
        <w:top w:val="none" w:sz="0" w:space="0" w:color="auto"/>
        <w:left w:val="none" w:sz="0" w:space="0" w:color="auto"/>
        <w:bottom w:val="none" w:sz="0" w:space="0" w:color="auto"/>
        <w:right w:val="none" w:sz="0" w:space="0" w:color="auto"/>
      </w:divBdr>
    </w:div>
    <w:div w:id="1339504373">
      <w:bodyDiv w:val="1"/>
      <w:marLeft w:val="0"/>
      <w:marRight w:val="0"/>
      <w:marTop w:val="0"/>
      <w:marBottom w:val="0"/>
      <w:divBdr>
        <w:top w:val="none" w:sz="0" w:space="0" w:color="auto"/>
        <w:left w:val="none" w:sz="0" w:space="0" w:color="auto"/>
        <w:bottom w:val="none" w:sz="0" w:space="0" w:color="auto"/>
        <w:right w:val="none" w:sz="0" w:space="0" w:color="auto"/>
      </w:divBdr>
    </w:div>
    <w:div w:id="1340497619">
      <w:bodyDiv w:val="1"/>
      <w:marLeft w:val="0"/>
      <w:marRight w:val="0"/>
      <w:marTop w:val="0"/>
      <w:marBottom w:val="0"/>
      <w:divBdr>
        <w:top w:val="none" w:sz="0" w:space="0" w:color="auto"/>
        <w:left w:val="none" w:sz="0" w:space="0" w:color="auto"/>
        <w:bottom w:val="none" w:sz="0" w:space="0" w:color="auto"/>
        <w:right w:val="none" w:sz="0" w:space="0" w:color="auto"/>
      </w:divBdr>
    </w:div>
    <w:div w:id="1344042697">
      <w:bodyDiv w:val="1"/>
      <w:marLeft w:val="0"/>
      <w:marRight w:val="0"/>
      <w:marTop w:val="0"/>
      <w:marBottom w:val="0"/>
      <w:divBdr>
        <w:top w:val="none" w:sz="0" w:space="0" w:color="auto"/>
        <w:left w:val="none" w:sz="0" w:space="0" w:color="auto"/>
        <w:bottom w:val="none" w:sz="0" w:space="0" w:color="auto"/>
        <w:right w:val="none" w:sz="0" w:space="0" w:color="auto"/>
      </w:divBdr>
    </w:div>
    <w:div w:id="1346253321">
      <w:bodyDiv w:val="1"/>
      <w:marLeft w:val="0"/>
      <w:marRight w:val="0"/>
      <w:marTop w:val="0"/>
      <w:marBottom w:val="0"/>
      <w:divBdr>
        <w:top w:val="none" w:sz="0" w:space="0" w:color="auto"/>
        <w:left w:val="none" w:sz="0" w:space="0" w:color="auto"/>
        <w:bottom w:val="none" w:sz="0" w:space="0" w:color="auto"/>
        <w:right w:val="none" w:sz="0" w:space="0" w:color="auto"/>
      </w:divBdr>
    </w:div>
    <w:div w:id="1346437465">
      <w:bodyDiv w:val="1"/>
      <w:marLeft w:val="0"/>
      <w:marRight w:val="0"/>
      <w:marTop w:val="0"/>
      <w:marBottom w:val="0"/>
      <w:divBdr>
        <w:top w:val="none" w:sz="0" w:space="0" w:color="auto"/>
        <w:left w:val="none" w:sz="0" w:space="0" w:color="auto"/>
        <w:bottom w:val="none" w:sz="0" w:space="0" w:color="auto"/>
        <w:right w:val="none" w:sz="0" w:space="0" w:color="auto"/>
      </w:divBdr>
    </w:div>
    <w:div w:id="1348289812">
      <w:bodyDiv w:val="1"/>
      <w:marLeft w:val="0"/>
      <w:marRight w:val="0"/>
      <w:marTop w:val="0"/>
      <w:marBottom w:val="0"/>
      <w:divBdr>
        <w:top w:val="none" w:sz="0" w:space="0" w:color="auto"/>
        <w:left w:val="none" w:sz="0" w:space="0" w:color="auto"/>
        <w:bottom w:val="none" w:sz="0" w:space="0" w:color="auto"/>
        <w:right w:val="none" w:sz="0" w:space="0" w:color="auto"/>
      </w:divBdr>
    </w:div>
    <w:div w:id="1350452780">
      <w:bodyDiv w:val="1"/>
      <w:marLeft w:val="0"/>
      <w:marRight w:val="0"/>
      <w:marTop w:val="0"/>
      <w:marBottom w:val="0"/>
      <w:divBdr>
        <w:top w:val="none" w:sz="0" w:space="0" w:color="auto"/>
        <w:left w:val="none" w:sz="0" w:space="0" w:color="auto"/>
        <w:bottom w:val="none" w:sz="0" w:space="0" w:color="auto"/>
        <w:right w:val="none" w:sz="0" w:space="0" w:color="auto"/>
      </w:divBdr>
    </w:div>
    <w:div w:id="1352219521">
      <w:bodyDiv w:val="1"/>
      <w:marLeft w:val="0"/>
      <w:marRight w:val="0"/>
      <w:marTop w:val="0"/>
      <w:marBottom w:val="0"/>
      <w:divBdr>
        <w:top w:val="none" w:sz="0" w:space="0" w:color="auto"/>
        <w:left w:val="none" w:sz="0" w:space="0" w:color="auto"/>
        <w:bottom w:val="none" w:sz="0" w:space="0" w:color="auto"/>
        <w:right w:val="none" w:sz="0" w:space="0" w:color="auto"/>
      </w:divBdr>
    </w:div>
    <w:div w:id="1353267798">
      <w:bodyDiv w:val="1"/>
      <w:marLeft w:val="0"/>
      <w:marRight w:val="0"/>
      <w:marTop w:val="0"/>
      <w:marBottom w:val="0"/>
      <w:divBdr>
        <w:top w:val="none" w:sz="0" w:space="0" w:color="auto"/>
        <w:left w:val="none" w:sz="0" w:space="0" w:color="auto"/>
        <w:bottom w:val="none" w:sz="0" w:space="0" w:color="auto"/>
        <w:right w:val="none" w:sz="0" w:space="0" w:color="auto"/>
      </w:divBdr>
    </w:div>
    <w:div w:id="1355379049">
      <w:bodyDiv w:val="1"/>
      <w:marLeft w:val="0"/>
      <w:marRight w:val="0"/>
      <w:marTop w:val="0"/>
      <w:marBottom w:val="0"/>
      <w:divBdr>
        <w:top w:val="none" w:sz="0" w:space="0" w:color="auto"/>
        <w:left w:val="none" w:sz="0" w:space="0" w:color="auto"/>
        <w:bottom w:val="none" w:sz="0" w:space="0" w:color="auto"/>
        <w:right w:val="none" w:sz="0" w:space="0" w:color="auto"/>
      </w:divBdr>
    </w:div>
    <w:div w:id="1357273814">
      <w:bodyDiv w:val="1"/>
      <w:marLeft w:val="0"/>
      <w:marRight w:val="0"/>
      <w:marTop w:val="0"/>
      <w:marBottom w:val="0"/>
      <w:divBdr>
        <w:top w:val="none" w:sz="0" w:space="0" w:color="auto"/>
        <w:left w:val="none" w:sz="0" w:space="0" w:color="auto"/>
        <w:bottom w:val="none" w:sz="0" w:space="0" w:color="auto"/>
        <w:right w:val="none" w:sz="0" w:space="0" w:color="auto"/>
      </w:divBdr>
    </w:div>
    <w:div w:id="1357467397">
      <w:bodyDiv w:val="1"/>
      <w:marLeft w:val="0"/>
      <w:marRight w:val="0"/>
      <w:marTop w:val="0"/>
      <w:marBottom w:val="0"/>
      <w:divBdr>
        <w:top w:val="none" w:sz="0" w:space="0" w:color="auto"/>
        <w:left w:val="none" w:sz="0" w:space="0" w:color="auto"/>
        <w:bottom w:val="none" w:sz="0" w:space="0" w:color="auto"/>
        <w:right w:val="none" w:sz="0" w:space="0" w:color="auto"/>
      </w:divBdr>
    </w:div>
    <w:div w:id="1357971496">
      <w:bodyDiv w:val="1"/>
      <w:marLeft w:val="0"/>
      <w:marRight w:val="0"/>
      <w:marTop w:val="0"/>
      <w:marBottom w:val="0"/>
      <w:divBdr>
        <w:top w:val="none" w:sz="0" w:space="0" w:color="auto"/>
        <w:left w:val="none" w:sz="0" w:space="0" w:color="auto"/>
        <w:bottom w:val="none" w:sz="0" w:space="0" w:color="auto"/>
        <w:right w:val="none" w:sz="0" w:space="0" w:color="auto"/>
      </w:divBdr>
    </w:div>
    <w:div w:id="1362630982">
      <w:bodyDiv w:val="1"/>
      <w:marLeft w:val="0"/>
      <w:marRight w:val="0"/>
      <w:marTop w:val="0"/>
      <w:marBottom w:val="0"/>
      <w:divBdr>
        <w:top w:val="none" w:sz="0" w:space="0" w:color="auto"/>
        <w:left w:val="none" w:sz="0" w:space="0" w:color="auto"/>
        <w:bottom w:val="none" w:sz="0" w:space="0" w:color="auto"/>
        <w:right w:val="none" w:sz="0" w:space="0" w:color="auto"/>
      </w:divBdr>
    </w:div>
    <w:div w:id="1362902838">
      <w:bodyDiv w:val="1"/>
      <w:marLeft w:val="0"/>
      <w:marRight w:val="0"/>
      <w:marTop w:val="0"/>
      <w:marBottom w:val="0"/>
      <w:divBdr>
        <w:top w:val="none" w:sz="0" w:space="0" w:color="auto"/>
        <w:left w:val="none" w:sz="0" w:space="0" w:color="auto"/>
        <w:bottom w:val="none" w:sz="0" w:space="0" w:color="auto"/>
        <w:right w:val="none" w:sz="0" w:space="0" w:color="auto"/>
      </w:divBdr>
    </w:div>
    <w:div w:id="1363246034">
      <w:bodyDiv w:val="1"/>
      <w:marLeft w:val="0"/>
      <w:marRight w:val="0"/>
      <w:marTop w:val="0"/>
      <w:marBottom w:val="0"/>
      <w:divBdr>
        <w:top w:val="none" w:sz="0" w:space="0" w:color="auto"/>
        <w:left w:val="none" w:sz="0" w:space="0" w:color="auto"/>
        <w:bottom w:val="none" w:sz="0" w:space="0" w:color="auto"/>
        <w:right w:val="none" w:sz="0" w:space="0" w:color="auto"/>
      </w:divBdr>
    </w:div>
    <w:div w:id="1363435393">
      <w:bodyDiv w:val="1"/>
      <w:marLeft w:val="0"/>
      <w:marRight w:val="0"/>
      <w:marTop w:val="0"/>
      <w:marBottom w:val="0"/>
      <w:divBdr>
        <w:top w:val="none" w:sz="0" w:space="0" w:color="auto"/>
        <w:left w:val="none" w:sz="0" w:space="0" w:color="auto"/>
        <w:bottom w:val="none" w:sz="0" w:space="0" w:color="auto"/>
        <w:right w:val="none" w:sz="0" w:space="0" w:color="auto"/>
      </w:divBdr>
    </w:div>
    <w:div w:id="1364280369">
      <w:bodyDiv w:val="1"/>
      <w:marLeft w:val="0"/>
      <w:marRight w:val="0"/>
      <w:marTop w:val="0"/>
      <w:marBottom w:val="0"/>
      <w:divBdr>
        <w:top w:val="none" w:sz="0" w:space="0" w:color="auto"/>
        <w:left w:val="none" w:sz="0" w:space="0" w:color="auto"/>
        <w:bottom w:val="none" w:sz="0" w:space="0" w:color="auto"/>
        <w:right w:val="none" w:sz="0" w:space="0" w:color="auto"/>
      </w:divBdr>
    </w:div>
    <w:div w:id="1365211810">
      <w:bodyDiv w:val="1"/>
      <w:marLeft w:val="0"/>
      <w:marRight w:val="0"/>
      <w:marTop w:val="0"/>
      <w:marBottom w:val="0"/>
      <w:divBdr>
        <w:top w:val="none" w:sz="0" w:space="0" w:color="auto"/>
        <w:left w:val="none" w:sz="0" w:space="0" w:color="auto"/>
        <w:bottom w:val="none" w:sz="0" w:space="0" w:color="auto"/>
        <w:right w:val="none" w:sz="0" w:space="0" w:color="auto"/>
      </w:divBdr>
    </w:div>
    <w:div w:id="1366516662">
      <w:bodyDiv w:val="1"/>
      <w:marLeft w:val="0"/>
      <w:marRight w:val="0"/>
      <w:marTop w:val="0"/>
      <w:marBottom w:val="0"/>
      <w:divBdr>
        <w:top w:val="none" w:sz="0" w:space="0" w:color="auto"/>
        <w:left w:val="none" w:sz="0" w:space="0" w:color="auto"/>
        <w:bottom w:val="none" w:sz="0" w:space="0" w:color="auto"/>
        <w:right w:val="none" w:sz="0" w:space="0" w:color="auto"/>
      </w:divBdr>
    </w:div>
    <w:div w:id="1368601364">
      <w:bodyDiv w:val="1"/>
      <w:marLeft w:val="0"/>
      <w:marRight w:val="0"/>
      <w:marTop w:val="0"/>
      <w:marBottom w:val="0"/>
      <w:divBdr>
        <w:top w:val="none" w:sz="0" w:space="0" w:color="auto"/>
        <w:left w:val="none" w:sz="0" w:space="0" w:color="auto"/>
        <w:bottom w:val="none" w:sz="0" w:space="0" w:color="auto"/>
        <w:right w:val="none" w:sz="0" w:space="0" w:color="auto"/>
      </w:divBdr>
    </w:div>
    <w:div w:id="1375888486">
      <w:bodyDiv w:val="1"/>
      <w:marLeft w:val="0"/>
      <w:marRight w:val="0"/>
      <w:marTop w:val="0"/>
      <w:marBottom w:val="0"/>
      <w:divBdr>
        <w:top w:val="none" w:sz="0" w:space="0" w:color="auto"/>
        <w:left w:val="none" w:sz="0" w:space="0" w:color="auto"/>
        <w:bottom w:val="none" w:sz="0" w:space="0" w:color="auto"/>
        <w:right w:val="none" w:sz="0" w:space="0" w:color="auto"/>
      </w:divBdr>
    </w:div>
    <w:div w:id="1376347964">
      <w:bodyDiv w:val="1"/>
      <w:marLeft w:val="0"/>
      <w:marRight w:val="0"/>
      <w:marTop w:val="0"/>
      <w:marBottom w:val="0"/>
      <w:divBdr>
        <w:top w:val="none" w:sz="0" w:space="0" w:color="auto"/>
        <w:left w:val="none" w:sz="0" w:space="0" w:color="auto"/>
        <w:bottom w:val="none" w:sz="0" w:space="0" w:color="auto"/>
        <w:right w:val="none" w:sz="0" w:space="0" w:color="auto"/>
      </w:divBdr>
    </w:div>
    <w:div w:id="1379015647">
      <w:bodyDiv w:val="1"/>
      <w:marLeft w:val="0"/>
      <w:marRight w:val="0"/>
      <w:marTop w:val="0"/>
      <w:marBottom w:val="0"/>
      <w:divBdr>
        <w:top w:val="none" w:sz="0" w:space="0" w:color="auto"/>
        <w:left w:val="none" w:sz="0" w:space="0" w:color="auto"/>
        <w:bottom w:val="none" w:sz="0" w:space="0" w:color="auto"/>
        <w:right w:val="none" w:sz="0" w:space="0" w:color="auto"/>
      </w:divBdr>
    </w:div>
    <w:div w:id="1380203750">
      <w:bodyDiv w:val="1"/>
      <w:marLeft w:val="0"/>
      <w:marRight w:val="0"/>
      <w:marTop w:val="0"/>
      <w:marBottom w:val="0"/>
      <w:divBdr>
        <w:top w:val="none" w:sz="0" w:space="0" w:color="auto"/>
        <w:left w:val="none" w:sz="0" w:space="0" w:color="auto"/>
        <w:bottom w:val="none" w:sz="0" w:space="0" w:color="auto"/>
        <w:right w:val="none" w:sz="0" w:space="0" w:color="auto"/>
      </w:divBdr>
    </w:div>
    <w:div w:id="1388185815">
      <w:bodyDiv w:val="1"/>
      <w:marLeft w:val="0"/>
      <w:marRight w:val="0"/>
      <w:marTop w:val="0"/>
      <w:marBottom w:val="0"/>
      <w:divBdr>
        <w:top w:val="none" w:sz="0" w:space="0" w:color="auto"/>
        <w:left w:val="none" w:sz="0" w:space="0" w:color="auto"/>
        <w:bottom w:val="none" w:sz="0" w:space="0" w:color="auto"/>
        <w:right w:val="none" w:sz="0" w:space="0" w:color="auto"/>
      </w:divBdr>
    </w:div>
    <w:div w:id="1396121141">
      <w:bodyDiv w:val="1"/>
      <w:marLeft w:val="0"/>
      <w:marRight w:val="0"/>
      <w:marTop w:val="0"/>
      <w:marBottom w:val="0"/>
      <w:divBdr>
        <w:top w:val="none" w:sz="0" w:space="0" w:color="auto"/>
        <w:left w:val="none" w:sz="0" w:space="0" w:color="auto"/>
        <w:bottom w:val="none" w:sz="0" w:space="0" w:color="auto"/>
        <w:right w:val="none" w:sz="0" w:space="0" w:color="auto"/>
      </w:divBdr>
    </w:div>
    <w:div w:id="1397052553">
      <w:bodyDiv w:val="1"/>
      <w:marLeft w:val="0"/>
      <w:marRight w:val="0"/>
      <w:marTop w:val="0"/>
      <w:marBottom w:val="0"/>
      <w:divBdr>
        <w:top w:val="none" w:sz="0" w:space="0" w:color="auto"/>
        <w:left w:val="none" w:sz="0" w:space="0" w:color="auto"/>
        <w:bottom w:val="none" w:sz="0" w:space="0" w:color="auto"/>
        <w:right w:val="none" w:sz="0" w:space="0" w:color="auto"/>
      </w:divBdr>
    </w:div>
    <w:div w:id="1397430995">
      <w:bodyDiv w:val="1"/>
      <w:marLeft w:val="0"/>
      <w:marRight w:val="0"/>
      <w:marTop w:val="0"/>
      <w:marBottom w:val="0"/>
      <w:divBdr>
        <w:top w:val="none" w:sz="0" w:space="0" w:color="auto"/>
        <w:left w:val="none" w:sz="0" w:space="0" w:color="auto"/>
        <w:bottom w:val="none" w:sz="0" w:space="0" w:color="auto"/>
        <w:right w:val="none" w:sz="0" w:space="0" w:color="auto"/>
      </w:divBdr>
    </w:div>
    <w:div w:id="1399670867">
      <w:bodyDiv w:val="1"/>
      <w:marLeft w:val="0"/>
      <w:marRight w:val="0"/>
      <w:marTop w:val="0"/>
      <w:marBottom w:val="0"/>
      <w:divBdr>
        <w:top w:val="none" w:sz="0" w:space="0" w:color="auto"/>
        <w:left w:val="none" w:sz="0" w:space="0" w:color="auto"/>
        <w:bottom w:val="none" w:sz="0" w:space="0" w:color="auto"/>
        <w:right w:val="none" w:sz="0" w:space="0" w:color="auto"/>
      </w:divBdr>
    </w:div>
    <w:div w:id="1400447641">
      <w:bodyDiv w:val="1"/>
      <w:marLeft w:val="0"/>
      <w:marRight w:val="0"/>
      <w:marTop w:val="0"/>
      <w:marBottom w:val="0"/>
      <w:divBdr>
        <w:top w:val="none" w:sz="0" w:space="0" w:color="auto"/>
        <w:left w:val="none" w:sz="0" w:space="0" w:color="auto"/>
        <w:bottom w:val="none" w:sz="0" w:space="0" w:color="auto"/>
        <w:right w:val="none" w:sz="0" w:space="0" w:color="auto"/>
      </w:divBdr>
    </w:div>
    <w:div w:id="1401832284">
      <w:bodyDiv w:val="1"/>
      <w:marLeft w:val="0"/>
      <w:marRight w:val="0"/>
      <w:marTop w:val="0"/>
      <w:marBottom w:val="0"/>
      <w:divBdr>
        <w:top w:val="none" w:sz="0" w:space="0" w:color="auto"/>
        <w:left w:val="none" w:sz="0" w:space="0" w:color="auto"/>
        <w:bottom w:val="none" w:sz="0" w:space="0" w:color="auto"/>
        <w:right w:val="none" w:sz="0" w:space="0" w:color="auto"/>
      </w:divBdr>
    </w:div>
    <w:div w:id="1405956072">
      <w:bodyDiv w:val="1"/>
      <w:marLeft w:val="0"/>
      <w:marRight w:val="0"/>
      <w:marTop w:val="0"/>
      <w:marBottom w:val="0"/>
      <w:divBdr>
        <w:top w:val="none" w:sz="0" w:space="0" w:color="auto"/>
        <w:left w:val="none" w:sz="0" w:space="0" w:color="auto"/>
        <w:bottom w:val="none" w:sz="0" w:space="0" w:color="auto"/>
        <w:right w:val="none" w:sz="0" w:space="0" w:color="auto"/>
      </w:divBdr>
    </w:div>
    <w:div w:id="1406299027">
      <w:bodyDiv w:val="1"/>
      <w:marLeft w:val="0"/>
      <w:marRight w:val="0"/>
      <w:marTop w:val="0"/>
      <w:marBottom w:val="0"/>
      <w:divBdr>
        <w:top w:val="none" w:sz="0" w:space="0" w:color="auto"/>
        <w:left w:val="none" w:sz="0" w:space="0" w:color="auto"/>
        <w:bottom w:val="none" w:sz="0" w:space="0" w:color="auto"/>
        <w:right w:val="none" w:sz="0" w:space="0" w:color="auto"/>
      </w:divBdr>
    </w:div>
    <w:div w:id="1410343857">
      <w:bodyDiv w:val="1"/>
      <w:marLeft w:val="0"/>
      <w:marRight w:val="0"/>
      <w:marTop w:val="0"/>
      <w:marBottom w:val="0"/>
      <w:divBdr>
        <w:top w:val="none" w:sz="0" w:space="0" w:color="auto"/>
        <w:left w:val="none" w:sz="0" w:space="0" w:color="auto"/>
        <w:bottom w:val="none" w:sz="0" w:space="0" w:color="auto"/>
        <w:right w:val="none" w:sz="0" w:space="0" w:color="auto"/>
      </w:divBdr>
    </w:div>
    <w:div w:id="1411463078">
      <w:bodyDiv w:val="1"/>
      <w:marLeft w:val="0"/>
      <w:marRight w:val="0"/>
      <w:marTop w:val="0"/>
      <w:marBottom w:val="0"/>
      <w:divBdr>
        <w:top w:val="none" w:sz="0" w:space="0" w:color="auto"/>
        <w:left w:val="none" w:sz="0" w:space="0" w:color="auto"/>
        <w:bottom w:val="none" w:sz="0" w:space="0" w:color="auto"/>
        <w:right w:val="none" w:sz="0" w:space="0" w:color="auto"/>
      </w:divBdr>
    </w:div>
    <w:div w:id="1411924175">
      <w:bodyDiv w:val="1"/>
      <w:marLeft w:val="0"/>
      <w:marRight w:val="0"/>
      <w:marTop w:val="0"/>
      <w:marBottom w:val="0"/>
      <w:divBdr>
        <w:top w:val="none" w:sz="0" w:space="0" w:color="auto"/>
        <w:left w:val="none" w:sz="0" w:space="0" w:color="auto"/>
        <w:bottom w:val="none" w:sz="0" w:space="0" w:color="auto"/>
        <w:right w:val="none" w:sz="0" w:space="0" w:color="auto"/>
      </w:divBdr>
    </w:div>
    <w:div w:id="1414013300">
      <w:bodyDiv w:val="1"/>
      <w:marLeft w:val="0"/>
      <w:marRight w:val="0"/>
      <w:marTop w:val="0"/>
      <w:marBottom w:val="0"/>
      <w:divBdr>
        <w:top w:val="none" w:sz="0" w:space="0" w:color="auto"/>
        <w:left w:val="none" w:sz="0" w:space="0" w:color="auto"/>
        <w:bottom w:val="none" w:sz="0" w:space="0" w:color="auto"/>
        <w:right w:val="none" w:sz="0" w:space="0" w:color="auto"/>
      </w:divBdr>
    </w:div>
    <w:div w:id="1415782848">
      <w:bodyDiv w:val="1"/>
      <w:marLeft w:val="0"/>
      <w:marRight w:val="0"/>
      <w:marTop w:val="0"/>
      <w:marBottom w:val="0"/>
      <w:divBdr>
        <w:top w:val="none" w:sz="0" w:space="0" w:color="auto"/>
        <w:left w:val="none" w:sz="0" w:space="0" w:color="auto"/>
        <w:bottom w:val="none" w:sz="0" w:space="0" w:color="auto"/>
        <w:right w:val="none" w:sz="0" w:space="0" w:color="auto"/>
      </w:divBdr>
    </w:div>
    <w:div w:id="1416125792">
      <w:bodyDiv w:val="1"/>
      <w:marLeft w:val="0"/>
      <w:marRight w:val="0"/>
      <w:marTop w:val="0"/>
      <w:marBottom w:val="0"/>
      <w:divBdr>
        <w:top w:val="none" w:sz="0" w:space="0" w:color="auto"/>
        <w:left w:val="none" w:sz="0" w:space="0" w:color="auto"/>
        <w:bottom w:val="none" w:sz="0" w:space="0" w:color="auto"/>
        <w:right w:val="none" w:sz="0" w:space="0" w:color="auto"/>
      </w:divBdr>
    </w:div>
    <w:div w:id="1417752674">
      <w:bodyDiv w:val="1"/>
      <w:marLeft w:val="0"/>
      <w:marRight w:val="0"/>
      <w:marTop w:val="0"/>
      <w:marBottom w:val="0"/>
      <w:divBdr>
        <w:top w:val="none" w:sz="0" w:space="0" w:color="auto"/>
        <w:left w:val="none" w:sz="0" w:space="0" w:color="auto"/>
        <w:bottom w:val="none" w:sz="0" w:space="0" w:color="auto"/>
        <w:right w:val="none" w:sz="0" w:space="0" w:color="auto"/>
      </w:divBdr>
    </w:div>
    <w:div w:id="1417822029">
      <w:bodyDiv w:val="1"/>
      <w:marLeft w:val="0"/>
      <w:marRight w:val="0"/>
      <w:marTop w:val="0"/>
      <w:marBottom w:val="0"/>
      <w:divBdr>
        <w:top w:val="none" w:sz="0" w:space="0" w:color="auto"/>
        <w:left w:val="none" w:sz="0" w:space="0" w:color="auto"/>
        <w:bottom w:val="none" w:sz="0" w:space="0" w:color="auto"/>
        <w:right w:val="none" w:sz="0" w:space="0" w:color="auto"/>
      </w:divBdr>
    </w:div>
    <w:div w:id="1424574273">
      <w:bodyDiv w:val="1"/>
      <w:marLeft w:val="0"/>
      <w:marRight w:val="0"/>
      <w:marTop w:val="0"/>
      <w:marBottom w:val="0"/>
      <w:divBdr>
        <w:top w:val="none" w:sz="0" w:space="0" w:color="auto"/>
        <w:left w:val="none" w:sz="0" w:space="0" w:color="auto"/>
        <w:bottom w:val="none" w:sz="0" w:space="0" w:color="auto"/>
        <w:right w:val="none" w:sz="0" w:space="0" w:color="auto"/>
      </w:divBdr>
    </w:div>
    <w:div w:id="1424912038">
      <w:bodyDiv w:val="1"/>
      <w:marLeft w:val="0"/>
      <w:marRight w:val="0"/>
      <w:marTop w:val="0"/>
      <w:marBottom w:val="0"/>
      <w:divBdr>
        <w:top w:val="none" w:sz="0" w:space="0" w:color="auto"/>
        <w:left w:val="none" w:sz="0" w:space="0" w:color="auto"/>
        <w:bottom w:val="none" w:sz="0" w:space="0" w:color="auto"/>
        <w:right w:val="none" w:sz="0" w:space="0" w:color="auto"/>
      </w:divBdr>
    </w:div>
    <w:div w:id="1426459922">
      <w:bodyDiv w:val="1"/>
      <w:marLeft w:val="0"/>
      <w:marRight w:val="0"/>
      <w:marTop w:val="0"/>
      <w:marBottom w:val="0"/>
      <w:divBdr>
        <w:top w:val="none" w:sz="0" w:space="0" w:color="auto"/>
        <w:left w:val="none" w:sz="0" w:space="0" w:color="auto"/>
        <w:bottom w:val="none" w:sz="0" w:space="0" w:color="auto"/>
        <w:right w:val="none" w:sz="0" w:space="0" w:color="auto"/>
      </w:divBdr>
    </w:div>
    <w:div w:id="1426806487">
      <w:bodyDiv w:val="1"/>
      <w:marLeft w:val="0"/>
      <w:marRight w:val="0"/>
      <w:marTop w:val="0"/>
      <w:marBottom w:val="0"/>
      <w:divBdr>
        <w:top w:val="none" w:sz="0" w:space="0" w:color="auto"/>
        <w:left w:val="none" w:sz="0" w:space="0" w:color="auto"/>
        <w:bottom w:val="none" w:sz="0" w:space="0" w:color="auto"/>
        <w:right w:val="none" w:sz="0" w:space="0" w:color="auto"/>
      </w:divBdr>
    </w:div>
    <w:div w:id="1429229052">
      <w:bodyDiv w:val="1"/>
      <w:marLeft w:val="0"/>
      <w:marRight w:val="0"/>
      <w:marTop w:val="0"/>
      <w:marBottom w:val="0"/>
      <w:divBdr>
        <w:top w:val="none" w:sz="0" w:space="0" w:color="auto"/>
        <w:left w:val="none" w:sz="0" w:space="0" w:color="auto"/>
        <w:bottom w:val="none" w:sz="0" w:space="0" w:color="auto"/>
        <w:right w:val="none" w:sz="0" w:space="0" w:color="auto"/>
      </w:divBdr>
    </w:div>
    <w:div w:id="1430587594">
      <w:bodyDiv w:val="1"/>
      <w:marLeft w:val="0"/>
      <w:marRight w:val="0"/>
      <w:marTop w:val="0"/>
      <w:marBottom w:val="0"/>
      <w:divBdr>
        <w:top w:val="none" w:sz="0" w:space="0" w:color="auto"/>
        <w:left w:val="none" w:sz="0" w:space="0" w:color="auto"/>
        <w:bottom w:val="none" w:sz="0" w:space="0" w:color="auto"/>
        <w:right w:val="none" w:sz="0" w:space="0" w:color="auto"/>
      </w:divBdr>
    </w:div>
    <w:div w:id="1431314163">
      <w:bodyDiv w:val="1"/>
      <w:marLeft w:val="0"/>
      <w:marRight w:val="0"/>
      <w:marTop w:val="0"/>
      <w:marBottom w:val="0"/>
      <w:divBdr>
        <w:top w:val="none" w:sz="0" w:space="0" w:color="auto"/>
        <w:left w:val="none" w:sz="0" w:space="0" w:color="auto"/>
        <w:bottom w:val="none" w:sz="0" w:space="0" w:color="auto"/>
        <w:right w:val="none" w:sz="0" w:space="0" w:color="auto"/>
      </w:divBdr>
    </w:div>
    <w:div w:id="1433435496">
      <w:bodyDiv w:val="1"/>
      <w:marLeft w:val="0"/>
      <w:marRight w:val="0"/>
      <w:marTop w:val="0"/>
      <w:marBottom w:val="0"/>
      <w:divBdr>
        <w:top w:val="none" w:sz="0" w:space="0" w:color="auto"/>
        <w:left w:val="none" w:sz="0" w:space="0" w:color="auto"/>
        <w:bottom w:val="none" w:sz="0" w:space="0" w:color="auto"/>
        <w:right w:val="none" w:sz="0" w:space="0" w:color="auto"/>
      </w:divBdr>
    </w:div>
    <w:div w:id="1434084139">
      <w:bodyDiv w:val="1"/>
      <w:marLeft w:val="0"/>
      <w:marRight w:val="0"/>
      <w:marTop w:val="0"/>
      <w:marBottom w:val="0"/>
      <w:divBdr>
        <w:top w:val="none" w:sz="0" w:space="0" w:color="auto"/>
        <w:left w:val="none" w:sz="0" w:space="0" w:color="auto"/>
        <w:bottom w:val="none" w:sz="0" w:space="0" w:color="auto"/>
        <w:right w:val="none" w:sz="0" w:space="0" w:color="auto"/>
      </w:divBdr>
    </w:div>
    <w:div w:id="1436174313">
      <w:bodyDiv w:val="1"/>
      <w:marLeft w:val="0"/>
      <w:marRight w:val="0"/>
      <w:marTop w:val="0"/>
      <w:marBottom w:val="0"/>
      <w:divBdr>
        <w:top w:val="none" w:sz="0" w:space="0" w:color="auto"/>
        <w:left w:val="none" w:sz="0" w:space="0" w:color="auto"/>
        <w:bottom w:val="none" w:sz="0" w:space="0" w:color="auto"/>
        <w:right w:val="none" w:sz="0" w:space="0" w:color="auto"/>
      </w:divBdr>
    </w:div>
    <w:div w:id="1437671017">
      <w:bodyDiv w:val="1"/>
      <w:marLeft w:val="0"/>
      <w:marRight w:val="0"/>
      <w:marTop w:val="0"/>
      <w:marBottom w:val="0"/>
      <w:divBdr>
        <w:top w:val="none" w:sz="0" w:space="0" w:color="auto"/>
        <w:left w:val="none" w:sz="0" w:space="0" w:color="auto"/>
        <w:bottom w:val="none" w:sz="0" w:space="0" w:color="auto"/>
        <w:right w:val="none" w:sz="0" w:space="0" w:color="auto"/>
      </w:divBdr>
    </w:div>
    <w:div w:id="1443182557">
      <w:bodyDiv w:val="1"/>
      <w:marLeft w:val="0"/>
      <w:marRight w:val="0"/>
      <w:marTop w:val="0"/>
      <w:marBottom w:val="0"/>
      <w:divBdr>
        <w:top w:val="none" w:sz="0" w:space="0" w:color="auto"/>
        <w:left w:val="none" w:sz="0" w:space="0" w:color="auto"/>
        <w:bottom w:val="none" w:sz="0" w:space="0" w:color="auto"/>
        <w:right w:val="none" w:sz="0" w:space="0" w:color="auto"/>
      </w:divBdr>
    </w:div>
    <w:div w:id="1443528643">
      <w:bodyDiv w:val="1"/>
      <w:marLeft w:val="0"/>
      <w:marRight w:val="0"/>
      <w:marTop w:val="0"/>
      <w:marBottom w:val="0"/>
      <w:divBdr>
        <w:top w:val="none" w:sz="0" w:space="0" w:color="auto"/>
        <w:left w:val="none" w:sz="0" w:space="0" w:color="auto"/>
        <w:bottom w:val="none" w:sz="0" w:space="0" w:color="auto"/>
        <w:right w:val="none" w:sz="0" w:space="0" w:color="auto"/>
      </w:divBdr>
    </w:div>
    <w:div w:id="1444766428">
      <w:bodyDiv w:val="1"/>
      <w:marLeft w:val="0"/>
      <w:marRight w:val="0"/>
      <w:marTop w:val="0"/>
      <w:marBottom w:val="0"/>
      <w:divBdr>
        <w:top w:val="none" w:sz="0" w:space="0" w:color="auto"/>
        <w:left w:val="none" w:sz="0" w:space="0" w:color="auto"/>
        <w:bottom w:val="none" w:sz="0" w:space="0" w:color="auto"/>
        <w:right w:val="none" w:sz="0" w:space="0" w:color="auto"/>
      </w:divBdr>
    </w:div>
    <w:div w:id="1445808231">
      <w:bodyDiv w:val="1"/>
      <w:marLeft w:val="0"/>
      <w:marRight w:val="0"/>
      <w:marTop w:val="0"/>
      <w:marBottom w:val="0"/>
      <w:divBdr>
        <w:top w:val="none" w:sz="0" w:space="0" w:color="auto"/>
        <w:left w:val="none" w:sz="0" w:space="0" w:color="auto"/>
        <w:bottom w:val="none" w:sz="0" w:space="0" w:color="auto"/>
        <w:right w:val="none" w:sz="0" w:space="0" w:color="auto"/>
      </w:divBdr>
    </w:div>
    <w:div w:id="1445882969">
      <w:bodyDiv w:val="1"/>
      <w:marLeft w:val="0"/>
      <w:marRight w:val="0"/>
      <w:marTop w:val="0"/>
      <w:marBottom w:val="0"/>
      <w:divBdr>
        <w:top w:val="none" w:sz="0" w:space="0" w:color="auto"/>
        <w:left w:val="none" w:sz="0" w:space="0" w:color="auto"/>
        <w:bottom w:val="none" w:sz="0" w:space="0" w:color="auto"/>
        <w:right w:val="none" w:sz="0" w:space="0" w:color="auto"/>
      </w:divBdr>
    </w:div>
    <w:div w:id="1449273447">
      <w:bodyDiv w:val="1"/>
      <w:marLeft w:val="0"/>
      <w:marRight w:val="0"/>
      <w:marTop w:val="0"/>
      <w:marBottom w:val="0"/>
      <w:divBdr>
        <w:top w:val="none" w:sz="0" w:space="0" w:color="auto"/>
        <w:left w:val="none" w:sz="0" w:space="0" w:color="auto"/>
        <w:bottom w:val="none" w:sz="0" w:space="0" w:color="auto"/>
        <w:right w:val="none" w:sz="0" w:space="0" w:color="auto"/>
      </w:divBdr>
    </w:div>
    <w:div w:id="1449814274">
      <w:bodyDiv w:val="1"/>
      <w:marLeft w:val="0"/>
      <w:marRight w:val="0"/>
      <w:marTop w:val="0"/>
      <w:marBottom w:val="0"/>
      <w:divBdr>
        <w:top w:val="none" w:sz="0" w:space="0" w:color="auto"/>
        <w:left w:val="none" w:sz="0" w:space="0" w:color="auto"/>
        <w:bottom w:val="none" w:sz="0" w:space="0" w:color="auto"/>
        <w:right w:val="none" w:sz="0" w:space="0" w:color="auto"/>
      </w:divBdr>
    </w:div>
    <w:div w:id="1450011052">
      <w:bodyDiv w:val="1"/>
      <w:marLeft w:val="0"/>
      <w:marRight w:val="0"/>
      <w:marTop w:val="0"/>
      <w:marBottom w:val="0"/>
      <w:divBdr>
        <w:top w:val="none" w:sz="0" w:space="0" w:color="auto"/>
        <w:left w:val="none" w:sz="0" w:space="0" w:color="auto"/>
        <w:bottom w:val="none" w:sz="0" w:space="0" w:color="auto"/>
        <w:right w:val="none" w:sz="0" w:space="0" w:color="auto"/>
      </w:divBdr>
    </w:div>
    <w:div w:id="1451972836">
      <w:bodyDiv w:val="1"/>
      <w:marLeft w:val="0"/>
      <w:marRight w:val="0"/>
      <w:marTop w:val="0"/>
      <w:marBottom w:val="0"/>
      <w:divBdr>
        <w:top w:val="none" w:sz="0" w:space="0" w:color="auto"/>
        <w:left w:val="none" w:sz="0" w:space="0" w:color="auto"/>
        <w:bottom w:val="none" w:sz="0" w:space="0" w:color="auto"/>
        <w:right w:val="none" w:sz="0" w:space="0" w:color="auto"/>
      </w:divBdr>
    </w:div>
    <w:div w:id="1454863503">
      <w:bodyDiv w:val="1"/>
      <w:marLeft w:val="0"/>
      <w:marRight w:val="0"/>
      <w:marTop w:val="0"/>
      <w:marBottom w:val="0"/>
      <w:divBdr>
        <w:top w:val="none" w:sz="0" w:space="0" w:color="auto"/>
        <w:left w:val="none" w:sz="0" w:space="0" w:color="auto"/>
        <w:bottom w:val="none" w:sz="0" w:space="0" w:color="auto"/>
        <w:right w:val="none" w:sz="0" w:space="0" w:color="auto"/>
      </w:divBdr>
    </w:div>
    <w:div w:id="1455247104">
      <w:bodyDiv w:val="1"/>
      <w:marLeft w:val="0"/>
      <w:marRight w:val="0"/>
      <w:marTop w:val="0"/>
      <w:marBottom w:val="0"/>
      <w:divBdr>
        <w:top w:val="none" w:sz="0" w:space="0" w:color="auto"/>
        <w:left w:val="none" w:sz="0" w:space="0" w:color="auto"/>
        <w:bottom w:val="none" w:sz="0" w:space="0" w:color="auto"/>
        <w:right w:val="none" w:sz="0" w:space="0" w:color="auto"/>
      </w:divBdr>
    </w:div>
    <w:div w:id="1457944223">
      <w:bodyDiv w:val="1"/>
      <w:marLeft w:val="0"/>
      <w:marRight w:val="0"/>
      <w:marTop w:val="0"/>
      <w:marBottom w:val="0"/>
      <w:divBdr>
        <w:top w:val="none" w:sz="0" w:space="0" w:color="auto"/>
        <w:left w:val="none" w:sz="0" w:space="0" w:color="auto"/>
        <w:bottom w:val="none" w:sz="0" w:space="0" w:color="auto"/>
        <w:right w:val="none" w:sz="0" w:space="0" w:color="auto"/>
      </w:divBdr>
    </w:div>
    <w:div w:id="1460799137">
      <w:bodyDiv w:val="1"/>
      <w:marLeft w:val="0"/>
      <w:marRight w:val="0"/>
      <w:marTop w:val="0"/>
      <w:marBottom w:val="0"/>
      <w:divBdr>
        <w:top w:val="none" w:sz="0" w:space="0" w:color="auto"/>
        <w:left w:val="none" w:sz="0" w:space="0" w:color="auto"/>
        <w:bottom w:val="none" w:sz="0" w:space="0" w:color="auto"/>
        <w:right w:val="none" w:sz="0" w:space="0" w:color="auto"/>
      </w:divBdr>
    </w:div>
    <w:div w:id="1462766294">
      <w:bodyDiv w:val="1"/>
      <w:marLeft w:val="0"/>
      <w:marRight w:val="0"/>
      <w:marTop w:val="0"/>
      <w:marBottom w:val="0"/>
      <w:divBdr>
        <w:top w:val="none" w:sz="0" w:space="0" w:color="auto"/>
        <w:left w:val="none" w:sz="0" w:space="0" w:color="auto"/>
        <w:bottom w:val="none" w:sz="0" w:space="0" w:color="auto"/>
        <w:right w:val="none" w:sz="0" w:space="0" w:color="auto"/>
      </w:divBdr>
    </w:div>
    <w:div w:id="1464032710">
      <w:bodyDiv w:val="1"/>
      <w:marLeft w:val="0"/>
      <w:marRight w:val="0"/>
      <w:marTop w:val="0"/>
      <w:marBottom w:val="0"/>
      <w:divBdr>
        <w:top w:val="none" w:sz="0" w:space="0" w:color="auto"/>
        <w:left w:val="none" w:sz="0" w:space="0" w:color="auto"/>
        <w:bottom w:val="none" w:sz="0" w:space="0" w:color="auto"/>
        <w:right w:val="none" w:sz="0" w:space="0" w:color="auto"/>
      </w:divBdr>
    </w:div>
    <w:div w:id="1465126101">
      <w:bodyDiv w:val="1"/>
      <w:marLeft w:val="0"/>
      <w:marRight w:val="0"/>
      <w:marTop w:val="0"/>
      <w:marBottom w:val="0"/>
      <w:divBdr>
        <w:top w:val="none" w:sz="0" w:space="0" w:color="auto"/>
        <w:left w:val="none" w:sz="0" w:space="0" w:color="auto"/>
        <w:bottom w:val="none" w:sz="0" w:space="0" w:color="auto"/>
        <w:right w:val="none" w:sz="0" w:space="0" w:color="auto"/>
      </w:divBdr>
    </w:div>
    <w:div w:id="1468473411">
      <w:bodyDiv w:val="1"/>
      <w:marLeft w:val="0"/>
      <w:marRight w:val="0"/>
      <w:marTop w:val="0"/>
      <w:marBottom w:val="0"/>
      <w:divBdr>
        <w:top w:val="none" w:sz="0" w:space="0" w:color="auto"/>
        <w:left w:val="none" w:sz="0" w:space="0" w:color="auto"/>
        <w:bottom w:val="none" w:sz="0" w:space="0" w:color="auto"/>
        <w:right w:val="none" w:sz="0" w:space="0" w:color="auto"/>
      </w:divBdr>
    </w:div>
    <w:div w:id="1468745009">
      <w:bodyDiv w:val="1"/>
      <w:marLeft w:val="0"/>
      <w:marRight w:val="0"/>
      <w:marTop w:val="0"/>
      <w:marBottom w:val="0"/>
      <w:divBdr>
        <w:top w:val="none" w:sz="0" w:space="0" w:color="auto"/>
        <w:left w:val="none" w:sz="0" w:space="0" w:color="auto"/>
        <w:bottom w:val="none" w:sz="0" w:space="0" w:color="auto"/>
        <w:right w:val="none" w:sz="0" w:space="0" w:color="auto"/>
      </w:divBdr>
    </w:div>
    <w:div w:id="1473207612">
      <w:bodyDiv w:val="1"/>
      <w:marLeft w:val="0"/>
      <w:marRight w:val="0"/>
      <w:marTop w:val="0"/>
      <w:marBottom w:val="0"/>
      <w:divBdr>
        <w:top w:val="none" w:sz="0" w:space="0" w:color="auto"/>
        <w:left w:val="none" w:sz="0" w:space="0" w:color="auto"/>
        <w:bottom w:val="none" w:sz="0" w:space="0" w:color="auto"/>
        <w:right w:val="none" w:sz="0" w:space="0" w:color="auto"/>
      </w:divBdr>
    </w:div>
    <w:div w:id="1476802078">
      <w:bodyDiv w:val="1"/>
      <w:marLeft w:val="0"/>
      <w:marRight w:val="0"/>
      <w:marTop w:val="0"/>
      <w:marBottom w:val="0"/>
      <w:divBdr>
        <w:top w:val="none" w:sz="0" w:space="0" w:color="auto"/>
        <w:left w:val="none" w:sz="0" w:space="0" w:color="auto"/>
        <w:bottom w:val="none" w:sz="0" w:space="0" w:color="auto"/>
        <w:right w:val="none" w:sz="0" w:space="0" w:color="auto"/>
      </w:divBdr>
    </w:div>
    <w:div w:id="1481923800">
      <w:bodyDiv w:val="1"/>
      <w:marLeft w:val="0"/>
      <w:marRight w:val="0"/>
      <w:marTop w:val="0"/>
      <w:marBottom w:val="0"/>
      <w:divBdr>
        <w:top w:val="none" w:sz="0" w:space="0" w:color="auto"/>
        <w:left w:val="none" w:sz="0" w:space="0" w:color="auto"/>
        <w:bottom w:val="none" w:sz="0" w:space="0" w:color="auto"/>
        <w:right w:val="none" w:sz="0" w:space="0" w:color="auto"/>
      </w:divBdr>
    </w:div>
    <w:div w:id="1482456797">
      <w:bodyDiv w:val="1"/>
      <w:marLeft w:val="0"/>
      <w:marRight w:val="0"/>
      <w:marTop w:val="0"/>
      <w:marBottom w:val="0"/>
      <w:divBdr>
        <w:top w:val="none" w:sz="0" w:space="0" w:color="auto"/>
        <w:left w:val="none" w:sz="0" w:space="0" w:color="auto"/>
        <w:bottom w:val="none" w:sz="0" w:space="0" w:color="auto"/>
        <w:right w:val="none" w:sz="0" w:space="0" w:color="auto"/>
      </w:divBdr>
    </w:div>
    <w:div w:id="1486629970">
      <w:bodyDiv w:val="1"/>
      <w:marLeft w:val="0"/>
      <w:marRight w:val="0"/>
      <w:marTop w:val="0"/>
      <w:marBottom w:val="0"/>
      <w:divBdr>
        <w:top w:val="none" w:sz="0" w:space="0" w:color="auto"/>
        <w:left w:val="none" w:sz="0" w:space="0" w:color="auto"/>
        <w:bottom w:val="none" w:sz="0" w:space="0" w:color="auto"/>
        <w:right w:val="none" w:sz="0" w:space="0" w:color="auto"/>
      </w:divBdr>
    </w:div>
    <w:div w:id="1488009858">
      <w:bodyDiv w:val="1"/>
      <w:marLeft w:val="0"/>
      <w:marRight w:val="0"/>
      <w:marTop w:val="0"/>
      <w:marBottom w:val="0"/>
      <w:divBdr>
        <w:top w:val="none" w:sz="0" w:space="0" w:color="auto"/>
        <w:left w:val="none" w:sz="0" w:space="0" w:color="auto"/>
        <w:bottom w:val="none" w:sz="0" w:space="0" w:color="auto"/>
        <w:right w:val="none" w:sz="0" w:space="0" w:color="auto"/>
      </w:divBdr>
    </w:div>
    <w:div w:id="1488476633">
      <w:bodyDiv w:val="1"/>
      <w:marLeft w:val="0"/>
      <w:marRight w:val="0"/>
      <w:marTop w:val="0"/>
      <w:marBottom w:val="0"/>
      <w:divBdr>
        <w:top w:val="none" w:sz="0" w:space="0" w:color="auto"/>
        <w:left w:val="none" w:sz="0" w:space="0" w:color="auto"/>
        <w:bottom w:val="none" w:sz="0" w:space="0" w:color="auto"/>
        <w:right w:val="none" w:sz="0" w:space="0" w:color="auto"/>
      </w:divBdr>
    </w:div>
    <w:div w:id="1488588100">
      <w:bodyDiv w:val="1"/>
      <w:marLeft w:val="0"/>
      <w:marRight w:val="0"/>
      <w:marTop w:val="0"/>
      <w:marBottom w:val="0"/>
      <w:divBdr>
        <w:top w:val="none" w:sz="0" w:space="0" w:color="auto"/>
        <w:left w:val="none" w:sz="0" w:space="0" w:color="auto"/>
        <w:bottom w:val="none" w:sz="0" w:space="0" w:color="auto"/>
        <w:right w:val="none" w:sz="0" w:space="0" w:color="auto"/>
      </w:divBdr>
    </w:div>
    <w:div w:id="1489443424">
      <w:bodyDiv w:val="1"/>
      <w:marLeft w:val="0"/>
      <w:marRight w:val="0"/>
      <w:marTop w:val="0"/>
      <w:marBottom w:val="0"/>
      <w:divBdr>
        <w:top w:val="none" w:sz="0" w:space="0" w:color="auto"/>
        <w:left w:val="none" w:sz="0" w:space="0" w:color="auto"/>
        <w:bottom w:val="none" w:sz="0" w:space="0" w:color="auto"/>
        <w:right w:val="none" w:sz="0" w:space="0" w:color="auto"/>
      </w:divBdr>
    </w:div>
    <w:div w:id="1492676317">
      <w:bodyDiv w:val="1"/>
      <w:marLeft w:val="0"/>
      <w:marRight w:val="0"/>
      <w:marTop w:val="0"/>
      <w:marBottom w:val="0"/>
      <w:divBdr>
        <w:top w:val="none" w:sz="0" w:space="0" w:color="auto"/>
        <w:left w:val="none" w:sz="0" w:space="0" w:color="auto"/>
        <w:bottom w:val="none" w:sz="0" w:space="0" w:color="auto"/>
        <w:right w:val="none" w:sz="0" w:space="0" w:color="auto"/>
      </w:divBdr>
    </w:div>
    <w:div w:id="1493453267">
      <w:bodyDiv w:val="1"/>
      <w:marLeft w:val="0"/>
      <w:marRight w:val="0"/>
      <w:marTop w:val="0"/>
      <w:marBottom w:val="0"/>
      <w:divBdr>
        <w:top w:val="none" w:sz="0" w:space="0" w:color="auto"/>
        <w:left w:val="none" w:sz="0" w:space="0" w:color="auto"/>
        <w:bottom w:val="none" w:sz="0" w:space="0" w:color="auto"/>
        <w:right w:val="none" w:sz="0" w:space="0" w:color="auto"/>
      </w:divBdr>
    </w:div>
    <w:div w:id="1493570715">
      <w:bodyDiv w:val="1"/>
      <w:marLeft w:val="0"/>
      <w:marRight w:val="0"/>
      <w:marTop w:val="0"/>
      <w:marBottom w:val="0"/>
      <w:divBdr>
        <w:top w:val="none" w:sz="0" w:space="0" w:color="auto"/>
        <w:left w:val="none" w:sz="0" w:space="0" w:color="auto"/>
        <w:bottom w:val="none" w:sz="0" w:space="0" w:color="auto"/>
        <w:right w:val="none" w:sz="0" w:space="0" w:color="auto"/>
      </w:divBdr>
    </w:div>
    <w:div w:id="1494296649">
      <w:bodyDiv w:val="1"/>
      <w:marLeft w:val="0"/>
      <w:marRight w:val="0"/>
      <w:marTop w:val="0"/>
      <w:marBottom w:val="0"/>
      <w:divBdr>
        <w:top w:val="none" w:sz="0" w:space="0" w:color="auto"/>
        <w:left w:val="none" w:sz="0" w:space="0" w:color="auto"/>
        <w:bottom w:val="none" w:sz="0" w:space="0" w:color="auto"/>
        <w:right w:val="none" w:sz="0" w:space="0" w:color="auto"/>
      </w:divBdr>
    </w:div>
    <w:div w:id="1495023675">
      <w:bodyDiv w:val="1"/>
      <w:marLeft w:val="0"/>
      <w:marRight w:val="0"/>
      <w:marTop w:val="0"/>
      <w:marBottom w:val="0"/>
      <w:divBdr>
        <w:top w:val="none" w:sz="0" w:space="0" w:color="auto"/>
        <w:left w:val="none" w:sz="0" w:space="0" w:color="auto"/>
        <w:bottom w:val="none" w:sz="0" w:space="0" w:color="auto"/>
        <w:right w:val="none" w:sz="0" w:space="0" w:color="auto"/>
      </w:divBdr>
    </w:div>
    <w:div w:id="1495148862">
      <w:bodyDiv w:val="1"/>
      <w:marLeft w:val="0"/>
      <w:marRight w:val="0"/>
      <w:marTop w:val="0"/>
      <w:marBottom w:val="0"/>
      <w:divBdr>
        <w:top w:val="none" w:sz="0" w:space="0" w:color="auto"/>
        <w:left w:val="none" w:sz="0" w:space="0" w:color="auto"/>
        <w:bottom w:val="none" w:sz="0" w:space="0" w:color="auto"/>
        <w:right w:val="none" w:sz="0" w:space="0" w:color="auto"/>
      </w:divBdr>
    </w:div>
    <w:div w:id="1495685969">
      <w:bodyDiv w:val="1"/>
      <w:marLeft w:val="0"/>
      <w:marRight w:val="0"/>
      <w:marTop w:val="0"/>
      <w:marBottom w:val="0"/>
      <w:divBdr>
        <w:top w:val="none" w:sz="0" w:space="0" w:color="auto"/>
        <w:left w:val="none" w:sz="0" w:space="0" w:color="auto"/>
        <w:bottom w:val="none" w:sz="0" w:space="0" w:color="auto"/>
        <w:right w:val="none" w:sz="0" w:space="0" w:color="auto"/>
      </w:divBdr>
    </w:div>
    <w:div w:id="1497190337">
      <w:bodyDiv w:val="1"/>
      <w:marLeft w:val="0"/>
      <w:marRight w:val="0"/>
      <w:marTop w:val="0"/>
      <w:marBottom w:val="0"/>
      <w:divBdr>
        <w:top w:val="none" w:sz="0" w:space="0" w:color="auto"/>
        <w:left w:val="none" w:sz="0" w:space="0" w:color="auto"/>
        <w:bottom w:val="none" w:sz="0" w:space="0" w:color="auto"/>
        <w:right w:val="none" w:sz="0" w:space="0" w:color="auto"/>
      </w:divBdr>
    </w:div>
    <w:div w:id="1499925827">
      <w:bodyDiv w:val="1"/>
      <w:marLeft w:val="0"/>
      <w:marRight w:val="0"/>
      <w:marTop w:val="0"/>
      <w:marBottom w:val="0"/>
      <w:divBdr>
        <w:top w:val="none" w:sz="0" w:space="0" w:color="auto"/>
        <w:left w:val="none" w:sz="0" w:space="0" w:color="auto"/>
        <w:bottom w:val="none" w:sz="0" w:space="0" w:color="auto"/>
        <w:right w:val="none" w:sz="0" w:space="0" w:color="auto"/>
      </w:divBdr>
    </w:div>
    <w:div w:id="1501460000">
      <w:bodyDiv w:val="1"/>
      <w:marLeft w:val="0"/>
      <w:marRight w:val="0"/>
      <w:marTop w:val="0"/>
      <w:marBottom w:val="0"/>
      <w:divBdr>
        <w:top w:val="none" w:sz="0" w:space="0" w:color="auto"/>
        <w:left w:val="none" w:sz="0" w:space="0" w:color="auto"/>
        <w:bottom w:val="none" w:sz="0" w:space="0" w:color="auto"/>
        <w:right w:val="none" w:sz="0" w:space="0" w:color="auto"/>
      </w:divBdr>
    </w:div>
    <w:div w:id="1503862191">
      <w:bodyDiv w:val="1"/>
      <w:marLeft w:val="0"/>
      <w:marRight w:val="0"/>
      <w:marTop w:val="0"/>
      <w:marBottom w:val="0"/>
      <w:divBdr>
        <w:top w:val="none" w:sz="0" w:space="0" w:color="auto"/>
        <w:left w:val="none" w:sz="0" w:space="0" w:color="auto"/>
        <w:bottom w:val="none" w:sz="0" w:space="0" w:color="auto"/>
        <w:right w:val="none" w:sz="0" w:space="0" w:color="auto"/>
      </w:divBdr>
    </w:div>
    <w:div w:id="1504196989">
      <w:bodyDiv w:val="1"/>
      <w:marLeft w:val="0"/>
      <w:marRight w:val="0"/>
      <w:marTop w:val="0"/>
      <w:marBottom w:val="0"/>
      <w:divBdr>
        <w:top w:val="none" w:sz="0" w:space="0" w:color="auto"/>
        <w:left w:val="none" w:sz="0" w:space="0" w:color="auto"/>
        <w:bottom w:val="none" w:sz="0" w:space="0" w:color="auto"/>
        <w:right w:val="none" w:sz="0" w:space="0" w:color="auto"/>
      </w:divBdr>
    </w:div>
    <w:div w:id="1504396313">
      <w:bodyDiv w:val="1"/>
      <w:marLeft w:val="0"/>
      <w:marRight w:val="0"/>
      <w:marTop w:val="0"/>
      <w:marBottom w:val="0"/>
      <w:divBdr>
        <w:top w:val="none" w:sz="0" w:space="0" w:color="auto"/>
        <w:left w:val="none" w:sz="0" w:space="0" w:color="auto"/>
        <w:bottom w:val="none" w:sz="0" w:space="0" w:color="auto"/>
        <w:right w:val="none" w:sz="0" w:space="0" w:color="auto"/>
      </w:divBdr>
    </w:div>
    <w:div w:id="1505559395">
      <w:bodyDiv w:val="1"/>
      <w:marLeft w:val="0"/>
      <w:marRight w:val="0"/>
      <w:marTop w:val="0"/>
      <w:marBottom w:val="0"/>
      <w:divBdr>
        <w:top w:val="none" w:sz="0" w:space="0" w:color="auto"/>
        <w:left w:val="none" w:sz="0" w:space="0" w:color="auto"/>
        <w:bottom w:val="none" w:sz="0" w:space="0" w:color="auto"/>
        <w:right w:val="none" w:sz="0" w:space="0" w:color="auto"/>
      </w:divBdr>
    </w:div>
    <w:div w:id="1506246215">
      <w:bodyDiv w:val="1"/>
      <w:marLeft w:val="0"/>
      <w:marRight w:val="0"/>
      <w:marTop w:val="0"/>
      <w:marBottom w:val="0"/>
      <w:divBdr>
        <w:top w:val="none" w:sz="0" w:space="0" w:color="auto"/>
        <w:left w:val="none" w:sz="0" w:space="0" w:color="auto"/>
        <w:bottom w:val="none" w:sz="0" w:space="0" w:color="auto"/>
        <w:right w:val="none" w:sz="0" w:space="0" w:color="auto"/>
      </w:divBdr>
    </w:div>
    <w:div w:id="1507011714">
      <w:bodyDiv w:val="1"/>
      <w:marLeft w:val="0"/>
      <w:marRight w:val="0"/>
      <w:marTop w:val="0"/>
      <w:marBottom w:val="0"/>
      <w:divBdr>
        <w:top w:val="none" w:sz="0" w:space="0" w:color="auto"/>
        <w:left w:val="none" w:sz="0" w:space="0" w:color="auto"/>
        <w:bottom w:val="none" w:sz="0" w:space="0" w:color="auto"/>
        <w:right w:val="none" w:sz="0" w:space="0" w:color="auto"/>
      </w:divBdr>
    </w:div>
    <w:div w:id="1509254565">
      <w:bodyDiv w:val="1"/>
      <w:marLeft w:val="0"/>
      <w:marRight w:val="0"/>
      <w:marTop w:val="0"/>
      <w:marBottom w:val="0"/>
      <w:divBdr>
        <w:top w:val="none" w:sz="0" w:space="0" w:color="auto"/>
        <w:left w:val="none" w:sz="0" w:space="0" w:color="auto"/>
        <w:bottom w:val="none" w:sz="0" w:space="0" w:color="auto"/>
        <w:right w:val="none" w:sz="0" w:space="0" w:color="auto"/>
      </w:divBdr>
    </w:div>
    <w:div w:id="1514303770">
      <w:bodyDiv w:val="1"/>
      <w:marLeft w:val="0"/>
      <w:marRight w:val="0"/>
      <w:marTop w:val="0"/>
      <w:marBottom w:val="0"/>
      <w:divBdr>
        <w:top w:val="none" w:sz="0" w:space="0" w:color="auto"/>
        <w:left w:val="none" w:sz="0" w:space="0" w:color="auto"/>
        <w:bottom w:val="none" w:sz="0" w:space="0" w:color="auto"/>
        <w:right w:val="none" w:sz="0" w:space="0" w:color="auto"/>
      </w:divBdr>
    </w:div>
    <w:div w:id="1517815305">
      <w:bodyDiv w:val="1"/>
      <w:marLeft w:val="0"/>
      <w:marRight w:val="0"/>
      <w:marTop w:val="0"/>
      <w:marBottom w:val="0"/>
      <w:divBdr>
        <w:top w:val="none" w:sz="0" w:space="0" w:color="auto"/>
        <w:left w:val="none" w:sz="0" w:space="0" w:color="auto"/>
        <w:bottom w:val="none" w:sz="0" w:space="0" w:color="auto"/>
        <w:right w:val="none" w:sz="0" w:space="0" w:color="auto"/>
      </w:divBdr>
    </w:div>
    <w:div w:id="1517965758">
      <w:bodyDiv w:val="1"/>
      <w:marLeft w:val="0"/>
      <w:marRight w:val="0"/>
      <w:marTop w:val="0"/>
      <w:marBottom w:val="0"/>
      <w:divBdr>
        <w:top w:val="none" w:sz="0" w:space="0" w:color="auto"/>
        <w:left w:val="none" w:sz="0" w:space="0" w:color="auto"/>
        <w:bottom w:val="none" w:sz="0" w:space="0" w:color="auto"/>
        <w:right w:val="none" w:sz="0" w:space="0" w:color="auto"/>
      </w:divBdr>
    </w:div>
    <w:div w:id="1518615059">
      <w:bodyDiv w:val="1"/>
      <w:marLeft w:val="0"/>
      <w:marRight w:val="0"/>
      <w:marTop w:val="0"/>
      <w:marBottom w:val="0"/>
      <w:divBdr>
        <w:top w:val="none" w:sz="0" w:space="0" w:color="auto"/>
        <w:left w:val="none" w:sz="0" w:space="0" w:color="auto"/>
        <w:bottom w:val="none" w:sz="0" w:space="0" w:color="auto"/>
        <w:right w:val="none" w:sz="0" w:space="0" w:color="auto"/>
      </w:divBdr>
    </w:div>
    <w:div w:id="1518928247">
      <w:bodyDiv w:val="1"/>
      <w:marLeft w:val="0"/>
      <w:marRight w:val="0"/>
      <w:marTop w:val="0"/>
      <w:marBottom w:val="0"/>
      <w:divBdr>
        <w:top w:val="none" w:sz="0" w:space="0" w:color="auto"/>
        <w:left w:val="none" w:sz="0" w:space="0" w:color="auto"/>
        <w:bottom w:val="none" w:sz="0" w:space="0" w:color="auto"/>
        <w:right w:val="none" w:sz="0" w:space="0" w:color="auto"/>
      </w:divBdr>
    </w:div>
    <w:div w:id="1520241330">
      <w:bodyDiv w:val="1"/>
      <w:marLeft w:val="0"/>
      <w:marRight w:val="0"/>
      <w:marTop w:val="0"/>
      <w:marBottom w:val="0"/>
      <w:divBdr>
        <w:top w:val="none" w:sz="0" w:space="0" w:color="auto"/>
        <w:left w:val="none" w:sz="0" w:space="0" w:color="auto"/>
        <w:bottom w:val="none" w:sz="0" w:space="0" w:color="auto"/>
        <w:right w:val="none" w:sz="0" w:space="0" w:color="auto"/>
      </w:divBdr>
    </w:div>
    <w:div w:id="1521746749">
      <w:bodyDiv w:val="1"/>
      <w:marLeft w:val="0"/>
      <w:marRight w:val="0"/>
      <w:marTop w:val="0"/>
      <w:marBottom w:val="0"/>
      <w:divBdr>
        <w:top w:val="none" w:sz="0" w:space="0" w:color="auto"/>
        <w:left w:val="none" w:sz="0" w:space="0" w:color="auto"/>
        <w:bottom w:val="none" w:sz="0" w:space="0" w:color="auto"/>
        <w:right w:val="none" w:sz="0" w:space="0" w:color="auto"/>
      </w:divBdr>
    </w:div>
    <w:div w:id="1525553073">
      <w:bodyDiv w:val="1"/>
      <w:marLeft w:val="0"/>
      <w:marRight w:val="0"/>
      <w:marTop w:val="0"/>
      <w:marBottom w:val="0"/>
      <w:divBdr>
        <w:top w:val="none" w:sz="0" w:space="0" w:color="auto"/>
        <w:left w:val="none" w:sz="0" w:space="0" w:color="auto"/>
        <w:bottom w:val="none" w:sz="0" w:space="0" w:color="auto"/>
        <w:right w:val="none" w:sz="0" w:space="0" w:color="auto"/>
      </w:divBdr>
    </w:div>
    <w:div w:id="1526017316">
      <w:bodyDiv w:val="1"/>
      <w:marLeft w:val="0"/>
      <w:marRight w:val="0"/>
      <w:marTop w:val="0"/>
      <w:marBottom w:val="0"/>
      <w:divBdr>
        <w:top w:val="none" w:sz="0" w:space="0" w:color="auto"/>
        <w:left w:val="none" w:sz="0" w:space="0" w:color="auto"/>
        <w:bottom w:val="none" w:sz="0" w:space="0" w:color="auto"/>
        <w:right w:val="none" w:sz="0" w:space="0" w:color="auto"/>
      </w:divBdr>
    </w:div>
    <w:div w:id="1530214339">
      <w:bodyDiv w:val="1"/>
      <w:marLeft w:val="0"/>
      <w:marRight w:val="0"/>
      <w:marTop w:val="0"/>
      <w:marBottom w:val="0"/>
      <w:divBdr>
        <w:top w:val="none" w:sz="0" w:space="0" w:color="auto"/>
        <w:left w:val="none" w:sz="0" w:space="0" w:color="auto"/>
        <w:bottom w:val="none" w:sz="0" w:space="0" w:color="auto"/>
        <w:right w:val="none" w:sz="0" w:space="0" w:color="auto"/>
      </w:divBdr>
    </w:div>
    <w:div w:id="1532376629">
      <w:bodyDiv w:val="1"/>
      <w:marLeft w:val="0"/>
      <w:marRight w:val="0"/>
      <w:marTop w:val="0"/>
      <w:marBottom w:val="0"/>
      <w:divBdr>
        <w:top w:val="none" w:sz="0" w:space="0" w:color="auto"/>
        <w:left w:val="none" w:sz="0" w:space="0" w:color="auto"/>
        <w:bottom w:val="none" w:sz="0" w:space="0" w:color="auto"/>
        <w:right w:val="none" w:sz="0" w:space="0" w:color="auto"/>
      </w:divBdr>
    </w:div>
    <w:div w:id="1533226149">
      <w:bodyDiv w:val="1"/>
      <w:marLeft w:val="0"/>
      <w:marRight w:val="0"/>
      <w:marTop w:val="0"/>
      <w:marBottom w:val="0"/>
      <w:divBdr>
        <w:top w:val="none" w:sz="0" w:space="0" w:color="auto"/>
        <w:left w:val="none" w:sz="0" w:space="0" w:color="auto"/>
        <w:bottom w:val="none" w:sz="0" w:space="0" w:color="auto"/>
        <w:right w:val="none" w:sz="0" w:space="0" w:color="auto"/>
      </w:divBdr>
    </w:div>
    <w:div w:id="1533345955">
      <w:bodyDiv w:val="1"/>
      <w:marLeft w:val="0"/>
      <w:marRight w:val="0"/>
      <w:marTop w:val="0"/>
      <w:marBottom w:val="0"/>
      <w:divBdr>
        <w:top w:val="none" w:sz="0" w:space="0" w:color="auto"/>
        <w:left w:val="none" w:sz="0" w:space="0" w:color="auto"/>
        <w:bottom w:val="none" w:sz="0" w:space="0" w:color="auto"/>
        <w:right w:val="none" w:sz="0" w:space="0" w:color="auto"/>
      </w:divBdr>
    </w:div>
    <w:div w:id="1537161824">
      <w:bodyDiv w:val="1"/>
      <w:marLeft w:val="0"/>
      <w:marRight w:val="0"/>
      <w:marTop w:val="0"/>
      <w:marBottom w:val="0"/>
      <w:divBdr>
        <w:top w:val="none" w:sz="0" w:space="0" w:color="auto"/>
        <w:left w:val="none" w:sz="0" w:space="0" w:color="auto"/>
        <w:bottom w:val="none" w:sz="0" w:space="0" w:color="auto"/>
        <w:right w:val="none" w:sz="0" w:space="0" w:color="auto"/>
      </w:divBdr>
    </w:div>
    <w:div w:id="1537695495">
      <w:bodyDiv w:val="1"/>
      <w:marLeft w:val="0"/>
      <w:marRight w:val="0"/>
      <w:marTop w:val="0"/>
      <w:marBottom w:val="0"/>
      <w:divBdr>
        <w:top w:val="none" w:sz="0" w:space="0" w:color="auto"/>
        <w:left w:val="none" w:sz="0" w:space="0" w:color="auto"/>
        <w:bottom w:val="none" w:sz="0" w:space="0" w:color="auto"/>
        <w:right w:val="none" w:sz="0" w:space="0" w:color="auto"/>
      </w:divBdr>
    </w:div>
    <w:div w:id="1538347711">
      <w:bodyDiv w:val="1"/>
      <w:marLeft w:val="0"/>
      <w:marRight w:val="0"/>
      <w:marTop w:val="0"/>
      <w:marBottom w:val="0"/>
      <w:divBdr>
        <w:top w:val="none" w:sz="0" w:space="0" w:color="auto"/>
        <w:left w:val="none" w:sz="0" w:space="0" w:color="auto"/>
        <w:bottom w:val="none" w:sz="0" w:space="0" w:color="auto"/>
        <w:right w:val="none" w:sz="0" w:space="0" w:color="auto"/>
      </w:divBdr>
    </w:div>
    <w:div w:id="1541281218">
      <w:bodyDiv w:val="1"/>
      <w:marLeft w:val="0"/>
      <w:marRight w:val="0"/>
      <w:marTop w:val="0"/>
      <w:marBottom w:val="0"/>
      <w:divBdr>
        <w:top w:val="none" w:sz="0" w:space="0" w:color="auto"/>
        <w:left w:val="none" w:sz="0" w:space="0" w:color="auto"/>
        <w:bottom w:val="none" w:sz="0" w:space="0" w:color="auto"/>
        <w:right w:val="none" w:sz="0" w:space="0" w:color="auto"/>
      </w:divBdr>
    </w:div>
    <w:div w:id="1541363236">
      <w:bodyDiv w:val="1"/>
      <w:marLeft w:val="0"/>
      <w:marRight w:val="0"/>
      <w:marTop w:val="0"/>
      <w:marBottom w:val="0"/>
      <w:divBdr>
        <w:top w:val="none" w:sz="0" w:space="0" w:color="auto"/>
        <w:left w:val="none" w:sz="0" w:space="0" w:color="auto"/>
        <w:bottom w:val="none" w:sz="0" w:space="0" w:color="auto"/>
        <w:right w:val="none" w:sz="0" w:space="0" w:color="auto"/>
      </w:divBdr>
    </w:div>
    <w:div w:id="1542204684">
      <w:bodyDiv w:val="1"/>
      <w:marLeft w:val="0"/>
      <w:marRight w:val="0"/>
      <w:marTop w:val="0"/>
      <w:marBottom w:val="0"/>
      <w:divBdr>
        <w:top w:val="none" w:sz="0" w:space="0" w:color="auto"/>
        <w:left w:val="none" w:sz="0" w:space="0" w:color="auto"/>
        <w:bottom w:val="none" w:sz="0" w:space="0" w:color="auto"/>
        <w:right w:val="none" w:sz="0" w:space="0" w:color="auto"/>
      </w:divBdr>
    </w:div>
    <w:div w:id="1542212006">
      <w:bodyDiv w:val="1"/>
      <w:marLeft w:val="0"/>
      <w:marRight w:val="0"/>
      <w:marTop w:val="0"/>
      <w:marBottom w:val="0"/>
      <w:divBdr>
        <w:top w:val="none" w:sz="0" w:space="0" w:color="auto"/>
        <w:left w:val="none" w:sz="0" w:space="0" w:color="auto"/>
        <w:bottom w:val="none" w:sz="0" w:space="0" w:color="auto"/>
        <w:right w:val="none" w:sz="0" w:space="0" w:color="auto"/>
      </w:divBdr>
    </w:div>
    <w:div w:id="1543403277">
      <w:bodyDiv w:val="1"/>
      <w:marLeft w:val="0"/>
      <w:marRight w:val="0"/>
      <w:marTop w:val="0"/>
      <w:marBottom w:val="0"/>
      <w:divBdr>
        <w:top w:val="none" w:sz="0" w:space="0" w:color="auto"/>
        <w:left w:val="none" w:sz="0" w:space="0" w:color="auto"/>
        <w:bottom w:val="none" w:sz="0" w:space="0" w:color="auto"/>
        <w:right w:val="none" w:sz="0" w:space="0" w:color="auto"/>
      </w:divBdr>
    </w:div>
    <w:div w:id="1546412261">
      <w:bodyDiv w:val="1"/>
      <w:marLeft w:val="0"/>
      <w:marRight w:val="0"/>
      <w:marTop w:val="0"/>
      <w:marBottom w:val="0"/>
      <w:divBdr>
        <w:top w:val="none" w:sz="0" w:space="0" w:color="auto"/>
        <w:left w:val="none" w:sz="0" w:space="0" w:color="auto"/>
        <w:bottom w:val="none" w:sz="0" w:space="0" w:color="auto"/>
        <w:right w:val="none" w:sz="0" w:space="0" w:color="auto"/>
      </w:divBdr>
    </w:div>
    <w:div w:id="1550069642">
      <w:bodyDiv w:val="1"/>
      <w:marLeft w:val="0"/>
      <w:marRight w:val="0"/>
      <w:marTop w:val="0"/>
      <w:marBottom w:val="0"/>
      <w:divBdr>
        <w:top w:val="none" w:sz="0" w:space="0" w:color="auto"/>
        <w:left w:val="none" w:sz="0" w:space="0" w:color="auto"/>
        <w:bottom w:val="none" w:sz="0" w:space="0" w:color="auto"/>
        <w:right w:val="none" w:sz="0" w:space="0" w:color="auto"/>
      </w:divBdr>
    </w:div>
    <w:div w:id="1553690068">
      <w:bodyDiv w:val="1"/>
      <w:marLeft w:val="0"/>
      <w:marRight w:val="0"/>
      <w:marTop w:val="0"/>
      <w:marBottom w:val="0"/>
      <w:divBdr>
        <w:top w:val="none" w:sz="0" w:space="0" w:color="auto"/>
        <w:left w:val="none" w:sz="0" w:space="0" w:color="auto"/>
        <w:bottom w:val="none" w:sz="0" w:space="0" w:color="auto"/>
        <w:right w:val="none" w:sz="0" w:space="0" w:color="auto"/>
      </w:divBdr>
    </w:div>
    <w:div w:id="1554610771">
      <w:bodyDiv w:val="1"/>
      <w:marLeft w:val="0"/>
      <w:marRight w:val="0"/>
      <w:marTop w:val="0"/>
      <w:marBottom w:val="0"/>
      <w:divBdr>
        <w:top w:val="none" w:sz="0" w:space="0" w:color="auto"/>
        <w:left w:val="none" w:sz="0" w:space="0" w:color="auto"/>
        <w:bottom w:val="none" w:sz="0" w:space="0" w:color="auto"/>
        <w:right w:val="none" w:sz="0" w:space="0" w:color="auto"/>
      </w:divBdr>
    </w:div>
    <w:div w:id="1555585661">
      <w:bodyDiv w:val="1"/>
      <w:marLeft w:val="0"/>
      <w:marRight w:val="0"/>
      <w:marTop w:val="0"/>
      <w:marBottom w:val="0"/>
      <w:divBdr>
        <w:top w:val="none" w:sz="0" w:space="0" w:color="auto"/>
        <w:left w:val="none" w:sz="0" w:space="0" w:color="auto"/>
        <w:bottom w:val="none" w:sz="0" w:space="0" w:color="auto"/>
        <w:right w:val="none" w:sz="0" w:space="0" w:color="auto"/>
      </w:divBdr>
    </w:div>
    <w:div w:id="1556501976">
      <w:bodyDiv w:val="1"/>
      <w:marLeft w:val="0"/>
      <w:marRight w:val="0"/>
      <w:marTop w:val="0"/>
      <w:marBottom w:val="0"/>
      <w:divBdr>
        <w:top w:val="none" w:sz="0" w:space="0" w:color="auto"/>
        <w:left w:val="none" w:sz="0" w:space="0" w:color="auto"/>
        <w:bottom w:val="none" w:sz="0" w:space="0" w:color="auto"/>
        <w:right w:val="none" w:sz="0" w:space="0" w:color="auto"/>
      </w:divBdr>
    </w:div>
    <w:div w:id="1556627854">
      <w:bodyDiv w:val="1"/>
      <w:marLeft w:val="0"/>
      <w:marRight w:val="0"/>
      <w:marTop w:val="0"/>
      <w:marBottom w:val="0"/>
      <w:divBdr>
        <w:top w:val="none" w:sz="0" w:space="0" w:color="auto"/>
        <w:left w:val="none" w:sz="0" w:space="0" w:color="auto"/>
        <w:bottom w:val="none" w:sz="0" w:space="0" w:color="auto"/>
        <w:right w:val="none" w:sz="0" w:space="0" w:color="auto"/>
      </w:divBdr>
    </w:div>
    <w:div w:id="1556888652">
      <w:bodyDiv w:val="1"/>
      <w:marLeft w:val="0"/>
      <w:marRight w:val="0"/>
      <w:marTop w:val="0"/>
      <w:marBottom w:val="0"/>
      <w:divBdr>
        <w:top w:val="none" w:sz="0" w:space="0" w:color="auto"/>
        <w:left w:val="none" w:sz="0" w:space="0" w:color="auto"/>
        <w:bottom w:val="none" w:sz="0" w:space="0" w:color="auto"/>
        <w:right w:val="none" w:sz="0" w:space="0" w:color="auto"/>
      </w:divBdr>
    </w:div>
    <w:div w:id="1557279003">
      <w:bodyDiv w:val="1"/>
      <w:marLeft w:val="0"/>
      <w:marRight w:val="0"/>
      <w:marTop w:val="0"/>
      <w:marBottom w:val="0"/>
      <w:divBdr>
        <w:top w:val="none" w:sz="0" w:space="0" w:color="auto"/>
        <w:left w:val="none" w:sz="0" w:space="0" w:color="auto"/>
        <w:bottom w:val="none" w:sz="0" w:space="0" w:color="auto"/>
        <w:right w:val="none" w:sz="0" w:space="0" w:color="auto"/>
      </w:divBdr>
    </w:div>
    <w:div w:id="1560282162">
      <w:bodyDiv w:val="1"/>
      <w:marLeft w:val="0"/>
      <w:marRight w:val="0"/>
      <w:marTop w:val="0"/>
      <w:marBottom w:val="0"/>
      <w:divBdr>
        <w:top w:val="none" w:sz="0" w:space="0" w:color="auto"/>
        <w:left w:val="none" w:sz="0" w:space="0" w:color="auto"/>
        <w:bottom w:val="none" w:sz="0" w:space="0" w:color="auto"/>
        <w:right w:val="none" w:sz="0" w:space="0" w:color="auto"/>
      </w:divBdr>
    </w:div>
    <w:div w:id="1562475786">
      <w:bodyDiv w:val="1"/>
      <w:marLeft w:val="0"/>
      <w:marRight w:val="0"/>
      <w:marTop w:val="0"/>
      <w:marBottom w:val="0"/>
      <w:divBdr>
        <w:top w:val="none" w:sz="0" w:space="0" w:color="auto"/>
        <w:left w:val="none" w:sz="0" w:space="0" w:color="auto"/>
        <w:bottom w:val="none" w:sz="0" w:space="0" w:color="auto"/>
        <w:right w:val="none" w:sz="0" w:space="0" w:color="auto"/>
      </w:divBdr>
    </w:div>
    <w:div w:id="1562520669">
      <w:bodyDiv w:val="1"/>
      <w:marLeft w:val="0"/>
      <w:marRight w:val="0"/>
      <w:marTop w:val="0"/>
      <w:marBottom w:val="0"/>
      <w:divBdr>
        <w:top w:val="none" w:sz="0" w:space="0" w:color="auto"/>
        <w:left w:val="none" w:sz="0" w:space="0" w:color="auto"/>
        <w:bottom w:val="none" w:sz="0" w:space="0" w:color="auto"/>
        <w:right w:val="none" w:sz="0" w:space="0" w:color="auto"/>
      </w:divBdr>
    </w:div>
    <w:div w:id="1563441823">
      <w:bodyDiv w:val="1"/>
      <w:marLeft w:val="0"/>
      <w:marRight w:val="0"/>
      <w:marTop w:val="0"/>
      <w:marBottom w:val="0"/>
      <w:divBdr>
        <w:top w:val="none" w:sz="0" w:space="0" w:color="auto"/>
        <w:left w:val="none" w:sz="0" w:space="0" w:color="auto"/>
        <w:bottom w:val="none" w:sz="0" w:space="0" w:color="auto"/>
        <w:right w:val="none" w:sz="0" w:space="0" w:color="auto"/>
      </w:divBdr>
    </w:div>
    <w:div w:id="1563633483">
      <w:bodyDiv w:val="1"/>
      <w:marLeft w:val="0"/>
      <w:marRight w:val="0"/>
      <w:marTop w:val="0"/>
      <w:marBottom w:val="0"/>
      <w:divBdr>
        <w:top w:val="none" w:sz="0" w:space="0" w:color="auto"/>
        <w:left w:val="none" w:sz="0" w:space="0" w:color="auto"/>
        <w:bottom w:val="none" w:sz="0" w:space="0" w:color="auto"/>
        <w:right w:val="none" w:sz="0" w:space="0" w:color="auto"/>
      </w:divBdr>
    </w:div>
    <w:div w:id="1567104609">
      <w:bodyDiv w:val="1"/>
      <w:marLeft w:val="0"/>
      <w:marRight w:val="0"/>
      <w:marTop w:val="0"/>
      <w:marBottom w:val="0"/>
      <w:divBdr>
        <w:top w:val="none" w:sz="0" w:space="0" w:color="auto"/>
        <w:left w:val="none" w:sz="0" w:space="0" w:color="auto"/>
        <w:bottom w:val="none" w:sz="0" w:space="0" w:color="auto"/>
        <w:right w:val="none" w:sz="0" w:space="0" w:color="auto"/>
      </w:divBdr>
    </w:div>
    <w:div w:id="1569531334">
      <w:bodyDiv w:val="1"/>
      <w:marLeft w:val="0"/>
      <w:marRight w:val="0"/>
      <w:marTop w:val="0"/>
      <w:marBottom w:val="0"/>
      <w:divBdr>
        <w:top w:val="none" w:sz="0" w:space="0" w:color="auto"/>
        <w:left w:val="none" w:sz="0" w:space="0" w:color="auto"/>
        <w:bottom w:val="none" w:sz="0" w:space="0" w:color="auto"/>
        <w:right w:val="none" w:sz="0" w:space="0" w:color="auto"/>
      </w:divBdr>
    </w:div>
    <w:div w:id="1569925911">
      <w:bodyDiv w:val="1"/>
      <w:marLeft w:val="0"/>
      <w:marRight w:val="0"/>
      <w:marTop w:val="0"/>
      <w:marBottom w:val="0"/>
      <w:divBdr>
        <w:top w:val="none" w:sz="0" w:space="0" w:color="auto"/>
        <w:left w:val="none" w:sz="0" w:space="0" w:color="auto"/>
        <w:bottom w:val="none" w:sz="0" w:space="0" w:color="auto"/>
        <w:right w:val="none" w:sz="0" w:space="0" w:color="auto"/>
      </w:divBdr>
    </w:div>
    <w:div w:id="1572690670">
      <w:bodyDiv w:val="1"/>
      <w:marLeft w:val="0"/>
      <w:marRight w:val="0"/>
      <w:marTop w:val="0"/>
      <w:marBottom w:val="0"/>
      <w:divBdr>
        <w:top w:val="none" w:sz="0" w:space="0" w:color="auto"/>
        <w:left w:val="none" w:sz="0" w:space="0" w:color="auto"/>
        <w:bottom w:val="none" w:sz="0" w:space="0" w:color="auto"/>
        <w:right w:val="none" w:sz="0" w:space="0" w:color="auto"/>
      </w:divBdr>
    </w:div>
    <w:div w:id="1572810776">
      <w:bodyDiv w:val="1"/>
      <w:marLeft w:val="0"/>
      <w:marRight w:val="0"/>
      <w:marTop w:val="0"/>
      <w:marBottom w:val="0"/>
      <w:divBdr>
        <w:top w:val="none" w:sz="0" w:space="0" w:color="auto"/>
        <w:left w:val="none" w:sz="0" w:space="0" w:color="auto"/>
        <w:bottom w:val="none" w:sz="0" w:space="0" w:color="auto"/>
        <w:right w:val="none" w:sz="0" w:space="0" w:color="auto"/>
      </w:divBdr>
    </w:div>
    <w:div w:id="1573809029">
      <w:bodyDiv w:val="1"/>
      <w:marLeft w:val="0"/>
      <w:marRight w:val="0"/>
      <w:marTop w:val="0"/>
      <w:marBottom w:val="0"/>
      <w:divBdr>
        <w:top w:val="none" w:sz="0" w:space="0" w:color="auto"/>
        <w:left w:val="none" w:sz="0" w:space="0" w:color="auto"/>
        <w:bottom w:val="none" w:sz="0" w:space="0" w:color="auto"/>
        <w:right w:val="none" w:sz="0" w:space="0" w:color="auto"/>
      </w:divBdr>
    </w:div>
    <w:div w:id="1574121023">
      <w:bodyDiv w:val="1"/>
      <w:marLeft w:val="0"/>
      <w:marRight w:val="0"/>
      <w:marTop w:val="0"/>
      <w:marBottom w:val="0"/>
      <w:divBdr>
        <w:top w:val="none" w:sz="0" w:space="0" w:color="auto"/>
        <w:left w:val="none" w:sz="0" w:space="0" w:color="auto"/>
        <w:bottom w:val="none" w:sz="0" w:space="0" w:color="auto"/>
        <w:right w:val="none" w:sz="0" w:space="0" w:color="auto"/>
      </w:divBdr>
    </w:div>
    <w:div w:id="1575627943">
      <w:bodyDiv w:val="1"/>
      <w:marLeft w:val="0"/>
      <w:marRight w:val="0"/>
      <w:marTop w:val="0"/>
      <w:marBottom w:val="0"/>
      <w:divBdr>
        <w:top w:val="none" w:sz="0" w:space="0" w:color="auto"/>
        <w:left w:val="none" w:sz="0" w:space="0" w:color="auto"/>
        <w:bottom w:val="none" w:sz="0" w:space="0" w:color="auto"/>
        <w:right w:val="none" w:sz="0" w:space="0" w:color="auto"/>
      </w:divBdr>
    </w:div>
    <w:div w:id="1581284125">
      <w:bodyDiv w:val="1"/>
      <w:marLeft w:val="0"/>
      <w:marRight w:val="0"/>
      <w:marTop w:val="0"/>
      <w:marBottom w:val="0"/>
      <w:divBdr>
        <w:top w:val="none" w:sz="0" w:space="0" w:color="auto"/>
        <w:left w:val="none" w:sz="0" w:space="0" w:color="auto"/>
        <w:bottom w:val="none" w:sz="0" w:space="0" w:color="auto"/>
        <w:right w:val="none" w:sz="0" w:space="0" w:color="auto"/>
      </w:divBdr>
    </w:div>
    <w:div w:id="1583295483">
      <w:bodyDiv w:val="1"/>
      <w:marLeft w:val="0"/>
      <w:marRight w:val="0"/>
      <w:marTop w:val="0"/>
      <w:marBottom w:val="0"/>
      <w:divBdr>
        <w:top w:val="none" w:sz="0" w:space="0" w:color="auto"/>
        <w:left w:val="none" w:sz="0" w:space="0" w:color="auto"/>
        <w:bottom w:val="none" w:sz="0" w:space="0" w:color="auto"/>
        <w:right w:val="none" w:sz="0" w:space="0" w:color="auto"/>
      </w:divBdr>
    </w:div>
    <w:div w:id="1584531445">
      <w:bodyDiv w:val="1"/>
      <w:marLeft w:val="0"/>
      <w:marRight w:val="0"/>
      <w:marTop w:val="0"/>
      <w:marBottom w:val="0"/>
      <w:divBdr>
        <w:top w:val="none" w:sz="0" w:space="0" w:color="auto"/>
        <w:left w:val="none" w:sz="0" w:space="0" w:color="auto"/>
        <w:bottom w:val="none" w:sz="0" w:space="0" w:color="auto"/>
        <w:right w:val="none" w:sz="0" w:space="0" w:color="auto"/>
      </w:divBdr>
    </w:div>
    <w:div w:id="1584996215">
      <w:bodyDiv w:val="1"/>
      <w:marLeft w:val="0"/>
      <w:marRight w:val="0"/>
      <w:marTop w:val="0"/>
      <w:marBottom w:val="0"/>
      <w:divBdr>
        <w:top w:val="none" w:sz="0" w:space="0" w:color="auto"/>
        <w:left w:val="none" w:sz="0" w:space="0" w:color="auto"/>
        <w:bottom w:val="none" w:sz="0" w:space="0" w:color="auto"/>
        <w:right w:val="none" w:sz="0" w:space="0" w:color="auto"/>
      </w:divBdr>
    </w:div>
    <w:div w:id="1585332839">
      <w:bodyDiv w:val="1"/>
      <w:marLeft w:val="0"/>
      <w:marRight w:val="0"/>
      <w:marTop w:val="0"/>
      <w:marBottom w:val="0"/>
      <w:divBdr>
        <w:top w:val="none" w:sz="0" w:space="0" w:color="auto"/>
        <w:left w:val="none" w:sz="0" w:space="0" w:color="auto"/>
        <w:bottom w:val="none" w:sz="0" w:space="0" w:color="auto"/>
        <w:right w:val="none" w:sz="0" w:space="0" w:color="auto"/>
      </w:divBdr>
    </w:div>
    <w:div w:id="1588610881">
      <w:bodyDiv w:val="1"/>
      <w:marLeft w:val="0"/>
      <w:marRight w:val="0"/>
      <w:marTop w:val="0"/>
      <w:marBottom w:val="0"/>
      <w:divBdr>
        <w:top w:val="none" w:sz="0" w:space="0" w:color="auto"/>
        <w:left w:val="none" w:sz="0" w:space="0" w:color="auto"/>
        <w:bottom w:val="none" w:sz="0" w:space="0" w:color="auto"/>
        <w:right w:val="none" w:sz="0" w:space="0" w:color="auto"/>
      </w:divBdr>
    </w:div>
    <w:div w:id="1588997324">
      <w:bodyDiv w:val="1"/>
      <w:marLeft w:val="0"/>
      <w:marRight w:val="0"/>
      <w:marTop w:val="0"/>
      <w:marBottom w:val="0"/>
      <w:divBdr>
        <w:top w:val="none" w:sz="0" w:space="0" w:color="auto"/>
        <w:left w:val="none" w:sz="0" w:space="0" w:color="auto"/>
        <w:bottom w:val="none" w:sz="0" w:space="0" w:color="auto"/>
        <w:right w:val="none" w:sz="0" w:space="0" w:color="auto"/>
      </w:divBdr>
    </w:div>
    <w:div w:id="1589000721">
      <w:bodyDiv w:val="1"/>
      <w:marLeft w:val="0"/>
      <w:marRight w:val="0"/>
      <w:marTop w:val="0"/>
      <w:marBottom w:val="0"/>
      <w:divBdr>
        <w:top w:val="none" w:sz="0" w:space="0" w:color="auto"/>
        <w:left w:val="none" w:sz="0" w:space="0" w:color="auto"/>
        <w:bottom w:val="none" w:sz="0" w:space="0" w:color="auto"/>
        <w:right w:val="none" w:sz="0" w:space="0" w:color="auto"/>
      </w:divBdr>
    </w:div>
    <w:div w:id="1589340630">
      <w:bodyDiv w:val="1"/>
      <w:marLeft w:val="0"/>
      <w:marRight w:val="0"/>
      <w:marTop w:val="0"/>
      <w:marBottom w:val="0"/>
      <w:divBdr>
        <w:top w:val="none" w:sz="0" w:space="0" w:color="auto"/>
        <w:left w:val="none" w:sz="0" w:space="0" w:color="auto"/>
        <w:bottom w:val="none" w:sz="0" w:space="0" w:color="auto"/>
        <w:right w:val="none" w:sz="0" w:space="0" w:color="auto"/>
      </w:divBdr>
    </w:div>
    <w:div w:id="1592425191">
      <w:bodyDiv w:val="1"/>
      <w:marLeft w:val="0"/>
      <w:marRight w:val="0"/>
      <w:marTop w:val="0"/>
      <w:marBottom w:val="0"/>
      <w:divBdr>
        <w:top w:val="none" w:sz="0" w:space="0" w:color="auto"/>
        <w:left w:val="none" w:sz="0" w:space="0" w:color="auto"/>
        <w:bottom w:val="none" w:sz="0" w:space="0" w:color="auto"/>
        <w:right w:val="none" w:sz="0" w:space="0" w:color="auto"/>
      </w:divBdr>
    </w:div>
    <w:div w:id="1592425498">
      <w:bodyDiv w:val="1"/>
      <w:marLeft w:val="0"/>
      <w:marRight w:val="0"/>
      <w:marTop w:val="0"/>
      <w:marBottom w:val="0"/>
      <w:divBdr>
        <w:top w:val="none" w:sz="0" w:space="0" w:color="auto"/>
        <w:left w:val="none" w:sz="0" w:space="0" w:color="auto"/>
        <w:bottom w:val="none" w:sz="0" w:space="0" w:color="auto"/>
        <w:right w:val="none" w:sz="0" w:space="0" w:color="auto"/>
      </w:divBdr>
    </w:div>
    <w:div w:id="1592812499">
      <w:bodyDiv w:val="1"/>
      <w:marLeft w:val="0"/>
      <w:marRight w:val="0"/>
      <w:marTop w:val="0"/>
      <w:marBottom w:val="0"/>
      <w:divBdr>
        <w:top w:val="none" w:sz="0" w:space="0" w:color="auto"/>
        <w:left w:val="none" w:sz="0" w:space="0" w:color="auto"/>
        <w:bottom w:val="none" w:sz="0" w:space="0" w:color="auto"/>
        <w:right w:val="none" w:sz="0" w:space="0" w:color="auto"/>
      </w:divBdr>
    </w:div>
    <w:div w:id="1599216201">
      <w:bodyDiv w:val="1"/>
      <w:marLeft w:val="0"/>
      <w:marRight w:val="0"/>
      <w:marTop w:val="0"/>
      <w:marBottom w:val="0"/>
      <w:divBdr>
        <w:top w:val="none" w:sz="0" w:space="0" w:color="auto"/>
        <w:left w:val="none" w:sz="0" w:space="0" w:color="auto"/>
        <w:bottom w:val="none" w:sz="0" w:space="0" w:color="auto"/>
        <w:right w:val="none" w:sz="0" w:space="0" w:color="auto"/>
      </w:divBdr>
    </w:div>
    <w:div w:id="1600019482">
      <w:bodyDiv w:val="1"/>
      <w:marLeft w:val="0"/>
      <w:marRight w:val="0"/>
      <w:marTop w:val="0"/>
      <w:marBottom w:val="0"/>
      <w:divBdr>
        <w:top w:val="none" w:sz="0" w:space="0" w:color="auto"/>
        <w:left w:val="none" w:sz="0" w:space="0" w:color="auto"/>
        <w:bottom w:val="none" w:sz="0" w:space="0" w:color="auto"/>
        <w:right w:val="none" w:sz="0" w:space="0" w:color="auto"/>
      </w:divBdr>
    </w:div>
    <w:div w:id="1603535945">
      <w:bodyDiv w:val="1"/>
      <w:marLeft w:val="0"/>
      <w:marRight w:val="0"/>
      <w:marTop w:val="0"/>
      <w:marBottom w:val="0"/>
      <w:divBdr>
        <w:top w:val="none" w:sz="0" w:space="0" w:color="auto"/>
        <w:left w:val="none" w:sz="0" w:space="0" w:color="auto"/>
        <w:bottom w:val="none" w:sz="0" w:space="0" w:color="auto"/>
        <w:right w:val="none" w:sz="0" w:space="0" w:color="auto"/>
      </w:divBdr>
    </w:div>
    <w:div w:id="1605189003">
      <w:bodyDiv w:val="1"/>
      <w:marLeft w:val="0"/>
      <w:marRight w:val="0"/>
      <w:marTop w:val="0"/>
      <w:marBottom w:val="0"/>
      <w:divBdr>
        <w:top w:val="none" w:sz="0" w:space="0" w:color="auto"/>
        <w:left w:val="none" w:sz="0" w:space="0" w:color="auto"/>
        <w:bottom w:val="none" w:sz="0" w:space="0" w:color="auto"/>
        <w:right w:val="none" w:sz="0" w:space="0" w:color="auto"/>
      </w:divBdr>
    </w:div>
    <w:div w:id="1605840605">
      <w:bodyDiv w:val="1"/>
      <w:marLeft w:val="0"/>
      <w:marRight w:val="0"/>
      <w:marTop w:val="0"/>
      <w:marBottom w:val="0"/>
      <w:divBdr>
        <w:top w:val="none" w:sz="0" w:space="0" w:color="auto"/>
        <w:left w:val="none" w:sz="0" w:space="0" w:color="auto"/>
        <w:bottom w:val="none" w:sz="0" w:space="0" w:color="auto"/>
        <w:right w:val="none" w:sz="0" w:space="0" w:color="auto"/>
      </w:divBdr>
    </w:div>
    <w:div w:id="1608856119">
      <w:bodyDiv w:val="1"/>
      <w:marLeft w:val="0"/>
      <w:marRight w:val="0"/>
      <w:marTop w:val="0"/>
      <w:marBottom w:val="0"/>
      <w:divBdr>
        <w:top w:val="none" w:sz="0" w:space="0" w:color="auto"/>
        <w:left w:val="none" w:sz="0" w:space="0" w:color="auto"/>
        <w:bottom w:val="none" w:sz="0" w:space="0" w:color="auto"/>
        <w:right w:val="none" w:sz="0" w:space="0" w:color="auto"/>
      </w:divBdr>
    </w:div>
    <w:div w:id="1613123779">
      <w:bodyDiv w:val="1"/>
      <w:marLeft w:val="0"/>
      <w:marRight w:val="0"/>
      <w:marTop w:val="0"/>
      <w:marBottom w:val="0"/>
      <w:divBdr>
        <w:top w:val="none" w:sz="0" w:space="0" w:color="auto"/>
        <w:left w:val="none" w:sz="0" w:space="0" w:color="auto"/>
        <w:bottom w:val="none" w:sz="0" w:space="0" w:color="auto"/>
        <w:right w:val="none" w:sz="0" w:space="0" w:color="auto"/>
      </w:divBdr>
    </w:div>
    <w:div w:id="1615017693">
      <w:bodyDiv w:val="1"/>
      <w:marLeft w:val="0"/>
      <w:marRight w:val="0"/>
      <w:marTop w:val="0"/>
      <w:marBottom w:val="0"/>
      <w:divBdr>
        <w:top w:val="none" w:sz="0" w:space="0" w:color="auto"/>
        <w:left w:val="none" w:sz="0" w:space="0" w:color="auto"/>
        <w:bottom w:val="none" w:sz="0" w:space="0" w:color="auto"/>
        <w:right w:val="none" w:sz="0" w:space="0" w:color="auto"/>
      </w:divBdr>
    </w:div>
    <w:div w:id="1617372037">
      <w:bodyDiv w:val="1"/>
      <w:marLeft w:val="0"/>
      <w:marRight w:val="0"/>
      <w:marTop w:val="0"/>
      <w:marBottom w:val="0"/>
      <w:divBdr>
        <w:top w:val="none" w:sz="0" w:space="0" w:color="auto"/>
        <w:left w:val="none" w:sz="0" w:space="0" w:color="auto"/>
        <w:bottom w:val="none" w:sz="0" w:space="0" w:color="auto"/>
        <w:right w:val="none" w:sz="0" w:space="0" w:color="auto"/>
      </w:divBdr>
    </w:div>
    <w:div w:id="1621763447">
      <w:bodyDiv w:val="1"/>
      <w:marLeft w:val="0"/>
      <w:marRight w:val="0"/>
      <w:marTop w:val="0"/>
      <w:marBottom w:val="0"/>
      <w:divBdr>
        <w:top w:val="none" w:sz="0" w:space="0" w:color="auto"/>
        <w:left w:val="none" w:sz="0" w:space="0" w:color="auto"/>
        <w:bottom w:val="none" w:sz="0" w:space="0" w:color="auto"/>
        <w:right w:val="none" w:sz="0" w:space="0" w:color="auto"/>
      </w:divBdr>
    </w:div>
    <w:div w:id="1627006775">
      <w:bodyDiv w:val="1"/>
      <w:marLeft w:val="0"/>
      <w:marRight w:val="0"/>
      <w:marTop w:val="0"/>
      <w:marBottom w:val="0"/>
      <w:divBdr>
        <w:top w:val="none" w:sz="0" w:space="0" w:color="auto"/>
        <w:left w:val="none" w:sz="0" w:space="0" w:color="auto"/>
        <w:bottom w:val="none" w:sz="0" w:space="0" w:color="auto"/>
        <w:right w:val="none" w:sz="0" w:space="0" w:color="auto"/>
      </w:divBdr>
    </w:div>
    <w:div w:id="1633635518">
      <w:bodyDiv w:val="1"/>
      <w:marLeft w:val="0"/>
      <w:marRight w:val="0"/>
      <w:marTop w:val="0"/>
      <w:marBottom w:val="0"/>
      <w:divBdr>
        <w:top w:val="none" w:sz="0" w:space="0" w:color="auto"/>
        <w:left w:val="none" w:sz="0" w:space="0" w:color="auto"/>
        <w:bottom w:val="none" w:sz="0" w:space="0" w:color="auto"/>
        <w:right w:val="none" w:sz="0" w:space="0" w:color="auto"/>
      </w:divBdr>
    </w:div>
    <w:div w:id="1636787122">
      <w:bodyDiv w:val="1"/>
      <w:marLeft w:val="0"/>
      <w:marRight w:val="0"/>
      <w:marTop w:val="0"/>
      <w:marBottom w:val="0"/>
      <w:divBdr>
        <w:top w:val="none" w:sz="0" w:space="0" w:color="auto"/>
        <w:left w:val="none" w:sz="0" w:space="0" w:color="auto"/>
        <w:bottom w:val="none" w:sz="0" w:space="0" w:color="auto"/>
        <w:right w:val="none" w:sz="0" w:space="0" w:color="auto"/>
      </w:divBdr>
    </w:div>
    <w:div w:id="1637567700">
      <w:bodyDiv w:val="1"/>
      <w:marLeft w:val="0"/>
      <w:marRight w:val="0"/>
      <w:marTop w:val="0"/>
      <w:marBottom w:val="0"/>
      <w:divBdr>
        <w:top w:val="none" w:sz="0" w:space="0" w:color="auto"/>
        <w:left w:val="none" w:sz="0" w:space="0" w:color="auto"/>
        <w:bottom w:val="none" w:sz="0" w:space="0" w:color="auto"/>
        <w:right w:val="none" w:sz="0" w:space="0" w:color="auto"/>
      </w:divBdr>
    </w:div>
    <w:div w:id="1638146999">
      <w:bodyDiv w:val="1"/>
      <w:marLeft w:val="0"/>
      <w:marRight w:val="0"/>
      <w:marTop w:val="0"/>
      <w:marBottom w:val="0"/>
      <w:divBdr>
        <w:top w:val="none" w:sz="0" w:space="0" w:color="auto"/>
        <w:left w:val="none" w:sz="0" w:space="0" w:color="auto"/>
        <w:bottom w:val="none" w:sz="0" w:space="0" w:color="auto"/>
        <w:right w:val="none" w:sz="0" w:space="0" w:color="auto"/>
      </w:divBdr>
    </w:div>
    <w:div w:id="1639140896">
      <w:bodyDiv w:val="1"/>
      <w:marLeft w:val="0"/>
      <w:marRight w:val="0"/>
      <w:marTop w:val="0"/>
      <w:marBottom w:val="0"/>
      <w:divBdr>
        <w:top w:val="none" w:sz="0" w:space="0" w:color="auto"/>
        <w:left w:val="none" w:sz="0" w:space="0" w:color="auto"/>
        <w:bottom w:val="none" w:sz="0" w:space="0" w:color="auto"/>
        <w:right w:val="none" w:sz="0" w:space="0" w:color="auto"/>
      </w:divBdr>
    </w:div>
    <w:div w:id="1639456072">
      <w:bodyDiv w:val="1"/>
      <w:marLeft w:val="0"/>
      <w:marRight w:val="0"/>
      <w:marTop w:val="0"/>
      <w:marBottom w:val="0"/>
      <w:divBdr>
        <w:top w:val="none" w:sz="0" w:space="0" w:color="auto"/>
        <w:left w:val="none" w:sz="0" w:space="0" w:color="auto"/>
        <w:bottom w:val="none" w:sz="0" w:space="0" w:color="auto"/>
        <w:right w:val="none" w:sz="0" w:space="0" w:color="auto"/>
      </w:divBdr>
    </w:div>
    <w:div w:id="1640301562">
      <w:bodyDiv w:val="1"/>
      <w:marLeft w:val="0"/>
      <w:marRight w:val="0"/>
      <w:marTop w:val="0"/>
      <w:marBottom w:val="0"/>
      <w:divBdr>
        <w:top w:val="none" w:sz="0" w:space="0" w:color="auto"/>
        <w:left w:val="none" w:sz="0" w:space="0" w:color="auto"/>
        <w:bottom w:val="none" w:sz="0" w:space="0" w:color="auto"/>
        <w:right w:val="none" w:sz="0" w:space="0" w:color="auto"/>
      </w:divBdr>
    </w:div>
    <w:div w:id="1641231606">
      <w:bodyDiv w:val="1"/>
      <w:marLeft w:val="0"/>
      <w:marRight w:val="0"/>
      <w:marTop w:val="0"/>
      <w:marBottom w:val="0"/>
      <w:divBdr>
        <w:top w:val="none" w:sz="0" w:space="0" w:color="auto"/>
        <w:left w:val="none" w:sz="0" w:space="0" w:color="auto"/>
        <w:bottom w:val="none" w:sz="0" w:space="0" w:color="auto"/>
        <w:right w:val="none" w:sz="0" w:space="0" w:color="auto"/>
      </w:divBdr>
    </w:div>
    <w:div w:id="1642152479">
      <w:bodyDiv w:val="1"/>
      <w:marLeft w:val="0"/>
      <w:marRight w:val="0"/>
      <w:marTop w:val="0"/>
      <w:marBottom w:val="0"/>
      <w:divBdr>
        <w:top w:val="none" w:sz="0" w:space="0" w:color="auto"/>
        <w:left w:val="none" w:sz="0" w:space="0" w:color="auto"/>
        <w:bottom w:val="none" w:sz="0" w:space="0" w:color="auto"/>
        <w:right w:val="none" w:sz="0" w:space="0" w:color="auto"/>
      </w:divBdr>
    </w:div>
    <w:div w:id="1645112699">
      <w:bodyDiv w:val="1"/>
      <w:marLeft w:val="0"/>
      <w:marRight w:val="0"/>
      <w:marTop w:val="0"/>
      <w:marBottom w:val="0"/>
      <w:divBdr>
        <w:top w:val="none" w:sz="0" w:space="0" w:color="auto"/>
        <w:left w:val="none" w:sz="0" w:space="0" w:color="auto"/>
        <w:bottom w:val="none" w:sz="0" w:space="0" w:color="auto"/>
        <w:right w:val="none" w:sz="0" w:space="0" w:color="auto"/>
      </w:divBdr>
    </w:div>
    <w:div w:id="1647973615">
      <w:bodyDiv w:val="1"/>
      <w:marLeft w:val="0"/>
      <w:marRight w:val="0"/>
      <w:marTop w:val="0"/>
      <w:marBottom w:val="0"/>
      <w:divBdr>
        <w:top w:val="none" w:sz="0" w:space="0" w:color="auto"/>
        <w:left w:val="none" w:sz="0" w:space="0" w:color="auto"/>
        <w:bottom w:val="none" w:sz="0" w:space="0" w:color="auto"/>
        <w:right w:val="none" w:sz="0" w:space="0" w:color="auto"/>
      </w:divBdr>
    </w:div>
    <w:div w:id="1650330677">
      <w:bodyDiv w:val="1"/>
      <w:marLeft w:val="0"/>
      <w:marRight w:val="0"/>
      <w:marTop w:val="0"/>
      <w:marBottom w:val="0"/>
      <w:divBdr>
        <w:top w:val="none" w:sz="0" w:space="0" w:color="auto"/>
        <w:left w:val="none" w:sz="0" w:space="0" w:color="auto"/>
        <w:bottom w:val="none" w:sz="0" w:space="0" w:color="auto"/>
        <w:right w:val="none" w:sz="0" w:space="0" w:color="auto"/>
      </w:divBdr>
    </w:div>
    <w:div w:id="1652294587">
      <w:bodyDiv w:val="1"/>
      <w:marLeft w:val="0"/>
      <w:marRight w:val="0"/>
      <w:marTop w:val="0"/>
      <w:marBottom w:val="0"/>
      <w:divBdr>
        <w:top w:val="none" w:sz="0" w:space="0" w:color="auto"/>
        <w:left w:val="none" w:sz="0" w:space="0" w:color="auto"/>
        <w:bottom w:val="none" w:sz="0" w:space="0" w:color="auto"/>
        <w:right w:val="none" w:sz="0" w:space="0" w:color="auto"/>
      </w:divBdr>
    </w:div>
    <w:div w:id="1653171937">
      <w:bodyDiv w:val="1"/>
      <w:marLeft w:val="0"/>
      <w:marRight w:val="0"/>
      <w:marTop w:val="0"/>
      <w:marBottom w:val="0"/>
      <w:divBdr>
        <w:top w:val="none" w:sz="0" w:space="0" w:color="auto"/>
        <w:left w:val="none" w:sz="0" w:space="0" w:color="auto"/>
        <w:bottom w:val="none" w:sz="0" w:space="0" w:color="auto"/>
        <w:right w:val="none" w:sz="0" w:space="0" w:color="auto"/>
      </w:divBdr>
    </w:div>
    <w:div w:id="1655597204">
      <w:bodyDiv w:val="1"/>
      <w:marLeft w:val="0"/>
      <w:marRight w:val="0"/>
      <w:marTop w:val="0"/>
      <w:marBottom w:val="0"/>
      <w:divBdr>
        <w:top w:val="none" w:sz="0" w:space="0" w:color="auto"/>
        <w:left w:val="none" w:sz="0" w:space="0" w:color="auto"/>
        <w:bottom w:val="none" w:sz="0" w:space="0" w:color="auto"/>
        <w:right w:val="none" w:sz="0" w:space="0" w:color="auto"/>
      </w:divBdr>
    </w:div>
    <w:div w:id="1655717326">
      <w:bodyDiv w:val="1"/>
      <w:marLeft w:val="0"/>
      <w:marRight w:val="0"/>
      <w:marTop w:val="0"/>
      <w:marBottom w:val="0"/>
      <w:divBdr>
        <w:top w:val="none" w:sz="0" w:space="0" w:color="auto"/>
        <w:left w:val="none" w:sz="0" w:space="0" w:color="auto"/>
        <w:bottom w:val="none" w:sz="0" w:space="0" w:color="auto"/>
        <w:right w:val="none" w:sz="0" w:space="0" w:color="auto"/>
      </w:divBdr>
    </w:div>
    <w:div w:id="1656299991">
      <w:bodyDiv w:val="1"/>
      <w:marLeft w:val="0"/>
      <w:marRight w:val="0"/>
      <w:marTop w:val="0"/>
      <w:marBottom w:val="0"/>
      <w:divBdr>
        <w:top w:val="none" w:sz="0" w:space="0" w:color="auto"/>
        <w:left w:val="none" w:sz="0" w:space="0" w:color="auto"/>
        <w:bottom w:val="none" w:sz="0" w:space="0" w:color="auto"/>
        <w:right w:val="none" w:sz="0" w:space="0" w:color="auto"/>
      </w:divBdr>
    </w:div>
    <w:div w:id="1657954447">
      <w:bodyDiv w:val="1"/>
      <w:marLeft w:val="0"/>
      <w:marRight w:val="0"/>
      <w:marTop w:val="0"/>
      <w:marBottom w:val="0"/>
      <w:divBdr>
        <w:top w:val="none" w:sz="0" w:space="0" w:color="auto"/>
        <w:left w:val="none" w:sz="0" w:space="0" w:color="auto"/>
        <w:bottom w:val="none" w:sz="0" w:space="0" w:color="auto"/>
        <w:right w:val="none" w:sz="0" w:space="0" w:color="auto"/>
      </w:divBdr>
    </w:div>
    <w:div w:id="1658530451">
      <w:bodyDiv w:val="1"/>
      <w:marLeft w:val="0"/>
      <w:marRight w:val="0"/>
      <w:marTop w:val="0"/>
      <w:marBottom w:val="0"/>
      <w:divBdr>
        <w:top w:val="none" w:sz="0" w:space="0" w:color="auto"/>
        <w:left w:val="none" w:sz="0" w:space="0" w:color="auto"/>
        <w:bottom w:val="none" w:sz="0" w:space="0" w:color="auto"/>
        <w:right w:val="none" w:sz="0" w:space="0" w:color="auto"/>
      </w:divBdr>
    </w:div>
    <w:div w:id="1661159076">
      <w:bodyDiv w:val="1"/>
      <w:marLeft w:val="0"/>
      <w:marRight w:val="0"/>
      <w:marTop w:val="0"/>
      <w:marBottom w:val="0"/>
      <w:divBdr>
        <w:top w:val="none" w:sz="0" w:space="0" w:color="auto"/>
        <w:left w:val="none" w:sz="0" w:space="0" w:color="auto"/>
        <w:bottom w:val="none" w:sz="0" w:space="0" w:color="auto"/>
        <w:right w:val="none" w:sz="0" w:space="0" w:color="auto"/>
      </w:divBdr>
    </w:div>
    <w:div w:id="1662663404">
      <w:bodyDiv w:val="1"/>
      <w:marLeft w:val="0"/>
      <w:marRight w:val="0"/>
      <w:marTop w:val="0"/>
      <w:marBottom w:val="0"/>
      <w:divBdr>
        <w:top w:val="none" w:sz="0" w:space="0" w:color="auto"/>
        <w:left w:val="none" w:sz="0" w:space="0" w:color="auto"/>
        <w:bottom w:val="none" w:sz="0" w:space="0" w:color="auto"/>
        <w:right w:val="none" w:sz="0" w:space="0" w:color="auto"/>
      </w:divBdr>
    </w:div>
    <w:div w:id="1662810708">
      <w:bodyDiv w:val="1"/>
      <w:marLeft w:val="0"/>
      <w:marRight w:val="0"/>
      <w:marTop w:val="0"/>
      <w:marBottom w:val="0"/>
      <w:divBdr>
        <w:top w:val="none" w:sz="0" w:space="0" w:color="auto"/>
        <w:left w:val="none" w:sz="0" w:space="0" w:color="auto"/>
        <w:bottom w:val="none" w:sz="0" w:space="0" w:color="auto"/>
        <w:right w:val="none" w:sz="0" w:space="0" w:color="auto"/>
      </w:divBdr>
    </w:div>
    <w:div w:id="1665550507">
      <w:bodyDiv w:val="1"/>
      <w:marLeft w:val="0"/>
      <w:marRight w:val="0"/>
      <w:marTop w:val="0"/>
      <w:marBottom w:val="0"/>
      <w:divBdr>
        <w:top w:val="none" w:sz="0" w:space="0" w:color="auto"/>
        <w:left w:val="none" w:sz="0" w:space="0" w:color="auto"/>
        <w:bottom w:val="none" w:sz="0" w:space="0" w:color="auto"/>
        <w:right w:val="none" w:sz="0" w:space="0" w:color="auto"/>
      </w:divBdr>
    </w:div>
    <w:div w:id="1670518670">
      <w:bodyDiv w:val="1"/>
      <w:marLeft w:val="0"/>
      <w:marRight w:val="0"/>
      <w:marTop w:val="0"/>
      <w:marBottom w:val="0"/>
      <w:divBdr>
        <w:top w:val="none" w:sz="0" w:space="0" w:color="auto"/>
        <w:left w:val="none" w:sz="0" w:space="0" w:color="auto"/>
        <w:bottom w:val="none" w:sz="0" w:space="0" w:color="auto"/>
        <w:right w:val="none" w:sz="0" w:space="0" w:color="auto"/>
      </w:divBdr>
    </w:div>
    <w:div w:id="1673026192">
      <w:bodyDiv w:val="1"/>
      <w:marLeft w:val="0"/>
      <w:marRight w:val="0"/>
      <w:marTop w:val="0"/>
      <w:marBottom w:val="0"/>
      <w:divBdr>
        <w:top w:val="none" w:sz="0" w:space="0" w:color="auto"/>
        <w:left w:val="none" w:sz="0" w:space="0" w:color="auto"/>
        <w:bottom w:val="none" w:sz="0" w:space="0" w:color="auto"/>
        <w:right w:val="none" w:sz="0" w:space="0" w:color="auto"/>
      </w:divBdr>
    </w:div>
    <w:div w:id="1673290524">
      <w:bodyDiv w:val="1"/>
      <w:marLeft w:val="0"/>
      <w:marRight w:val="0"/>
      <w:marTop w:val="0"/>
      <w:marBottom w:val="0"/>
      <w:divBdr>
        <w:top w:val="none" w:sz="0" w:space="0" w:color="auto"/>
        <w:left w:val="none" w:sz="0" w:space="0" w:color="auto"/>
        <w:bottom w:val="none" w:sz="0" w:space="0" w:color="auto"/>
        <w:right w:val="none" w:sz="0" w:space="0" w:color="auto"/>
      </w:divBdr>
    </w:div>
    <w:div w:id="1675380346">
      <w:bodyDiv w:val="1"/>
      <w:marLeft w:val="0"/>
      <w:marRight w:val="0"/>
      <w:marTop w:val="0"/>
      <w:marBottom w:val="0"/>
      <w:divBdr>
        <w:top w:val="none" w:sz="0" w:space="0" w:color="auto"/>
        <w:left w:val="none" w:sz="0" w:space="0" w:color="auto"/>
        <w:bottom w:val="none" w:sz="0" w:space="0" w:color="auto"/>
        <w:right w:val="none" w:sz="0" w:space="0" w:color="auto"/>
      </w:divBdr>
    </w:div>
    <w:div w:id="1675762905">
      <w:bodyDiv w:val="1"/>
      <w:marLeft w:val="0"/>
      <w:marRight w:val="0"/>
      <w:marTop w:val="0"/>
      <w:marBottom w:val="0"/>
      <w:divBdr>
        <w:top w:val="none" w:sz="0" w:space="0" w:color="auto"/>
        <w:left w:val="none" w:sz="0" w:space="0" w:color="auto"/>
        <w:bottom w:val="none" w:sz="0" w:space="0" w:color="auto"/>
        <w:right w:val="none" w:sz="0" w:space="0" w:color="auto"/>
      </w:divBdr>
    </w:div>
    <w:div w:id="1678652554">
      <w:bodyDiv w:val="1"/>
      <w:marLeft w:val="0"/>
      <w:marRight w:val="0"/>
      <w:marTop w:val="0"/>
      <w:marBottom w:val="0"/>
      <w:divBdr>
        <w:top w:val="none" w:sz="0" w:space="0" w:color="auto"/>
        <w:left w:val="none" w:sz="0" w:space="0" w:color="auto"/>
        <w:bottom w:val="none" w:sz="0" w:space="0" w:color="auto"/>
        <w:right w:val="none" w:sz="0" w:space="0" w:color="auto"/>
      </w:divBdr>
    </w:div>
    <w:div w:id="1680884893">
      <w:bodyDiv w:val="1"/>
      <w:marLeft w:val="0"/>
      <w:marRight w:val="0"/>
      <w:marTop w:val="0"/>
      <w:marBottom w:val="0"/>
      <w:divBdr>
        <w:top w:val="none" w:sz="0" w:space="0" w:color="auto"/>
        <w:left w:val="none" w:sz="0" w:space="0" w:color="auto"/>
        <w:bottom w:val="none" w:sz="0" w:space="0" w:color="auto"/>
        <w:right w:val="none" w:sz="0" w:space="0" w:color="auto"/>
      </w:divBdr>
    </w:div>
    <w:div w:id="1683050271">
      <w:bodyDiv w:val="1"/>
      <w:marLeft w:val="0"/>
      <w:marRight w:val="0"/>
      <w:marTop w:val="0"/>
      <w:marBottom w:val="0"/>
      <w:divBdr>
        <w:top w:val="none" w:sz="0" w:space="0" w:color="auto"/>
        <w:left w:val="none" w:sz="0" w:space="0" w:color="auto"/>
        <w:bottom w:val="none" w:sz="0" w:space="0" w:color="auto"/>
        <w:right w:val="none" w:sz="0" w:space="0" w:color="auto"/>
      </w:divBdr>
    </w:div>
    <w:div w:id="1684628476">
      <w:bodyDiv w:val="1"/>
      <w:marLeft w:val="0"/>
      <w:marRight w:val="0"/>
      <w:marTop w:val="0"/>
      <w:marBottom w:val="0"/>
      <w:divBdr>
        <w:top w:val="none" w:sz="0" w:space="0" w:color="auto"/>
        <w:left w:val="none" w:sz="0" w:space="0" w:color="auto"/>
        <w:bottom w:val="none" w:sz="0" w:space="0" w:color="auto"/>
        <w:right w:val="none" w:sz="0" w:space="0" w:color="auto"/>
      </w:divBdr>
    </w:div>
    <w:div w:id="1686711703">
      <w:bodyDiv w:val="1"/>
      <w:marLeft w:val="0"/>
      <w:marRight w:val="0"/>
      <w:marTop w:val="0"/>
      <w:marBottom w:val="0"/>
      <w:divBdr>
        <w:top w:val="none" w:sz="0" w:space="0" w:color="auto"/>
        <w:left w:val="none" w:sz="0" w:space="0" w:color="auto"/>
        <w:bottom w:val="none" w:sz="0" w:space="0" w:color="auto"/>
        <w:right w:val="none" w:sz="0" w:space="0" w:color="auto"/>
      </w:divBdr>
    </w:div>
    <w:div w:id="1687902324">
      <w:bodyDiv w:val="1"/>
      <w:marLeft w:val="0"/>
      <w:marRight w:val="0"/>
      <w:marTop w:val="0"/>
      <w:marBottom w:val="0"/>
      <w:divBdr>
        <w:top w:val="none" w:sz="0" w:space="0" w:color="auto"/>
        <w:left w:val="none" w:sz="0" w:space="0" w:color="auto"/>
        <w:bottom w:val="none" w:sz="0" w:space="0" w:color="auto"/>
        <w:right w:val="none" w:sz="0" w:space="0" w:color="auto"/>
      </w:divBdr>
    </w:div>
    <w:div w:id="1691645856">
      <w:bodyDiv w:val="1"/>
      <w:marLeft w:val="0"/>
      <w:marRight w:val="0"/>
      <w:marTop w:val="0"/>
      <w:marBottom w:val="0"/>
      <w:divBdr>
        <w:top w:val="none" w:sz="0" w:space="0" w:color="auto"/>
        <w:left w:val="none" w:sz="0" w:space="0" w:color="auto"/>
        <w:bottom w:val="none" w:sz="0" w:space="0" w:color="auto"/>
        <w:right w:val="none" w:sz="0" w:space="0" w:color="auto"/>
      </w:divBdr>
    </w:div>
    <w:div w:id="1692799357">
      <w:bodyDiv w:val="1"/>
      <w:marLeft w:val="0"/>
      <w:marRight w:val="0"/>
      <w:marTop w:val="0"/>
      <w:marBottom w:val="0"/>
      <w:divBdr>
        <w:top w:val="none" w:sz="0" w:space="0" w:color="auto"/>
        <w:left w:val="none" w:sz="0" w:space="0" w:color="auto"/>
        <w:bottom w:val="none" w:sz="0" w:space="0" w:color="auto"/>
        <w:right w:val="none" w:sz="0" w:space="0" w:color="auto"/>
      </w:divBdr>
    </w:div>
    <w:div w:id="1693729731">
      <w:bodyDiv w:val="1"/>
      <w:marLeft w:val="0"/>
      <w:marRight w:val="0"/>
      <w:marTop w:val="0"/>
      <w:marBottom w:val="0"/>
      <w:divBdr>
        <w:top w:val="none" w:sz="0" w:space="0" w:color="auto"/>
        <w:left w:val="none" w:sz="0" w:space="0" w:color="auto"/>
        <w:bottom w:val="none" w:sz="0" w:space="0" w:color="auto"/>
        <w:right w:val="none" w:sz="0" w:space="0" w:color="auto"/>
      </w:divBdr>
    </w:div>
    <w:div w:id="1695842001">
      <w:bodyDiv w:val="1"/>
      <w:marLeft w:val="0"/>
      <w:marRight w:val="0"/>
      <w:marTop w:val="0"/>
      <w:marBottom w:val="0"/>
      <w:divBdr>
        <w:top w:val="none" w:sz="0" w:space="0" w:color="auto"/>
        <w:left w:val="none" w:sz="0" w:space="0" w:color="auto"/>
        <w:bottom w:val="none" w:sz="0" w:space="0" w:color="auto"/>
        <w:right w:val="none" w:sz="0" w:space="0" w:color="auto"/>
      </w:divBdr>
    </w:div>
    <w:div w:id="1699164817">
      <w:bodyDiv w:val="1"/>
      <w:marLeft w:val="0"/>
      <w:marRight w:val="0"/>
      <w:marTop w:val="0"/>
      <w:marBottom w:val="0"/>
      <w:divBdr>
        <w:top w:val="none" w:sz="0" w:space="0" w:color="auto"/>
        <w:left w:val="none" w:sz="0" w:space="0" w:color="auto"/>
        <w:bottom w:val="none" w:sz="0" w:space="0" w:color="auto"/>
        <w:right w:val="none" w:sz="0" w:space="0" w:color="auto"/>
      </w:divBdr>
    </w:div>
    <w:div w:id="1699625449">
      <w:bodyDiv w:val="1"/>
      <w:marLeft w:val="0"/>
      <w:marRight w:val="0"/>
      <w:marTop w:val="0"/>
      <w:marBottom w:val="0"/>
      <w:divBdr>
        <w:top w:val="none" w:sz="0" w:space="0" w:color="auto"/>
        <w:left w:val="none" w:sz="0" w:space="0" w:color="auto"/>
        <w:bottom w:val="none" w:sz="0" w:space="0" w:color="auto"/>
        <w:right w:val="none" w:sz="0" w:space="0" w:color="auto"/>
      </w:divBdr>
    </w:div>
    <w:div w:id="1702705965">
      <w:bodyDiv w:val="1"/>
      <w:marLeft w:val="0"/>
      <w:marRight w:val="0"/>
      <w:marTop w:val="0"/>
      <w:marBottom w:val="0"/>
      <w:divBdr>
        <w:top w:val="none" w:sz="0" w:space="0" w:color="auto"/>
        <w:left w:val="none" w:sz="0" w:space="0" w:color="auto"/>
        <w:bottom w:val="none" w:sz="0" w:space="0" w:color="auto"/>
        <w:right w:val="none" w:sz="0" w:space="0" w:color="auto"/>
      </w:divBdr>
    </w:div>
    <w:div w:id="1704555969">
      <w:bodyDiv w:val="1"/>
      <w:marLeft w:val="0"/>
      <w:marRight w:val="0"/>
      <w:marTop w:val="0"/>
      <w:marBottom w:val="0"/>
      <w:divBdr>
        <w:top w:val="none" w:sz="0" w:space="0" w:color="auto"/>
        <w:left w:val="none" w:sz="0" w:space="0" w:color="auto"/>
        <w:bottom w:val="none" w:sz="0" w:space="0" w:color="auto"/>
        <w:right w:val="none" w:sz="0" w:space="0" w:color="auto"/>
      </w:divBdr>
    </w:div>
    <w:div w:id="1705062685">
      <w:bodyDiv w:val="1"/>
      <w:marLeft w:val="0"/>
      <w:marRight w:val="0"/>
      <w:marTop w:val="0"/>
      <w:marBottom w:val="0"/>
      <w:divBdr>
        <w:top w:val="none" w:sz="0" w:space="0" w:color="auto"/>
        <w:left w:val="none" w:sz="0" w:space="0" w:color="auto"/>
        <w:bottom w:val="none" w:sz="0" w:space="0" w:color="auto"/>
        <w:right w:val="none" w:sz="0" w:space="0" w:color="auto"/>
      </w:divBdr>
    </w:div>
    <w:div w:id="1707023429">
      <w:bodyDiv w:val="1"/>
      <w:marLeft w:val="0"/>
      <w:marRight w:val="0"/>
      <w:marTop w:val="0"/>
      <w:marBottom w:val="0"/>
      <w:divBdr>
        <w:top w:val="none" w:sz="0" w:space="0" w:color="auto"/>
        <w:left w:val="none" w:sz="0" w:space="0" w:color="auto"/>
        <w:bottom w:val="none" w:sz="0" w:space="0" w:color="auto"/>
        <w:right w:val="none" w:sz="0" w:space="0" w:color="auto"/>
      </w:divBdr>
    </w:div>
    <w:div w:id="1708213984">
      <w:bodyDiv w:val="1"/>
      <w:marLeft w:val="0"/>
      <w:marRight w:val="0"/>
      <w:marTop w:val="0"/>
      <w:marBottom w:val="0"/>
      <w:divBdr>
        <w:top w:val="none" w:sz="0" w:space="0" w:color="auto"/>
        <w:left w:val="none" w:sz="0" w:space="0" w:color="auto"/>
        <w:bottom w:val="none" w:sz="0" w:space="0" w:color="auto"/>
        <w:right w:val="none" w:sz="0" w:space="0" w:color="auto"/>
      </w:divBdr>
    </w:div>
    <w:div w:id="1709331086">
      <w:bodyDiv w:val="1"/>
      <w:marLeft w:val="0"/>
      <w:marRight w:val="0"/>
      <w:marTop w:val="0"/>
      <w:marBottom w:val="0"/>
      <w:divBdr>
        <w:top w:val="none" w:sz="0" w:space="0" w:color="auto"/>
        <w:left w:val="none" w:sz="0" w:space="0" w:color="auto"/>
        <w:bottom w:val="none" w:sz="0" w:space="0" w:color="auto"/>
        <w:right w:val="none" w:sz="0" w:space="0" w:color="auto"/>
      </w:divBdr>
    </w:div>
    <w:div w:id="1709719705">
      <w:bodyDiv w:val="1"/>
      <w:marLeft w:val="0"/>
      <w:marRight w:val="0"/>
      <w:marTop w:val="0"/>
      <w:marBottom w:val="0"/>
      <w:divBdr>
        <w:top w:val="none" w:sz="0" w:space="0" w:color="auto"/>
        <w:left w:val="none" w:sz="0" w:space="0" w:color="auto"/>
        <w:bottom w:val="none" w:sz="0" w:space="0" w:color="auto"/>
        <w:right w:val="none" w:sz="0" w:space="0" w:color="auto"/>
      </w:divBdr>
    </w:div>
    <w:div w:id="1710762832">
      <w:bodyDiv w:val="1"/>
      <w:marLeft w:val="0"/>
      <w:marRight w:val="0"/>
      <w:marTop w:val="0"/>
      <w:marBottom w:val="0"/>
      <w:divBdr>
        <w:top w:val="none" w:sz="0" w:space="0" w:color="auto"/>
        <w:left w:val="none" w:sz="0" w:space="0" w:color="auto"/>
        <w:bottom w:val="none" w:sz="0" w:space="0" w:color="auto"/>
        <w:right w:val="none" w:sz="0" w:space="0" w:color="auto"/>
      </w:divBdr>
    </w:div>
    <w:div w:id="1713454184">
      <w:bodyDiv w:val="1"/>
      <w:marLeft w:val="0"/>
      <w:marRight w:val="0"/>
      <w:marTop w:val="0"/>
      <w:marBottom w:val="0"/>
      <w:divBdr>
        <w:top w:val="none" w:sz="0" w:space="0" w:color="auto"/>
        <w:left w:val="none" w:sz="0" w:space="0" w:color="auto"/>
        <w:bottom w:val="none" w:sz="0" w:space="0" w:color="auto"/>
        <w:right w:val="none" w:sz="0" w:space="0" w:color="auto"/>
      </w:divBdr>
    </w:div>
    <w:div w:id="1714882817">
      <w:bodyDiv w:val="1"/>
      <w:marLeft w:val="0"/>
      <w:marRight w:val="0"/>
      <w:marTop w:val="0"/>
      <w:marBottom w:val="0"/>
      <w:divBdr>
        <w:top w:val="none" w:sz="0" w:space="0" w:color="auto"/>
        <w:left w:val="none" w:sz="0" w:space="0" w:color="auto"/>
        <w:bottom w:val="none" w:sz="0" w:space="0" w:color="auto"/>
        <w:right w:val="none" w:sz="0" w:space="0" w:color="auto"/>
      </w:divBdr>
    </w:div>
    <w:div w:id="1716349813">
      <w:bodyDiv w:val="1"/>
      <w:marLeft w:val="0"/>
      <w:marRight w:val="0"/>
      <w:marTop w:val="0"/>
      <w:marBottom w:val="0"/>
      <w:divBdr>
        <w:top w:val="none" w:sz="0" w:space="0" w:color="auto"/>
        <w:left w:val="none" w:sz="0" w:space="0" w:color="auto"/>
        <w:bottom w:val="none" w:sz="0" w:space="0" w:color="auto"/>
        <w:right w:val="none" w:sz="0" w:space="0" w:color="auto"/>
      </w:divBdr>
    </w:div>
    <w:div w:id="1718042917">
      <w:bodyDiv w:val="1"/>
      <w:marLeft w:val="0"/>
      <w:marRight w:val="0"/>
      <w:marTop w:val="0"/>
      <w:marBottom w:val="0"/>
      <w:divBdr>
        <w:top w:val="none" w:sz="0" w:space="0" w:color="auto"/>
        <w:left w:val="none" w:sz="0" w:space="0" w:color="auto"/>
        <w:bottom w:val="none" w:sz="0" w:space="0" w:color="auto"/>
        <w:right w:val="none" w:sz="0" w:space="0" w:color="auto"/>
      </w:divBdr>
    </w:div>
    <w:div w:id="1718310993">
      <w:bodyDiv w:val="1"/>
      <w:marLeft w:val="0"/>
      <w:marRight w:val="0"/>
      <w:marTop w:val="0"/>
      <w:marBottom w:val="0"/>
      <w:divBdr>
        <w:top w:val="none" w:sz="0" w:space="0" w:color="auto"/>
        <w:left w:val="none" w:sz="0" w:space="0" w:color="auto"/>
        <w:bottom w:val="none" w:sz="0" w:space="0" w:color="auto"/>
        <w:right w:val="none" w:sz="0" w:space="0" w:color="auto"/>
      </w:divBdr>
    </w:div>
    <w:div w:id="1723165306">
      <w:bodyDiv w:val="1"/>
      <w:marLeft w:val="0"/>
      <w:marRight w:val="0"/>
      <w:marTop w:val="0"/>
      <w:marBottom w:val="0"/>
      <w:divBdr>
        <w:top w:val="none" w:sz="0" w:space="0" w:color="auto"/>
        <w:left w:val="none" w:sz="0" w:space="0" w:color="auto"/>
        <w:bottom w:val="none" w:sz="0" w:space="0" w:color="auto"/>
        <w:right w:val="none" w:sz="0" w:space="0" w:color="auto"/>
      </w:divBdr>
    </w:div>
    <w:div w:id="1723361264">
      <w:bodyDiv w:val="1"/>
      <w:marLeft w:val="0"/>
      <w:marRight w:val="0"/>
      <w:marTop w:val="0"/>
      <w:marBottom w:val="0"/>
      <w:divBdr>
        <w:top w:val="none" w:sz="0" w:space="0" w:color="auto"/>
        <w:left w:val="none" w:sz="0" w:space="0" w:color="auto"/>
        <w:bottom w:val="none" w:sz="0" w:space="0" w:color="auto"/>
        <w:right w:val="none" w:sz="0" w:space="0" w:color="auto"/>
      </w:divBdr>
    </w:div>
    <w:div w:id="1723479113">
      <w:bodyDiv w:val="1"/>
      <w:marLeft w:val="0"/>
      <w:marRight w:val="0"/>
      <w:marTop w:val="0"/>
      <w:marBottom w:val="0"/>
      <w:divBdr>
        <w:top w:val="none" w:sz="0" w:space="0" w:color="auto"/>
        <w:left w:val="none" w:sz="0" w:space="0" w:color="auto"/>
        <w:bottom w:val="none" w:sz="0" w:space="0" w:color="auto"/>
        <w:right w:val="none" w:sz="0" w:space="0" w:color="auto"/>
      </w:divBdr>
    </w:div>
    <w:div w:id="1724019820">
      <w:bodyDiv w:val="1"/>
      <w:marLeft w:val="0"/>
      <w:marRight w:val="0"/>
      <w:marTop w:val="0"/>
      <w:marBottom w:val="0"/>
      <w:divBdr>
        <w:top w:val="none" w:sz="0" w:space="0" w:color="auto"/>
        <w:left w:val="none" w:sz="0" w:space="0" w:color="auto"/>
        <w:bottom w:val="none" w:sz="0" w:space="0" w:color="auto"/>
        <w:right w:val="none" w:sz="0" w:space="0" w:color="auto"/>
      </w:divBdr>
    </w:div>
    <w:div w:id="1724794219">
      <w:bodyDiv w:val="1"/>
      <w:marLeft w:val="0"/>
      <w:marRight w:val="0"/>
      <w:marTop w:val="0"/>
      <w:marBottom w:val="0"/>
      <w:divBdr>
        <w:top w:val="none" w:sz="0" w:space="0" w:color="auto"/>
        <w:left w:val="none" w:sz="0" w:space="0" w:color="auto"/>
        <w:bottom w:val="none" w:sz="0" w:space="0" w:color="auto"/>
        <w:right w:val="none" w:sz="0" w:space="0" w:color="auto"/>
      </w:divBdr>
    </w:div>
    <w:div w:id="1728601185">
      <w:bodyDiv w:val="1"/>
      <w:marLeft w:val="0"/>
      <w:marRight w:val="0"/>
      <w:marTop w:val="0"/>
      <w:marBottom w:val="0"/>
      <w:divBdr>
        <w:top w:val="none" w:sz="0" w:space="0" w:color="auto"/>
        <w:left w:val="none" w:sz="0" w:space="0" w:color="auto"/>
        <w:bottom w:val="none" w:sz="0" w:space="0" w:color="auto"/>
        <w:right w:val="none" w:sz="0" w:space="0" w:color="auto"/>
      </w:divBdr>
    </w:div>
    <w:div w:id="1728720726">
      <w:bodyDiv w:val="1"/>
      <w:marLeft w:val="0"/>
      <w:marRight w:val="0"/>
      <w:marTop w:val="0"/>
      <w:marBottom w:val="0"/>
      <w:divBdr>
        <w:top w:val="none" w:sz="0" w:space="0" w:color="auto"/>
        <w:left w:val="none" w:sz="0" w:space="0" w:color="auto"/>
        <w:bottom w:val="none" w:sz="0" w:space="0" w:color="auto"/>
        <w:right w:val="none" w:sz="0" w:space="0" w:color="auto"/>
      </w:divBdr>
    </w:div>
    <w:div w:id="1731492447">
      <w:bodyDiv w:val="1"/>
      <w:marLeft w:val="0"/>
      <w:marRight w:val="0"/>
      <w:marTop w:val="0"/>
      <w:marBottom w:val="0"/>
      <w:divBdr>
        <w:top w:val="none" w:sz="0" w:space="0" w:color="auto"/>
        <w:left w:val="none" w:sz="0" w:space="0" w:color="auto"/>
        <w:bottom w:val="none" w:sz="0" w:space="0" w:color="auto"/>
        <w:right w:val="none" w:sz="0" w:space="0" w:color="auto"/>
      </w:divBdr>
    </w:div>
    <w:div w:id="1731883467">
      <w:bodyDiv w:val="1"/>
      <w:marLeft w:val="0"/>
      <w:marRight w:val="0"/>
      <w:marTop w:val="0"/>
      <w:marBottom w:val="0"/>
      <w:divBdr>
        <w:top w:val="none" w:sz="0" w:space="0" w:color="auto"/>
        <w:left w:val="none" w:sz="0" w:space="0" w:color="auto"/>
        <w:bottom w:val="none" w:sz="0" w:space="0" w:color="auto"/>
        <w:right w:val="none" w:sz="0" w:space="0" w:color="auto"/>
      </w:divBdr>
    </w:div>
    <w:div w:id="1732775441">
      <w:bodyDiv w:val="1"/>
      <w:marLeft w:val="0"/>
      <w:marRight w:val="0"/>
      <w:marTop w:val="0"/>
      <w:marBottom w:val="0"/>
      <w:divBdr>
        <w:top w:val="none" w:sz="0" w:space="0" w:color="auto"/>
        <w:left w:val="none" w:sz="0" w:space="0" w:color="auto"/>
        <w:bottom w:val="none" w:sz="0" w:space="0" w:color="auto"/>
        <w:right w:val="none" w:sz="0" w:space="0" w:color="auto"/>
      </w:divBdr>
    </w:div>
    <w:div w:id="1733192968">
      <w:bodyDiv w:val="1"/>
      <w:marLeft w:val="0"/>
      <w:marRight w:val="0"/>
      <w:marTop w:val="0"/>
      <w:marBottom w:val="0"/>
      <w:divBdr>
        <w:top w:val="none" w:sz="0" w:space="0" w:color="auto"/>
        <w:left w:val="none" w:sz="0" w:space="0" w:color="auto"/>
        <w:bottom w:val="none" w:sz="0" w:space="0" w:color="auto"/>
        <w:right w:val="none" w:sz="0" w:space="0" w:color="auto"/>
      </w:divBdr>
    </w:div>
    <w:div w:id="1735857852">
      <w:bodyDiv w:val="1"/>
      <w:marLeft w:val="0"/>
      <w:marRight w:val="0"/>
      <w:marTop w:val="0"/>
      <w:marBottom w:val="0"/>
      <w:divBdr>
        <w:top w:val="none" w:sz="0" w:space="0" w:color="auto"/>
        <w:left w:val="none" w:sz="0" w:space="0" w:color="auto"/>
        <w:bottom w:val="none" w:sz="0" w:space="0" w:color="auto"/>
        <w:right w:val="none" w:sz="0" w:space="0" w:color="auto"/>
      </w:divBdr>
    </w:div>
    <w:div w:id="1739356346">
      <w:bodyDiv w:val="1"/>
      <w:marLeft w:val="0"/>
      <w:marRight w:val="0"/>
      <w:marTop w:val="0"/>
      <w:marBottom w:val="0"/>
      <w:divBdr>
        <w:top w:val="none" w:sz="0" w:space="0" w:color="auto"/>
        <w:left w:val="none" w:sz="0" w:space="0" w:color="auto"/>
        <w:bottom w:val="none" w:sz="0" w:space="0" w:color="auto"/>
        <w:right w:val="none" w:sz="0" w:space="0" w:color="auto"/>
      </w:divBdr>
    </w:div>
    <w:div w:id="1740443022">
      <w:bodyDiv w:val="1"/>
      <w:marLeft w:val="0"/>
      <w:marRight w:val="0"/>
      <w:marTop w:val="0"/>
      <w:marBottom w:val="0"/>
      <w:divBdr>
        <w:top w:val="none" w:sz="0" w:space="0" w:color="auto"/>
        <w:left w:val="none" w:sz="0" w:space="0" w:color="auto"/>
        <w:bottom w:val="none" w:sz="0" w:space="0" w:color="auto"/>
        <w:right w:val="none" w:sz="0" w:space="0" w:color="auto"/>
      </w:divBdr>
    </w:div>
    <w:div w:id="1740666741">
      <w:bodyDiv w:val="1"/>
      <w:marLeft w:val="0"/>
      <w:marRight w:val="0"/>
      <w:marTop w:val="0"/>
      <w:marBottom w:val="0"/>
      <w:divBdr>
        <w:top w:val="none" w:sz="0" w:space="0" w:color="auto"/>
        <w:left w:val="none" w:sz="0" w:space="0" w:color="auto"/>
        <w:bottom w:val="none" w:sz="0" w:space="0" w:color="auto"/>
        <w:right w:val="none" w:sz="0" w:space="0" w:color="auto"/>
      </w:divBdr>
    </w:div>
    <w:div w:id="1742210287">
      <w:bodyDiv w:val="1"/>
      <w:marLeft w:val="0"/>
      <w:marRight w:val="0"/>
      <w:marTop w:val="0"/>
      <w:marBottom w:val="0"/>
      <w:divBdr>
        <w:top w:val="none" w:sz="0" w:space="0" w:color="auto"/>
        <w:left w:val="none" w:sz="0" w:space="0" w:color="auto"/>
        <w:bottom w:val="none" w:sz="0" w:space="0" w:color="auto"/>
        <w:right w:val="none" w:sz="0" w:space="0" w:color="auto"/>
      </w:divBdr>
    </w:div>
    <w:div w:id="1742218782">
      <w:bodyDiv w:val="1"/>
      <w:marLeft w:val="0"/>
      <w:marRight w:val="0"/>
      <w:marTop w:val="0"/>
      <w:marBottom w:val="0"/>
      <w:divBdr>
        <w:top w:val="none" w:sz="0" w:space="0" w:color="auto"/>
        <w:left w:val="none" w:sz="0" w:space="0" w:color="auto"/>
        <w:bottom w:val="none" w:sz="0" w:space="0" w:color="auto"/>
        <w:right w:val="none" w:sz="0" w:space="0" w:color="auto"/>
      </w:divBdr>
    </w:div>
    <w:div w:id="1742478969">
      <w:bodyDiv w:val="1"/>
      <w:marLeft w:val="0"/>
      <w:marRight w:val="0"/>
      <w:marTop w:val="0"/>
      <w:marBottom w:val="0"/>
      <w:divBdr>
        <w:top w:val="none" w:sz="0" w:space="0" w:color="auto"/>
        <w:left w:val="none" w:sz="0" w:space="0" w:color="auto"/>
        <w:bottom w:val="none" w:sz="0" w:space="0" w:color="auto"/>
        <w:right w:val="none" w:sz="0" w:space="0" w:color="auto"/>
      </w:divBdr>
    </w:div>
    <w:div w:id="1745451423">
      <w:bodyDiv w:val="1"/>
      <w:marLeft w:val="0"/>
      <w:marRight w:val="0"/>
      <w:marTop w:val="0"/>
      <w:marBottom w:val="0"/>
      <w:divBdr>
        <w:top w:val="none" w:sz="0" w:space="0" w:color="auto"/>
        <w:left w:val="none" w:sz="0" w:space="0" w:color="auto"/>
        <w:bottom w:val="none" w:sz="0" w:space="0" w:color="auto"/>
        <w:right w:val="none" w:sz="0" w:space="0" w:color="auto"/>
      </w:divBdr>
    </w:div>
    <w:div w:id="1745682642">
      <w:bodyDiv w:val="1"/>
      <w:marLeft w:val="0"/>
      <w:marRight w:val="0"/>
      <w:marTop w:val="0"/>
      <w:marBottom w:val="0"/>
      <w:divBdr>
        <w:top w:val="none" w:sz="0" w:space="0" w:color="auto"/>
        <w:left w:val="none" w:sz="0" w:space="0" w:color="auto"/>
        <w:bottom w:val="none" w:sz="0" w:space="0" w:color="auto"/>
        <w:right w:val="none" w:sz="0" w:space="0" w:color="auto"/>
      </w:divBdr>
    </w:div>
    <w:div w:id="1746099284">
      <w:bodyDiv w:val="1"/>
      <w:marLeft w:val="0"/>
      <w:marRight w:val="0"/>
      <w:marTop w:val="0"/>
      <w:marBottom w:val="0"/>
      <w:divBdr>
        <w:top w:val="none" w:sz="0" w:space="0" w:color="auto"/>
        <w:left w:val="none" w:sz="0" w:space="0" w:color="auto"/>
        <w:bottom w:val="none" w:sz="0" w:space="0" w:color="auto"/>
        <w:right w:val="none" w:sz="0" w:space="0" w:color="auto"/>
      </w:divBdr>
    </w:div>
    <w:div w:id="1749419414">
      <w:bodyDiv w:val="1"/>
      <w:marLeft w:val="0"/>
      <w:marRight w:val="0"/>
      <w:marTop w:val="0"/>
      <w:marBottom w:val="0"/>
      <w:divBdr>
        <w:top w:val="none" w:sz="0" w:space="0" w:color="auto"/>
        <w:left w:val="none" w:sz="0" w:space="0" w:color="auto"/>
        <w:bottom w:val="none" w:sz="0" w:space="0" w:color="auto"/>
        <w:right w:val="none" w:sz="0" w:space="0" w:color="auto"/>
      </w:divBdr>
    </w:div>
    <w:div w:id="1753505854">
      <w:bodyDiv w:val="1"/>
      <w:marLeft w:val="0"/>
      <w:marRight w:val="0"/>
      <w:marTop w:val="0"/>
      <w:marBottom w:val="0"/>
      <w:divBdr>
        <w:top w:val="none" w:sz="0" w:space="0" w:color="auto"/>
        <w:left w:val="none" w:sz="0" w:space="0" w:color="auto"/>
        <w:bottom w:val="none" w:sz="0" w:space="0" w:color="auto"/>
        <w:right w:val="none" w:sz="0" w:space="0" w:color="auto"/>
      </w:divBdr>
    </w:div>
    <w:div w:id="1754931770">
      <w:bodyDiv w:val="1"/>
      <w:marLeft w:val="0"/>
      <w:marRight w:val="0"/>
      <w:marTop w:val="0"/>
      <w:marBottom w:val="0"/>
      <w:divBdr>
        <w:top w:val="none" w:sz="0" w:space="0" w:color="auto"/>
        <w:left w:val="none" w:sz="0" w:space="0" w:color="auto"/>
        <w:bottom w:val="none" w:sz="0" w:space="0" w:color="auto"/>
        <w:right w:val="none" w:sz="0" w:space="0" w:color="auto"/>
      </w:divBdr>
    </w:div>
    <w:div w:id="1758090128">
      <w:bodyDiv w:val="1"/>
      <w:marLeft w:val="0"/>
      <w:marRight w:val="0"/>
      <w:marTop w:val="0"/>
      <w:marBottom w:val="0"/>
      <w:divBdr>
        <w:top w:val="none" w:sz="0" w:space="0" w:color="auto"/>
        <w:left w:val="none" w:sz="0" w:space="0" w:color="auto"/>
        <w:bottom w:val="none" w:sz="0" w:space="0" w:color="auto"/>
        <w:right w:val="none" w:sz="0" w:space="0" w:color="auto"/>
      </w:divBdr>
    </w:div>
    <w:div w:id="1760174667">
      <w:bodyDiv w:val="1"/>
      <w:marLeft w:val="0"/>
      <w:marRight w:val="0"/>
      <w:marTop w:val="0"/>
      <w:marBottom w:val="0"/>
      <w:divBdr>
        <w:top w:val="none" w:sz="0" w:space="0" w:color="auto"/>
        <w:left w:val="none" w:sz="0" w:space="0" w:color="auto"/>
        <w:bottom w:val="none" w:sz="0" w:space="0" w:color="auto"/>
        <w:right w:val="none" w:sz="0" w:space="0" w:color="auto"/>
      </w:divBdr>
    </w:div>
    <w:div w:id="1760639136">
      <w:bodyDiv w:val="1"/>
      <w:marLeft w:val="0"/>
      <w:marRight w:val="0"/>
      <w:marTop w:val="0"/>
      <w:marBottom w:val="0"/>
      <w:divBdr>
        <w:top w:val="none" w:sz="0" w:space="0" w:color="auto"/>
        <w:left w:val="none" w:sz="0" w:space="0" w:color="auto"/>
        <w:bottom w:val="none" w:sz="0" w:space="0" w:color="auto"/>
        <w:right w:val="none" w:sz="0" w:space="0" w:color="auto"/>
      </w:divBdr>
    </w:div>
    <w:div w:id="1765493149">
      <w:bodyDiv w:val="1"/>
      <w:marLeft w:val="0"/>
      <w:marRight w:val="0"/>
      <w:marTop w:val="0"/>
      <w:marBottom w:val="0"/>
      <w:divBdr>
        <w:top w:val="none" w:sz="0" w:space="0" w:color="auto"/>
        <w:left w:val="none" w:sz="0" w:space="0" w:color="auto"/>
        <w:bottom w:val="none" w:sz="0" w:space="0" w:color="auto"/>
        <w:right w:val="none" w:sz="0" w:space="0" w:color="auto"/>
      </w:divBdr>
    </w:div>
    <w:div w:id="1768305091">
      <w:bodyDiv w:val="1"/>
      <w:marLeft w:val="0"/>
      <w:marRight w:val="0"/>
      <w:marTop w:val="0"/>
      <w:marBottom w:val="0"/>
      <w:divBdr>
        <w:top w:val="none" w:sz="0" w:space="0" w:color="auto"/>
        <w:left w:val="none" w:sz="0" w:space="0" w:color="auto"/>
        <w:bottom w:val="none" w:sz="0" w:space="0" w:color="auto"/>
        <w:right w:val="none" w:sz="0" w:space="0" w:color="auto"/>
      </w:divBdr>
    </w:div>
    <w:div w:id="1771074999">
      <w:bodyDiv w:val="1"/>
      <w:marLeft w:val="0"/>
      <w:marRight w:val="0"/>
      <w:marTop w:val="0"/>
      <w:marBottom w:val="0"/>
      <w:divBdr>
        <w:top w:val="none" w:sz="0" w:space="0" w:color="auto"/>
        <w:left w:val="none" w:sz="0" w:space="0" w:color="auto"/>
        <w:bottom w:val="none" w:sz="0" w:space="0" w:color="auto"/>
        <w:right w:val="none" w:sz="0" w:space="0" w:color="auto"/>
      </w:divBdr>
    </w:div>
    <w:div w:id="1771121330">
      <w:bodyDiv w:val="1"/>
      <w:marLeft w:val="0"/>
      <w:marRight w:val="0"/>
      <w:marTop w:val="0"/>
      <w:marBottom w:val="0"/>
      <w:divBdr>
        <w:top w:val="none" w:sz="0" w:space="0" w:color="auto"/>
        <w:left w:val="none" w:sz="0" w:space="0" w:color="auto"/>
        <w:bottom w:val="none" w:sz="0" w:space="0" w:color="auto"/>
        <w:right w:val="none" w:sz="0" w:space="0" w:color="auto"/>
      </w:divBdr>
    </w:div>
    <w:div w:id="1772777700">
      <w:bodyDiv w:val="1"/>
      <w:marLeft w:val="0"/>
      <w:marRight w:val="0"/>
      <w:marTop w:val="0"/>
      <w:marBottom w:val="0"/>
      <w:divBdr>
        <w:top w:val="none" w:sz="0" w:space="0" w:color="auto"/>
        <w:left w:val="none" w:sz="0" w:space="0" w:color="auto"/>
        <w:bottom w:val="none" w:sz="0" w:space="0" w:color="auto"/>
        <w:right w:val="none" w:sz="0" w:space="0" w:color="auto"/>
      </w:divBdr>
    </w:div>
    <w:div w:id="1774083583">
      <w:bodyDiv w:val="1"/>
      <w:marLeft w:val="0"/>
      <w:marRight w:val="0"/>
      <w:marTop w:val="0"/>
      <w:marBottom w:val="0"/>
      <w:divBdr>
        <w:top w:val="none" w:sz="0" w:space="0" w:color="auto"/>
        <w:left w:val="none" w:sz="0" w:space="0" w:color="auto"/>
        <w:bottom w:val="none" w:sz="0" w:space="0" w:color="auto"/>
        <w:right w:val="none" w:sz="0" w:space="0" w:color="auto"/>
      </w:divBdr>
    </w:div>
    <w:div w:id="1774860156">
      <w:bodyDiv w:val="1"/>
      <w:marLeft w:val="0"/>
      <w:marRight w:val="0"/>
      <w:marTop w:val="0"/>
      <w:marBottom w:val="0"/>
      <w:divBdr>
        <w:top w:val="none" w:sz="0" w:space="0" w:color="auto"/>
        <w:left w:val="none" w:sz="0" w:space="0" w:color="auto"/>
        <w:bottom w:val="none" w:sz="0" w:space="0" w:color="auto"/>
        <w:right w:val="none" w:sz="0" w:space="0" w:color="auto"/>
      </w:divBdr>
    </w:div>
    <w:div w:id="1776245066">
      <w:bodyDiv w:val="1"/>
      <w:marLeft w:val="0"/>
      <w:marRight w:val="0"/>
      <w:marTop w:val="0"/>
      <w:marBottom w:val="0"/>
      <w:divBdr>
        <w:top w:val="none" w:sz="0" w:space="0" w:color="auto"/>
        <w:left w:val="none" w:sz="0" w:space="0" w:color="auto"/>
        <w:bottom w:val="none" w:sz="0" w:space="0" w:color="auto"/>
        <w:right w:val="none" w:sz="0" w:space="0" w:color="auto"/>
      </w:divBdr>
    </w:div>
    <w:div w:id="1776973058">
      <w:bodyDiv w:val="1"/>
      <w:marLeft w:val="0"/>
      <w:marRight w:val="0"/>
      <w:marTop w:val="0"/>
      <w:marBottom w:val="0"/>
      <w:divBdr>
        <w:top w:val="none" w:sz="0" w:space="0" w:color="auto"/>
        <w:left w:val="none" w:sz="0" w:space="0" w:color="auto"/>
        <w:bottom w:val="none" w:sz="0" w:space="0" w:color="auto"/>
        <w:right w:val="none" w:sz="0" w:space="0" w:color="auto"/>
      </w:divBdr>
    </w:div>
    <w:div w:id="1777293016">
      <w:bodyDiv w:val="1"/>
      <w:marLeft w:val="0"/>
      <w:marRight w:val="0"/>
      <w:marTop w:val="0"/>
      <w:marBottom w:val="0"/>
      <w:divBdr>
        <w:top w:val="none" w:sz="0" w:space="0" w:color="auto"/>
        <w:left w:val="none" w:sz="0" w:space="0" w:color="auto"/>
        <w:bottom w:val="none" w:sz="0" w:space="0" w:color="auto"/>
        <w:right w:val="none" w:sz="0" w:space="0" w:color="auto"/>
      </w:divBdr>
    </w:div>
    <w:div w:id="1780370943">
      <w:bodyDiv w:val="1"/>
      <w:marLeft w:val="0"/>
      <w:marRight w:val="0"/>
      <w:marTop w:val="0"/>
      <w:marBottom w:val="0"/>
      <w:divBdr>
        <w:top w:val="none" w:sz="0" w:space="0" w:color="auto"/>
        <w:left w:val="none" w:sz="0" w:space="0" w:color="auto"/>
        <w:bottom w:val="none" w:sz="0" w:space="0" w:color="auto"/>
        <w:right w:val="none" w:sz="0" w:space="0" w:color="auto"/>
      </w:divBdr>
    </w:div>
    <w:div w:id="1789154172">
      <w:bodyDiv w:val="1"/>
      <w:marLeft w:val="0"/>
      <w:marRight w:val="0"/>
      <w:marTop w:val="0"/>
      <w:marBottom w:val="0"/>
      <w:divBdr>
        <w:top w:val="none" w:sz="0" w:space="0" w:color="auto"/>
        <w:left w:val="none" w:sz="0" w:space="0" w:color="auto"/>
        <w:bottom w:val="none" w:sz="0" w:space="0" w:color="auto"/>
        <w:right w:val="none" w:sz="0" w:space="0" w:color="auto"/>
      </w:divBdr>
    </w:div>
    <w:div w:id="1791047816">
      <w:bodyDiv w:val="1"/>
      <w:marLeft w:val="0"/>
      <w:marRight w:val="0"/>
      <w:marTop w:val="0"/>
      <w:marBottom w:val="0"/>
      <w:divBdr>
        <w:top w:val="none" w:sz="0" w:space="0" w:color="auto"/>
        <w:left w:val="none" w:sz="0" w:space="0" w:color="auto"/>
        <w:bottom w:val="none" w:sz="0" w:space="0" w:color="auto"/>
        <w:right w:val="none" w:sz="0" w:space="0" w:color="auto"/>
      </w:divBdr>
    </w:div>
    <w:div w:id="1794129654">
      <w:bodyDiv w:val="1"/>
      <w:marLeft w:val="0"/>
      <w:marRight w:val="0"/>
      <w:marTop w:val="0"/>
      <w:marBottom w:val="0"/>
      <w:divBdr>
        <w:top w:val="none" w:sz="0" w:space="0" w:color="auto"/>
        <w:left w:val="none" w:sz="0" w:space="0" w:color="auto"/>
        <w:bottom w:val="none" w:sz="0" w:space="0" w:color="auto"/>
        <w:right w:val="none" w:sz="0" w:space="0" w:color="auto"/>
      </w:divBdr>
    </w:div>
    <w:div w:id="1796411026">
      <w:bodyDiv w:val="1"/>
      <w:marLeft w:val="0"/>
      <w:marRight w:val="0"/>
      <w:marTop w:val="0"/>
      <w:marBottom w:val="0"/>
      <w:divBdr>
        <w:top w:val="none" w:sz="0" w:space="0" w:color="auto"/>
        <w:left w:val="none" w:sz="0" w:space="0" w:color="auto"/>
        <w:bottom w:val="none" w:sz="0" w:space="0" w:color="auto"/>
        <w:right w:val="none" w:sz="0" w:space="0" w:color="auto"/>
      </w:divBdr>
    </w:div>
    <w:div w:id="1797989697">
      <w:bodyDiv w:val="1"/>
      <w:marLeft w:val="0"/>
      <w:marRight w:val="0"/>
      <w:marTop w:val="0"/>
      <w:marBottom w:val="0"/>
      <w:divBdr>
        <w:top w:val="none" w:sz="0" w:space="0" w:color="auto"/>
        <w:left w:val="none" w:sz="0" w:space="0" w:color="auto"/>
        <w:bottom w:val="none" w:sz="0" w:space="0" w:color="auto"/>
        <w:right w:val="none" w:sz="0" w:space="0" w:color="auto"/>
      </w:divBdr>
    </w:div>
    <w:div w:id="1802768362">
      <w:bodyDiv w:val="1"/>
      <w:marLeft w:val="0"/>
      <w:marRight w:val="0"/>
      <w:marTop w:val="0"/>
      <w:marBottom w:val="0"/>
      <w:divBdr>
        <w:top w:val="none" w:sz="0" w:space="0" w:color="auto"/>
        <w:left w:val="none" w:sz="0" w:space="0" w:color="auto"/>
        <w:bottom w:val="none" w:sz="0" w:space="0" w:color="auto"/>
        <w:right w:val="none" w:sz="0" w:space="0" w:color="auto"/>
      </w:divBdr>
    </w:div>
    <w:div w:id="1803231445">
      <w:bodyDiv w:val="1"/>
      <w:marLeft w:val="0"/>
      <w:marRight w:val="0"/>
      <w:marTop w:val="0"/>
      <w:marBottom w:val="0"/>
      <w:divBdr>
        <w:top w:val="none" w:sz="0" w:space="0" w:color="auto"/>
        <w:left w:val="none" w:sz="0" w:space="0" w:color="auto"/>
        <w:bottom w:val="none" w:sz="0" w:space="0" w:color="auto"/>
        <w:right w:val="none" w:sz="0" w:space="0" w:color="auto"/>
      </w:divBdr>
    </w:div>
    <w:div w:id="1804686679">
      <w:bodyDiv w:val="1"/>
      <w:marLeft w:val="0"/>
      <w:marRight w:val="0"/>
      <w:marTop w:val="0"/>
      <w:marBottom w:val="0"/>
      <w:divBdr>
        <w:top w:val="none" w:sz="0" w:space="0" w:color="auto"/>
        <w:left w:val="none" w:sz="0" w:space="0" w:color="auto"/>
        <w:bottom w:val="none" w:sz="0" w:space="0" w:color="auto"/>
        <w:right w:val="none" w:sz="0" w:space="0" w:color="auto"/>
      </w:divBdr>
    </w:div>
    <w:div w:id="1812206440">
      <w:bodyDiv w:val="1"/>
      <w:marLeft w:val="0"/>
      <w:marRight w:val="0"/>
      <w:marTop w:val="0"/>
      <w:marBottom w:val="0"/>
      <w:divBdr>
        <w:top w:val="none" w:sz="0" w:space="0" w:color="auto"/>
        <w:left w:val="none" w:sz="0" w:space="0" w:color="auto"/>
        <w:bottom w:val="none" w:sz="0" w:space="0" w:color="auto"/>
        <w:right w:val="none" w:sz="0" w:space="0" w:color="auto"/>
      </w:divBdr>
    </w:div>
    <w:div w:id="1813133653">
      <w:bodyDiv w:val="1"/>
      <w:marLeft w:val="0"/>
      <w:marRight w:val="0"/>
      <w:marTop w:val="0"/>
      <w:marBottom w:val="0"/>
      <w:divBdr>
        <w:top w:val="none" w:sz="0" w:space="0" w:color="auto"/>
        <w:left w:val="none" w:sz="0" w:space="0" w:color="auto"/>
        <w:bottom w:val="none" w:sz="0" w:space="0" w:color="auto"/>
        <w:right w:val="none" w:sz="0" w:space="0" w:color="auto"/>
      </w:divBdr>
    </w:div>
    <w:div w:id="1816145849">
      <w:bodyDiv w:val="1"/>
      <w:marLeft w:val="0"/>
      <w:marRight w:val="0"/>
      <w:marTop w:val="0"/>
      <w:marBottom w:val="0"/>
      <w:divBdr>
        <w:top w:val="none" w:sz="0" w:space="0" w:color="auto"/>
        <w:left w:val="none" w:sz="0" w:space="0" w:color="auto"/>
        <w:bottom w:val="none" w:sz="0" w:space="0" w:color="auto"/>
        <w:right w:val="none" w:sz="0" w:space="0" w:color="auto"/>
      </w:divBdr>
    </w:div>
    <w:div w:id="1816292457">
      <w:bodyDiv w:val="1"/>
      <w:marLeft w:val="0"/>
      <w:marRight w:val="0"/>
      <w:marTop w:val="0"/>
      <w:marBottom w:val="0"/>
      <w:divBdr>
        <w:top w:val="none" w:sz="0" w:space="0" w:color="auto"/>
        <w:left w:val="none" w:sz="0" w:space="0" w:color="auto"/>
        <w:bottom w:val="none" w:sz="0" w:space="0" w:color="auto"/>
        <w:right w:val="none" w:sz="0" w:space="0" w:color="auto"/>
      </w:divBdr>
    </w:div>
    <w:div w:id="1817989881">
      <w:bodyDiv w:val="1"/>
      <w:marLeft w:val="0"/>
      <w:marRight w:val="0"/>
      <w:marTop w:val="0"/>
      <w:marBottom w:val="0"/>
      <w:divBdr>
        <w:top w:val="none" w:sz="0" w:space="0" w:color="auto"/>
        <w:left w:val="none" w:sz="0" w:space="0" w:color="auto"/>
        <w:bottom w:val="none" w:sz="0" w:space="0" w:color="auto"/>
        <w:right w:val="none" w:sz="0" w:space="0" w:color="auto"/>
      </w:divBdr>
    </w:div>
    <w:div w:id="1821845238">
      <w:bodyDiv w:val="1"/>
      <w:marLeft w:val="0"/>
      <w:marRight w:val="0"/>
      <w:marTop w:val="0"/>
      <w:marBottom w:val="0"/>
      <w:divBdr>
        <w:top w:val="none" w:sz="0" w:space="0" w:color="auto"/>
        <w:left w:val="none" w:sz="0" w:space="0" w:color="auto"/>
        <w:bottom w:val="none" w:sz="0" w:space="0" w:color="auto"/>
        <w:right w:val="none" w:sz="0" w:space="0" w:color="auto"/>
      </w:divBdr>
    </w:div>
    <w:div w:id="1825967035">
      <w:bodyDiv w:val="1"/>
      <w:marLeft w:val="0"/>
      <w:marRight w:val="0"/>
      <w:marTop w:val="0"/>
      <w:marBottom w:val="0"/>
      <w:divBdr>
        <w:top w:val="none" w:sz="0" w:space="0" w:color="auto"/>
        <w:left w:val="none" w:sz="0" w:space="0" w:color="auto"/>
        <w:bottom w:val="none" w:sz="0" w:space="0" w:color="auto"/>
        <w:right w:val="none" w:sz="0" w:space="0" w:color="auto"/>
      </w:divBdr>
    </w:div>
    <w:div w:id="1827241341">
      <w:bodyDiv w:val="1"/>
      <w:marLeft w:val="0"/>
      <w:marRight w:val="0"/>
      <w:marTop w:val="0"/>
      <w:marBottom w:val="0"/>
      <w:divBdr>
        <w:top w:val="none" w:sz="0" w:space="0" w:color="auto"/>
        <w:left w:val="none" w:sz="0" w:space="0" w:color="auto"/>
        <w:bottom w:val="none" w:sz="0" w:space="0" w:color="auto"/>
        <w:right w:val="none" w:sz="0" w:space="0" w:color="auto"/>
      </w:divBdr>
    </w:div>
    <w:div w:id="1829714196">
      <w:bodyDiv w:val="1"/>
      <w:marLeft w:val="0"/>
      <w:marRight w:val="0"/>
      <w:marTop w:val="0"/>
      <w:marBottom w:val="0"/>
      <w:divBdr>
        <w:top w:val="none" w:sz="0" w:space="0" w:color="auto"/>
        <w:left w:val="none" w:sz="0" w:space="0" w:color="auto"/>
        <w:bottom w:val="none" w:sz="0" w:space="0" w:color="auto"/>
        <w:right w:val="none" w:sz="0" w:space="0" w:color="auto"/>
      </w:divBdr>
    </w:div>
    <w:div w:id="1830125090">
      <w:bodyDiv w:val="1"/>
      <w:marLeft w:val="0"/>
      <w:marRight w:val="0"/>
      <w:marTop w:val="0"/>
      <w:marBottom w:val="0"/>
      <w:divBdr>
        <w:top w:val="none" w:sz="0" w:space="0" w:color="auto"/>
        <w:left w:val="none" w:sz="0" w:space="0" w:color="auto"/>
        <w:bottom w:val="none" w:sz="0" w:space="0" w:color="auto"/>
        <w:right w:val="none" w:sz="0" w:space="0" w:color="auto"/>
      </w:divBdr>
    </w:div>
    <w:div w:id="1832715122">
      <w:bodyDiv w:val="1"/>
      <w:marLeft w:val="0"/>
      <w:marRight w:val="0"/>
      <w:marTop w:val="0"/>
      <w:marBottom w:val="0"/>
      <w:divBdr>
        <w:top w:val="none" w:sz="0" w:space="0" w:color="auto"/>
        <w:left w:val="none" w:sz="0" w:space="0" w:color="auto"/>
        <w:bottom w:val="none" w:sz="0" w:space="0" w:color="auto"/>
        <w:right w:val="none" w:sz="0" w:space="0" w:color="auto"/>
      </w:divBdr>
    </w:div>
    <w:div w:id="1835796894">
      <w:bodyDiv w:val="1"/>
      <w:marLeft w:val="0"/>
      <w:marRight w:val="0"/>
      <w:marTop w:val="0"/>
      <w:marBottom w:val="0"/>
      <w:divBdr>
        <w:top w:val="none" w:sz="0" w:space="0" w:color="auto"/>
        <w:left w:val="none" w:sz="0" w:space="0" w:color="auto"/>
        <w:bottom w:val="none" w:sz="0" w:space="0" w:color="auto"/>
        <w:right w:val="none" w:sz="0" w:space="0" w:color="auto"/>
      </w:divBdr>
    </w:div>
    <w:div w:id="1841961571">
      <w:bodyDiv w:val="1"/>
      <w:marLeft w:val="0"/>
      <w:marRight w:val="0"/>
      <w:marTop w:val="0"/>
      <w:marBottom w:val="0"/>
      <w:divBdr>
        <w:top w:val="none" w:sz="0" w:space="0" w:color="auto"/>
        <w:left w:val="none" w:sz="0" w:space="0" w:color="auto"/>
        <w:bottom w:val="none" w:sz="0" w:space="0" w:color="auto"/>
        <w:right w:val="none" w:sz="0" w:space="0" w:color="auto"/>
      </w:divBdr>
    </w:div>
    <w:div w:id="1842309847">
      <w:bodyDiv w:val="1"/>
      <w:marLeft w:val="0"/>
      <w:marRight w:val="0"/>
      <w:marTop w:val="0"/>
      <w:marBottom w:val="0"/>
      <w:divBdr>
        <w:top w:val="none" w:sz="0" w:space="0" w:color="auto"/>
        <w:left w:val="none" w:sz="0" w:space="0" w:color="auto"/>
        <w:bottom w:val="none" w:sz="0" w:space="0" w:color="auto"/>
        <w:right w:val="none" w:sz="0" w:space="0" w:color="auto"/>
      </w:divBdr>
    </w:div>
    <w:div w:id="1842312203">
      <w:bodyDiv w:val="1"/>
      <w:marLeft w:val="0"/>
      <w:marRight w:val="0"/>
      <w:marTop w:val="0"/>
      <w:marBottom w:val="0"/>
      <w:divBdr>
        <w:top w:val="none" w:sz="0" w:space="0" w:color="auto"/>
        <w:left w:val="none" w:sz="0" w:space="0" w:color="auto"/>
        <w:bottom w:val="none" w:sz="0" w:space="0" w:color="auto"/>
        <w:right w:val="none" w:sz="0" w:space="0" w:color="auto"/>
      </w:divBdr>
    </w:div>
    <w:div w:id="1849443962">
      <w:bodyDiv w:val="1"/>
      <w:marLeft w:val="0"/>
      <w:marRight w:val="0"/>
      <w:marTop w:val="0"/>
      <w:marBottom w:val="0"/>
      <w:divBdr>
        <w:top w:val="none" w:sz="0" w:space="0" w:color="auto"/>
        <w:left w:val="none" w:sz="0" w:space="0" w:color="auto"/>
        <w:bottom w:val="none" w:sz="0" w:space="0" w:color="auto"/>
        <w:right w:val="none" w:sz="0" w:space="0" w:color="auto"/>
      </w:divBdr>
    </w:div>
    <w:div w:id="1851871565">
      <w:bodyDiv w:val="1"/>
      <w:marLeft w:val="0"/>
      <w:marRight w:val="0"/>
      <w:marTop w:val="0"/>
      <w:marBottom w:val="0"/>
      <w:divBdr>
        <w:top w:val="none" w:sz="0" w:space="0" w:color="auto"/>
        <w:left w:val="none" w:sz="0" w:space="0" w:color="auto"/>
        <w:bottom w:val="none" w:sz="0" w:space="0" w:color="auto"/>
        <w:right w:val="none" w:sz="0" w:space="0" w:color="auto"/>
      </w:divBdr>
    </w:div>
    <w:div w:id="1853180416">
      <w:bodyDiv w:val="1"/>
      <w:marLeft w:val="0"/>
      <w:marRight w:val="0"/>
      <w:marTop w:val="0"/>
      <w:marBottom w:val="0"/>
      <w:divBdr>
        <w:top w:val="none" w:sz="0" w:space="0" w:color="auto"/>
        <w:left w:val="none" w:sz="0" w:space="0" w:color="auto"/>
        <w:bottom w:val="none" w:sz="0" w:space="0" w:color="auto"/>
        <w:right w:val="none" w:sz="0" w:space="0" w:color="auto"/>
      </w:divBdr>
    </w:div>
    <w:div w:id="1858227162">
      <w:bodyDiv w:val="1"/>
      <w:marLeft w:val="0"/>
      <w:marRight w:val="0"/>
      <w:marTop w:val="0"/>
      <w:marBottom w:val="0"/>
      <w:divBdr>
        <w:top w:val="none" w:sz="0" w:space="0" w:color="auto"/>
        <w:left w:val="none" w:sz="0" w:space="0" w:color="auto"/>
        <w:bottom w:val="none" w:sz="0" w:space="0" w:color="auto"/>
        <w:right w:val="none" w:sz="0" w:space="0" w:color="auto"/>
      </w:divBdr>
    </w:div>
    <w:div w:id="1858737876">
      <w:bodyDiv w:val="1"/>
      <w:marLeft w:val="0"/>
      <w:marRight w:val="0"/>
      <w:marTop w:val="0"/>
      <w:marBottom w:val="0"/>
      <w:divBdr>
        <w:top w:val="none" w:sz="0" w:space="0" w:color="auto"/>
        <w:left w:val="none" w:sz="0" w:space="0" w:color="auto"/>
        <w:bottom w:val="none" w:sz="0" w:space="0" w:color="auto"/>
        <w:right w:val="none" w:sz="0" w:space="0" w:color="auto"/>
      </w:divBdr>
    </w:div>
    <w:div w:id="1865288816">
      <w:bodyDiv w:val="1"/>
      <w:marLeft w:val="0"/>
      <w:marRight w:val="0"/>
      <w:marTop w:val="0"/>
      <w:marBottom w:val="0"/>
      <w:divBdr>
        <w:top w:val="none" w:sz="0" w:space="0" w:color="auto"/>
        <w:left w:val="none" w:sz="0" w:space="0" w:color="auto"/>
        <w:bottom w:val="none" w:sz="0" w:space="0" w:color="auto"/>
        <w:right w:val="none" w:sz="0" w:space="0" w:color="auto"/>
      </w:divBdr>
    </w:div>
    <w:div w:id="1867981572">
      <w:bodyDiv w:val="1"/>
      <w:marLeft w:val="0"/>
      <w:marRight w:val="0"/>
      <w:marTop w:val="0"/>
      <w:marBottom w:val="0"/>
      <w:divBdr>
        <w:top w:val="none" w:sz="0" w:space="0" w:color="auto"/>
        <w:left w:val="none" w:sz="0" w:space="0" w:color="auto"/>
        <w:bottom w:val="none" w:sz="0" w:space="0" w:color="auto"/>
        <w:right w:val="none" w:sz="0" w:space="0" w:color="auto"/>
      </w:divBdr>
    </w:div>
    <w:div w:id="1868789320">
      <w:bodyDiv w:val="1"/>
      <w:marLeft w:val="0"/>
      <w:marRight w:val="0"/>
      <w:marTop w:val="0"/>
      <w:marBottom w:val="0"/>
      <w:divBdr>
        <w:top w:val="none" w:sz="0" w:space="0" w:color="auto"/>
        <w:left w:val="none" w:sz="0" w:space="0" w:color="auto"/>
        <w:bottom w:val="none" w:sz="0" w:space="0" w:color="auto"/>
        <w:right w:val="none" w:sz="0" w:space="0" w:color="auto"/>
      </w:divBdr>
    </w:div>
    <w:div w:id="1874344290">
      <w:bodyDiv w:val="1"/>
      <w:marLeft w:val="0"/>
      <w:marRight w:val="0"/>
      <w:marTop w:val="0"/>
      <w:marBottom w:val="0"/>
      <w:divBdr>
        <w:top w:val="none" w:sz="0" w:space="0" w:color="auto"/>
        <w:left w:val="none" w:sz="0" w:space="0" w:color="auto"/>
        <w:bottom w:val="none" w:sz="0" w:space="0" w:color="auto"/>
        <w:right w:val="none" w:sz="0" w:space="0" w:color="auto"/>
      </w:divBdr>
    </w:div>
    <w:div w:id="1875189732">
      <w:bodyDiv w:val="1"/>
      <w:marLeft w:val="0"/>
      <w:marRight w:val="0"/>
      <w:marTop w:val="0"/>
      <w:marBottom w:val="0"/>
      <w:divBdr>
        <w:top w:val="none" w:sz="0" w:space="0" w:color="auto"/>
        <w:left w:val="none" w:sz="0" w:space="0" w:color="auto"/>
        <w:bottom w:val="none" w:sz="0" w:space="0" w:color="auto"/>
        <w:right w:val="none" w:sz="0" w:space="0" w:color="auto"/>
      </w:divBdr>
    </w:div>
    <w:div w:id="1876192063">
      <w:bodyDiv w:val="1"/>
      <w:marLeft w:val="0"/>
      <w:marRight w:val="0"/>
      <w:marTop w:val="0"/>
      <w:marBottom w:val="0"/>
      <w:divBdr>
        <w:top w:val="none" w:sz="0" w:space="0" w:color="auto"/>
        <w:left w:val="none" w:sz="0" w:space="0" w:color="auto"/>
        <w:bottom w:val="none" w:sz="0" w:space="0" w:color="auto"/>
        <w:right w:val="none" w:sz="0" w:space="0" w:color="auto"/>
      </w:divBdr>
    </w:div>
    <w:div w:id="1877161040">
      <w:bodyDiv w:val="1"/>
      <w:marLeft w:val="0"/>
      <w:marRight w:val="0"/>
      <w:marTop w:val="0"/>
      <w:marBottom w:val="0"/>
      <w:divBdr>
        <w:top w:val="none" w:sz="0" w:space="0" w:color="auto"/>
        <w:left w:val="none" w:sz="0" w:space="0" w:color="auto"/>
        <w:bottom w:val="none" w:sz="0" w:space="0" w:color="auto"/>
        <w:right w:val="none" w:sz="0" w:space="0" w:color="auto"/>
      </w:divBdr>
    </w:div>
    <w:div w:id="1879734001">
      <w:bodyDiv w:val="1"/>
      <w:marLeft w:val="0"/>
      <w:marRight w:val="0"/>
      <w:marTop w:val="0"/>
      <w:marBottom w:val="0"/>
      <w:divBdr>
        <w:top w:val="none" w:sz="0" w:space="0" w:color="auto"/>
        <w:left w:val="none" w:sz="0" w:space="0" w:color="auto"/>
        <w:bottom w:val="none" w:sz="0" w:space="0" w:color="auto"/>
        <w:right w:val="none" w:sz="0" w:space="0" w:color="auto"/>
      </w:divBdr>
    </w:div>
    <w:div w:id="1880049109">
      <w:bodyDiv w:val="1"/>
      <w:marLeft w:val="0"/>
      <w:marRight w:val="0"/>
      <w:marTop w:val="0"/>
      <w:marBottom w:val="0"/>
      <w:divBdr>
        <w:top w:val="none" w:sz="0" w:space="0" w:color="auto"/>
        <w:left w:val="none" w:sz="0" w:space="0" w:color="auto"/>
        <w:bottom w:val="none" w:sz="0" w:space="0" w:color="auto"/>
        <w:right w:val="none" w:sz="0" w:space="0" w:color="auto"/>
      </w:divBdr>
    </w:div>
    <w:div w:id="1880433288">
      <w:bodyDiv w:val="1"/>
      <w:marLeft w:val="0"/>
      <w:marRight w:val="0"/>
      <w:marTop w:val="0"/>
      <w:marBottom w:val="0"/>
      <w:divBdr>
        <w:top w:val="none" w:sz="0" w:space="0" w:color="auto"/>
        <w:left w:val="none" w:sz="0" w:space="0" w:color="auto"/>
        <w:bottom w:val="none" w:sz="0" w:space="0" w:color="auto"/>
        <w:right w:val="none" w:sz="0" w:space="0" w:color="auto"/>
      </w:divBdr>
    </w:div>
    <w:div w:id="1883204094">
      <w:bodyDiv w:val="1"/>
      <w:marLeft w:val="0"/>
      <w:marRight w:val="0"/>
      <w:marTop w:val="0"/>
      <w:marBottom w:val="0"/>
      <w:divBdr>
        <w:top w:val="none" w:sz="0" w:space="0" w:color="auto"/>
        <w:left w:val="none" w:sz="0" w:space="0" w:color="auto"/>
        <w:bottom w:val="none" w:sz="0" w:space="0" w:color="auto"/>
        <w:right w:val="none" w:sz="0" w:space="0" w:color="auto"/>
      </w:divBdr>
    </w:div>
    <w:div w:id="1883900137">
      <w:bodyDiv w:val="1"/>
      <w:marLeft w:val="0"/>
      <w:marRight w:val="0"/>
      <w:marTop w:val="0"/>
      <w:marBottom w:val="0"/>
      <w:divBdr>
        <w:top w:val="none" w:sz="0" w:space="0" w:color="auto"/>
        <w:left w:val="none" w:sz="0" w:space="0" w:color="auto"/>
        <w:bottom w:val="none" w:sz="0" w:space="0" w:color="auto"/>
        <w:right w:val="none" w:sz="0" w:space="0" w:color="auto"/>
      </w:divBdr>
    </w:div>
    <w:div w:id="1884514548">
      <w:bodyDiv w:val="1"/>
      <w:marLeft w:val="0"/>
      <w:marRight w:val="0"/>
      <w:marTop w:val="0"/>
      <w:marBottom w:val="0"/>
      <w:divBdr>
        <w:top w:val="none" w:sz="0" w:space="0" w:color="auto"/>
        <w:left w:val="none" w:sz="0" w:space="0" w:color="auto"/>
        <w:bottom w:val="none" w:sz="0" w:space="0" w:color="auto"/>
        <w:right w:val="none" w:sz="0" w:space="0" w:color="auto"/>
      </w:divBdr>
    </w:div>
    <w:div w:id="1888882075">
      <w:bodyDiv w:val="1"/>
      <w:marLeft w:val="0"/>
      <w:marRight w:val="0"/>
      <w:marTop w:val="0"/>
      <w:marBottom w:val="0"/>
      <w:divBdr>
        <w:top w:val="none" w:sz="0" w:space="0" w:color="auto"/>
        <w:left w:val="none" w:sz="0" w:space="0" w:color="auto"/>
        <w:bottom w:val="none" w:sz="0" w:space="0" w:color="auto"/>
        <w:right w:val="none" w:sz="0" w:space="0" w:color="auto"/>
      </w:divBdr>
    </w:div>
    <w:div w:id="1889604019">
      <w:bodyDiv w:val="1"/>
      <w:marLeft w:val="0"/>
      <w:marRight w:val="0"/>
      <w:marTop w:val="0"/>
      <w:marBottom w:val="0"/>
      <w:divBdr>
        <w:top w:val="none" w:sz="0" w:space="0" w:color="auto"/>
        <w:left w:val="none" w:sz="0" w:space="0" w:color="auto"/>
        <w:bottom w:val="none" w:sz="0" w:space="0" w:color="auto"/>
        <w:right w:val="none" w:sz="0" w:space="0" w:color="auto"/>
      </w:divBdr>
    </w:div>
    <w:div w:id="1889608999">
      <w:bodyDiv w:val="1"/>
      <w:marLeft w:val="0"/>
      <w:marRight w:val="0"/>
      <w:marTop w:val="0"/>
      <w:marBottom w:val="0"/>
      <w:divBdr>
        <w:top w:val="none" w:sz="0" w:space="0" w:color="auto"/>
        <w:left w:val="none" w:sz="0" w:space="0" w:color="auto"/>
        <w:bottom w:val="none" w:sz="0" w:space="0" w:color="auto"/>
        <w:right w:val="none" w:sz="0" w:space="0" w:color="auto"/>
      </w:divBdr>
    </w:div>
    <w:div w:id="1890024014">
      <w:bodyDiv w:val="1"/>
      <w:marLeft w:val="0"/>
      <w:marRight w:val="0"/>
      <w:marTop w:val="0"/>
      <w:marBottom w:val="0"/>
      <w:divBdr>
        <w:top w:val="none" w:sz="0" w:space="0" w:color="auto"/>
        <w:left w:val="none" w:sz="0" w:space="0" w:color="auto"/>
        <w:bottom w:val="none" w:sz="0" w:space="0" w:color="auto"/>
        <w:right w:val="none" w:sz="0" w:space="0" w:color="auto"/>
      </w:divBdr>
    </w:div>
    <w:div w:id="1890140950">
      <w:bodyDiv w:val="1"/>
      <w:marLeft w:val="0"/>
      <w:marRight w:val="0"/>
      <w:marTop w:val="0"/>
      <w:marBottom w:val="0"/>
      <w:divBdr>
        <w:top w:val="none" w:sz="0" w:space="0" w:color="auto"/>
        <w:left w:val="none" w:sz="0" w:space="0" w:color="auto"/>
        <w:bottom w:val="none" w:sz="0" w:space="0" w:color="auto"/>
        <w:right w:val="none" w:sz="0" w:space="0" w:color="auto"/>
      </w:divBdr>
    </w:div>
    <w:div w:id="1895046498">
      <w:bodyDiv w:val="1"/>
      <w:marLeft w:val="0"/>
      <w:marRight w:val="0"/>
      <w:marTop w:val="0"/>
      <w:marBottom w:val="0"/>
      <w:divBdr>
        <w:top w:val="none" w:sz="0" w:space="0" w:color="auto"/>
        <w:left w:val="none" w:sz="0" w:space="0" w:color="auto"/>
        <w:bottom w:val="none" w:sz="0" w:space="0" w:color="auto"/>
        <w:right w:val="none" w:sz="0" w:space="0" w:color="auto"/>
      </w:divBdr>
    </w:div>
    <w:div w:id="1898585213">
      <w:bodyDiv w:val="1"/>
      <w:marLeft w:val="0"/>
      <w:marRight w:val="0"/>
      <w:marTop w:val="0"/>
      <w:marBottom w:val="0"/>
      <w:divBdr>
        <w:top w:val="none" w:sz="0" w:space="0" w:color="auto"/>
        <w:left w:val="none" w:sz="0" w:space="0" w:color="auto"/>
        <w:bottom w:val="none" w:sz="0" w:space="0" w:color="auto"/>
        <w:right w:val="none" w:sz="0" w:space="0" w:color="auto"/>
      </w:divBdr>
    </w:div>
    <w:div w:id="1899129201">
      <w:bodyDiv w:val="1"/>
      <w:marLeft w:val="0"/>
      <w:marRight w:val="0"/>
      <w:marTop w:val="0"/>
      <w:marBottom w:val="0"/>
      <w:divBdr>
        <w:top w:val="none" w:sz="0" w:space="0" w:color="auto"/>
        <w:left w:val="none" w:sz="0" w:space="0" w:color="auto"/>
        <w:bottom w:val="none" w:sz="0" w:space="0" w:color="auto"/>
        <w:right w:val="none" w:sz="0" w:space="0" w:color="auto"/>
      </w:divBdr>
    </w:div>
    <w:div w:id="1900095561">
      <w:bodyDiv w:val="1"/>
      <w:marLeft w:val="0"/>
      <w:marRight w:val="0"/>
      <w:marTop w:val="0"/>
      <w:marBottom w:val="0"/>
      <w:divBdr>
        <w:top w:val="none" w:sz="0" w:space="0" w:color="auto"/>
        <w:left w:val="none" w:sz="0" w:space="0" w:color="auto"/>
        <w:bottom w:val="none" w:sz="0" w:space="0" w:color="auto"/>
        <w:right w:val="none" w:sz="0" w:space="0" w:color="auto"/>
      </w:divBdr>
    </w:div>
    <w:div w:id="1900509421">
      <w:bodyDiv w:val="1"/>
      <w:marLeft w:val="0"/>
      <w:marRight w:val="0"/>
      <w:marTop w:val="0"/>
      <w:marBottom w:val="0"/>
      <w:divBdr>
        <w:top w:val="none" w:sz="0" w:space="0" w:color="auto"/>
        <w:left w:val="none" w:sz="0" w:space="0" w:color="auto"/>
        <w:bottom w:val="none" w:sz="0" w:space="0" w:color="auto"/>
        <w:right w:val="none" w:sz="0" w:space="0" w:color="auto"/>
      </w:divBdr>
    </w:div>
    <w:div w:id="1902516351">
      <w:bodyDiv w:val="1"/>
      <w:marLeft w:val="0"/>
      <w:marRight w:val="0"/>
      <w:marTop w:val="0"/>
      <w:marBottom w:val="0"/>
      <w:divBdr>
        <w:top w:val="none" w:sz="0" w:space="0" w:color="auto"/>
        <w:left w:val="none" w:sz="0" w:space="0" w:color="auto"/>
        <w:bottom w:val="none" w:sz="0" w:space="0" w:color="auto"/>
        <w:right w:val="none" w:sz="0" w:space="0" w:color="auto"/>
      </w:divBdr>
    </w:div>
    <w:div w:id="1906259809">
      <w:bodyDiv w:val="1"/>
      <w:marLeft w:val="0"/>
      <w:marRight w:val="0"/>
      <w:marTop w:val="0"/>
      <w:marBottom w:val="0"/>
      <w:divBdr>
        <w:top w:val="none" w:sz="0" w:space="0" w:color="auto"/>
        <w:left w:val="none" w:sz="0" w:space="0" w:color="auto"/>
        <w:bottom w:val="none" w:sz="0" w:space="0" w:color="auto"/>
        <w:right w:val="none" w:sz="0" w:space="0" w:color="auto"/>
      </w:divBdr>
    </w:div>
    <w:div w:id="1906599308">
      <w:bodyDiv w:val="1"/>
      <w:marLeft w:val="0"/>
      <w:marRight w:val="0"/>
      <w:marTop w:val="0"/>
      <w:marBottom w:val="0"/>
      <w:divBdr>
        <w:top w:val="none" w:sz="0" w:space="0" w:color="auto"/>
        <w:left w:val="none" w:sz="0" w:space="0" w:color="auto"/>
        <w:bottom w:val="none" w:sz="0" w:space="0" w:color="auto"/>
        <w:right w:val="none" w:sz="0" w:space="0" w:color="auto"/>
      </w:divBdr>
    </w:div>
    <w:div w:id="1911379583">
      <w:bodyDiv w:val="1"/>
      <w:marLeft w:val="0"/>
      <w:marRight w:val="0"/>
      <w:marTop w:val="0"/>
      <w:marBottom w:val="0"/>
      <w:divBdr>
        <w:top w:val="none" w:sz="0" w:space="0" w:color="auto"/>
        <w:left w:val="none" w:sz="0" w:space="0" w:color="auto"/>
        <w:bottom w:val="none" w:sz="0" w:space="0" w:color="auto"/>
        <w:right w:val="none" w:sz="0" w:space="0" w:color="auto"/>
      </w:divBdr>
    </w:div>
    <w:div w:id="1912151643">
      <w:bodyDiv w:val="1"/>
      <w:marLeft w:val="0"/>
      <w:marRight w:val="0"/>
      <w:marTop w:val="0"/>
      <w:marBottom w:val="0"/>
      <w:divBdr>
        <w:top w:val="none" w:sz="0" w:space="0" w:color="auto"/>
        <w:left w:val="none" w:sz="0" w:space="0" w:color="auto"/>
        <w:bottom w:val="none" w:sz="0" w:space="0" w:color="auto"/>
        <w:right w:val="none" w:sz="0" w:space="0" w:color="auto"/>
      </w:divBdr>
    </w:div>
    <w:div w:id="1913392258">
      <w:bodyDiv w:val="1"/>
      <w:marLeft w:val="0"/>
      <w:marRight w:val="0"/>
      <w:marTop w:val="0"/>
      <w:marBottom w:val="0"/>
      <w:divBdr>
        <w:top w:val="none" w:sz="0" w:space="0" w:color="auto"/>
        <w:left w:val="none" w:sz="0" w:space="0" w:color="auto"/>
        <w:bottom w:val="none" w:sz="0" w:space="0" w:color="auto"/>
        <w:right w:val="none" w:sz="0" w:space="0" w:color="auto"/>
      </w:divBdr>
    </w:div>
    <w:div w:id="1914655656">
      <w:bodyDiv w:val="1"/>
      <w:marLeft w:val="0"/>
      <w:marRight w:val="0"/>
      <w:marTop w:val="0"/>
      <w:marBottom w:val="0"/>
      <w:divBdr>
        <w:top w:val="none" w:sz="0" w:space="0" w:color="auto"/>
        <w:left w:val="none" w:sz="0" w:space="0" w:color="auto"/>
        <w:bottom w:val="none" w:sz="0" w:space="0" w:color="auto"/>
        <w:right w:val="none" w:sz="0" w:space="0" w:color="auto"/>
      </w:divBdr>
    </w:div>
    <w:div w:id="1915167377">
      <w:bodyDiv w:val="1"/>
      <w:marLeft w:val="0"/>
      <w:marRight w:val="0"/>
      <w:marTop w:val="0"/>
      <w:marBottom w:val="0"/>
      <w:divBdr>
        <w:top w:val="none" w:sz="0" w:space="0" w:color="auto"/>
        <w:left w:val="none" w:sz="0" w:space="0" w:color="auto"/>
        <w:bottom w:val="none" w:sz="0" w:space="0" w:color="auto"/>
        <w:right w:val="none" w:sz="0" w:space="0" w:color="auto"/>
      </w:divBdr>
    </w:div>
    <w:div w:id="1916931513">
      <w:bodyDiv w:val="1"/>
      <w:marLeft w:val="0"/>
      <w:marRight w:val="0"/>
      <w:marTop w:val="0"/>
      <w:marBottom w:val="0"/>
      <w:divBdr>
        <w:top w:val="none" w:sz="0" w:space="0" w:color="auto"/>
        <w:left w:val="none" w:sz="0" w:space="0" w:color="auto"/>
        <w:bottom w:val="none" w:sz="0" w:space="0" w:color="auto"/>
        <w:right w:val="none" w:sz="0" w:space="0" w:color="auto"/>
      </w:divBdr>
    </w:div>
    <w:div w:id="1916936859">
      <w:bodyDiv w:val="1"/>
      <w:marLeft w:val="0"/>
      <w:marRight w:val="0"/>
      <w:marTop w:val="0"/>
      <w:marBottom w:val="0"/>
      <w:divBdr>
        <w:top w:val="none" w:sz="0" w:space="0" w:color="auto"/>
        <w:left w:val="none" w:sz="0" w:space="0" w:color="auto"/>
        <w:bottom w:val="none" w:sz="0" w:space="0" w:color="auto"/>
        <w:right w:val="none" w:sz="0" w:space="0" w:color="auto"/>
      </w:divBdr>
    </w:div>
    <w:div w:id="1919248715">
      <w:bodyDiv w:val="1"/>
      <w:marLeft w:val="0"/>
      <w:marRight w:val="0"/>
      <w:marTop w:val="0"/>
      <w:marBottom w:val="0"/>
      <w:divBdr>
        <w:top w:val="none" w:sz="0" w:space="0" w:color="auto"/>
        <w:left w:val="none" w:sz="0" w:space="0" w:color="auto"/>
        <w:bottom w:val="none" w:sz="0" w:space="0" w:color="auto"/>
        <w:right w:val="none" w:sz="0" w:space="0" w:color="auto"/>
      </w:divBdr>
    </w:div>
    <w:div w:id="1920207721">
      <w:bodyDiv w:val="1"/>
      <w:marLeft w:val="0"/>
      <w:marRight w:val="0"/>
      <w:marTop w:val="0"/>
      <w:marBottom w:val="0"/>
      <w:divBdr>
        <w:top w:val="none" w:sz="0" w:space="0" w:color="auto"/>
        <w:left w:val="none" w:sz="0" w:space="0" w:color="auto"/>
        <w:bottom w:val="none" w:sz="0" w:space="0" w:color="auto"/>
        <w:right w:val="none" w:sz="0" w:space="0" w:color="auto"/>
      </w:divBdr>
    </w:div>
    <w:div w:id="1921132560">
      <w:bodyDiv w:val="1"/>
      <w:marLeft w:val="0"/>
      <w:marRight w:val="0"/>
      <w:marTop w:val="0"/>
      <w:marBottom w:val="0"/>
      <w:divBdr>
        <w:top w:val="none" w:sz="0" w:space="0" w:color="auto"/>
        <w:left w:val="none" w:sz="0" w:space="0" w:color="auto"/>
        <w:bottom w:val="none" w:sz="0" w:space="0" w:color="auto"/>
        <w:right w:val="none" w:sz="0" w:space="0" w:color="auto"/>
      </w:divBdr>
    </w:div>
    <w:div w:id="1921519067">
      <w:bodyDiv w:val="1"/>
      <w:marLeft w:val="0"/>
      <w:marRight w:val="0"/>
      <w:marTop w:val="0"/>
      <w:marBottom w:val="0"/>
      <w:divBdr>
        <w:top w:val="none" w:sz="0" w:space="0" w:color="auto"/>
        <w:left w:val="none" w:sz="0" w:space="0" w:color="auto"/>
        <w:bottom w:val="none" w:sz="0" w:space="0" w:color="auto"/>
        <w:right w:val="none" w:sz="0" w:space="0" w:color="auto"/>
      </w:divBdr>
    </w:div>
    <w:div w:id="1922835437">
      <w:bodyDiv w:val="1"/>
      <w:marLeft w:val="0"/>
      <w:marRight w:val="0"/>
      <w:marTop w:val="0"/>
      <w:marBottom w:val="0"/>
      <w:divBdr>
        <w:top w:val="none" w:sz="0" w:space="0" w:color="auto"/>
        <w:left w:val="none" w:sz="0" w:space="0" w:color="auto"/>
        <w:bottom w:val="none" w:sz="0" w:space="0" w:color="auto"/>
        <w:right w:val="none" w:sz="0" w:space="0" w:color="auto"/>
      </w:divBdr>
    </w:div>
    <w:div w:id="1926448797">
      <w:bodyDiv w:val="1"/>
      <w:marLeft w:val="0"/>
      <w:marRight w:val="0"/>
      <w:marTop w:val="0"/>
      <w:marBottom w:val="0"/>
      <w:divBdr>
        <w:top w:val="none" w:sz="0" w:space="0" w:color="auto"/>
        <w:left w:val="none" w:sz="0" w:space="0" w:color="auto"/>
        <w:bottom w:val="none" w:sz="0" w:space="0" w:color="auto"/>
        <w:right w:val="none" w:sz="0" w:space="0" w:color="auto"/>
      </w:divBdr>
    </w:div>
    <w:div w:id="1926526433">
      <w:bodyDiv w:val="1"/>
      <w:marLeft w:val="0"/>
      <w:marRight w:val="0"/>
      <w:marTop w:val="0"/>
      <w:marBottom w:val="0"/>
      <w:divBdr>
        <w:top w:val="none" w:sz="0" w:space="0" w:color="auto"/>
        <w:left w:val="none" w:sz="0" w:space="0" w:color="auto"/>
        <w:bottom w:val="none" w:sz="0" w:space="0" w:color="auto"/>
        <w:right w:val="none" w:sz="0" w:space="0" w:color="auto"/>
      </w:divBdr>
    </w:div>
    <w:div w:id="1929118217">
      <w:bodyDiv w:val="1"/>
      <w:marLeft w:val="0"/>
      <w:marRight w:val="0"/>
      <w:marTop w:val="0"/>
      <w:marBottom w:val="0"/>
      <w:divBdr>
        <w:top w:val="none" w:sz="0" w:space="0" w:color="auto"/>
        <w:left w:val="none" w:sz="0" w:space="0" w:color="auto"/>
        <w:bottom w:val="none" w:sz="0" w:space="0" w:color="auto"/>
        <w:right w:val="none" w:sz="0" w:space="0" w:color="auto"/>
      </w:divBdr>
    </w:div>
    <w:div w:id="1929460546">
      <w:bodyDiv w:val="1"/>
      <w:marLeft w:val="0"/>
      <w:marRight w:val="0"/>
      <w:marTop w:val="0"/>
      <w:marBottom w:val="0"/>
      <w:divBdr>
        <w:top w:val="none" w:sz="0" w:space="0" w:color="auto"/>
        <w:left w:val="none" w:sz="0" w:space="0" w:color="auto"/>
        <w:bottom w:val="none" w:sz="0" w:space="0" w:color="auto"/>
        <w:right w:val="none" w:sz="0" w:space="0" w:color="auto"/>
      </w:divBdr>
    </w:div>
    <w:div w:id="1929654790">
      <w:bodyDiv w:val="1"/>
      <w:marLeft w:val="0"/>
      <w:marRight w:val="0"/>
      <w:marTop w:val="0"/>
      <w:marBottom w:val="0"/>
      <w:divBdr>
        <w:top w:val="none" w:sz="0" w:space="0" w:color="auto"/>
        <w:left w:val="none" w:sz="0" w:space="0" w:color="auto"/>
        <w:bottom w:val="none" w:sz="0" w:space="0" w:color="auto"/>
        <w:right w:val="none" w:sz="0" w:space="0" w:color="auto"/>
      </w:divBdr>
    </w:div>
    <w:div w:id="1930189243">
      <w:bodyDiv w:val="1"/>
      <w:marLeft w:val="0"/>
      <w:marRight w:val="0"/>
      <w:marTop w:val="0"/>
      <w:marBottom w:val="0"/>
      <w:divBdr>
        <w:top w:val="none" w:sz="0" w:space="0" w:color="auto"/>
        <w:left w:val="none" w:sz="0" w:space="0" w:color="auto"/>
        <w:bottom w:val="none" w:sz="0" w:space="0" w:color="auto"/>
        <w:right w:val="none" w:sz="0" w:space="0" w:color="auto"/>
      </w:divBdr>
    </w:div>
    <w:div w:id="1932081919">
      <w:bodyDiv w:val="1"/>
      <w:marLeft w:val="0"/>
      <w:marRight w:val="0"/>
      <w:marTop w:val="0"/>
      <w:marBottom w:val="0"/>
      <w:divBdr>
        <w:top w:val="none" w:sz="0" w:space="0" w:color="auto"/>
        <w:left w:val="none" w:sz="0" w:space="0" w:color="auto"/>
        <w:bottom w:val="none" w:sz="0" w:space="0" w:color="auto"/>
        <w:right w:val="none" w:sz="0" w:space="0" w:color="auto"/>
      </w:divBdr>
    </w:div>
    <w:div w:id="1933007622">
      <w:bodyDiv w:val="1"/>
      <w:marLeft w:val="0"/>
      <w:marRight w:val="0"/>
      <w:marTop w:val="0"/>
      <w:marBottom w:val="0"/>
      <w:divBdr>
        <w:top w:val="none" w:sz="0" w:space="0" w:color="auto"/>
        <w:left w:val="none" w:sz="0" w:space="0" w:color="auto"/>
        <w:bottom w:val="none" w:sz="0" w:space="0" w:color="auto"/>
        <w:right w:val="none" w:sz="0" w:space="0" w:color="auto"/>
      </w:divBdr>
    </w:div>
    <w:div w:id="1935434016">
      <w:bodyDiv w:val="1"/>
      <w:marLeft w:val="0"/>
      <w:marRight w:val="0"/>
      <w:marTop w:val="0"/>
      <w:marBottom w:val="0"/>
      <w:divBdr>
        <w:top w:val="none" w:sz="0" w:space="0" w:color="auto"/>
        <w:left w:val="none" w:sz="0" w:space="0" w:color="auto"/>
        <w:bottom w:val="none" w:sz="0" w:space="0" w:color="auto"/>
        <w:right w:val="none" w:sz="0" w:space="0" w:color="auto"/>
      </w:divBdr>
    </w:div>
    <w:div w:id="1936089498">
      <w:bodyDiv w:val="1"/>
      <w:marLeft w:val="0"/>
      <w:marRight w:val="0"/>
      <w:marTop w:val="0"/>
      <w:marBottom w:val="0"/>
      <w:divBdr>
        <w:top w:val="none" w:sz="0" w:space="0" w:color="auto"/>
        <w:left w:val="none" w:sz="0" w:space="0" w:color="auto"/>
        <w:bottom w:val="none" w:sz="0" w:space="0" w:color="auto"/>
        <w:right w:val="none" w:sz="0" w:space="0" w:color="auto"/>
      </w:divBdr>
    </w:div>
    <w:div w:id="1937053009">
      <w:bodyDiv w:val="1"/>
      <w:marLeft w:val="0"/>
      <w:marRight w:val="0"/>
      <w:marTop w:val="0"/>
      <w:marBottom w:val="0"/>
      <w:divBdr>
        <w:top w:val="none" w:sz="0" w:space="0" w:color="auto"/>
        <w:left w:val="none" w:sz="0" w:space="0" w:color="auto"/>
        <w:bottom w:val="none" w:sz="0" w:space="0" w:color="auto"/>
        <w:right w:val="none" w:sz="0" w:space="0" w:color="auto"/>
      </w:divBdr>
    </w:div>
    <w:div w:id="1938172819">
      <w:bodyDiv w:val="1"/>
      <w:marLeft w:val="0"/>
      <w:marRight w:val="0"/>
      <w:marTop w:val="0"/>
      <w:marBottom w:val="0"/>
      <w:divBdr>
        <w:top w:val="none" w:sz="0" w:space="0" w:color="auto"/>
        <w:left w:val="none" w:sz="0" w:space="0" w:color="auto"/>
        <w:bottom w:val="none" w:sz="0" w:space="0" w:color="auto"/>
        <w:right w:val="none" w:sz="0" w:space="0" w:color="auto"/>
      </w:divBdr>
    </w:div>
    <w:div w:id="1938630201">
      <w:bodyDiv w:val="1"/>
      <w:marLeft w:val="0"/>
      <w:marRight w:val="0"/>
      <w:marTop w:val="0"/>
      <w:marBottom w:val="0"/>
      <w:divBdr>
        <w:top w:val="none" w:sz="0" w:space="0" w:color="auto"/>
        <w:left w:val="none" w:sz="0" w:space="0" w:color="auto"/>
        <w:bottom w:val="none" w:sz="0" w:space="0" w:color="auto"/>
        <w:right w:val="none" w:sz="0" w:space="0" w:color="auto"/>
      </w:divBdr>
    </w:div>
    <w:div w:id="1938976347">
      <w:bodyDiv w:val="1"/>
      <w:marLeft w:val="0"/>
      <w:marRight w:val="0"/>
      <w:marTop w:val="0"/>
      <w:marBottom w:val="0"/>
      <w:divBdr>
        <w:top w:val="none" w:sz="0" w:space="0" w:color="auto"/>
        <w:left w:val="none" w:sz="0" w:space="0" w:color="auto"/>
        <w:bottom w:val="none" w:sz="0" w:space="0" w:color="auto"/>
        <w:right w:val="none" w:sz="0" w:space="0" w:color="auto"/>
      </w:divBdr>
    </w:div>
    <w:div w:id="1940334803">
      <w:bodyDiv w:val="1"/>
      <w:marLeft w:val="0"/>
      <w:marRight w:val="0"/>
      <w:marTop w:val="0"/>
      <w:marBottom w:val="0"/>
      <w:divBdr>
        <w:top w:val="none" w:sz="0" w:space="0" w:color="auto"/>
        <w:left w:val="none" w:sz="0" w:space="0" w:color="auto"/>
        <w:bottom w:val="none" w:sz="0" w:space="0" w:color="auto"/>
        <w:right w:val="none" w:sz="0" w:space="0" w:color="auto"/>
      </w:divBdr>
    </w:div>
    <w:div w:id="1940791896">
      <w:bodyDiv w:val="1"/>
      <w:marLeft w:val="0"/>
      <w:marRight w:val="0"/>
      <w:marTop w:val="0"/>
      <w:marBottom w:val="0"/>
      <w:divBdr>
        <w:top w:val="none" w:sz="0" w:space="0" w:color="auto"/>
        <w:left w:val="none" w:sz="0" w:space="0" w:color="auto"/>
        <w:bottom w:val="none" w:sz="0" w:space="0" w:color="auto"/>
        <w:right w:val="none" w:sz="0" w:space="0" w:color="auto"/>
      </w:divBdr>
    </w:div>
    <w:div w:id="1944335557">
      <w:bodyDiv w:val="1"/>
      <w:marLeft w:val="0"/>
      <w:marRight w:val="0"/>
      <w:marTop w:val="0"/>
      <w:marBottom w:val="0"/>
      <w:divBdr>
        <w:top w:val="none" w:sz="0" w:space="0" w:color="auto"/>
        <w:left w:val="none" w:sz="0" w:space="0" w:color="auto"/>
        <w:bottom w:val="none" w:sz="0" w:space="0" w:color="auto"/>
        <w:right w:val="none" w:sz="0" w:space="0" w:color="auto"/>
      </w:divBdr>
    </w:div>
    <w:div w:id="1945988952">
      <w:bodyDiv w:val="1"/>
      <w:marLeft w:val="0"/>
      <w:marRight w:val="0"/>
      <w:marTop w:val="0"/>
      <w:marBottom w:val="0"/>
      <w:divBdr>
        <w:top w:val="none" w:sz="0" w:space="0" w:color="auto"/>
        <w:left w:val="none" w:sz="0" w:space="0" w:color="auto"/>
        <w:bottom w:val="none" w:sz="0" w:space="0" w:color="auto"/>
        <w:right w:val="none" w:sz="0" w:space="0" w:color="auto"/>
      </w:divBdr>
    </w:div>
    <w:div w:id="1948779732">
      <w:bodyDiv w:val="1"/>
      <w:marLeft w:val="0"/>
      <w:marRight w:val="0"/>
      <w:marTop w:val="0"/>
      <w:marBottom w:val="0"/>
      <w:divBdr>
        <w:top w:val="none" w:sz="0" w:space="0" w:color="auto"/>
        <w:left w:val="none" w:sz="0" w:space="0" w:color="auto"/>
        <w:bottom w:val="none" w:sz="0" w:space="0" w:color="auto"/>
        <w:right w:val="none" w:sz="0" w:space="0" w:color="auto"/>
      </w:divBdr>
    </w:div>
    <w:div w:id="1951163830">
      <w:bodyDiv w:val="1"/>
      <w:marLeft w:val="0"/>
      <w:marRight w:val="0"/>
      <w:marTop w:val="0"/>
      <w:marBottom w:val="0"/>
      <w:divBdr>
        <w:top w:val="none" w:sz="0" w:space="0" w:color="auto"/>
        <w:left w:val="none" w:sz="0" w:space="0" w:color="auto"/>
        <w:bottom w:val="none" w:sz="0" w:space="0" w:color="auto"/>
        <w:right w:val="none" w:sz="0" w:space="0" w:color="auto"/>
      </w:divBdr>
    </w:div>
    <w:div w:id="1953396042">
      <w:bodyDiv w:val="1"/>
      <w:marLeft w:val="0"/>
      <w:marRight w:val="0"/>
      <w:marTop w:val="0"/>
      <w:marBottom w:val="0"/>
      <w:divBdr>
        <w:top w:val="none" w:sz="0" w:space="0" w:color="auto"/>
        <w:left w:val="none" w:sz="0" w:space="0" w:color="auto"/>
        <w:bottom w:val="none" w:sz="0" w:space="0" w:color="auto"/>
        <w:right w:val="none" w:sz="0" w:space="0" w:color="auto"/>
      </w:divBdr>
    </w:div>
    <w:div w:id="1953979078">
      <w:bodyDiv w:val="1"/>
      <w:marLeft w:val="0"/>
      <w:marRight w:val="0"/>
      <w:marTop w:val="0"/>
      <w:marBottom w:val="0"/>
      <w:divBdr>
        <w:top w:val="none" w:sz="0" w:space="0" w:color="auto"/>
        <w:left w:val="none" w:sz="0" w:space="0" w:color="auto"/>
        <w:bottom w:val="none" w:sz="0" w:space="0" w:color="auto"/>
        <w:right w:val="none" w:sz="0" w:space="0" w:color="auto"/>
      </w:divBdr>
    </w:div>
    <w:div w:id="1955398836">
      <w:bodyDiv w:val="1"/>
      <w:marLeft w:val="0"/>
      <w:marRight w:val="0"/>
      <w:marTop w:val="0"/>
      <w:marBottom w:val="0"/>
      <w:divBdr>
        <w:top w:val="none" w:sz="0" w:space="0" w:color="auto"/>
        <w:left w:val="none" w:sz="0" w:space="0" w:color="auto"/>
        <w:bottom w:val="none" w:sz="0" w:space="0" w:color="auto"/>
        <w:right w:val="none" w:sz="0" w:space="0" w:color="auto"/>
      </w:divBdr>
    </w:div>
    <w:div w:id="1958750550">
      <w:bodyDiv w:val="1"/>
      <w:marLeft w:val="0"/>
      <w:marRight w:val="0"/>
      <w:marTop w:val="0"/>
      <w:marBottom w:val="0"/>
      <w:divBdr>
        <w:top w:val="none" w:sz="0" w:space="0" w:color="auto"/>
        <w:left w:val="none" w:sz="0" w:space="0" w:color="auto"/>
        <w:bottom w:val="none" w:sz="0" w:space="0" w:color="auto"/>
        <w:right w:val="none" w:sz="0" w:space="0" w:color="auto"/>
      </w:divBdr>
    </w:div>
    <w:div w:id="1958758057">
      <w:bodyDiv w:val="1"/>
      <w:marLeft w:val="0"/>
      <w:marRight w:val="0"/>
      <w:marTop w:val="0"/>
      <w:marBottom w:val="0"/>
      <w:divBdr>
        <w:top w:val="none" w:sz="0" w:space="0" w:color="auto"/>
        <w:left w:val="none" w:sz="0" w:space="0" w:color="auto"/>
        <w:bottom w:val="none" w:sz="0" w:space="0" w:color="auto"/>
        <w:right w:val="none" w:sz="0" w:space="0" w:color="auto"/>
      </w:divBdr>
    </w:div>
    <w:div w:id="1962808814">
      <w:bodyDiv w:val="1"/>
      <w:marLeft w:val="0"/>
      <w:marRight w:val="0"/>
      <w:marTop w:val="0"/>
      <w:marBottom w:val="0"/>
      <w:divBdr>
        <w:top w:val="none" w:sz="0" w:space="0" w:color="auto"/>
        <w:left w:val="none" w:sz="0" w:space="0" w:color="auto"/>
        <w:bottom w:val="none" w:sz="0" w:space="0" w:color="auto"/>
        <w:right w:val="none" w:sz="0" w:space="0" w:color="auto"/>
      </w:divBdr>
    </w:div>
    <w:div w:id="1963614721">
      <w:bodyDiv w:val="1"/>
      <w:marLeft w:val="0"/>
      <w:marRight w:val="0"/>
      <w:marTop w:val="0"/>
      <w:marBottom w:val="0"/>
      <w:divBdr>
        <w:top w:val="none" w:sz="0" w:space="0" w:color="auto"/>
        <w:left w:val="none" w:sz="0" w:space="0" w:color="auto"/>
        <w:bottom w:val="none" w:sz="0" w:space="0" w:color="auto"/>
        <w:right w:val="none" w:sz="0" w:space="0" w:color="auto"/>
      </w:divBdr>
    </w:div>
    <w:div w:id="1965849191">
      <w:bodyDiv w:val="1"/>
      <w:marLeft w:val="0"/>
      <w:marRight w:val="0"/>
      <w:marTop w:val="0"/>
      <w:marBottom w:val="0"/>
      <w:divBdr>
        <w:top w:val="none" w:sz="0" w:space="0" w:color="auto"/>
        <w:left w:val="none" w:sz="0" w:space="0" w:color="auto"/>
        <w:bottom w:val="none" w:sz="0" w:space="0" w:color="auto"/>
        <w:right w:val="none" w:sz="0" w:space="0" w:color="auto"/>
      </w:divBdr>
    </w:div>
    <w:div w:id="1973975104">
      <w:bodyDiv w:val="1"/>
      <w:marLeft w:val="0"/>
      <w:marRight w:val="0"/>
      <w:marTop w:val="0"/>
      <w:marBottom w:val="0"/>
      <w:divBdr>
        <w:top w:val="none" w:sz="0" w:space="0" w:color="auto"/>
        <w:left w:val="none" w:sz="0" w:space="0" w:color="auto"/>
        <w:bottom w:val="none" w:sz="0" w:space="0" w:color="auto"/>
        <w:right w:val="none" w:sz="0" w:space="0" w:color="auto"/>
      </w:divBdr>
    </w:div>
    <w:div w:id="1974216469">
      <w:bodyDiv w:val="1"/>
      <w:marLeft w:val="0"/>
      <w:marRight w:val="0"/>
      <w:marTop w:val="0"/>
      <w:marBottom w:val="0"/>
      <w:divBdr>
        <w:top w:val="none" w:sz="0" w:space="0" w:color="auto"/>
        <w:left w:val="none" w:sz="0" w:space="0" w:color="auto"/>
        <w:bottom w:val="none" w:sz="0" w:space="0" w:color="auto"/>
        <w:right w:val="none" w:sz="0" w:space="0" w:color="auto"/>
      </w:divBdr>
    </w:div>
    <w:div w:id="1974676748">
      <w:bodyDiv w:val="1"/>
      <w:marLeft w:val="0"/>
      <w:marRight w:val="0"/>
      <w:marTop w:val="0"/>
      <w:marBottom w:val="0"/>
      <w:divBdr>
        <w:top w:val="none" w:sz="0" w:space="0" w:color="auto"/>
        <w:left w:val="none" w:sz="0" w:space="0" w:color="auto"/>
        <w:bottom w:val="none" w:sz="0" w:space="0" w:color="auto"/>
        <w:right w:val="none" w:sz="0" w:space="0" w:color="auto"/>
      </w:divBdr>
    </w:div>
    <w:div w:id="1975212590">
      <w:bodyDiv w:val="1"/>
      <w:marLeft w:val="0"/>
      <w:marRight w:val="0"/>
      <w:marTop w:val="0"/>
      <w:marBottom w:val="0"/>
      <w:divBdr>
        <w:top w:val="none" w:sz="0" w:space="0" w:color="auto"/>
        <w:left w:val="none" w:sz="0" w:space="0" w:color="auto"/>
        <w:bottom w:val="none" w:sz="0" w:space="0" w:color="auto"/>
        <w:right w:val="none" w:sz="0" w:space="0" w:color="auto"/>
      </w:divBdr>
    </w:div>
    <w:div w:id="1976833375">
      <w:bodyDiv w:val="1"/>
      <w:marLeft w:val="0"/>
      <w:marRight w:val="0"/>
      <w:marTop w:val="0"/>
      <w:marBottom w:val="0"/>
      <w:divBdr>
        <w:top w:val="none" w:sz="0" w:space="0" w:color="auto"/>
        <w:left w:val="none" w:sz="0" w:space="0" w:color="auto"/>
        <w:bottom w:val="none" w:sz="0" w:space="0" w:color="auto"/>
        <w:right w:val="none" w:sz="0" w:space="0" w:color="auto"/>
      </w:divBdr>
    </w:div>
    <w:div w:id="1976913529">
      <w:bodyDiv w:val="1"/>
      <w:marLeft w:val="0"/>
      <w:marRight w:val="0"/>
      <w:marTop w:val="0"/>
      <w:marBottom w:val="0"/>
      <w:divBdr>
        <w:top w:val="none" w:sz="0" w:space="0" w:color="auto"/>
        <w:left w:val="none" w:sz="0" w:space="0" w:color="auto"/>
        <w:bottom w:val="none" w:sz="0" w:space="0" w:color="auto"/>
        <w:right w:val="none" w:sz="0" w:space="0" w:color="auto"/>
      </w:divBdr>
    </w:div>
    <w:div w:id="1980987121">
      <w:bodyDiv w:val="1"/>
      <w:marLeft w:val="0"/>
      <w:marRight w:val="0"/>
      <w:marTop w:val="0"/>
      <w:marBottom w:val="0"/>
      <w:divBdr>
        <w:top w:val="none" w:sz="0" w:space="0" w:color="auto"/>
        <w:left w:val="none" w:sz="0" w:space="0" w:color="auto"/>
        <w:bottom w:val="none" w:sz="0" w:space="0" w:color="auto"/>
        <w:right w:val="none" w:sz="0" w:space="0" w:color="auto"/>
      </w:divBdr>
    </w:div>
    <w:div w:id="1982080962">
      <w:bodyDiv w:val="1"/>
      <w:marLeft w:val="0"/>
      <w:marRight w:val="0"/>
      <w:marTop w:val="0"/>
      <w:marBottom w:val="0"/>
      <w:divBdr>
        <w:top w:val="none" w:sz="0" w:space="0" w:color="auto"/>
        <w:left w:val="none" w:sz="0" w:space="0" w:color="auto"/>
        <w:bottom w:val="none" w:sz="0" w:space="0" w:color="auto"/>
        <w:right w:val="none" w:sz="0" w:space="0" w:color="auto"/>
      </w:divBdr>
    </w:div>
    <w:div w:id="1983727776">
      <w:bodyDiv w:val="1"/>
      <w:marLeft w:val="0"/>
      <w:marRight w:val="0"/>
      <w:marTop w:val="0"/>
      <w:marBottom w:val="0"/>
      <w:divBdr>
        <w:top w:val="none" w:sz="0" w:space="0" w:color="auto"/>
        <w:left w:val="none" w:sz="0" w:space="0" w:color="auto"/>
        <w:bottom w:val="none" w:sz="0" w:space="0" w:color="auto"/>
        <w:right w:val="none" w:sz="0" w:space="0" w:color="auto"/>
      </w:divBdr>
    </w:div>
    <w:div w:id="1983923787">
      <w:bodyDiv w:val="1"/>
      <w:marLeft w:val="0"/>
      <w:marRight w:val="0"/>
      <w:marTop w:val="0"/>
      <w:marBottom w:val="0"/>
      <w:divBdr>
        <w:top w:val="none" w:sz="0" w:space="0" w:color="auto"/>
        <w:left w:val="none" w:sz="0" w:space="0" w:color="auto"/>
        <w:bottom w:val="none" w:sz="0" w:space="0" w:color="auto"/>
        <w:right w:val="none" w:sz="0" w:space="0" w:color="auto"/>
      </w:divBdr>
    </w:div>
    <w:div w:id="1984431527">
      <w:bodyDiv w:val="1"/>
      <w:marLeft w:val="0"/>
      <w:marRight w:val="0"/>
      <w:marTop w:val="0"/>
      <w:marBottom w:val="0"/>
      <w:divBdr>
        <w:top w:val="none" w:sz="0" w:space="0" w:color="auto"/>
        <w:left w:val="none" w:sz="0" w:space="0" w:color="auto"/>
        <w:bottom w:val="none" w:sz="0" w:space="0" w:color="auto"/>
        <w:right w:val="none" w:sz="0" w:space="0" w:color="auto"/>
      </w:divBdr>
    </w:div>
    <w:div w:id="1984650488">
      <w:bodyDiv w:val="1"/>
      <w:marLeft w:val="0"/>
      <w:marRight w:val="0"/>
      <w:marTop w:val="0"/>
      <w:marBottom w:val="0"/>
      <w:divBdr>
        <w:top w:val="none" w:sz="0" w:space="0" w:color="auto"/>
        <w:left w:val="none" w:sz="0" w:space="0" w:color="auto"/>
        <w:bottom w:val="none" w:sz="0" w:space="0" w:color="auto"/>
        <w:right w:val="none" w:sz="0" w:space="0" w:color="auto"/>
      </w:divBdr>
    </w:div>
    <w:div w:id="1987123335">
      <w:bodyDiv w:val="1"/>
      <w:marLeft w:val="0"/>
      <w:marRight w:val="0"/>
      <w:marTop w:val="0"/>
      <w:marBottom w:val="0"/>
      <w:divBdr>
        <w:top w:val="none" w:sz="0" w:space="0" w:color="auto"/>
        <w:left w:val="none" w:sz="0" w:space="0" w:color="auto"/>
        <w:bottom w:val="none" w:sz="0" w:space="0" w:color="auto"/>
        <w:right w:val="none" w:sz="0" w:space="0" w:color="auto"/>
      </w:divBdr>
    </w:div>
    <w:div w:id="1993099295">
      <w:bodyDiv w:val="1"/>
      <w:marLeft w:val="0"/>
      <w:marRight w:val="0"/>
      <w:marTop w:val="0"/>
      <w:marBottom w:val="0"/>
      <w:divBdr>
        <w:top w:val="none" w:sz="0" w:space="0" w:color="auto"/>
        <w:left w:val="none" w:sz="0" w:space="0" w:color="auto"/>
        <w:bottom w:val="none" w:sz="0" w:space="0" w:color="auto"/>
        <w:right w:val="none" w:sz="0" w:space="0" w:color="auto"/>
      </w:divBdr>
    </w:div>
    <w:div w:id="1994404138">
      <w:bodyDiv w:val="1"/>
      <w:marLeft w:val="0"/>
      <w:marRight w:val="0"/>
      <w:marTop w:val="0"/>
      <w:marBottom w:val="0"/>
      <w:divBdr>
        <w:top w:val="none" w:sz="0" w:space="0" w:color="auto"/>
        <w:left w:val="none" w:sz="0" w:space="0" w:color="auto"/>
        <w:bottom w:val="none" w:sz="0" w:space="0" w:color="auto"/>
        <w:right w:val="none" w:sz="0" w:space="0" w:color="auto"/>
      </w:divBdr>
    </w:div>
    <w:div w:id="1995405855">
      <w:bodyDiv w:val="1"/>
      <w:marLeft w:val="0"/>
      <w:marRight w:val="0"/>
      <w:marTop w:val="0"/>
      <w:marBottom w:val="0"/>
      <w:divBdr>
        <w:top w:val="none" w:sz="0" w:space="0" w:color="auto"/>
        <w:left w:val="none" w:sz="0" w:space="0" w:color="auto"/>
        <w:bottom w:val="none" w:sz="0" w:space="0" w:color="auto"/>
        <w:right w:val="none" w:sz="0" w:space="0" w:color="auto"/>
      </w:divBdr>
    </w:div>
    <w:div w:id="1997415466">
      <w:bodyDiv w:val="1"/>
      <w:marLeft w:val="0"/>
      <w:marRight w:val="0"/>
      <w:marTop w:val="0"/>
      <w:marBottom w:val="0"/>
      <w:divBdr>
        <w:top w:val="none" w:sz="0" w:space="0" w:color="auto"/>
        <w:left w:val="none" w:sz="0" w:space="0" w:color="auto"/>
        <w:bottom w:val="none" w:sz="0" w:space="0" w:color="auto"/>
        <w:right w:val="none" w:sz="0" w:space="0" w:color="auto"/>
      </w:divBdr>
    </w:div>
    <w:div w:id="2002150878">
      <w:bodyDiv w:val="1"/>
      <w:marLeft w:val="0"/>
      <w:marRight w:val="0"/>
      <w:marTop w:val="0"/>
      <w:marBottom w:val="0"/>
      <w:divBdr>
        <w:top w:val="none" w:sz="0" w:space="0" w:color="auto"/>
        <w:left w:val="none" w:sz="0" w:space="0" w:color="auto"/>
        <w:bottom w:val="none" w:sz="0" w:space="0" w:color="auto"/>
        <w:right w:val="none" w:sz="0" w:space="0" w:color="auto"/>
      </w:divBdr>
    </w:div>
    <w:div w:id="2003268657">
      <w:bodyDiv w:val="1"/>
      <w:marLeft w:val="0"/>
      <w:marRight w:val="0"/>
      <w:marTop w:val="0"/>
      <w:marBottom w:val="0"/>
      <w:divBdr>
        <w:top w:val="none" w:sz="0" w:space="0" w:color="auto"/>
        <w:left w:val="none" w:sz="0" w:space="0" w:color="auto"/>
        <w:bottom w:val="none" w:sz="0" w:space="0" w:color="auto"/>
        <w:right w:val="none" w:sz="0" w:space="0" w:color="auto"/>
      </w:divBdr>
    </w:div>
    <w:div w:id="2003774812">
      <w:bodyDiv w:val="1"/>
      <w:marLeft w:val="0"/>
      <w:marRight w:val="0"/>
      <w:marTop w:val="0"/>
      <w:marBottom w:val="0"/>
      <w:divBdr>
        <w:top w:val="none" w:sz="0" w:space="0" w:color="auto"/>
        <w:left w:val="none" w:sz="0" w:space="0" w:color="auto"/>
        <w:bottom w:val="none" w:sz="0" w:space="0" w:color="auto"/>
        <w:right w:val="none" w:sz="0" w:space="0" w:color="auto"/>
      </w:divBdr>
    </w:div>
    <w:div w:id="2006202458">
      <w:bodyDiv w:val="1"/>
      <w:marLeft w:val="0"/>
      <w:marRight w:val="0"/>
      <w:marTop w:val="0"/>
      <w:marBottom w:val="0"/>
      <w:divBdr>
        <w:top w:val="none" w:sz="0" w:space="0" w:color="auto"/>
        <w:left w:val="none" w:sz="0" w:space="0" w:color="auto"/>
        <w:bottom w:val="none" w:sz="0" w:space="0" w:color="auto"/>
        <w:right w:val="none" w:sz="0" w:space="0" w:color="auto"/>
      </w:divBdr>
    </w:div>
    <w:div w:id="2006781432">
      <w:bodyDiv w:val="1"/>
      <w:marLeft w:val="0"/>
      <w:marRight w:val="0"/>
      <w:marTop w:val="0"/>
      <w:marBottom w:val="0"/>
      <w:divBdr>
        <w:top w:val="none" w:sz="0" w:space="0" w:color="auto"/>
        <w:left w:val="none" w:sz="0" w:space="0" w:color="auto"/>
        <w:bottom w:val="none" w:sz="0" w:space="0" w:color="auto"/>
        <w:right w:val="none" w:sz="0" w:space="0" w:color="auto"/>
      </w:divBdr>
    </w:div>
    <w:div w:id="2008359462">
      <w:bodyDiv w:val="1"/>
      <w:marLeft w:val="0"/>
      <w:marRight w:val="0"/>
      <w:marTop w:val="0"/>
      <w:marBottom w:val="0"/>
      <w:divBdr>
        <w:top w:val="none" w:sz="0" w:space="0" w:color="auto"/>
        <w:left w:val="none" w:sz="0" w:space="0" w:color="auto"/>
        <w:bottom w:val="none" w:sz="0" w:space="0" w:color="auto"/>
        <w:right w:val="none" w:sz="0" w:space="0" w:color="auto"/>
      </w:divBdr>
    </w:div>
    <w:div w:id="2008709989">
      <w:bodyDiv w:val="1"/>
      <w:marLeft w:val="0"/>
      <w:marRight w:val="0"/>
      <w:marTop w:val="0"/>
      <w:marBottom w:val="0"/>
      <w:divBdr>
        <w:top w:val="none" w:sz="0" w:space="0" w:color="auto"/>
        <w:left w:val="none" w:sz="0" w:space="0" w:color="auto"/>
        <w:bottom w:val="none" w:sz="0" w:space="0" w:color="auto"/>
        <w:right w:val="none" w:sz="0" w:space="0" w:color="auto"/>
      </w:divBdr>
    </w:div>
    <w:div w:id="2010138051">
      <w:bodyDiv w:val="1"/>
      <w:marLeft w:val="0"/>
      <w:marRight w:val="0"/>
      <w:marTop w:val="0"/>
      <w:marBottom w:val="0"/>
      <w:divBdr>
        <w:top w:val="none" w:sz="0" w:space="0" w:color="auto"/>
        <w:left w:val="none" w:sz="0" w:space="0" w:color="auto"/>
        <w:bottom w:val="none" w:sz="0" w:space="0" w:color="auto"/>
        <w:right w:val="none" w:sz="0" w:space="0" w:color="auto"/>
      </w:divBdr>
    </w:div>
    <w:div w:id="2012953397">
      <w:bodyDiv w:val="1"/>
      <w:marLeft w:val="0"/>
      <w:marRight w:val="0"/>
      <w:marTop w:val="0"/>
      <w:marBottom w:val="0"/>
      <w:divBdr>
        <w:top w:val="none" w:sz="0" w:space="0" w:color="auto"/>
        <w:left w:val="none" w:sz="0" w:space="0" w:color="auto"/>
        <w:bottom w:val="none" w:sz="0" w:space="0" w:color="auto"/>
        <w:right w:val="none" w:sz="0" w:space="0" w:color="auto"/>
      </w:divBdr>
    </w:div>
    <w:div w:id="2014185881">
      <w:bodyDiv w:val="1"/>
      <w:marLeft w:val="0"/>
      <w:marRight w:val="0"/>
      <w:marTop w:val="0"/>
      <w:marBottom w:val="0"/>
      <w:divBdr>
        <w:top w:val="none" w:sz="0" w:space="0" w:color="auto"/>
        <w:left w:val="none" w:sz="0" w:space="0" w:color="auto"/>
        <w:bottom w:val="none" w:sz="0" w:space="0" w:color="auto"/>
        <w:right w:val="none" w:sz="0" w:space="0" w:color="auto"/>
      </w:divBdr>
    </w:div>
    <w:div w:id="2015453318">
      <w:bodyDiv w:val="1"/>
      <w:marLeft w:val="0"/>
      <w:marRight w:val="0"/>
      <w:marTop w:val="0"/>
      <w:marBottom w:val="0"/>
      <w:divBdr>
        <w:top w:val="none" w:sz="0" w:space="0" w:color="auto"/>
        <w:left w:val="none" w:sz="0" w:space="0" w:color="auto"/>
        <w:bottom w:val="none" w:sz="0" w:space="0" w:color="auto"/>
        <w:right w:val="none" w:sz="0" w:space="0" w:color="auto"/>
      </w:divBdr>
    </w:div>
    <w:div w:id="2022390042">
      <w:bodyDiv w:val="1"/>
      <w:marLeft w:val="0"/>
      <w:marRight w:val="0"/>
      <w:marTop w:val="0"/>
      <w:marBottom w:val="0"/>
      <w:divBdr>
        <w:top w:val="none" w:sz="0" w:space="0" w:color="auto"/>
        <w:left w:val="none" w:sz="0" w:space="0" w:color="auto"/>
        <w:bottom w:val="none" w:sz="0" w:space="0" w:color="auto"/>
        <w:right w:val="none" w:sz="0" w:space="0" w:color="auto"/>
      </w:divBdr>
    </w:div>
    <w:div w:id="2024427841">
      <w:bodyDiv w:val="1"/>
      <w:marLeft w:val="0"/>
      <w:marRight w:val="0"/>
      <w:marTop w:val="0"/>
      <w:marBottom w:val="0"/>
      <w:divBdr>
        <w:top w:val="none" w:sz="0" w:space="0" w:color="auto"/>
        <w:left w:val="none" w:sz="0" w:space="0" w:color="auto"/>
        <w:bottom w:val="none" w:sz="0" w:space="0" w:color="auto"/>
        <w:right w:val="none" w:sz="0" w:space="0" w:color="auto"/>
      </w:divBdr>
    </w:div>
    <w:div w:id="2026324830">
      <w:bodyDiv w:val="1"/>
      <w:marLeft w:val="0"/>
      <w:marRight w:val="0"/>
      <w:marTop w:val="0"/>
      <w:marBottom w:val="0"/>
      <w:divBdr>
        <w:top w:val="none" w:sz="0" w:space="0" w:color="auto"/>
        <w:left w:val="none" w:sz="0" w:space="0" w:color="auto"/>
        <w:bottom w:val="none" w:sz="0" w:space="0" w:color="auto"/>
        <w:right w:val="none" w:sz="0" w:space="0" w:color="auto"/>
      </w:divBdr>
    </w:div>
    <w:div w:id="2026832096">
      <w:bodyDiv w:val="1"/>
      <w:marLeft w:val="0"/>
      <w:marRight w:val="0"/>
      <w:marTop w:val="0"/>
      <w:marBottom w:val="0"/>
      <w:divBdr>
        <w:top w:val="none" w:sz="0" w:space="0" w:color="auto"/>
        <w:left w:val="none" w:sz="0" w:space="0" w:color="auto"/>
        <w:bottom w:val="none" w:sz="0" w:space="0" w:color="auto"/>
        <w:right w:val="none" w:sz="0" w:space="0" w:color="auto"/>
      </w:divBdr>
    </w:div>
    <w:div w:id="2031180917">
      <w:bodyDiv w:val="1"/>
      <w:marLeft w:val="0"/>
      <w:marRight w:val="0"/>
      <w:marTop w:val="0"/>
      <w:marBottom w:val="0"/>
      <w:divBdr>
        <w:top w:val="none" w:sz="0" w:space="0" w:color="auto"/>
        <w:left w:val="none" w:sz="0" w:space="0" w:color="auto"/>
        <w:bottom w:val="none" w:sz="0" w:space="0" w:color="auto"/>
        <w:right w:val="none" w:sz="0" w:space="0" w:color="auto"/>
      </w:divBdr>
    </w:div>
    <w:div w:id="2032106831">
      <w:bodyDiv w:val="1"/>
      <w:marLeft w:val="0"/>
      <w:marRight w:val="0"/>
      <w:marTop w:val="0"/>
      <w:marBottom w:val="0"/>
      <w:divBdr>
        <w:top w:val="none" w:sz="0" w:space="0" w:color="auto"/>
        <w:left w:val="none" w:sz="0" w:space="0" w:color="auto"/>
        <w:bottom w:val="none" w:sz="0" w:space="0" w:color="auto"/>
        <w:right w:val="none" w:sz="0" w:space="0" w:color="auto"/>
      </w:divBdr>
    </w:div>
    <w:div w:id="2034457132">
      <w:bodyDiv w:val="1"/>
      <w:marLeft w:val="0"/>
      <w:marRight w:val="0"/>
      <w:marTop w:val="0"/>
      <w:marBottom w:val="0"/>
      <w:divBdr>
        <w:top w:val="none" w:sz="0" w:space="0" w:color="auto"/>
        <w:left w:val="none" w:sz="0" w:space="0" w:color="auto"/>
        <w:bottom w:val="none" w:sz="0" w:space="0" w:color="auto"/>
        <w:right w:val="none" w:sz="0" w:space="0" w:color="auto"/>
      </w:divBdr>
    </w:div>
    <w:div w:id="2035157012">
      <w:bodyDiv w:val="1"/>
      <w:marLeft w:val="0"/>
      <w:marRight w:val="0"/>
      <w:marTop w:val="0"/>
      <w:marBottom w:val="0"/>
      <w:divBdr>
        <w:top w:val="none" w:sz="0" w:space="0" w:color="auto"/>
        <w:left w:val="none" w:sz="0" w:space="0" w:color="auto"/>
        <w:bottom w:val="none" w:sz="0" w:space="0" w:color="auto"/>
        <w:right w:val="none" w:sz="0" w:space="0" w:color="auto"/>
      </w:divBdr>
    </w:div>
    <w:div w:id="2036686260">
      <w:bodyDiv w:val="1"/>
      <w:marLeft w:val="0"/>
      <w:marRight w:val="0"/>
      <w:marTop w:val="0"/>
      <w:marBottom w:val="0"/>
      <w:divBdr>
        <w:top w:val="none" w:sz="0" w:space="0" w:color="auto"/>
        <w:left w:val="none" w:sz="0" w:space="0" w:color="auto"/>
        <w:bottom w:val="none" w:sz="0" w:space="0" w:color="auto"/>
        <w:right w:val="none" w:sz="0" w:space="0" w:color="auto"/>
      </w:divBdr>
    </w:div>
    <w:div w:id="2037734468">
      <w:bodyDiv w:val="1"/>
      <w:marLeft w:val="0"/>
      <w:marRight w:val="0"/>
      <w:marTop w:val="0"/>
      <w:marBottom w:val="0"/>
      <w:divBdr>
        <w:top w:val="none" w:sz="0" w:space="0" w:color="auto"/>
        <w:left w:val="none" w:sz="0" w:space="0" w:color="auto"/>
        <w:bottom w:val="none" w:sz="0" w:space="0" w:color="auto"/>
        <w:right w:val="none" w:sz="0" w:space="0" w:color="auto"/>
      </w:divBdr>
    </w:div>
    <w:div w:id="2040819200">
      <w:bodyDiv w:val="1"/>
      <w:marLeft w:val="0"/>
      <w:marRight w:val="0"/>
      <w:marTop w:val="0"/>
      <w:marBottom w:val="0"/>
      <w:divBdr>
        <w:top w:val="none" w:sz="0" w:space="0" w:color="auto"/>
        <w:left w:val="none" w:sz="0" w:space="0" w:color="auto"/>
        <w:bottom w:val="none" w:sz="0" w:space="0" w:color="auto"/>
        <w:right w:val="none" w:sz="0" w:space="0" w:color="auto"/>
      </w:divBdr>
    </w:div>
    <w:div w:id="2041974715">
      <w:bodyDiv w:val="1"/>
      <w:marLeft w:val="0"/>
      <w:marRight w:val="0"/>
      <w:marTop w:val="0"/>
      <w:marBottom w:val="0"/>
      <w:divBdr>
        <w:top w:val="none" w:sz="0" w:space="0" w:color="auto"/>
        <w:left w:val="none" w:sz="0" w:space="0" w:color="auto"/>
        <w:bottom w:val="none" w:sz="0" w:space="0" w:color="auto"/>
        <w:right w:val="none" w:sz="0" w:space="0" w:color="auto"/>
      </w:divBdr>
    </w:div>
    <w:div w:id="2044089239">
      <w:bodyDiv w:val="1"/>
      <w:marLeft w:val="0"/>
      <w:marRight w:val="0"/>
      <w:marTop w:val="0"/>
      <w:marBottom w:val="0"/>
      <w:divBdr>
        <w:top w:val="none" w:sz="0" w:space="0" w:color="auto"/>
        <w:left w:val="none" w:sz="0" w:space="0" w:color="auto"/>
        <w:bottom w:val="none" w:sz="0" w:space="0" w:color="auto"/>
        <w:right w:val="none" w:sz="0" w:space="0" w:color="auto"/>
      </w:divBdr>
    </w:div>
    <w:div w:id="2044361730">
      <w:bodyDiv w:val="1"/>
      <w:marLeft w:val="0"/>
      <w:marRight w:val="0"/>
      <w:marTop w:val="0"/>
      <w:marBottom w:val="0"/>
      <w:divBdr>
        <w:top w:val="none" w:sz="0" w:space="0" w:color="auto"/>
        <w:left w:val="none" w:sz="0" w:space="0" w:color="auto"/>
        <w:bottom w:val="none" w:sz="0" w:space="0" w:color="auto"/>
        <w:right w:val="none" w:sz="0" w:space="0" w:color="auto"/>
      </w:divBdr>
    </w:div>
    <w:div w:id="2047826563">
      <w:bodyDiv w:val="1"/>
      <w:marLeft w:val="0"/>
      <w:marRight w:val="0"/>
      <w:marTop w:val="0"/>
      <w:marBottom w:val="0"/>
      <w:divBdr>
        <w:top w:val="none" w:sz="0" w:space="0" w:color="auto"/>
        <w:left w:val="none" w:sz="0" w:space="0" w:color="auto"/>
        <w:bottom w:val="none" w:sz="0" w:space="0" w:color="auto"/>
        <w:right w:val="none" w:sz="0" w:space="0" w:color="auto"/>
      </w:divBdr>
    </w:div>
    <w:div w:id="2048138622">
      <w:bodyDiv w:val="1"/>
      <w:marLeft w:val="0"/>
      <w:marRight w:val="0"/>
      <w:marTop w:val="0"/>
      <w:marBottom w:val="0"/>
      <w:divBdr>
        <w:top w:val="none" w:sz="0" w:space="0" w:color="auto"/>
        <w:left w:val="none" w:sz="0" w:space="0" w:color="auto"/>
        <w:bottom w:val="none" w:sz="0" w:space="0" w:color="auto"/>
        <w:right w:val="none" w:sz="0" w:space="0" w:color="auto"/>
      </w:divBdr>
    </w:div>
    <w:div w:id="2050295706">
      <w:bodyDiv w:val="1"/>
      <w:marLeft w:val="0"/>
      <w:marRight w:val="0"/>
      <w:marTop w:val="0"/>
      <w:marBottom w:val="0"/>
      <w:divBdr>
        <w:top w:val="none" w:sz="0" w:space="0" w:color="auto"/>
        <w:left w:val="none" w:sz="0" w:space="0" w:color="auto"/>
        <w:bottom w:val="none" w:sz="0" w:space="0" w:color="auto"/>
        <w:right w:val="none" w:sz="0" w:space="0" w:color="auto"/>
      </w:divBdr>
    </w:div>
    <w:div w:id="2051804954">
      <w:bodyDiv w:val="1"/>
      <w:marLeft w:val="0"/>
      <w:marRight w:val="0"/>
      <w:marTop w:val="0"/>
      <w:marBottom w:val="0"/>
      <w:divBdr>
        <w:top w:val="none" w:sz="0" w:space="0" w:color="auto"/>
        <w:left w:val="none" w:sz="0" w:space="0" w:color="auto"/>
        <w:bottom w:val="none" w:sz="0" w:space="0" w:color="auto"/>
        <w:right w:val="none" w:sz="0" w:space="0" w:color="auto"/>
      </w:divBdr>
    </w:div>
    <w:div w:id="2054117248">
      <w:bodyDiv w:val="1"/>
      <w:marLeft w:val="0"/>
      <w:marRight w:val="0"/>
      <w:marTop w:val="0"/>
      <w:marBottom w:val="0"/>
      <w:divBdr>
        <w:top w:val="none" w:sz="0" w:space="0" w:color="auto"/>
        <w:left w:val="none" w:sz="0" w:space="0" w:color="auto"/>
        <w:bottom w:val="none" w:sz="0" w:space="0" w:color="auto"/>
        <w:right w:val="none" w:sz="0" w:space="0" w:color="auto"/>
      </w:divBdr>
    </w:div>
    <w:div w:id="2054427370">
      <w:bodyDiv w:val="1"/>
      <w:marLeft w:val="0"/>
      <w:marRight w:val="0"/>
      <w:marTop w:val="0"/>
      <w:marBottom w:val="0"/>
      <w:divBdr>
        <w:top w:val="none" w:sz="0" w:space="0" w:color="auto"/>
        <w:left w:val="none" w:sz="0" w:space="0" w:color="auto"/>
        <w:bottom w:val="none" w:sz="0" w:space="0" w:color="auto"/>
        <w:right w:val="none" w:sz="0" w:space="0" w:color="auto"/>
      </w:divBdr>
    </w:div>
    <w:div w:id="2054885311">
      <w:bodyDiv w:val="1"/>
      <w:marLeft w:val="0"/>
      <w:marRight w:val="0"/>
      <w:marTop w:val="0"/>
      <w:marBottom w:val="0"/>
      <w:divBdr>
        <w:top w:val="none" w:sz="0" w:space="0" w:color="auto"/>
        <w:left w:val="none" w:sz="0" w:space="0" w:color="auto"/>
        <w:bottom w:val="none" w:sz="0" w:space="0" w:color="auto"/>
        <w:right w:val="none" w:sz="0" w:space="0" w:color="auto"/>
      </w:divBdr>
    </w:div>
    <w:div w:id="2054963046">
      <w:bodyDiv w:val="1"/>
      <w:marLeft w:val="0"/>
      <w:marRight w:val="0"/>
      <w:marTop w:val="0"/>
      <w:marBottom w:val="0"/>
      <w:divBdr>
        <w:top w:val="none" w:sz="0" w:space="0" w:color="auto"/>
        <w:left w:val="none" w:sz="0" w:space="0" w:color="auto"/>
        <w:bottom w:val="none" w:sz="0" w:space="0" w:color="auto"/>
        <w:right w:val="none" w:sz="0" w:space="0" w:color="auto"/>
      </w:divBdr>
    </w:div>
    <w:div w:id="2056152966">
      <w:bodyDiv w:val="1"/>
      <w:marLeft w:val="0"/>
      <w:marRight w:val="0"/>
      <w:marTop w:val="0"/>
      <w:marBottom w:val="0"/>
      <w:divBdr>
        <w:top w:val="none" w:sz="0" w:space="0" w:color="auto"/>
        <w:left w:val="none" w:sz="0" w:space="0" w:color="auto"/>
        <w:bottom w:val="none" w:sz="0" w:space="0" w:color="auto"/>
        <w:right w:val="none" w:sz="0" w:space="0" w:color="auto"/>
      </w:divBdr>
    </w:div>
    <w:div w:id="2060011296">
      <w:bodyDiv w:val="1"/>
      <w:marLeft w:val="0"/>
      <w:marRight w:val="0"/>
      <w:marTop w:val="0"/>
      <w:marBottom w:val="0"/>
      <w:divBdr>
        <w:top w:val="none" w:sz="0" w:space="0" w:color="auto"/>
        <w:left w:val="none" w:sz="0" w:space="0" w:color="auto"/>
        <w:bottom w:val="none" w:sz="0" w:space="0" w:color="auto"/>
        <w:right w:val="none" w:sz="0" w:space="0" w:color="auto"/>
      </w:divBdr>
    </w:div>
    <w:div w:id="2065331352">
      <w:bodyDiv w:val="1"/>
      <w:marLeft w:val="0"/>
      <w:marRight w:val="0"/>
      <w:marTop w:val="0"/>
      <w:marBottom w:val="0"/>
      <w:divBdr>
        <w:top w:val="none" w:sz="0" w:space="0" w:color="auto"/>
        <w:left w:val="none" w:sz="0" w:space="0" w:color="auto"/>
        <w:bottom w:val="none" w:sz="0" w:space="0" w:color="auto"/>
        <w:right w:val="none" w:sz="0" w:space="0" w:color="auto"/>
      </w:divBdr>
    </w:div>
    <w:div w:id="2065829949">
      <w:bodyDiv w:val="1"/>
      <w:marLeft w:val="0"/>
      <w:marRight w:val="0"/>
      <w:marTop w:val="0"/>
      <w:marBottom w:val="0"/>
      <w:divBdr>
        <w:top w:val="none" w:sz="0" w:space="0" w:color="auto"/>
        <w:left w:val="none" w:sz="0" w:space="0" w:color="auto"/>
        <w:bottom w:val="none" w:sz="0" w:space="0" w:color="auto"/>
        <w:right w:val="none" w:sz="0" w:space="0" w:color="auto"/>
      </w:divBdr>
    </w:div>
    <w:div w:id="2073306190">
      <w:bodyDiv w:val="1"/>
      <w:marLeft w:val="0"/>
      <w:marRight w:val="0"/>
      <w:marTop w:val="0"/>
      <w:marBottom w:val="0"/>
      <w:divBdr>
        <w:top w:val="none" w:sz="0" w:space="0" w:color="auto"/>
        <w:left w:val="none" w:sz="0" w:space="0" w:color="auto"/>
        <w:bottom w:val="none" w:sz="0" w:space="0" w:color="auto"/>
        <w:right w:val="none" w:sz="0" w:space="0" w:color="auto"/>
      </w:divBdr>
    </w:div>
    <w:div w:id="2074622450">
      <w:bodyDiv w:val="1"/>
      <w:marLeft w:val="0"/>
      <w:marRight w:val="0"/>
      <w:marTop w:val="0"/>
      <w:marBottom w:val="0"/>
      <w:divBdr>
        <w:top w:val="none" w:sz="0" w:space="0" w:color="auto"/>
        <w:left w:val="none" w:sz="0" w:space="0" w:color="auto"/>
        <w:bottom w:val="none" w:sz="0" w:space="0" w:color="auto"/>
        <w:right w:val="none" w:sz="0" w:space="0" w:color="auto"/>
      </w:divBdr>
    </w:div>
    <w:div w:id="2075160167">
      <w:bodyDiv w:val="1"/>
      <w:marLeft w:val="0"/>
      <w:marRight w:val="0"/>
      <w:marTop w:val="0"/>
      <w:marBottom w:val="0"/>
      <w:divBdr>
        <w:top w:val="none" w:sz="0" w:space="0" w:color="auto"/>
        <w:left w:val="none" w:sz="0" w:space="0" w:color="auto"/>
        <w:bottom w:val="none" w:sz="0" w:space="0" w:color="auto"/>
        <w:right w:val="none" w:sz="0" w:space="0" w:color="auto"/>
      </w:divBdr>
    </w:div>
    <w:div w:id="2076000885">
      <w:bodyDiv w:val="1"/>
      <w:marLeft w:val="0"/>
      <w:marRight w:val="0"/>
      <w:marTop w:val="0"/>
      <w:marBottom w:val="0"/>
      <w:divBdr>
        <w:top w:val="none" w:sz="0" w:space="0" w:color="auto"/>
        <w:left w:val="none" w:sz="0" w:space="0" w:color="auto"/>
        <w:bottom w:val="none" w:sz="0" w:space="0" w:color="auto"/>
        <w:right w:val="none" w:sz="0" w:space="0" w:color="auto"/>
      </w:divBdr>
    </w:div>
    <w:div w:id="2077238589">
      <w:bodyDiv w:val="1"/>
      <w:marLeft w:val="0"/>
      <w:marRight w:val="0"/>
      <w:marTop w:val="0"/>
      <w:marBottom w:val="0"/>
      <w:divBdr>
        <w:top w:val="none" w:sz="0" w:space="0" w:color="auto"/>
        <w:left w:val="none" w:sz="0" w:space="0" w:color="auto"/>
        <w:bottom w:val="none" w:sz="0" w:space="0" w:color="auto"/>
        <w:right w:val="none" w:sz="0" w:space="0" w:color="auto"/>
      </w:divBdr>
    </w:div>
    <w:div w:id="2082822536">
      <w:bodyDiv w:val="1"/>
      <w:marLeft w:val="0"/>
      <w:marRight w:val="0"/>
      <w:marTop w:val="0"/>
      <w:marBottom w:val="0"/>
      <w:divBdr>
        <w:top w:val="none" w:sz="0" w:space="0" w:color="auto"/>
        <w:left w:val="none" w:sz="0" w:space="0" w:color="auto"/>
        <w:bottom w:val="none" w:sz="0" w:space="0" w:color="auto"/>
        <w:right w:val="none" w:sz="0" w:space="0" w:color="auto"/>
      </w:divBdr>
    </w:div>
    <w:div w:id="2083284306">
      <w:bodyDiv w:val="1"/>
      <w:marLeft w:val="0"/>
      <w:marRight w:val="0"/>
      <w:marTop w:val="0"/>
      <w:marBottom w:val="0"/>
      <w:divBdr>
        <w:top w:val="none" w:sz="0" w:space="0" w:color="auto"/>
        <w:left w:val="none" w:sz="0" w:space="0" w:color="auto"/>
        <w:bottom w:val="none" w:sz="0" w:space="0" w:color="auto"/>
        <w:right w:val="none" w:sz="0" w:space="0" w:color="auto"/>
      </w:divBdr>
    </w:div>
    <w:div w:id="2085101299">
      <w:bodyDiv w:val="1"/>
      <w:marLeft w:val="0"/>
      <w:marRight w:val="0"/>
      <w:marTop w:val="0"/>
      <w:marBottom w:val="0"/>
      <w:divBdr>
        <w:top w:val="none" w:sz="0" w:space="0" w:color="auto"/>
        <w:left w:val="none" w:sz="0" w:space="0" w:color="auto"/>
        <w:bottom w:val="none" w:sz="0" w:space="0" w:color="auto"/>
        <w:right w:val="none" w:sz="0" w:space="0" w:color="auto"/>
      </w:divBdr>
    </w:div>
    <w:div w:id="2085295564">
      <w:bodyDiv w:val="1"/>
      <w:marLeft w:val="0"/>
      <w:marRight w:val="0"/>
      <w:marTop w:val="0"/>
      <w:marBottom w:val="0"/>
      <w:divBdr>
        <w:top w:val="none" w:sz="0" w:space="0" w:color="auto"/>
        <w:left w:val="none" w:sz="0" w:space="0" w:color="auto"/>
        <w:bottom w:val="none" w:sz="0" w:space="0" w:color="auto"/>
        <w:right w:val="none" w:sz="0" w:space="0" w:color="auto"/>
      </w:divBdr>
    </w:div>
    <w:div w:id="2086300548">
      <w:bodyDiv w:val="1"/>
      <w:marLeft w:val="0"/>
      <w:marRight w:val="0"/>
      <w:marTop w:val="0"/>
      <w:marBottom w:val="0"/>
      <w:divBdr>
        <w:top w:val="none" w:sz="0" w:space="0" w:color="auto"/>
        <w:left w:val="none" w:sz="0" w:space="0" w:color="auto"/>
        <w:bottom w:val="none" w:sz="0" w:space="0" w:color="auto"/>
        <w:right w:val="none" w:sz="0" w:space="0" w:color="auto"/>
      </w:divBdr>
    </w:div>
    <w:div w:id="2088069871">
      <w:bodyDiv w:val="1"/>
      <w:marLeft w:val="0"/>
      <w:marRight w:val="0"/>
      <w:marTop w:val="0"/>
      <w:marBottom w:val="0"/>
      <w:divBdr>
        <w:top w:val="none" w:sz="0" w:space="0" w:color="auto"/>
        <w:left w:val="none" w:sz="0" w:space="0" w:color="auto"/>
        <w:bottom w:val="none" w:sz="0" w:space="0" w:color="auto"/>
        <w:right w:val="none" w:sz="0" w:space="0" w:color="auto"/>
      </w:divBdr>
    </w:div>
    <w:div w:id="2088305512">
      <w:bodyDiv w:val="1"/>
      <w:marLeft w:val="0"/>
      <w:marRight w:val="0"/>
      <w:marTop w:val="0"/>
      <w:marBottom w:val="0"/>
      <w:divBdr>
        <w:top w:val="none" w:sz="0" w:space="0" w:color="auto"/>
        <w:left w:val="none" w:sz="0" w:space="0" w:color="auto"/>
        <w:bottom w:val="none" w:sz="0" w:space="0" w:color="auto"/>
        <w:right w:val="none" w:sz="0" w:space="0" w:color="auto"/>
      </w:divBdr>
    </w:div>
    <w:div w:id="2092702221">
      <w:bodyDiv w:val="1"/>
      <w:marLeft w:val="0"/>
      <w:marRight w:val="0"/>
      <w:marTop w:val="0"/>
      <w:marBottom w:val="0"/>
      <w:divBdr>
        <w:top w:val="none" w:sz="0" w:space="0" w:color="auto"/>
        <w:left w:val="none" w:sz="0" w:space="0" w:color="auto"/>
        <w:bottom w:val="none" w:sz="0" w:space="0" w:color="auto"/>
        <w:right w:val="none" w:sz="0" w:space="0" w:color="auto"/>
      </w:divBdr>
    </w:div>
    <w:div w:id="2092924147">
      <w:bodyDiv w:val="1"/>
      <w:marLeft w:val="0"/>
      <w:marRight w:val="0"/>
      <w:marTop w:val="0"/>
      <w:marBottom w:val="0"/>
      <w:divBdr>
        <w:top w:val="none" w:sz="0" w:space="0" w:color="auto"/>
        <w:left w:val="none" w:sz="0" w:space="0" w:color="auto"/>
        <w:bottom w:val="none" w:sz="0" w:space="0" w:color="auto"/>
        <w:right w:val="none" w:sz="0" w:space="0" w:color="auto"/>
      </w:divBdr>
    </w:div>
    <w:div w:id="2092966680">
      <w:bodyDiv w:val="1"/>
      <w:marLeft w:val="0"/>
      <w:marRight w:val="0"/>
      <w:marTop w:val="0"/>
      <w:marBottom w:val="0"/>
      <w:divBdr>
        <w:top w:val="none" w:sz="0" w:space="0" w:color="auto"/>
        <w:left w:val="none" w:sz="0" w:space="0" w:color="auto"/>
        <w:bottom w:val="none" w:sz="0" w:space="0" w:color="auto"/>
        <w:right w:val="none" w:sz="0" w:space="0" w:color="auto"/>
      </w:divBdr>
    </w:div>
    <w:div w:id="2097434747">
      <w:bodyDiv w:val="1"/>
      <w:marLeft w:val="0"/>
      <w:marRight w:val="0"/>
      <w:marTop w:val="0"/>
      <w:marBottom w:val="0"/>
      <w:divBdr>
        <w:top w:val="none" w:sz="0" w:space="0" w:color="auto"/>
        <w:left w:val="none" w:sz="0" w:space="0" w:color="auto"/>
        <w:bottom w:val="none" w:sz="0" w:space="0" w:color="auto"/>
        <w:right w:val="none" w:sz="0" w:space="0" w:color="auto"/>
      </w:divBdr>
    </w:div>
    <w:div w:id="2098091079">
      <w:bodyDiv w:val="1"/>
      <w:marLeft w:val="0"/>
      <w:marRight w:val="0"/>
      <w:marTop w:val="0"/>
      <w:marBottom w:val="0"/>
      <w:divBdr>
        <w:top w:val="none" w:sz="0" w:space="0" w:color="auto"/>
        <w:left w:val="none" w:sz="0" w:space="0" w:color="auto"/>
        <w:bottom w:val="none" w:sz="0" w:space="0" w:color="auto"/>
        <w:right w:val="none" w:sz="0" w:space="0" w:color="auto"/>
      </w:divBdr>
    </w:div>
    <w:div w:id="2100328265">
      <w:bodyDiv w:val="1"/>
      <w:marLeft w:val="0"/>
      <w:marRight w:val="0"/>
      <w:marTop w:val="0"/>
      <w:marBottom w:val="0"/>
      <w:divBdr>
        <w:top w:val="none" w:sz="0" w:space="0" w:color="auto"/>
        <w:left w:val="none" w:sz="0" w:space="0" w:color="auto"/>
        <w:bottom w:val="none" w:sz="0" w:space="0" w:color="auto"/>
        <w:right w:val="none" w:sz="0" w:space="0" w:color="auto"/>
      </w:divBdr>
    </w:div>
    <w:div w:id="2102070415">
      <w:bodyDiv w:val="1"/>
      <w:marLeft w:val="0"/>
      <w:marRight w:val="0"/>
      <w:marTop w:val="0"/>
      <w:marBottom w:val="0"/>
      <w:divBdr>
        <w:top w:val="none" w:sz="0" w:space="0" w:color="auto"/>
        <w:left w:val="none" w:sz="0" w:space="0" w:color="auto"/>
        <w:bottom w:val="none" w:sz="0" w:space="0" w:color="auto"/>
        <w:right w:val="none" w:sz="0" w:space="0" w:color="auto"/>
      </w:divBdr>
    </w:div>
    <w:div w:id="2105764855">
      <w:bodyDiv w:val="1"/>
      <w:marLeft w:val="0"/>
      <w:marRight w:val="0"/>
      <w:marTop w:val="0"/>
      <w:marBottom w:val="0"/>
      <w:divBdr>
        <w:top w:val="none" w:sz="0" w:space="0" w:color="auto"/>
        <w:left w:val="none" w:sz="0" w:space="0" w:color="auto"/>
        <w:bottom w:val="none" w:sz="0" w:space="0" w:color="auto"/>
        <w:right w:val="none" w:sz="0" w:space="0" w:color="auto"/>
      </w:divBdr>
    </w:div>
    <w:div w:id="2105881019">
      <w:bodyDiv w:val="1"/>
      <w:marLeft w:val="0"/>
      <w:marRight w:val="0"/>
      <w:marTop w:val="0"/>
      <w:marBottom w:val="0"/>
      <w:divBdr>
        <w:top w:val="none" w:sz="0" w:space="0" w:color="auto"/>
        <w:left w:val="none" w:sz="0" w:space="0" w:color="auto"/>
        <w:bottom w:val="none" w:sz="0" w:space="0" w:color="auto"/>
        <w:right w:val="none" w:sz="0" w:space="0" w:color="auto"/>
      </w:divBdr>
    </w:div>
    <w:div w:id="2107532199">
      <w:bodyDiv w:val="1"/>
      <w:marLeft w:val="0"/>
      <w:marRight w:val="0"/>
      <w:marTop w:val="0"/>
      <w:marBottom w:val="0"/>
      <w:divBdr>
        <w:top w:val="none" w:sz="0" w:space="0" w:color="auto"/>
        <w:left w:val="none" w:sz="0" w:space="0" w:color="auto"/>
        <w:bottom w:val="none" w:sz="0" w:space="0" w:color="auto"/>
        <w:right w:val="none" w:sz="0" w:space="0" w:color="auto"/>
      </w:divBdr>
    </w:div>
    <w:div w:id="2108190573">
      <w:bodyDiv w:val="1"/>
      <w:marLeft w:val="0"/>
      <w:marRight w:val="0"/>
      <w:marTop w:val="0"/>
      <w:marBottom w:val="0"/>
      <w:divBdr>
        <w:top w:val="none" w:sz="0" w:space="0" w:color="auto"/>
        <w:left w:val="none" w:sz="0" w:space="0" w:color="auto"/>
        <w:bottom w:val="none" w:sz="0" w:space="0" w:color="auto"/>
        <w:right w:val="none" w:sz="0" w:space="0" w:color="auto"/>
      </w:divBdr>
    </w:div>
    <w:div w:id="2108884224">
      <w:bodyDiv w:val="1"/>
      <w:marLeft w:val="0"/>
      <w:marRight w:val="0"/>
      <w:marTop w:val="0"/>
      <w:marBottom w:val="0"/>
      <w:divBdr>
        <w:top w:val="none" w:sz="0" w:space="0" w:color="auto"/>
        <w:left w:val="none" w:sz="0" w:space="0" w:color="auto"/>
        <w:bottom w:val="none" w:sz="0" w:space="0" w:color="auto"/>
        <w:right w:val="none" w:sz="0" w:space="0" w:color="auto"/>
      </w:divBdr>
    </w:div>
    <w:div w:id="2113042946">
      <w:bodyDiv w:val="1"/>
      <w:marLeft w:val="0"/>
      <w:marRight w:val="0"/>
      <w:marTop w:val="0"/>
      <w:marBottom w:val="0"/>
      <w:divBdr>
        <w:top w:val="none" w:sz="0" w:space="0" w:color="auto"/>
        <w:left w:val="none" w:sz="0" w:space="0" w:color="auto"/>
        <w:bottom w:val="none" w:sz="0" w:space="0" w:color="auto"/>
        <w:right w:val="none" w:sz="0" w:space="0" w:color="auto"/>
      </w:divBdr>
    </w:div>
    <w:div w:id="2114085175">
      <w:bodyDiv w:val="1"/>
      <w:marLeft w:val="0"/>
      <w:marRight w:val="0"/>
      <w:marTop w:val="0"/>
      <w:marBottom w:val="0"/>
      <w:divBdr>
        <w:top w:val="none" w:sz="0" w:space="0" w:color="auto"/>
        <w:left w:val="none" w:sz="0" w:space="0" w:color="auto"/>
        <w:bottom w:val="none" w:sz="0" w:space="0" w:color="auto"/>
        <w:right w:val="none" w:sz="0" w:space="0" w:color="auto"/>
      </w:divBdr>
    </w:div>
    <w:div w:id="2115708783">
      <w:bodyDiv w:val="1"/>
      <w:marLeft w:val="0"/>
      <w:marRight w:val="0"/>
      <w:marTop w:val="0"/>
      <w:marBottom w:val="0"/>
      <w:divBdr>
        <w:top w:val="none" w:sz="0" w:space="0" w:color="auto"/>
        <w:left w:val="none" w:sz="0" w:space="0" w:color="auto"/>
        <w:bottom w:val="none" w:sz="0" w:space="0" w:color="auto"/>
        <w:right w:val="none" w:sz="0" w:space="0" w:color="auto"/>
      </w:divBdr>
    </w:div>
    <w:div w:id="2121534526">
      <w:bodyDiv w:val="1"/>
      <w:marLeft w:val="0"/>
      <w:marRight w:val="0"/>
      <w:marTop w:val="0"/>
      <w:marBottom w:val="0"/>
      <w:divBdr>
        <w:top w:val="none" w:sz="0" w:space="0" w:color="auto"/>
        <w:left w:val="none" w:sz="0" w:space="0" w:color="auto"/>
        <w:bottom w:val="none" w:sz="0" w:space="0" w:color="auto"/>
        <w:right w:val="none" w:sz="0" w:space="0" w:color="auto"/>
      </w:divBdr>
    </w:div>
    <w:div w:id="2122450471">
      <w:bodyDiv w:val="1"/>
      <w:marLeft w:val="0"/>
      <w:marRight w:val="0"/>
      <w:marTop w:val="0"/>
      <w:marBottom w:val="0"/>
      <w:divBdr>
        <w:top w:val="none" w:sz="0" w:space="0" w:color="auto"/>
        <w:left w:val="none" w:sz="0" w:space="0" w:color="auto"/>
        <w:bottom w:val="none" w:sz="0" w:space="0" w:color="auto"/>
        <w:right w:val="none" w:sz="0" w:space="0" w:color="auto"/>
      </w:divBdr>
    </w:div>
    <w:div w:id="2122646465">
      <w:bodyDiv w:val="1"/>
      <w:marLeft w:val="0"/>
      <w:marRight w:val="0"/>
      <w:marTop w:val="0"/>
      <w:marBottom w:val="0"/>
      <w:divBdr>
        <w:top w:val="none" w:sz="0" w:space="0" w:color="auto"/>
        <w:left w:val="none" w:sz="0" w:space="0" w:color="auto"/>
        <w:bottom w:val="none" w:sz="0" w:space="0" w:color="auto"/>
        <w:right w:val="none" w:sz="0" w:space="0" w:color="auto"/>
      </w:divBdr>
    </w:div>
    <w:div w:id="2123919279">
      <w:bodyDiv w:val="1"/>
      <w:marLeft w:val="0"/>
      <w:marRight w:val="0"/>
      <w:marTop w:val="0"/>
      <w:marBottom w:val="0"/>
      <w:divBdr>
        <w:top w:val="none" w:sz="0" w:space="0" w:color="auto"/>
        <w:left w:val="none" w:sz="0" w:space="0" w:color="auto"/>
        <w:bottom w:val="none" w:sz="0" w:space="0" w:color="auto"/>
        <w:right w:val="none" w:sz="0" w:space="0" w:color="auto"/>
      </w:divBdr>
    </w:div>
    <w:div w:id="2124300367">
      <w:bodyDiv w:val="1"/>
      <w:marLeft w:val="0"/>
      <w:marRight w:val="0"/>
      <w:marTop w:val="0"/>
      <w:marBottom w:val="0"/>
      <w:divBdr>
        <w:top w:val="none" w:sz="0" w:space="0" w:color="auto"/>
        <w:left w:val="none" w:sz="0" w:space="0" w:color="auto"/>
        <w:bottom w:val="none" w:sz="0" w:space="0" w:color="auto"/>
        <w:right w:val="none" w:sz="0" w:space="0" w:color="auto"/>
      </w:divBdr>
    </w:div>
    <w:div w:id="2124959300">
      <w:bodyDiv w:val="1"/>
      <w:marLeft w:val="0"/>
      <w:marRight w:val="0"/>
      <w:marTop w:val="0"/>
      <w:marBottom w:val="0"/>
      <w:divBdr>
        <w:top w:val="none" w:sz="0" w:space="0" w:color="auto"/>
        <w:left w:val="none" w:sz="0" w:space="0" w:color="auto"/>
        <w:bottom w:val="none" w:sz="0" w:space="0" w:color="auto"/>
        <w:right w:val="none" w:sz="0" w:space="0" w:color="auto"/>
      </w:divBdr>
    </w:div>
    <w:div w:id="2127001690">
      <w:bodyDiv w:val="1"/>
      <w:marLeft w:val="0"/>
      <w:marRight w:val="0"/>
      <w:marTop w:val="0"/>
      <w:marBottom w:val="0"/>
      <w:divBdr>
        <w:top w:val="none" w:sz="0" w:space="0" w:color="auto"/>
        <w:left w:val="none" w:sz="0" w:space="0" w:color="auto"/>
        <w:bottom w:val="none" w:sz="0" w:space="0" w:color="auto"/>
        <w:right w:val="none" w:sz="0" w:space="0" w:color="auto"/>
      </w:divBdr>
    </w:div>
    <w:div w:id="2132747340">
      <w:bodyDiv w:val="1"/>
      <w:marLeft w:val="0"/>
      <w:marRight w:val="0"/>
      <w:marTop w:val="0"/>
      <w:marBottom w:val="0"/>
      <w:divBdr>
        <w:top w:val="none" w:sz="0" w:space="0" w:color="auto"/>
        <w:left w:val="none" w:sz="0" w:space="0" w:color="auto"/>
        <w:bottom w:val="none" w:sz="0" w:space="0" w:color="auto"/>
        <w:right w:val="none" w:sz="0" w:space="0" w:color="auto"/>
      </w:divBdr>
    </w:div>
    <w:div w:id="2134320902">
      <w:bodyDiv w:val="1"/>
      <w:marLeft w:val="0"/>
      <w:marRight w:val="0"/>
      <w:marTop w:val="0"/>
      <w:marBottom w:val="0"/>
      <w:divBdr>
        <w:top w:val="none" w:sz="0" w:space="0" w:color="auto"/>
        <w:left w:val="none" w:sz="0" w:space="0" w:color="auto"/>
        <w:bottom w:val="none" w:sz="0" w:space="0" w:color="auto"/>
        <w:right w:val="none" w:sz="0" w:space="0" w:color="auto"/>
      </w:divBdr>
    </w:div>
    <w:div w:id="2134907910">
      <w:bodyDiv w:val="1"/>
      <w:marLeft w:val="0"/>
      <w:marRight w:val="0"/>
      <w:marTop w:val="0"/>
      <w:marBottom w:val="0"/>
      <w:divBdr>
        <w:top w:val="none" w:sz="0" w:space="0" w:color="auto"/>
        <w:left w:val="none" w:sz="0" w:space="0" w:color="auto"/>
        <w:bottom w:val="none" w:sz="0" w:space="0" w:color="auto"/>
        <w:right w:val="none" w:sz="0" w:space="0" w:color="auto"/>
      </w:divBdr>
    </w:div>
    <w:div w:id="2136023778">
      <w:bodyDiv w:val="1"/>
      <w:marLeft w:val="0"/>
      <w:marRight w:val="0"/>
      <w:marTop w:val="0"/>
      <w:marBottom w:val="0"/>
      <w:divBdr>
        <w:top w:val="none" w:sz="0" w:space="0" w:color="auto"/>
        <w:left w:val="none" w:sz="0" w:space="0" w:color="auto"/>
        <w:bottom w:val="none" w:sz="0" w:space="0" w:color="auto"/>
        <w:right w:val="none" w:sz="0" w:space="0" w:color="auto"/>
      </w:divBdr>
    </w:div>
    <w:div w:id="2136946882">
      <w:bodyDiv w:val="1"/>
      <w:marLeft w:val="0"/>
      <w:marRight w:val="0"/>
      <w:marTop w:val="0"/>
      <w:marBottom w:val="0"/>
      <w:divBdr>
        <w:top w:val="none" w:sz="0" w:space="0" w:color="auto"/>
        <w:left w:val="none" w:sz="0" w:space="0" w:color="auto"/>
        <w:bottom w:val="none" w:sz="0" w:space="0" w:color="auto"/>
        <w:right w:val="none" w:sz="0" w:space="0" w:color="auto"/>
      </w:divBdr>
    </w:div>
    <w:div w:id="2140027963">
      <w:bodyDiv w:val="1"/>
      <w:marLeft w:val="0"/>
      <w:marRight w:val="0"/>
      <w:marTop w:val="0"/>
      <w:marBottom w:val="0"/>
      <w:divBdr>
        <w:top w:val="none" w:sz="0" w:space="0" w:color="auto"/>
        <w:left w:val="none" w:sz="0" w:space="0" w:color="auto"/>
        <w:bottom w:val="none" w:sz="0" w:space="0" w:color="auto"/>
        <w:right w:val="none" w:sz="0" w:space="0" w:color="auto"/>
      </w:divBdr>
    </w:div>
    <w:div w:id="2142111315">
      <w:bodyDiv w:val="1"/>
      <w:marLeft w:val="0"/>
      <w:marRight w:val="0"/>
      <w:marTop w:val="0"/>
      <w:marBottom w:val="0"/>
      <w:divBdr>
        <w:top w:val="none" w:sz="0" w:space="0" w:color="auto"/>
        <w:left w:val="none" w:sz="0" w:space="0" w:color="auto"/>
        <w:bottom w:val="none" w:sz="0" w:space="0" w:color="auto"/>
        <w:right w:val="none" w:sz="0" w:space="0" w:color="auto"/>
      </w:divBdr>
    </w:div>
    <w:div w:id="2143426384">
      <w:bodyDiv w:val="1"/>
      <w:marLeft w:val="0"/>
      <w:marRight w:val="0"/>
      <w:marTop w:val="0"/>
      <w:marBottom w:val="0"/>
      <w:divBdr>
        <w:top w:val="none" w:sz="0" w:space="0" w:color="auto"/>
        <w:left w:val="none" w:sz="0" w:space="0" w:color="auto"/>
        <w:bottom w:val="none" w:sz="0" w:space="0" w:color="auto"/>
        <w:right w:val="none" w:sz="0" w:space="0" w:color="auto"/>
      </w:divBdr>
    </w:div>
    <w:div w:id="2145191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5.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eader" Target="header6.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hyperlink" Target="file:///C:\Users\A689855\Desktop\Ahmed_Tyghri_scriptie.docx" TargetMode="External"/><Relationship Id="rId63" Type="http://schemas.openxmlformats.org/officeDocument/2006/relationships/image" Target="media/image3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footer" Target="footer5.xml"/><Relationship Id="rId29"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hyperlink" Target="file:///C:\Users\A689855\Desktop\Ahmed_Tyghri_scriptie.docx" TargetMode="External"/><Relationship Id="rId62"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yperlink" Target="file:///C:\Users\A689855\Desktop\Ahmed_Tyghri_scriptie.docx" TargetMode="External"/><Relationship Id="rId58" Type="http://schemas.openxmlformats.org/officeDocument/2006/relationships/hyperlink" Target="file:///C:\Users\A689855\Desktop\Ahmed_Tyghri_scriptie.docx" TargetMode="External"/><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hyperlink" Target="file:///C:\Users\A689855\Desktop\Ahmed_Tyghri_scriptie.docx" TargetMode="External"/><Relationship Id="rId61" Type="http://schemas.openxmlformats.org/officeDocument/2006/relationships/image" Target="media/image33.png"/><Relationship Id="rId10" Type="http://schemas.openxmlformats.org/officeDocument/2006/relationships/image" Target="media/image2.jpeg"/><Relationship Id="rId19" Type="http://schemas.openxmlformats.org/officeDocument/2006/relationships/footer" Target="footer4.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hyperlink" Target="file:///C:\Users\A689855\Desktop\Ahmed_Tyghri_scriptie.docx" TargetMode="External"/><Relationship Id="rId60" Type="http://schemas.openxmlformats.org/officeDocument/2006/relationships/image" Target="media/image32.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file:///C:\Users\A689855\Desktop\Ahmed_Tyghri_scriptie.docx" TargetMode="External"/><Relationship Id="rId64"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5.png"/><Relationship Id="rId33" Type="http://schemas.openxmlformats.org/officeDocument/2006/relationships/image" Target="media/image13.gif"/><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hyperlink" Target="file:///C:\Users\A689855\Desktop\Ahmed_Tyghri_scriptie.docx" TargetMode="External"/></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689855\AppData\Roaming\Microsoft\Templates\Report.dot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https://atos365-my.sharepoint.com/personal/ahmed_tyghri_atos_net/Documents/Afstuderen/Tests/RM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Geluidsniveau</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lineChart>
        <c:grouping val="standard"/>
        <c:varyColors val="0"/>
        <c:ser>
          <c:idx val="0"/>
          <c:order val="0"/>
          <c:tx>
            <c:strRef>
              <c:f>Tabelle1!$A$1</c:f>
              <c:strCache>
                <c:ptCount val="1"/>
                <c:pt idx="0">
                  <c:v>Meetingroom</c:v>
                </c:pt>
              </c:strCache>
            </c:strRef>
          </c:tx>
          <c:spPr>
            <a:ln w="28575" cap="rnd">
              <a:solidFill>
                <a:schemeClr val="accent1"/>
              </a:solidFill>
              <a:round/>
            </a:ln>
            <a:effectLst/>
          </c:spPr>
          <c:marker>
            <c:symbol val="none"/>
          </c:marker>
          <c:val>
            <c:numRef>
              <c:f>Tabelle1!$A$2:$A$11</c:f>
              <c:numCache>
                <c:formatCode>General</c:formatCode>
                <c:ptCount val="10"/>
                <c:pt idx="0">
                  <c:v>505</c:v>
                </c:pt>
                <c:pt idx="1">
                  <c:v>502</c:v>
                </c:pt>
                <c:pt idx="2">
                  <c:v>502</c:v>
                </c:pt>
                <c:pt idx="3">
                  <c:v>503</c:v>
                </c:pt>
                <c:pt idx="4">
                  <c:v>506</c:v>
                </c:pt>
                <c:pt idx="5">
                  <c:v>505</c:v>
                </c:pt>
                <c:pt idx="6">
                  <c:v>504</c:v>
                </c:pt>
                <c:pt idx="7">
                  <c:v>506</c:v>
                </c:pt>
                <c:pt idx="8">
                  <c:v>510</c:v>
                </c:pt>
                <c:pt idx="9">
                  <c:v>508</c:v>
                </c:pt>
              </c:numCache>
            </c:numRef>
          </c:val>
          <c:smooth val="0"/>
          <c:extLst>
            <c:ext xmlns:c16="http://schemas.microsoft.com/office/drawing/2014/chart" uri="{C3380CC4-5D6E-409C-BE32-E72D297353CC}">
              <c16:uniqueId val="{00000000-F6DF-4503-AB36-97C1F122C0FA}"/>
            </c:ext>
          </c:extLst>
        </c:ser>
        <c:ser>
          <c:idx val="1"/>
          <c:order val="1"/>
          <c:tx>
            <c:strRef>
              <c:f>Tabelle1!$B$1</c:f>
              <c:strCache>
                <c:ptCount val="1"/>
                <c:pt idx="0">
                  <c:v>Servicedesk</c:v>
                </c:pt>
              </c:strCache>
            </c:strRef>
          </c:tx>
          <c:spPr>
            <a:ln w="28575" cap="rnd">
              <a:solidFill>
                <a:schemeClr val="accent2"/>
              </a:solidFill>
              <a:round/>
            </a:ln>
            <a:effectLst/>
          </c:spPr>
          <c:marker>
            <c:symbol val="none"/>
          </c:marker>
          <c:val>
            <c:numRef>
              <c:f>Tabelle1!$B$2:$B$11</c:f>
              <c:numCache>
                <c:formatCode>General</c:formatCode>
                <c:ptCount val="10"/>
                <c:pt idx="0">
                  <c:v>688</c:v>
                </c:pt>
                <c:pt idx="1">
                  <c:v>912</c:v>
                </c:pt>
                <c:pt idx="2">
                  <c:v>660</c:v>
                </c:pt>
                <c:pt idx="3">
                  <c:v>767</c:v>
                </c:pt>
                <c:pt idx="4">
                  <c:v>748</c:v>
                </c:pt>
                <c:pt idx="5">
                  <c:v>738</c:v>
                </c:pt>
                <c:pt idx="6">
                  <c:v>711</c:v>
                </c:pt>
                <c:pt idx="7">
                  <c:v>734</c:v>
                </c:pt>
                <c:pt idx="8">
                  <c:v>1103</c:v>
                </c:pt>
                <c:pt idx="9">
                  <c:v>1024</c:v>
                </c:pt>
              </c:numCache>
            </c:numRef>
          </c:val>
          <c:smooth val="0"/>
          <c:extLst>
            <c:ext xmlns:c16="http://schemas.microsoft.com/office/drawing/2014/chart" uri="{C3380CC4-5D6E-409C-BE32-E72D297353CC}">
              <c16:uniqueId val="{00000001-F6DF-4503-AB36-97C1F122C0FA}"/>
            </c:ext>
          </c:extLst>
        </c:ser>
        <c:ser>
          <c:idx val="2"/>
          <c:order val="2"/>
          <c:tx>
            <c:strRef>
              <c:f>Tabelle1!$C$1</c:f>
              <c:strCache>
                <c:ptCount val="1"/>
                <c:pt idx="0">
                  <c:v>Techlab</c:v>
                </c:pt>
              </c:strCache>
            </c:strRef>
          </c:tx>
          <c:spPr>
            <a:ln w="28575" cap="rnd">
              <a:solidFill>
                <a:schemeClr val="accent3"/>
              </a:solidFill>
              <a:round/>
            </a:ln>
            <a:effectLst/>
          </c:spPr>
          <c:marker>
            <c:symbol val="none"/>
          </c:marker>
          <c:val>
            <c:numRef>
              <c:f>Tabelle1!$C$2:$C$11</c:f>
              <c:numCache>
                <c:formatCode>General</c:formatCode>
                <c:ptCount val="10"/>
                <c:pt idx="0">
                  <c:v>602</c:v>
                </c:pt>
                <c:pt idx="1">
                  <c:v>597</c:v>
                </c:pt>
                <c:pt idx="2">
                  <c:v>587</c:v>
                </c:pt>
                <c:pt idx="3">
                  <c:v>632</c:v>
                </c:pt>
                <c:pt idx="4">
                  <c:v>607</c:v>
                </c:pt>
                <c:pt idx="5">
                  <c:v>600</c:v>
                </c:pt>
                <c:pt idx="6">
                  <c:v>652</c:v>
                </c:pt>
                <c:pt idx="7">
                  <c:v>595</c:v>
                </c:pt>
                <c:pt idx="8">
                  <c:v>540</c:v>
                </c:pt>
                <c:pt idx="9">
                  <c:v>572</c:v>
                </c:pt>
              </c:numCache>
            </c:numRef>
          </c:val>
          <c:smooth val="0"/>
          <c:extLst>
            <c:ext xmlns:c16="http://schemas.microsoft.com/office/drawing/2014/chart" uri="{C3380CC4-5D6E-409C-BE32-E72D297353CC}">
              <c16:uniqueId val="{00000002-F6DF-4503-AB36-97C1F122C0FA}"/>
            </c:ext>
          </c:extLst>
        </c:ser>
        <c:dLbls>
          <c:showLegendKey val="0"/>
          <c:showVal val="0"/>
          <c:showCatName val="0"/>
          <c:showSerName val="0"/>
          <c:showPercent val="0"/>
          <c:showBubbleSize val="0"/>
        </c:dLbls>
        <c:smooth val="0"/>
        <c:axId val="360391024"/>
        <c:axId val="360391352"/>
      </c:lineChart>
      <c:catAx>
        <c:axId val="3603910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360391352"/>
        <c:crosses val="autoZero"/>
        <c:auto val="1"/>
        <c:lblAlgn val="ctr"/>
        <c:lblOffset val="100"/>
        <c:noMultiLvlLbl val="0"/>
      </c:catAx>
      <c:valAx>
        <c:axId val="3603913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3603910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Ahmed.Tyghri@hva.nl</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Com</b:Tag>
    <b:SourceType>InternetSite</b:SourceType>
    <b:Guid>{ED970654-915A-423F-BF25-0617E42D565A}</b:Guid>
    <b:Title>Company Information</b:Title>
    <b:InternetSiteTitle>Atos</b:InternetSiteTitle>
    <b:URL>https://salesservice.myatos.net/overall/en/index.cfm?page=about_us</b:URL>
    <b:RefOrder>6</b:RefOrder>
  </b:Source>
  <b:Source>
    <b:Tag>Cle14</b:Tag>
    <b:SourceType>InternetSite</b:SourceType>
    <b:Guid>{03307C05-9884-46E2-8AA3-6E10FE977468}</b:Guid>
    <b:Author>
      <b:Author>
        <b:NameList>
          <b:Person>
            <b:Last>Robotics</b:Last>
            <b:First>Clearpath</b:First>
          </b:Person>
        </b:NameList>
      </b:Author>
    </b:Author>
    <b:Title>ros-101-intro-to-the-robot-operating-system</b:Title>
    <b:InternetSiteTitle>http://robohub.org</b:InternetSiteTitle>
    <b:Year>2014</b:Year>
    <b:Month>Januari</b:Month>
    <b:Day>29</b:Day>
    <b:URL>http://robohub.org/ros-101-intro-to-the-robot-operating-system/</b:URL>
    <b:RefOrder>17</b:RefOrder>
  </b:Source>
  <b:Source>
    <b:Tag>Dar14</b:Tag>
    <b:SourceType>InternetSite</b:SourceType>
    <b:Guid>{BD1639B0-36A1-4D0E-9421-B6EECD6396ED}</b:Guid>
    <b:Author>
      <b:Author>
        <b:NameList>
          <b:Person>
            <b:Last>Forouher</b:Last>
            <b:First>Dariush</b:First>
          </b:Person>
        </b:NameList>
      </b:Author>
    </b:Author>
    <b:Title>Topics</b:Title>
    <b:InternetSiteTitle>ROS</b:InternetSiteTitle>
    <b:Year>2014</b:Year>
    <b:Month>6</b:Month>
    <b:Day>1</b:Day>
    <b:URL>http://wiki.ros.org/Topics</b:URL>
    <b:RefOrder>18</b:RefOrder>
  </b:Source>
  <b:Source>
    <b:Tag>Ken12</b:Tag>
    <b:SourceType>InternetSite</b:SourceType>
    <b:Guid>{F17B5733-B47A-4D1C-A334-8524DDCE65D2}</b:Guid>
    <b:Author>
      <b:Author>
        <b:NameList>
          <b:Person>
            <b:Last>Conley</b:Last>
            <b:First>Ken</b:First>
          </b:Person>
        </b:NameList>
      </b:Author>
    </b:Author>
    <b:Title>Nodes</b:Title>
    <b:InternetSiteTitle>ROS</b:InternetSiteTitle>
    <b:Year>2012</b:Year>
    <b:Month>2</b:Month>
    <b:Day>3</b:Day>
    <b:URL>http://wiki.ros.org/Nodes</b:URL>
    <b:RefOrder>16</b:RefOrder>
  </b:Source>
  <b:Source>
    <b:Tag>NKa15</b:Tag>
    <b:SourceType>DocumentFromInternetSite</b:SourceType>
    <b:Guid>{26C11B91-7329-4A73-890B-17BF7760B32C}</b:Guid>
    <b:InternetSiteTitle>ijarcsse</b:InternetSiteTitle>
    <b:Year>2015</b:Year>
    <b:Month>10</b:Month>
    <b:Day>10</b:Day>
    <b:URL>http://ijarcsse.com/Before_August_2017/docs/papers/Volume_5/10_October2015/V5I10-0228.pdf</b:URL>
    <b:City>Tamilnadu</b:City>
    <b:Author>
      <b:Author>
        <b:NameList>
          <b:Person>
            <b:Last>N</b:Last>
            <b:First>Kaladharan</b:First>
          </b:Person>
        </b:NameList>
      </b:Author>
    </b:Author>
    <b:RefOrder>35</b:RefOrder>
  </b:Source>
  <b:Source>
    <b:Tag>Bal14</b:Tag>
    <b:SourceType>InternetSite</b:SourceType>
    <b:Guid>{E2AEB321-7871-4BD2-91CC-D85931572A00}</b:Guid>
    <b:Author>
      <b:Author>
        <b:NameList>
          <b:Person>
            <b:Last>Balideli</b:Last>
          </b:Person>
        </b:NameList>
      </b:Author>
    </b:Author>
    <b:Title>De huidige rol van robots in de samenleving</b:Title>
    <b:InternetSiteTitle>Wetenschap info nu</b:InternetSiteTitle>
    <b:Year>2014</b:Year>
    <b:Month>8</b:Month>
    <b:Day>21</b:Day>
    <b:URL>https://wetenschap.infonu.nl/techniek/127602-de-huidige-rol-van-robots-in-de-samenleving.html</b:URL>
    <b:RefOrder>1</b:RefOrder>
  </b:Source>
  <b:Source>
    <b:Tag>Pep1</b:Tag>
    <b:SourceType>InternetSite</b:SourceType>
    <b:Guid>{C32F99FE-B187-44EE-8679-123152570DEF}</b:Guid>
    <b:Title>Pepper</b:Title>
    <b:InternetSiteTitle>Softbank Robotics</b:InternetSiteTitle>
    <b:URL>https://www.softbankrobotics.com/emea/en/robots/pepper</b:URL>
    <b:RefOrder>8</b:RefOrder>
  </b:Source>
  <b:Source>
    <b:Tag>mic</b:Tag>
    <b:SourceType>InternetSite</b:SourceType>
    <b:Guid>{5EC5318A-A542-4901-87E4-704592F6F6B2}</b:Guid>
    <b:Title>Microphone</b:Title>
    <b:InternetSiteTitle>Aldebaran</b:InternetSiteTitle>
    <b:URL>http://doc.aldebaran.com/2-4/family/pepper_technical/microphone_pep.html</b:URL>
    <b:RefOrder>10</b:RefOrder>
  </b:Source>
  <b:Source>
    <b:Tag>Cho</b:Tag>
    <b:SourceType>InternetSite</b:SourceType>
    <b:Guid>{4DDCD8C1-DE23-42A5-BCA0-B0265F8996B9}</b:Guid>
    <b:Title>Choregraphe</b:Title>
    <b:InternetSiteTitle>Aldebaran</b:InternetSiteTitle>
    <b:URL>http://doc.aldebaran.com/2-5/software/choregraphe/choregraphe_overview.html</b:URL>
    <b:RefOrder>15</b:RefOrder>
  </b:Source>
  <b:Source>
    <b:Tag>Pep2</b:Tag>
    <b:SourceType>InternetSite</b:SourceType>
    <b:Guid>{AD95A03E-1103-4E85-A3F3-16DDBEFD69E3}</b:Guid>
    <b:Title>Pepper Technical overview</b:Title>
    <b:InternetSiteTitle>Aldebaran</b:InternetSiteTitle>
    <b:URL>http://doc.aldebaran.com/2-4/family/pepper_technical/index_pep.html</b:URL>
    <b:RefOrder>9</b:RefOrder>
  </b:Source>
  <b:Source>
    <b:Tag>Mar16</b:Tag>
    <b:SourceType>InternetSite</b:SourceType>
    <b:Guid>{2EE564DD-4465-4D88-93F4-8F36565EA8B5}</b:Guid>
    <b:Author>
      <b:Author>
        <b:NameList>
          <b:Person>
            <b:Last>Rouse</b:Last>
            <b:First>Margaret</b:First>
          </b:Person>
        </b:NameList>
      </b:Author>
    </b:Author>
    <b:Title>Speech recognition</b:Title>
    <b:InternetSiteTitle>techtarget</b:InternetSiteTitle>
    <b:Year>2016</b:Year>
    <b:Month>December</b:Month>
    <b:URL>https://searchcrm.techtarget.com/definition/speech-recognition</b:URL>
    <b:RefOrder>20</b:RefOrder>
  </b:Source>
  <b:Source>
    <b:Tag>Com17</b:Tag>
    <b:SourceType>InternetSite</b:SourceType>
    <b:Guid>{2C0A3BE5-8D59-4C30-AD94-77F1C9AC972E}</b:Guid>
    <b:Author>
      <b:Author>
        <b:NameList>
          <b:Person>
            <b:Last>Hope</b:Last>
            <b:First>Computer</b:First>
          </b:Person>
        </b:NameList>
      </b:Author>
    </b:Author>
    <b:Title>Voice recognition</b:Title>
    <b:InternetSiteTitle>computerhope</b:InternetSiteTitle>
    <b:Year>2017</b:Year>
    <b:Month>12</b:Month>
    <b:Day>29</b:Day>
    <b:URL>https://www.computerhope.com/jargon/v/voicreco.htm</b:URL>
    <b:RefOrder>21</b:RefOrder>
  </b:Source>
  <b:Source>
    <b:Tag>fre</b:Tag>
    <b:SourceType>InternetSite</b:SourceType>
    <b:Guid>{784ABD97-B495-4A90-A775-750E4086D7B5}</b:Guid>
    <b:Title>frequentie</b:Title>
    <b:InternetSiteTitle>hoorzaken</b:InternetSiteTitle>
    <b:URL>https://www.hoorzaken.nl/het-oor/geluid/frequentie-van-geluid/</b:URL>
    <b:RefOrder>36</b:RefOrder>
  </b:Source>
  <b:Source>
    <b:Tag>Sop17</b:Tag>
    <b:SourceType>InternetSite</b:SourceType>
    <b:Guid>{A73165CF-AE33-4449-8916-E041CE17732D}</b:Guid>
    <b:Title>Sophia</b:Title>
    <b:InternetSiteTitle>CNBC</b:InternetSiteTitle>
    <b:Year>2017</b:Year>
    <b:Month>oktober</b:Month>
    <b:Day>25</b:Day>
    <b:URL>https://www.cnbc.com/video/2017/10/25/watch-cnbcs-andrew-ross-sorkin-interview-a-lifelike-robot-named-sophia.html</b:URL>
    <b:RefOrder>2</b:RefOrder>
  </b:Source>
  <b:Source>
    <b:Tag>Ror14</b:Tag>
    <b:SourceType>InternetSite</b:SourceType>
    <b:Guid>{B21E775C-0108-4D63-9AB5-323CF7C38DF4}</b:Guid>
    <b:Title>technology</b:Title>
    <b:Year>2014</b:Year>
    <b:Month>december</b:Month>
    <b:Day>2</b:Day>
    <b:Author>
      <b:Author>
        <b:NameList>
          <b:Person>
            <b:Last>Cellan-Jones</b:Last>
            <b:First>Rory</b:First>
          </b:Person>
        </b:NameList>
      </b:Author>
    </b:Author>
    <b:InternetSiteTitle>bcc</b:InternetSiteTitle>
    <b:URL>https://www.bbc.com/news/technology-30290540</b:URL>
    <b:RefOrder>3</b:RefOrder>
  </b:Source>
  <b:Source>
    <b:Tag>Jef15</b:Tag>
    <b:SourceType>InternetSite</b:SourceType>
    <b:Guid>{7D5D3120-3B67-4FE6-9259-AFCABBD51C7D}</b:Guid>
    <b:Author>
      <b:Author>
        <b:NameList>
          <b:Person>
            <b:Last>Hawkins</b:Last>
            <b:First>Jeff</b:First>
          </b:Person>
        </b:NameList>
      </b:Author>
    </b:Author>
    <b:Title>The terminator is not coming</b:Title>
    <b:InternetSiteTitle>recode</b:InternetSiteTitle>
    <b:Year>2015</b:Year>
    <b:Month>Maart</b:Month>
    <b:Day>2</b:Day>
    <b:URL>https://www.recode.net/2015/3/2/11559576/the-terminator-is-not-coming-the-future-will-thank-us</b:URL>
    <b:RefOrder>4</b:RefOrder>
  </b:Source>
  <b:Source>
    <b:Tag>Aut</b:Tag>
    <b:SourceType>InternetSite</b:SourceType>
    <b:Guid>{A8254BEF-F7C0-4299-AA95-2E679E1FF023}</b:Guid>
    <b:Title>Autonomous Life</b:Title>
    <b:InternetSiteTitle>Aldebaran</b:InternetSiteTitle>
    <b:URL>http://doc.aldebaran.com/2-5/family/pepper_user_guide/life_pep.html</b:URL>
    <b:RefOrder>12</b:RefOrder>
  </b:Source>
  <b:Source>
    <b:Tag>Bas</b:Tag>
    <b:SourceType>InternetSite</b:SourceType>
    <b:Guid>{14AE294A-6C98-48B1-865C-77D0F4D10387}</b:Guid>
    <b:Title>Basic Awareness</b:Title>
    <b:InternetSiteTitle>Aldebaran</b:InternetSiteTitle>
    <b:URL>http://doc.aldebaran.com/2-5/naoqi/interaction/autonomousabilities/albasicawareness.html#albasicawareness</b:URL>
    <b:RefOrder>13</b:RefOrder>
  </b:Source>
  <b:Source>
    <b:Tag>Bas1</b:Tag>
    <b:SourceType>InternetSite</b:SourceType>
    <b:Guid>{27976615-D375-4132-A7EE-02798BD5A956}</b:Guid>
    <b:Title>Basic Channel</b:Title>
    <b:InternetSiteTitle>Aldebaran</b:InternetSiteTitle>
    <b:URL>http://doc.aldebaran.com/2-5/family/pepper_user_guide/basic_channel_conversation_pep.html</b:URL>
    <b:RefOrder>14</b:RefOrder>
  </b:Source>
  <b:Source>
    <b:Tag>Ope</b:Tag>
    <b:SourceType>InternetSite</b:SourceType>
    <b:Guid>{A168B854-06F4-464F-8C64-2AFF323BF6C6}</b:Guid>
    <b:InternetSiteTitle>Opensource spraakherkenning</b:InternetSiteTitle>
    <b:URL>http://www.opensource-spraakherkenning.nl/</b:URL>
    <b:RefOrder>24</b:RefOrder>
  </b:Source>
  <b:Source>
    <b:Tag>Gru11</b:Tag>
    <b:SourceType>Book</b:SourceType>
    <b:Guid>{E8A0D55B-58F4-489A-BA40-88ACEAE2D0CD}</b:Guid>
    <b:Title>Statistical Pronunciation Modeling for Non-Native Speech Processing</b:Title>
    <b:Year>2011</b:Year>
    <b:Author>
      <b:Author>
        <b:Corporate>Gruhn, Rainer E., Minker, Wolfgang, Nakamura, Satoshi</b:Corporate>
      </b:Author>
    </b:Author>
    <b:Publisher>Springer-Verlag Berlin Heidelberg</b:Publisher>
    <b:RefOrder>37</b:RefOrder>
  </b:Source>
  <b:Source>
    <b:Tag>Roe11</b:Tag>
    <b:SourceType>InternetSite</b:SourceType>
    <b:Guid>{4ED22EF6-9785-46B7-B9CA-5BDD1765F336}</b:Guid>
    <b:Title>The Usage Of Gates Explained</b:Title>
    <b:Year>2011</b:Year>
    <b:Author>
      <b:Author>
        <b:NameList>
          <b:Person>
            <b:Last>Izhaki</b:Last>
            <b:First>Roey</b:First>
          </b:Person>
        </b:NameList>
      </b:Author>
    </b:Author>
    <b:InternetSiteTitle>prosoundweb</b:InternetSiteTitle>
    <b:Month>Februari</b:Month>
    <b:Day>3</b:Day>
    <b:URL>https://www.prosoundweb.com/topics/studio/audio_concepts_the_usage_of_gates_explained/#</b:URL>
    <b:RefOrder>23</b:RefOrder>
  </b:Source>
  <b:Source>
    <b:Tag>Ste16</b:Tag>
    <b:SourceType>InternetSite</b:SourceType>
    <b:Guid>{BC7F8AB7-B8EE-4AFF-A1AB-EA900D376EE5}</b:Guid>
    <b:Title>IBM watson makes Pepper robots smarter</b:Title>
    <b:Year>2016</b:Year>
    <b:Month>Januari</b:Month>
    <b:Day>7</b:Day>
    <b:Author>
      <b:Author>
        <b:NameList>
          <b:Person>
            <b:Last>Crowe</b:Last>
            <b:First>Steve</b:First>
          </b:Person>
        </b:NameList>
      </b:Author>
    </b:Author>
    <b:InternetSiteTitle>roboticsbusinessreview</b:InternetSiteTitle>
    <b:URL>https://www.roboticsbusinessreview.com/rbr/ibm_watson_makes_pepper_robots_smarter/</b:URL>
    <b:RefOrder>30</b:RefOrder>
  </b:Source>
  <b:Source>
    <b:Tag>Dor17</b:Tag>
    <b:SourceType>InternetSite</b:SourceType>
    <b:Guid>{75AE9B2A-F608-4C31-8B2E-0C277BB92B0D}</b:Guid>
    <b:Author>
      <b:Author>
        <b:NameList>
          <b:Person>
            <b:Last>Vervoort</b:Last>
            <b:First>Dorien</b:First>
          </b:Person>
        </b:NameList>
      </b:Author>
    </b:Author>
    <b:InternetSiteTitle>techpulse</b:InternetSiteTitle>
    <b:Year>2017</b:Year>
    <b:Month>September</b:Month>
    <b:Day>27</b:Day>
    <b:URL>https://www.techpulse.be/achtergrond/218906/hoe-werkt-spraakherkenningstechnologie/</b:URL>
    <b:Title>Spraakherkenning</b:Title>
    <b:RefOrder>22</b:RefOrder>
  </b:Source>
  <b:Source>
    <b:Tag>Ant</b:Tag>
    <b:SourceType>InternetSite</b:SourceType>
    <b:Guid>{822CB2D6-682E-40C6-9516-AD2AFE0487F6}</b:Guid>
    <b:Author>
      <b:Author>
        <b:NameList>
          <b:Person>
            <b:Last>Zhang</b:Last>
            <b:First>Anthony</b:First>
          </b:Person>
        </b:NameList>
      </b:Author>
    </b:Author>
    <b:Title>SpeechRecognition</b:Title>
    <b:InternetSiteTitle>pypi</b:InternetSiteTitle>
    <b:URL>https://pypi.org/project/SpeechRecognition/</b:URL>
    <b:RefOrder>25</b:RefOrder>
  </b:Source>
  <b:Source>
    <b:Tag>Ome17</b:Tag>
    <b:SourceType>InternetSite</b:SourceType>
    <b:Guid>{F9BCBB2A-9AF7-44BF-BFE9-2DD08D984E4B}</b:Guid>
    <b:Author>
      <b:Author>
        <b:NameList>
          <b:Person>
            <b:Last>Biran</b:Last>
            <b:First>Omerin</b:First>
          </b:Person>
        </b:NameList>
      </b:Author>
    </b:Author>
    <b:Title>benchmarking</b:Title>
    <b:InternetSiteTitle>recast</b:InternetSiteTitle>
    <b:Year>2017</b:Year>
    <b:Month>Augustus</b:Month>
    <b:Day>24</b:Day>
    <b:URL>https://recast.ai/blog/benchmarking-speech-recognition-api/</b:URL>
    <b:RefOrder>26</b:RefOrder>
  </b:Source>
  <b:Source>
    <b:Tag>Kri</b:Tag>
    <b:SourceType>InternetSite</b:SourceType>
    <b:Guid>{92DEE067-87EC-411E-BC6E-89929D406228}</b:Guid>
    <b:Author>
      <b:Author>
        <b:NameList>
          <b:Person>
            <b:Last>Anderson</b:Last>
            <b:First>Kristen</b:First>
            <b:Middle>Soltis</b:Middle>
          </b:Person>
        </b:NameList>
      </b:Author>
    </b:Author>
    <b:Title>kristen_soltis_anderson_867488</b:Title>
    <b:InternetSiteTitle>brainyquote.com</b:InternetSiteTitle>
    <b:URL>https://www.brainyquote.com/quotes/kristen_soltis_anderson_867488</b:URL>
    <b:RefOrder>5</b:RefOrder>
  </b:Source>
  <b:Source>
    <b:Tag>Spe1</b:Tag>
    <b:SourceType>InternetSite</b:SourceType>
    <b:Guid>{BDB084EC-C24A-4025-8012-C3295115EF9A}</b:Guid>
    <b:Title>Cloud Speech-To-Text</b:Title>
    <b:InternetSiteTitle>Google</b:InternetSiteTitle>
    <b:URL>https://cloud.google.com/speech-to-text/</b:URL>
    <b:RefOrder>28</b:RefOrder>
  </b:Source>
  <b:Source>
    <b:Tag>Wat</b:Tag>
    <b:SourceType>InternetSite</b:SourceType>
    <b:Guid>{AE9E448A-2EDD-47B4-966E-A7FF859D4110}</b:Guid>
    <b:Title>Watson Speech-To-Text</b:Title>
    <b:InternetSiteTitle>IBM</b:InternetSiteTitle>
    <b:URL>https://www.ibm.com/watson/services/speech-to-text/</b:URL>
    <b:RefOrder>29</b:RefOrder>
  </b:Source>
  <b:Source>
    <b:Tag>Ter18</b:Tag>
    <b:SourceType>InternetSite</b:SourceType>
    <b:Guid>{A10DF91F-8B70-48DE-B933-FC52C0CCFDAF}</b:Guid>
    <b:Author>
      <b:Author>
        <b:NameList>
          <b:Person>
            <b:Last>Bell</b:Last>
            <b:First>Terena</b:First>
          </b:Person>
        </b:NameList>
      </b:Author>
    </b:Author>
    <b:Year>2018</b:Year>
    <b:Month>Maart</b:Month>
    <b:Day>1</b:Day>
    <b:URL>https://www.cio.com/article/3258837/artificial-intelligence/what-is-natural-language-processing-the-business-benefits-of-nlp-explained.html</b:URL>
    <b:RefOrder>31</b:RefOrder>
  </b:Source>
  <b:Source>
    <b:Tag>Igo18</b:Tag>
    <b:SourceType>InternetSite</b:SourceType>
    <b:Guid>{541AA293-30DF-4EBC-A18E-FF593051AC2D}</b:Guid>
    <b:Author>
      <b:Author>
        <b:NameList>
          <b:Person>
            <b:Last>Bobriakov</b:Last>
            <b:First>Igor</b:First>
          </b:Person>
        </b:NameList>
      </b:Author>
    </b:Author>
    <b:Year>2018</b:Year>
    <b:Month>April</b:Month>
    <b:Day>7</b:Day>
    <b:URL>https://medium.com/activewizards-machine-learning-company/a-comparative-analysis-of-chatbots-apis-f9d240263e1d</b:URL>
    <b:Title>A Comparative Analysis of ChatBots APIs</b:Title>
    <b:InternetSiteTitle>Medium</b:InternetSiteTitle>
    <b:RefOrder>32</b:RefOrder>
  </b:Source>
  <b:Source>
    <b:Tag>Dat17</b:Tag>
    <b:SourceType>InternetSite</b:SourceType>
    <b:Guid>{11F73099-25B5-4EBE-8D8E-260A90EAAD7A}</b:Guid>
    <b:Author>
      <b:Author>
        <b:NameList>
          <b:Person>
            <b:Last>Monsters</b:Last>
            <b:First>Data</b:First>
          </b:Person>
        </b:NameList>
      </b:Author>
    </b:Author>
    <b:Title>25 Chatbot Platforms: A Comparative Table</b:Title>
    <b:InternetSiteTitle>Chatbotsjournal</b:InternetSiteTitle>
    <b:Year>2017</b:Year>
    <b:Month>Mei</b:Month>
    <b:Day>11</b:Day>
    <b:URL>https://chatbotsjournal.com/25-chatbot-platforms-a-comparative-table-aeefc932eaff</b:URL>
    <b:RefOrder>33</b:RefOrder>
  </b:Source>
  <b:Source>
    <b:Tag>Blu18</b:Tag>
    <b:SourceType>InternetSite</b:SourceType>
    <b:Guid>{D1688524-1274-4D23-BDC7-5B954077CC59}</b:Guid>
    <b:Title>Bluemix</b:Title>
    <b:InternetSiteTitle>Conversation</b:InternetSiteTitle>
    <b:Year>2018</b:Year>
    <b:Month>Januari</b:Month>
    <b:Day>1</b:Day>
    <b:URL>https://console.bluemix.net/docs/services/conversation/index.html#about</b:URL>
    <b:RefOrder>34</b:RefOrder>
  </b:Source>
  <b:Source>
    <b:Tag>Aud</b:Tag>
    <b:SourceType>InternetSite</b:SourceType>
    <b:Guid>{0AB19643-5DB5-4F51-959D-18064FEDBE7A}</b:Guid>
    <b:Title>AudioBuffer</b:Title>
    <b:InternetSiteTitle>ROS</b:InternetSiteTitle>
    <b:URL>http://docs.ros.org/jade/api/naoqi_bridge_msgs/html/msg/AudioBuffer.html</b:URL>
    <b:Year>2017</b:Year>
    <b:Month>Januari</b:Month>
    <b:Day>20</b:Day>
    <b:RefOrder>19</b:RefOrder>
  </b:Source>
  <b:Source>
    <b:Tag>org</b:Tag>
    <b:SourceType>InternetSite</b:SourceType>
    <b:Guid>{21EB4A8F-1B26-4EF8-8EF7-89DB952D049D}</b:Guid>
    <b:Title>Organization</b:Title>
    <b:InternetSiteTitle>Atos</b:InternetSiteTitle>
    <b:URL>https://source.myatos.net/thegroup/organization/Pages/default.aspx</b:URL>
    <b:RefOrder>7</b:RefOrder>
  </b:Source>
  <b:Source>
    <b:Tag>Sol17</b:Tag>
    <b:SourceType>DocumentFromInternetSite</b:SourceType>
    <b:Guid>{C333AD45-6D92-4F87-94A4-B8DF55D5349B}</b:Guid>
    <b:Author>
      <b:Author>
        <b:Corporate>Soledad, Clément, Sandrine</b:Corporate>
      </b:Author>
    </b:Author>
    <b:Title>Pepper guidelines</b:Title>
    <b:InternetSiteTitle>aldebaran</b:InternetSiteTitle>
    <b:Year>2017</b:Year>
    <b:Month>September</b:Month>
    <b:URL>http://doc.aldebaran.com/download/Pepper_B2BD_guidelines_Sept_V1.5.pdf</b:URL>
    <b:RefOrder>11</b:RefOrder>
  </b:Source>
  <b:Source>
    <b:Tag>Roe16</b:Tag>
    <b:SourceType>DocumentFromInternetSite</b:SourceType>
    <b:Guid>{9784ACDB-DE34-4E81-80E0-AAB8F59F0536}</b:Guid>
    <b:Year>2016</b:Year>
    <b:URL>https://assets.kpmg.com/content/dam/kpmg/pdf/2016/06/social-robots.pdf</b:URL>
    <b:Author>
      <b:Author>
        <b:Corporate>Roeland van Oers, Eric Wesselman</b:Corporate>
      </b:Author>
    </b:Author>
    <b:Title>Social Robots</b:Title>
    <b:InternetSiteTitle>KPMG</b:InternetSiteTitle>
    <b:Month>Juni</b:Month>
    <b:RefOrder>38</b:RefOrder>
  </b:Source>
  <b:Source>
    <b:Tag>Fra18</b:Tag>
    <b:SourceType>InternetSite</b:SourceType>
    <b:Guid>{90B97517-7996-4F8E-9A81-679302B19788}</b:Guid>
    <b:Author>
      <b:Author>
        <b:NameList>
          <b:Person>
            <b:Last>Dernoncourt</b:Last>
            <b:First>Franck</b:First>
          </b:Person>
        </b:NameList>
      </b:Author>
    </b:Author>
    <b:Title>ASR benchmark</b:Title>
    <b:InternetSiteTitle>Github</b:InternetSiteTitle>
    <b:Year>2018</b:Year>
    <b:Month>Maart</b:Month>
    <b:Day>30</b:Day>
    <b:URL>https://github.com/Franck-Dernoncourt/ASR_benchmark</b:URL>
    <b:RefOrder>27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85BD0C-A0DE-4F8D-B07A-8E7FB25E71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Report.dotm</Template>
  <TotalTime>0</TotalTime>
  <Pages>51</Pages>
  <Words>14650</Words>
  <Characters>91087</Characters>
  <Application>Microsoft Office Word</Application>
  <DocSecurity>0</DocSecurity>
  <Lines>759</Lines>
  <Paragraphs>211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Smart Robotics - De spraakherkenning van Pepper</vt:lpstr>
      <vt:lpstr/>
    </vt:vector>
  </TitlesOfParts>
  <Company>Atos S.E.</Company>
  <LinksUpToDate>false</LinksUpToDate>
  <CharactersWithSpaces>105526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Robotics - De spraakherkenning van Pepper</dc:title>
  <dc:subject>Smart Robotics</dc:subject>
  <dc:creator>Ahmed Tyghri</dc:creator>
  <cp:keywords/>
  <cp:lastModifiedBy>Tyghri, Ahmed</cp:lastModifiedBy>
  <cp:revision>3821</cp:revision>
  <cp:lastPrinted>2018-08-10T16:16:00Z</cp:lastPrinted>
  <dcterms:created xsi:type="dcterms:W3CDTF">2018-06-01T08:54:00Z</dcterms:created>
  <dcterms:modified xsi:type="dcterms:W3CDTF">2018-08-10T16:17:00Z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
    <vt:lpwstr>Ahmed Tyghri</vt:lpwstr>
  </property>
  <property fmtid="{D5CDD505-2E9C-101B-9397-08002B2CF9AE}" pid="3" name="AuthorCode">
    <vt:lpwstr/>
  </property>
  <property fmtid="{D5CDD505-2E9C-101B-9397-08002B2CF9AE}" pid="4" name="CellNameInFooter">
    <vt:lpwstr>Atos</vt:lpwstr>
  </property>
  <property fmtid="{D5CDD505-2E9C-101B-9397-08002B2CF9AE}" pid="5" name="Classification">
    <vt:lpwstr/>
  </property>
  <property fmtid="{D5CDD505-2E9C-101B-9397-08002B2CF9AE}" pid="6" name="Classification1">
    <vt:lpwstr>Niet geclassificeerd</vt:lpwstr>
  </property>
  <property fmtid="{D5CDD505-2E9C-101B-9397-08002B2CF9AE}" pid="7" name="Classification2">
    <vt:lpwstr>Voor intern gebruik</vt:lpwstr>
  </property>
  <property fmtid="{D5CDD505-2E9C-101B-9397-08002B2CF9AE}" pid="8" name="Classification3">
    <vt:lpwstr>Vertrouwelijk</vt:lpwstr>
  </property>
  <property fmtid="{D5CDD505-2E9C-101B-9397-08002B2CF9AE}" pid="9" name="Classification4">
    <vt:lpwstr>Geheim</vt:lpwstr>
  </property>
  <property fmtid="{D5CDD505-2E9C-101B-9397-08002B2CF9AE}" pid="10" name="CompanyCode">
    <vt:lpwstr/>
  </property>
  <property fmtid="{D5CDD505-2E9C-101B-9397-08002B2CF9AE}" pid="11" name="CompanyName">
    <vt:lpwstr>Atos</vt:lpwstr>
  </property>
  <property fmtid="{D5CDD505-2E9C-101B-9397-08002B2CF9AE}" pid="12" name="CompanyNameLegal">
    <vt:lpwstr>Atos Nederland B.V.</vt:lpwstr>
  </property>
  <property fmtid="{D5CDD505-2E9C-101B-9397-08002B2CF9AE}" pid="13" name="Copyright">
    <vt:lpwstr>2018</vt:lpwstr>
  </property>
  <property fmtid="{D5CDD505-2E9C-101B-9397-08002B2CF9AE}" pid="14" name="Copyright2">
    <vt:lpwstr/>
  </property>
  <property fmtid="{D5CDD505-2E9C-101B-9397-08002B2CF9AE}" pid="15" name="DatesReview">
    <vt:lpwstr/>
  </property>
  <property fmtid="{D5CDD505-2E9C-101B-9397-08002B2CF9AE}" pid="16" name="DatesRfO">
    <vt:lpwstr/>
  </property>
  <property fmtid="{D5CDD505-2E9C-101B-9397-08002B2CF9AE}" pid="17" name="DatesRfT">
    <vt:lpwstr/>
  </property>
  <property fmtid="{D5CDD505-2E9C-101B-9397-08002B2CF9AE}" pid="18" name="DocDate">
    <vt:lpwstr/>
  </property>
  <property fmtid="{D5CDD505-2E9C-101B-9397-08002B2CF9AE}" pid="19" name="DocumentNumber">
    <vt:lpwstr>2018-AT-HVA</vt:lpwstr>
  </property>
  <property fmtid="{D5CDD505-2E9C-101B-9397-08002B2CF9AE}" pid="20" name="DocumentNumberTbx">
    <vt:lpwstr>2018-AT-HVA</vt:lpwstr>
  </property>
  <property fmtid="{D5CDD505-2E9C-101B-9397-08002B2CF9AE}" pid="21" name="Footer2">
    <vt:lpwstr/>
  </property>
  <property fmtid="{D5CDD505-2E9C-101B-9397-08002B2CF9AE}" pid="22" name="HeaderField1">
    <vt:lpwstr>Versie: 1.1</vt:lpwstr>
  </property>
  <property fmtid="{D5CDD505-2E9C-101B-9397-08002B2CF9AE}" pid="23" name="HeaderField1Tbx">
    <vt:lpwstr>Automatic</vt:lpwstr>
  </property>
  <property fmtid="{D5CDD505-2E9C-101B-9397-08002B2CF9AE}" pid="24" name="HeaderField3">
    <vt:lpwstr>Doc. nr.: 2018-AT-HVA</vt:lpwstr>
  </property>
  <property fmtid="{D5CDD505-2E9C-101B-9397-08002B2CF9AE}" pid="25" name="HeaderField3Tbx">
    <vt:lpwstr>Automatic</vt:lpwstr>
  </property>
  <property fmtid="{D5CDD505-2E9C-101B-9397-08002B2CF9AE}" pid="26" name="LanguageCode">
    <vt:lpwstr>US</vt:lpwstr>
  </property>
  <property fmtid="{D5CDD505-2E9C-101B-9397-08002B2CF9AE}" pid="27" name="lblAuthor">
    <vt:lpwstr>Auteur</vt:lpwstr>
  </property>
  <property fmtid="{D5CDD505-2E9C-101B-9397-08002B2CF9AE}" pid="28" name="lblAuthors">
    <vt:lpwstr>Auteur(s)</vt:lpwstr>
  </property>
  <property fmtid="{D5CDD505-2E9C-101B-9397-08002B2CF9AE}" pid="29" name="lblChapter">
    <vt:lpwstr>Hoofdstuk één</vt:lpwstr>
  </property>
  <property fmtid="{D5CDD505-2E9C-101B-9397-08002B2CF9AE}" pid="30" name="lblContents">
    <vt:lpwstr>Inhoud</vt:lpwstr>
  </property>
  <property fmtid="{D5CDD505-2E9C-101B-9397-08002B2CF9AE}" pid="31" name="lblCopyright">
    <vt:lpwstr>Alle rechten zijn voorbehouden.</vt:lpwstr>
  </property>
  <property fmtid="{D5CDD505-2E9C-101B-9397-08002B2CF9AE}" pid="32" name="lblCopyright2">
    <vt:lpwstr>Reproductie, geheel of gedeeltelijk, zonder schriftelijke toestemming van de eigenaar is verboden.</vt:lpwstr>
  </property>
  <property fmtid="{D5CDD505-2E9C-101B-9397-08002B2CF9AE}" pid="33" name="lblDate">
    <vt:lpwstr>Datum</vt:lpwstr>
  </property>
  <property fmtid="{D5CDD505-2E9C-101B-9397-08002B2CF9AE}" pid="34" name="lblDatesReview">
    <vt:lpwstr>Review voor datum</vt:lpwstr>
  </property>
  <property fmtid="{D5CDD505-2E9C-101B-9397-08002B2CF9AE}" pid="35" name="lblDatesRfO">
    <vt:lpwstr>Operationeel vanaf</vt:lpwstr>
  </property>
  <property fmtid="{D5CDD505-2E9C-101B-9397-08002B2CF9AE}" pid="36" name="lblDatesRfT">
    <vt:lpwstr>Voor training beschikbaar vanaf</vt:lpwstr>
  </property>
  <property fmtid="{D5CDD505-2E9C-101B-9397-08002B2CF9AE}" pid="37" name="lbldcocAdditional">
    <vt:lpwstr>Overige informatie</vt:lpwstr>
  </property>
  <property fmtid="{D5CDD505-2E9C-101B-9397-08002B2CF9AE}" pid="38" name="lbldcocAppendices">
    <vt:lpwstr>Bijlagen</vt:lpwstr>
  </property>
  <property fmtid="{D5CDD505-2E9C-101B-9397-08002B2CF9AE}" pid="39" name="lbldcocAppendicesTitle">
    <vt:lpwstr>xxxTitel tekstxxxxxxx</vt:lpwstr>
  </property>
  <property fmtid="{D5CDD505-2E9C-101B-9397-08002B2CF9AE}" pid="40" name="lbldcocCritical">
    <vt:lpwstr>Kritische elementen</vt:lpwstr>
  </property>
  <property fmtid="{D5CDD505-2E9C-101B-9397-08002B2CF9AE}" pid="41" name="lbldcocDescription">
    <vt:lpwstr>Beschrijving</vt:lpwstr>
  </property>
  <property fmtid="{D5CDD505-2E9C-101B-9397-08002B2CF9AE}" pid="42" name="lbldcocDocumentControl">
    <vt:lpwstr>Documentbeheersing</vt:lpwstr>
  </property>
  <property fmtid="{D5CDD505-2E9C-101B-9397-08002B2CF9AE}" pid="43" name="lbldcocFlowchart">
    <vt:lpwstr>Procedureschema</vt:lpwstr>
  </property>
  <property fmtid="{D5CDD505-2E9C-101B-9397-08002B2CF9AE}" pid="44" name="lbldcocHardware">
    <vt:lpwstr>Hardware / Software</vt:lpwstr>
  </property>
  <property fmtid="{D5CDD505-2E9C-101B-9397-08002B2CF9AE}" pid="45" name="lbldcocHardwareComments">
    <vt:lpwstr>Opmerkingen</vt:lpwstr>
  </property>
  <property fmtid="{D5CDD505-2E9C-101B-9397-08002B2CF9AE}" pid="46" name="lbldcocHardwareID">
    <vt:lpwstr>Hardware / Software kenmerk</vt:lpwstr>
  </property>
  <property fmtid="{D5CDD505-2E9C-101B-9397-08002B2CF9AE}" pid="47" name="lbldcocInput">
    <vt:lpwstr>Input</vt:lpwstr>
  </property>
  <property fmtid="{D5CDD505-2E9C-101B-9397-08002B2CF9AE}" pid="48" name="lbldcocInterfaces">
    <vt:lpwstr>Relaties</vt:lpwstr>
  </property>
  <property fmtid="{D5CDD505-2E9C-101B-9397-08002B2CF9AE}" pid="49" name="lbldcocInterfacesInterfaceToOther">
    <vt:lpwstr>Relatie naar andere procedures</vt:lpwstr>
  </property>
  <property fmtid="{D5CDD505-2E9C-101B-9397-08002B2CF9AE}" pid="50" name="lbldcocInterfacesInterfaceToUnit">
    <vt:lpwstr>Relatie naar andere rollen</vt:lpwstr>
  </property>
  <property fmtid="{D5CDD505-2E9C-101B-9397-08002B2CF9AE}" pid="51" name="lbldcocInterfacesStepno">
    <vt:lpwstr>Stapnr.</vt:lpwstr>
  </property>
  <property fmtid="{D5CDD505-2E9C-101B-9397-08002B2CF9AE}" pid="52" name="lbldcocInterfacesTools">
    <vt:lpwstr>Tools</vt:lpwstr>
  </property>
  <property fmtid="{D5CDD505-2E9C-101B-9397-08002B2CF9AE}" pid="53" name="lbldcocInterfacesWork">
    <vt:lpwstr>Werkinstructie</vt:lpwstr>
  </property>
  <property fmtid="{D5CDD505-2E9C-101B-9397-08002B2CF9AE}" pid="54" name="lbldcocOutpuInputFor">
    <vt:lpwstr>Input voor (proces of organisatie)</vt:lpwstr>
  </property>
  <property fmtid="{D5CDD505-2E9C-101B-9397-08002B2CF9AE}" pid="55" name="lbldcocOutput">
    <vt:lpwstr>Output</vt:lpwstr>
  </property>
  <property fmtid="{D5CDD505-2E9C-101B-9397-08002B2CF9AE}" pid="56" name="lbldcocOutputDescription">
    <vt:lpwstr>Beschrijving</vt:lpwstr>
  </property>
  <property fmtid="{D5CDD505-2E9C-101B-9397-08002B2CF9AE}" pid="57" name="lbldcocOutputFrom">
    <vt:lpwstr>Output van (proces of organisatie)</vt:lpwstr>
  </property>
  <property fmtid="{D5CDD505-2E9C-101B-9397-08002B2CF9AE}" pid="58" name="lbldcocPrerequisites">
    <vt:lpwstr>Voorwaarden</vt:lpwstr>
  </property>
  <property fmtid="{D5CDD505-2E9C-101B-9397-08002B2CF9AE}" pid="59" name="lbldcocProcedure">
    <vt:lpwstr>Procedure</vt:lpwstr>
  </property>
  <property fmtid="{D5CDD505-2E9C-101B-9397-08002B2CF9AE}" pid="60" name="lbldcocProcedureControl">
    <vt:lpwstr>Procedurebeheersing</vt:lpwstr>
  </property>
  <property fmtid="{D5CDD505-2E9C-101B-9397-08002B2CF9AE}" pid="61" name="lbldcocProcedureDescription">
    <vt:lpwstr>Procedurebeschrijving</vt:lpwstr>
  </property>
  <property fmtid="{D5CDD505-2E9C-101B-9397-08002B2CF9AE}" pid="62" name="lbldcocPurpose">
    <vt:lpwstr>Doel</vt:lpwstr>
  </property>
  <property fmtid="{D5CDD505-2E9C-101B-9397-08002B2CF9AE}" pid="63" name="lbldcocQuality">
    <vt:lpwstr>Kwaliteitsregistratie</vt:lpwstr>
  </property>
  <property fmtid="{D5CDD505-2E9C-101B-9397-08002B2CF9AE}" pid="64" name="lbldcocQualityArchivalLocation">
    <vt:lpwstr>Archive_x001f_rings_x001f_locatie</vt:lpwstr>
  </property>
  <property fmtid="{D5CDD505-2E9C-101B-9397-08002B2CF9AE}" pid="65" name="lbldcocQualityArchived">
    <vt:lpwstr>De volgende kwaliteitsregistratie wordt gearchiveerd:</vt:lpwstr>
  </property>
  <property fmtid="{D5CDD505-2E9C-101B-9397-08002B2CF9AE}" pid="66" name="lbldcocQualityName1">
    <vt:lpwstr>Titel</vt:lpwstr>
  </property>
  <property fmtid="{D5CDD505-2E9C-101B-9397-08002B2CF9AE}" pid="67" name="lbldcocQualityName2">
    <vt:lpwstr>(kwaliteitsregistratie ID)</vt:lpwstr>
  </property>
  <property fmtid="{D5CDD505-2E9C-101B-9397-08002B2CF9AE}" pid="68" name="lbldcocQualityResponsible">
    <vt:lpwstr>Verantwoordelijk</vt:lpwstr>
  </property>
  <property fmtid="{D5CDD505-2E9C-101B-9397-08002B2CF9AE}" pid="69" name="lbldcocQualityRetention">
    <vt:lpwstr>Bewaar_x001f_termijn</vt:lpwstr>
  </property>
  <property fmtid="{D5CDD505-2E9C-101B-9397-08002B2CF9AE}" pid="70" name="lbldcocQualityUse">
    <vt:lpwstr>Gebruik</vt:lpwstr>
  </property>
  <property fmtid="{D5CDD505-2E9C-101B-9397-08002B2CF9AE}" pid="71" name="lbldcocRelatedDocs">
    <vt:lpwstr>Gerelateerde documenten</vt:lpwstr>
  </property>
  <property fmtid="{D5CDD505-2E9C-101B-9397-08002B2CF9AE}" pid="72" name="lbldcocRelatedDocsDocLocation">
    <vt:lpwstr>Documentlocatie</vt:lpwstr>
  </property>
  <property fmtid="{D5CDD505-2E9C-101B-9397-08002B2CF9AE}" pid="73" name="lbldcocRelatedDocsTitle">
    <vt:lpwstr>Titel</vt:lpwstr>
  </property>
  <property fmtid="{D5CDD505-2E9C-101B-9397-08002B2CF9AE}" pid="74" name="lbldcocRelatedDocsWork">
    <vt:lpwstr>Werkinstructie / Procedurenummer</vt:lpwstr>
  </property>
  <property fmtid="{D5CDD505-2E9C-101B-9397-08002B2CF9AE}" pid="75" name="lbldcocResponsibilities">
    <vt:lpwstr>Verantwoordelijkheden</vt:lpwstr>
  </property>
  <property fmtid="{D5CDD505-2E9C-101B-9397-08002B2CF9AE}" pid="76" name="lbldcocResponsibilitiesAccountable">
    <vt:lpwstr>A = Accountable</vt:lpwstr>
  </property>
  <property fmtid="{D5CDD505-2E9C-101B-9397-08002B2CF9AE}" pid="77" name="lbldcocResponsibilitiesConsulted">
    <vt:lpwstr>C = Consulted</vt:lpwstr>
  </property>
  <property fmtid="{D5CDD505-2E9C-101B-9397-08002B2CF9AE}" pid="78" name="lbldcocResponsibilitiesInformed">
    <vt:lpwstr>I = Informed</vt:lpwstr>
  </property>
  <property fmtid="{D5CDD505-2E9C-101B-9397-08002B2CF9AE}" pid="79" name="lbldcocResponsibilitiesProcedure">
    <vt:lpwstr>Procedurestap beschrijving</vt:lpwstr>
  </property>
  <property fmtid="{D5CDD505-2E9C-101B-9397-08002B2CF9AE}" pid="80" name="lbldcocResponsibilitiesResponsible">
    <vt:lpwstr>R = Responsible</vt:lpwstr>
  </property>
  <property fmtid="{D5CDD505-2E9C-101B-9397-08002B2CF9AE}" pid="81" name="lbldcocResponsibilitiesRole">
    <vt:lpwstr>Rol</vt:lpwstr>
  </property>
  <property fmtid="{D5CDD505-2E9C-101B-9397-08002B2CF9AE}" pid="82" name="lbldcocResponsibilitiesStepno">
    <vt:lpwstr>Stapnr.</vt:lpwstr>
  </property>
  <property fmtid="{D5CDD505-2E9C-101B-9397-08002B2CF9AE}" pid="83" name="lbldcocRules">
    <vt:lpwstr>Regels en uitzonderingen</vt:lpwstr>
  </property>
  <property fmtid="{D5CDD505-2E9C-101B-9397-08002B2CF9AE}" pid="84" name="lbldcocScope">
    <vt:lpwstr>Scope</vt:lpwstr>
  </property>
  <property fmtid="{D5CDD505-2E9C-101B-9397-08002B2CF9AE}" pid="85" name="lbldcocSites">
    <vt:lpwstr>Organisatie / Locaties</vt:lpwstr>
  </property>
  <property fmtid="{D5CDD505-2E9C-101B-9397-08002B2CF9AE}" pid="86" name="lbldcocSitesComments">
    <vt:lpwstr>Opmerkingen</vt:lpwstr>
  </property>
  <property fmtid="{D5CDD505-2E9C-101B-9397-08002B2CF9AE}" pid="87" name="lbldcocSitesID">
    <vt:lpwstr>Organisatie / locatiekenmerk</vt:lpwstr>
  </property>
  <property fmtid="{D5CDD505-2E9C-101B-9397-08002B2CF9AE}" pid="88" name="lbldcocStepsDescription">
    <vt:lpwstr>Beschrijving</vt:lpwstr>
  </property>
  <property fmtid="{D5CDD505-2E9C-101B-9397-08002B2CF9AE}" pid="89" name="lbldcocStepsInput">
    <vt:lpwstr>Input</vt:lpwstr>
  </property>
  <property fmtid="{D5CDD505-2E9C-101B-9397-08002B2CF9AE}" pid="90" name="lbldcocStepsInputFrom">
    <vt:lpwstr>Input van</vt:lpwstr>
  </property>
  <property fmtid="{D5CDD505-2E9C-101B-9397-08002B2CF9AE}" pid="91" name="lbldcocStepsOutput">
    <vt:lpwstr>Output</vt:lpwstr>
  </property>
  <property fmtid="{D5CDD505-2E9C-101B-9397-08002B2CF9AE}" pid="92" name="lbldcocStepsOutputTo">
    <vt:lpwstr>Output voor</vt:lpwstr>
  </property>
  <property fmtid="{D5CDD505-2E9C-101B-9397-08002B2CF9AE}" pid="93" name="lbldcocStepsProcedure">
    <vt:lpwstr>Procedurestap beschrijving</vt:lpwstr>
  </property>
  <property fmtid="{D5CDD505-2E9C-101B-9397-08002B2CF9AE}" pid="94" name="lbldcocStepsStepno">
    <vt:lpwstr>Stapnr.</vt:lpwstr>
  </property>
  <property fmtid="{D5CDD505-2E9C-101B-9397-08002B2CF9AE}" pid="95" name="lbldcocSupportiveDocs">
    <vt:lpwstr>Ondersteunende documenten</vt:lpwstr>
  </property>
  <property fmtid="{D5CDD505-2E9C-101B-9397-08002B2CF9AE}" pid="96" name="lbldcocSupportiveDocsDocLocation">
    <vt:lpwstr>Documentlocatie</vt:lpwstr>
  </property>
  <property fmtid="{D5CDD505-2E9C-101B-9397-08002B2CF9AE}" pid="97" name="lbldcocSupportiveDocsTitle">
    <vt:lpwstr>Titel</vt:lpwstr>
  </property>
  <property fmtid="{D5CDD505-2E9C-101B-9397-08002B2CF9AE}" pid="98" name="lbldcocTraining">
    <vt:lpwstr>Opleiding</vt:lpwstr>
  </property>
  <property fmtid="{D5CDD505-2E9C-101B-9397-08002B2CF9AE}" pid="99" name="lbldcocTrainingExplanation">
    <vt:lpwstr>Uitleg vaardigheden en / of opleidingseisen</vt:lpwstr>
  </property>
  <property fmtid="{D5CDD505-2E9C-101B-9397-08002B2CF9AE}" pid="100" name="lbldcocTrainingProcedure">
    <vt:lpwstr>Procedurestap</vt:lpwstr>
  </property>
  <property fmtid="{D5CDD505-2E9C-101B-9397-08002B2CF9AE}" pid="101" name="lbldcocTrainingRole">
    <vt:lpwstr>Rol</vt:lpwstr>
  </property>
  <property fmtid="{D5CDD505-2E9C-101B-9397-08002B2CF9AE}" pid="102" name="lblDescription">
    <vt:lpwstr>Omschrijving</vt:lpwstr>
  </property>
  <property fmtid="{D5CDD505-2E9C-101B-9397-08002B2CF9AE}" pid="103" name="lblDocNo">
    <vt:lpwstr>Doc. nr.</vt:lpwstr>
  </property>
  <property fmtid="{D5CDD505-2E9C-101B-9397-08002B2CF9AE}" pid="104" name="lblDocumentDate">
    <vt:lpwstr>Documentdatum</vt:lpwstr>
  </property>
  <property fmtid="{D5CDD505-2E9C-101B-9397-08002B2CF9AE}" pid="105" name="lblDocumentNumber">
    <vt:lpwstr>Documentnummer</vt:lpwstr>
  </property>
  <property fmtid="{D5CDD505-2E9C-101B-9397-08002B2CF9AE}" pid="106" name="lblInitials">
    <vt:lpwstr>Paraaf</vt:lpwstr>
  </property>
  <property fmtid="{D5CDD505-2E9C-101B-9397-08002B2CF9AE}" pid="107" name="lblListOfChanges">
    <vt:lpwstr>Wijzigingsbladen</vt:lpwstr>
  </property>
  <property fmtid="{D5CDD505-2E9C-101B-9397-08002B2CF9AE}" pid="108" name="lblMatDate">
    <vt:lpwstr>Datum</vt:lpwstr>
  </property>
  <property fmtid="{D5CDD505-2E9C-101B-9397-08002B2CF9AE}" pid="109" name="lblMatDocumentOwner">
    <vt:lpwstr>Documenteigenaar</vt:lpwstr>
  </property>
  <property fmtid="{D5CDD505-2E9C-101B-9397-08002B2CF9AE}" pid="110" name="lblMatName">
    <vt:lpwstr>Naam</vt:lpwstr>
  </property>
  <property fmtid="{D5CDD505-2E9C-101B-9397-08002B2CF9AE}" pid="111" name="lblMatQualityAssuranceFunction">
    <vt:lpwstr>Kwaliteitsborging</vt:lpwstr>
  </property>
  <property fmtid="{D5CDD505-2E9C-101B-9397-08002B2CF9AE}" pid="112" name="lblMatRecordOwner">
    <vt:lpwstr>Record eigenaar</vt:lpwstr>
  </property>
  <property fmtid="{D5CDD505-2E9C-101B-9397-08002B2CF9AE}" pid="113" name="lblMatReviewer1">
    <vt:lpwstr>Reviewer 1</vt:lpwstr>
  </property>
  <property fmtid="{D5CDD505-2E9C-101B-9397-08002B2CF9AE}" pid="114" name="lblMatReviewer2">
    <vt:lpwstr>Reviewer 2</vt:lpwstr>
  </property>
  <property fmtid="{D5CDD505-2E9C-101B-9397-08002B2CF9AE}" pid="115" name="lblMatRole">
    <vt:lpwstr>Rol</vt:lpwstr>
  </property>
  <property fmtid="{D5CDD505-2E9C-101B-9397-08002B2CF9AE}" pid="116" name="lblMatSeniorManager">
    <vt:lpwstr>Senior Manager Atos</vt:lpwstr>
  </property>
  <property fmtid="{D5CDD505-2E9C-101B-9397-08002B2CF9AE}" pid="117" name="lblMatSignature">
    <vt:lpwstr>Ondertekening</vt:lpwstr>
  </property>
  <property fmtid="{D5CDD505-2E9C-101B-9397-08002B2CF9AE}" pid="118" name="lblNumberOfPages">
    <vt:lpwstr>Aantal pagina’s</vt:lpwstr>
  </property>
  <property fmtid="{D5CDD505-2E9C-101B-9397-08002B2CF9AE}" pid="119" name="lblOf">
    <vt:lpwstr>van</vt:lpwstr>
  </property>
  <property fmtid="{D5CDD505-2E9C-101B-9397-08002B2CF9AE}" pid="120" name="lblOwner">
    <vt:lpwstr>Eigenaar</vt:lpwstr>
  </property>
  <property fmtid="{D5CDD505-2E9C-101B-9397-08002B2CF9AE}" pid="121" name="lblQuestions">
    <vt:lpwstr>Wanneer u vragen of opmerkingen heeft over dit document kunt u deze richten aan</vt:lpwstr>
  </property>
  <property fmtid="{D5CDD505-2E9C-101B-9397-08002B2CF9AE}" pid="122" name="lblRecordReference">
    <vt:lpwstr>Record referentie</vt:lpwstr>
  </property>
  <property fmtid="{D5CDD505-2E9C-101B-9397-08002B2CF9AE}" pid="123" name="lblSource">
    <vt:lpwstr>Bron</vt:lpwstr>
  </property>
  <property fmtid="{D5CDD505-2E9C-101B-9397-08002B2CF9AE}" pid="124" name="lblStatus">
    <vt:lpwstr>Status</vt:lpwstr>
  </property>
  <property fmtid="{D5CDD505-2E9C-101B-9397-08002B2CF9AE}" pid="125" name="lblTargetDistribution">
    <vt:lpwstr>Distributie / publicatiemethode</vt:lpwstr>
  </property>
  <property fmtid="{D5CDD505-2E9C-101B-9397-08002B2CF9AE}" pid="126" name="lblTargetGroup">
    <vt:lpwstr>Doelgroep</vt:lpwstr>
  </property>
  <property fmtid="{D5CDD505-2E9C-101B-9397-08002B2CF9AE}" pid="127" name="lblTargetReaders">
    <vt:lpwstr>Doelgroepen, communicatiemethode</vt:lpwstr>
  </property>
  <property fmtid="{D5CDD505-2E9C-101B-9397-08002B2CF9AE}" pid="128" name="lblTermsAndAbbreviations">
    <vt:lpwstr>Termen en afkortingen</vt:lpwstr>
  </property>
  <property fmtid="{D5CDD505-2E9C-101B-9397-08002B2CF9AE}" pid="129" name="lblTermsDescription">
    <vt:lpwstr>Beschrijving</vt:lpwstr>
  </property>
  <property fmtid="{D5CDD505-2E9C-101B-9397-08002B2CF9AE}" pid="130" name="lblTermsSlashAbbreviations">
    <vt:lpwstr>Termen / Afkortingen</vt:lpwstr>
  </property>
  <property fmtid="{D5CDD505-2E9C-101B-9397-08002B2CF9AE}" pid="131" name="lblVersion">
    <vt:lpwstr>Versie</vt:lpwstr>
  </property>
  <property fmtid="{D5CDD505-2E9C-101B-9397-08002B2CF9AE}" pid="132" name="Levels">
    <vt:lpwstr>2</vt:lpwstr>
  </property>
  <property fmtid="{D5CDD505-2E9C-101B-9397-08002B2CF9AE}" pid="133" name="Owner">
    <vt:lpwstr>Ahmed Tyghri</vt:lpwstr>
  </property>
  <property fmtid="{D5CDD505-2E9C-101B-9397-08002B2CF9AE}" pid="134" name="ProjectProtect">
    <vt:lpwstr>atos</vt:lpwstr>
  </property>
  <property fmtid="{D5CDD505-2E9C-101B-9397-08002B2CF9AE}" pid="135" name="QuestionPhone">
    <vt:lpwstr>+31 6 134 85 294</vt:lpwstr>
  </property>
  <property fmtid="{D5CDD505-2E9C-101B-9397-08002B2CF9AE}" pid="136" name="ReleasedBy">
    <vt:lpwstr/>
  </property>
  <property fmtid="{D5CDD505-2E9C-101B-9397-08002B2CF9AE}" pid="137" name="Source">
    <vt:lpwstr/>
  </property>
  <property fmtid="{D5CDD505-2E9C-101B-9397-08002B2CF9AE}" pid="138" name="Status">
    <vt:lpwstr>Definitief</vt:lpwstr>
  </property>
  <property fmtid="{D5CDD505-2E9C-101B-9397-08002B2CF9AE}" pid="139" name="Status1">
    <vt:lpwstr>Concept</vt:lpwstr>
  </property>
  <property fmtid="{D5CDD505-2E9C-101B-9397-08002B2CF9AE}" pid="140" name="Status2">
    <vt:lpwstr>Definitief</vt:lpwstr>
  </property>
  <property fmtid="{D5CDD505-2E9C-101B-9397-08002B2CF9AE}" pid="141" name="sys_ListSep">
    <vt:lpwstr>;</vt:lpwstr>
  </property>
  <property fmtid="{D5CDD505-2E9C-101B-9397-08002B2CF9AE}" pid="142" name="sys_Template">
    <vt:lpwstr>Report</vt:lpwstr>
  </property>
  <property fmtid="{D5CDD505-2E9C-101B-9397-08002B2CF9AE}" pid="143" name="sys_WordMark">
    <vt:lpwstr>sys_WordMark_AT</vt:lpwstr>
  </property>
  <property fmtid="{D5CDD505-2E9C-101B-9397-08002B2CF9AE}" pid="144" name="SystemDate">
    <vt:lpwstr/>
  </property>
  <property fmtid="{D5CDD505-2E9C-101B-9397-08002B2CF9AE}" pid="145" name="Title">
    <vt:lpwstr>Smart Robotics - De spraakherkenning van Pepper</vt:lpwstr>
  </property>
  <property fmtid="{D5CDD505-2E9C-101B-9397-08002B2CF9AE}" pid="146" name="TitleTitlePage">
    <vt:lpwstr>Smart Robotics - De spraakherkenning van Pepper</vt:lpwstr>
  </property>
  <property fmtid="{D5CDD505-2E9C-101B-9397-08002B2CF9AE}" pid="147" name="Version">
    <vt:lpwstr>1.1</vt:lpwstr>
  </property>
  <property fmtid="{D5CDD505-2E9C-101B-9397-08002B2CF9AE}" pid="148" name="Classification5">
    <vt:lpwstr/>
  </property>
  <property fmtid="{D5CDD505-2E9C-101B-9397-08002B2CF9AE}" pid="149" name="ApplicationReleaseDate">
    <vt:lpwstr>01-04-2017</vt:lpwstr>
  </property>
  <property fmtid="{D5CDD505-2E9C-101B-9397-08002B2CF9AE}" pid="150" name="Identifier">
    <vt:lpwstr>Atos</vt:lpwstr>
  </property>
  <property fmtid="{D5CDD505-2E9C-101B-9397-08002B2CF9AE}" pid="151" name="AuthorName">
    <vt:lpwstr>Ahmed Tyghri</vt:lpwstr>
  </property>
  <property fmtid="{D5CDD505-2E9C-101B-9397-08002B2CF9AE}" pid="152" name="AuthorFunction">
    <vt:lpwstr>Intern</vt:lpwstr>
  </property>
  <property fmtid="{D5CDD505-2E9C-101B-9397-08002B2CF9AE}" pid="153" name="BrandCode">
    <vt:lpwstr>AT</vt:lpwstr>
  </property>
  <property fmtid="{D5CDD505-2E9C-101B-9397-08002B2CF9AE}" pid="154" name="BrandName">
    <vt:lpwstr>Atos</vt:lpwstr>
  </property>
  <property fmtid="{D5CDD505-2E9C-101B-9397-08002B2CF9AE}" pid="155" name="Building">
    <vt:lpwstr/>
  </property>
  <property fmtid="{D5CDD505-2E9C-101B-9397-08002B2CF9AE}" pid="156" name="ChamberOfCommerce">
    <vt:lpwstr>Utrecht No. 30132762</vt:lpwstr>
  </property>
  <property fmtid="{D5CDD505-2E9C-101B-9397-08002B2CF9AE}" pid="157" name="Country">
    <vt:lpwstr>Nederland</vt:lpwstr>
  </property>
  <property fmtid="{D5CDD505-2E9C-101B-9397-08002B2CF9AE}" pid="158" name="Department">
    <vt:lpwstr>Technology Lab</vt:lpwstr>
  </property>
  <property fmtid="{D5CDD505-2E9C-101B-9397-08002B2CF9AE}" pid="159" name="Fax">
    <vt:lpwstr/>
  </property>
  <property fmtid="{D5CDD505-2E9C-101B-9397-08002B2CF9AE}" pid="160" name="Internet">
    <vt:lpwstr>atos.net</vt:lpwstr>
  </property>
  <property fmtid="{D5CDD505-2E9C-101B-9397-08002B2CF9AE}" pid="161" name="Phone">
    <vt:lpwstr>+31 6 134 85 294</vt:lpwstr>
  </property>
  <property fmtid="{D5CDD505-2E9C-101B-9397-08002B2CF9AE}" pid="162" name="POBox">
    <vt:lpwstr/>
  </property>
  <property fmtid="{D5CDD505-2E9C-101B-9397-08002B2CF9AE}" pid="163" name="PostalPlace">
    <vt:lpwstr/>
  </property>
  <property fmtid="{D5CDD505-2E9C-101B-9397-08002B2CF9AE}" pid="164" name="PostalPostalCode">
    <vt:lpwstr/>
  </property>
  <property fmtid="{D5CDD505-2E9C-101B-9397-08002B2CF9AE}" pid="165" name="RefCode1">
    <vt:lpwstr/>
  </property>
  <property fmtid="{D5CDD505-2E9C-101B-9397-08002B2CF9AE}" pid="166" name="RefCode2">
    <vt:lpwstr/>
  </property>
  <property fmtid="{D5CDD505-2E9C-101B-9397-08002B2CF9AE}" pid="167" name="Street">
    <vt:lpwstr>Andries Vierlinghstraat 9-1</vt:lpwstr>
  </property>
  <property fmtid="{D5CDD505-2E9C-101B-9397-08002B2CF9AE}" pid="168" name="VisitPlace">
    <vt:lpwstr>Amsterdam</vt:lpwstr>
  </property>
  <property fmtid="{D5CDD505-2E9C-101B-9397-08002B2CF9AE}" pid="169" name="VisitPostalCode">
    <vt:lpwstr>1065CR</vt:lpwstr>
  </property>
  <property fmtid="{D5CDD505-2E9C-101B-9397-08002B2CF9AE}" pid="170" name="Sender">
    <vt:lpwstr>Atos, Andries Vierlinghstraat 9-1, 1065CR Amsterdam</vt:lpwstr>
  </property>
  <property fmtid="{D5CDD505-2E9C-101B-9397-08002B2CF9AE}" pid="171" name="OwnerMAT">
    <vt:lpwstr/>
  </property>
</Properties>
</file>